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body>
    <w:p w14:paraId="7DD7A7D0" w14:textId="55521FBC" w:rsidR="002C08C1" w:rsidRPr="00234C43" w:rsidRDefault="002C08C1" w:rsidP="002C08C1">
      <w:pPr>
        <w:rPr>
          <w:b/>
          <w:bCs/>
          <w:lang w:bidi="ar-SY"/>
        </w:rPr>
      </w:pPr>
      <w:r w:rsidRPr="00234C43">
        <w:rPr>
          <w:b/>
          <w:bCs/>
          <w:lang w:bidi="ar-SY"/>
        </w:rPr>
        <w:t>RISK ASSESSMENT (RA)</w:t>
      </w:r>
      <w:r w:rsidRPr="00234C43">
        <w:rPr>
          <w:rFonts w:hint="cs"/>
          <w:b/>
          <w:bCs/>
          <w:rtl/>
          <w:lang w:bidi="ar-SY"/>
        </w:rPr>
        <w:t xml:space="preserve">    </w:t>
      </w:r>
      <w:r w:rsidR="00805D2B">
        <w:rPr>
          <w:rFonts w:hint="cs"/>
          <w:b/>
          <w:bCs/>
          <w:rtl/>
          <w:lang w:bidi="ar-SY"/>
        </w:rPr>
        <w:t xml:space="preserve"> </w:t>
      </w:r>
      <w:r w:rsidR="00F07C02">
        <w:rPr>
          <w:rFonts w:hint="cs"/>
          <w:b/>
          <w:bCs/>
          <w:rtl/>
          <w:lang w:bidi="ar-SY"/>
        </w:rPr>
        <w:t xml:space="preserve"> </w:t>
      </w:r>
      <w:r w:rsidRPr="00234C43">
        <w:rPr>
          <w:rFonts w:hint="cs"/>
          <w:b/>
          <w:bCs/>
          <w:rtl/>
          <w:lang w:bidi="ar-SY"/>
        </w:rPr>
        <w:t xml:space="preserve">   </w:t>
      </w:r>
      <w:r w:rsidRPr="00234C43">
        <w:rPr>
          <w:b/>
          <w:bCs/>
          <w:lang w:bidi="ar-SY"/>
        </w:rPr>
        <w:t xml:space="preserve">                                </w:t>
      </w:r>
      <w:r w:rsidR="0017489B">
        <w:rPr>
          <w:b/>
          <w:bCs/>
          <w:lang w:bidi="ar-SY"/>
        </w:rPr>
        <w:t xml:space="preserve">                                                      </w:t>
      </w:r>
      <w:r w:rsidRPr="00234C43">
        <w:rPr>
          <w:b/>
          <w:bCs/>
          <w:lang w:bidi="ar-SY"/>
        </w:rPr>
        <w:t xml:space="preserve">    Pulling &amp; Running Operations</w:t>
      </w:r>
      <w:r w:rsidR="008C6E57">
        <w:drawing>
          <wp:inline distT="0" distB="0" distL="0" distR="0" wp14:anchorId="4A985AD2" wp14:editId="12B3EF68">
            <wp:extent cx="551815" cy="502285"/>
            <wp:effectExtent l="0" t="0" r="635" b="0"/>
            <wp:docPr id="12638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 cy="502285"/>
                    </a:xfrm>
                    <a:prstGeom prst="rect">
                      <a:avLst/>
                    </a:prstGeom>
                    <a:noFill/>
                    <a:ln>
                      <a:noFill/>
                    </a:ln>
                  </pic:spPr>
                </pic:pic>
              </a:graphicData>
            </a:graphic>
          </wp:inline>
        </w:drawing>
      </w:r>
    </w:p>
    <w:p w14:paraId="554DD08B" w14:textId="5B2EE08B" w:rsidR="002C08C1" w:rsidRPr="00234C43" w:rsidRDefault="002C08C1" w:rsidP="0017489B">
      <w:pPr>
        <w:jc w:val="right"/>
        <w:rPr>
          <w:b/>
          <w:bCs/>
          <w:lang w:bidi="ar-SY"/>
        </w:rPr>
      </w:pPr>
      <w:r w:rsidRPr="00234C43">
        <w:rPr>
          <w:b/>
          <w:bCs/>
          <w:rtl/>
        </w:rPr>
        <w:t>تقييم المخاطر</w:t>
      </w:r>
      <w:r w:rsidRPr="00234C43">
        <w:rPr>
          <w:rFonts w:hint="cs"/>
          <w:b/>
          <w:bCs/>
          <w:rtl/>
          <w:lang w:bidi="ar-SY"/>
        </w:rPr>
        <w:t xml:space="preserve"> </w:t>
      </w:r>
      <w:r w:rsidRPr="00234C43">
        <w:rPr>
          <w:b/>
          <w:bCs/>
          <w:rtl/>
        </w:rPr>
        <w:t>عمليات السحب والإنزال</w:t>
      </w:r>
      <w:r w:rsidRPr="00234C43">
        <w:rPr>
          <w:rFonts w:hint="cs"/>
          <w:b/>
          <w:bCs/>
          <w:rtl/>
        </w:rPr>
        <w:t xml:space="preserve">      </w:t>
      </w:r>
      <w:r w:rsidR="0017489B">
        <w:rPr>
          <w:b/>
          <w:bCs/>
        </w:rPr>
        <w:t xml:space="preserve"> </w:t>
      </w:r>
      <w:r w:rsidRPr="00234C43">
        <w:rPr>
          <w:rFonts w:hint="cs"/>
          <w:b/>
          <w:bCs/>
          <w:rtl/>
        </w:rPr>
        <w:t xml:space="preserve">                </w:t>
      </w:r>
    </w:p>
    <w:p w14:paraId="72498C99" w14:textId="77777777" w:rsidR="002C08C1" w:rsidRPr="00234C43" w:rsidRDefault="008E7076" w:rsidP="002C08C1">
      <w:pPr>
        <w:rPr>
          <w:lang w:bidi="ar-SY"/>
        </w:rPr>
      </w:pPr>
      <w:r>
        <w:rPr>
          <w:lang w:bidi="ar-SY"/>
        </w:rPr>
        <w:pict w14:anchorId="37F3061D">
          <v:rect id="_x0000_i1027" style="width:0;height:1.5pt" o:hralign="center" o:hrstd="t" o:hr="t" fillcolor="#a0a0a0" stroked="f"/>
        </w:pict>
      </w:r>
    </w:p>
    <w:p w14:paraId="3AC52388" w14:textId="19DAC54D" w:rsidR="002C08C1" w:rsidRPr="00234C43" w:rsidRDefault="002C08C1" w:rsidP="002C08C1">
      <w:pPr>
        <w:rPr>
          <w:lang w:bidi="ar-SY"/>
        </w:rPr>
      </w:pPr>
    </w:p>
    <w:p w14:paraId="37F0EA4E" w14:textId="77777777" w:rsidR="002C08C1" w:rsidRPr="00234C43" w:rsidRDefault="002C08C1" w:rsidP="002C08C1">
      <w:pPr>
        <w:rPr>
          <w:lang w:bidi="ar-SY"/>
        </w:rPr>
      </w:pPr>
      <w:r w:rsidRPr="00234C43">
        <w:rPr>
          <w:b/>
          <w:bCs/>
          <w:lang w:bidi="ar-SY"/>
        </w:rPr>
        <w:t>Well Services Department</w:t>
      </w:r>
    </w:p>
    <w:p w14:paraId="30597A45" w14:textId="523041DD" w:rsidR="002C08C1" w:rsidRPr="00234C43" w:rsidRDefault="002C08C1" w:rsidP="008C6E57">
      <w:pPr>
        <w:tabs>
          <w:tab w:val="left" w:pos="9354"/>
        </w:tabs>
        <w:rPr>
          <w:lang w:bidi="ar-SY"/>
        </w:rPr>
      </w:pPr>
      <w:r w:rsidRPr="00234C43">
        <w:rPr>
          <w:b/>
          <w:bCs/>
          <w:lang w:bidi="ar-SY"/>
        </w:rPr>
        <w:t>Kamra for Energy &amp; Contracting L.L.C</w:t>
      </w:r>
      <w:r w:rsidR="008C6E57">
        <w:rPr>
          <w:b/>
          <w:bCs/>
          <w:lang w:bidi="ar-SY"/>
        </w:rPr>
        <w:tab/>
      </w:r>
    </w:p>
    <w:p w14:paraId="73B46AED" w14:textId="77777777" w:rsidR="002C08C1" w:rsidRPr="00234C43" w:rsidRDefault="002C08C1" w:rsidP="002C08C1">
      <w:pPr>
        <w:rPr>
          <w:b/>
          <w:bCs/>
          <w:rtl/>
          <w:lang w:bidi="ar-SY"/>
        </w:rPr>
      </w:pPr>
      <w:r w:rsidRPr="00234C43">
        <w:rPr>
          <w:b/>
          <w:bCs/>
          <w:lang w:bidi="ar-SY"/>
        </w:rPr>
        <w:t>Risk Assessment Manual</w:t>
      </w:r>
    </w:p>
    <w:p w14:paraId="3D5349F7" w14:textId="77777777" w:rsidR="0061001E" w:rsidRPr="00234C43" w:rsidRDefault="0061001E" w:rsidP="002C08C1">
      <w:pPr>
        <w:rPr>
          <w:rtl/>
          <w:lang w:bidi="ar-SY"/>
        </w:rPr>
      </w:pPr>
    </w:p>
    <w:sdt>
      <w:sdtPr>
        <w:rPr>
          <w:rFonts w:ascii="Aptos" w:eastAsia="Aptos" w:hAnsi="Aptos" w:cs="Arial"/>
          <w:color w:val="auto"/>
          <w:kern w:val="2"/>
          <w:sz w:val="24"/>
          <w:szCs w:val="24"/>
        </w:rPr>
        <w:id w:val="-1906217420"/>
        <w:docPartObj>
          <w:docPartGallery w:val="Table of Contents"/>
          <w:docPartUnique/>
        </w:docPartObj>
      </w:sdtPr>
      <w:sdtEndPr>
        <w:rPr>
          <w:b/>
          <w:bCs/>
        </w:rPr>
      </w:sdtEndPr>
      <w:sdtContent>
        <w:p w14:paraId="5A43812F" w14:textId="791C2127" w:rsidR="003F20B8" w:rsidRPr="00234C43" w:rsidRDefault="003F20B8">
          <w:pPr>
            <w:pStyle w:val="TOCHeading"/>
          </w:pPr>
          <w:r w:rsidRPr="00234C43">
            <w:t>Contents</w:t>
          </w:r>
        </w:p>
        <w:p w14:paraId="7F9C7C5F" w14:textId="443AAA85" w:rsidR="003F20B8" w:rsidRPr="00234C43" w:rsidRDefault="008E7076" w:rsidP="00701990">
          <w:pPr>
            <w:rPr>
              <w:lang w:bidi="ar-SY"/>
            </w:rPr>
          </w:pPr>
        </w:p>
      </w:sdtContent>
    </w:sdt>
    <w:p w14:paraId="4DB96501" w14:textId="77777777" w:rsidR="0061001E" w:rsidRPr="00234C43" w:rsidRDefault="0061001E" w:rsidP="00F67C17">
      <w:pPr>
        <w:pStyle w:val="Heading1"/>
        <w:rPr>
          <w:lang w:bidi="ar-SY"/>
        </w:rPr>
      </w:pPr>
      <w:bookmarkStart w:id="0" w:name="_Toc236009083"/>
      <w:r w:rsidRPr="00234C43">
        <w:rPr>
          <w:lang w:bidi="ar-SY"/>
        </w:rPr>
        <w:t>Document Control &amp; Revision History</w:t>
      </w:r>
      <w:bookmarkEnd w:id="0"/>
    </w:p>
    <w:p w14:paraId="5C64A5D0" w14:textId="77777777" w:rsidR="0061001E" w:rsidRPr="00234C43" w:rsidRDefault="0061001E" w:rsidP="00F67C17">
      <w:pPr>
        <w:pStyle w:val="Heading1"/>
        <w:bidi/>
        <w:rPr>
          <w:lang w:bidi="ar-SY"/>
        </w:rPr>
      </w:pPr>
      <w:bookmarkStart w:id="1" w:name="_Toc236009084"/>
      <w:r w:rsidRPr="00234C43">
        <w:rPr>
          <w:rtl/>
        </w:rPr>
        <w:t>التحكم بالوثيقة وسجل التعديلات</w:t>
      </w:r>
      <w:bookmarkEnd w:id="1"/>
    </w:p>
    <w:p w14:paraId="7AC9F4DF" w14:textId="77777777" w:rsidR="00682746" w:rsidRPr="00234C43" w:rsidRDefault="00682746" w:rsidP="004A7FC1">
      <w:pPr>
        <w:pStyle w:val="Heading2"/>
        <w:rPr>
          <w:lang w:bidi="ar-SY"/>
        </w:rPr>
      </w:pPr>
      <w:bookmarkStart w:id="2" w:name="_Toc236009085"/>
      <w:r w:rsidRPr="00234C43">
        <w:rPr>
          <w:lang w:bidi="ar-SY"/>
        </w:rPr>
        <w:t xml:space="preserve">1. Document Information | </w:t>
      </w:r>
      <w:r w:rsidRPr="00234C43">
        <w:rPr>
          <w:rtl/>
        </w:rPr>
        <w:t>معلومات الوثيقة</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5579"/>
      </w:tblGrid>
      <w:tr w:rsidR="00682746" w:rsidRPr="00234C43" w14:paraId="63D7938C" w14:textId="77777777">
        <w:trPr>
          <w:tblCellSpacing w:w="15" w:type="dxa"/>
        </w:trPr>
        <w:tc>
          <w:tcPr>
            <w:tcW w:w="0" w:type="auto"/>
            <w:vAlign w:val="center"/>
            <w:hideMark/>
          </w:tcPr>
          <w:p w14:paraId="30C4089F" w14:textId="77777777" w:rsidR="00682746" w:rsidRPr="00234C43" w:rsidRDefault="00682746" w:rsidP="00682746">
            <w:pPr>
              <w:rPr>
                <w:b/>
                <w:bCs/>
                <w:lang w:bidi="ar-SY"/>
              </w:rPr>
            </w:pPr>
            <w:r w:rsidRPr="00234C43">
              <w:rPr>
                <w:b/>
                <w:bCs/>
                <w:lang w:bidi="ar-SY"/>
              </w:rPr>
              <w:t>Item</w:t>
            </w:r>
          </w:p>
        </w:tc>
        <w:tc>
          <w:tcPr>
            <w:tcW w:w="0" w:type="auto"/>
            <w:vAlign w:val="center"/>
            <w:hideMark/>
          </w:tcPr>
          <w:p w14:paraId="6B8B8E1B" w14:textId="77777777" w:rsidR="00682746" w:rsidRPr="00234C43" w:rsidRDefault="00682746" w:rsidP="00682746">
            <w:pPr>
              <w:rPr>
                <w:b/>
                <w:bCs/>
                <w:lang w:bidi="ar-SY"/>
              </w:rPr>
            </w:pPr>
            <w:r w:rsidRPr="00234C43">
              <w:rPr>
                <w:b/>
                <w:bCs/>
                <w:lang w:bidi="ar-SY"/>
              </w:rPr>
              <w:t>Details</w:t>
            </w:r>
          </w:p>
        </w:tc>
      </w:tr>
      <w:tr w:rsidR="00682746" w:rsidRPr="00234C43" w14:paraId="4C731A4E" w14:textId="77777777">
        <w:trPr>
          <w:tblCellSpacing w:w="15" w:type="dxa"/>
        </w:trPr>
        <w:tc>
          <w:tcPr>
            <w:tcW w:w="0" w:type="auto"/>
            <w:vAlign w:val="center"/>
            <w:hideMark/>
          </w:tcPr>
          <w:p w14:paraId="604457DF" w14:textId="77777777" w:rsidR="00682746" w:rsidRPr="00234C43" w:rsidRDefault="00682746" w:rsidP="00682746">
            <w:pPr>
              <w:rPr>
                <w:lang w:bidi="ar-SY"/>
              </w:rPr>
            </w:pPr>
            <w:r w:rsidRPr="00234C43">
              <w:rPr>
                <w:b/>
                <w:bCs/>
                <w:lang w:bidi="ar-SY"/>
              </w:rPr>
              <w:t>Document Title</w:t>
            </w:r>
          </w:p>
        </w:tc>
        <w:tc>
          <w:tcPr>
            <w:tcW w:w="0" w:type="auto"/>
            <w:vAlign w:val="center"/>
            <w:hideMark/>
          </w:tcPr>
          <w:p w14:paraId="38EBE313" w14:textId="77777777" w:rsidR="00682746" w:rsidRPr="00234C43" w:rsidRDefault="00682746" w:rsidP="00682746">
            <w:pPr>
              <w:rPr>
                <w:lang w:bidi="ar-SY"/>
              </w:rPr>
            </w:pPr>
            <w:r w:rsidRPr="00234C43">
              <w:rPr>
                <w:lang w:bidi="ar-SY"/>
              </w:rPr>
              <w:t>Risk Assessment – Pulling &amp; Running Operations</w:t>
            </w:r>
          </w:p>
        </w:tc>
      </w:tr>
      <w:tr w:rsidR="00682746" w:rsidRPr="00234C43" w14:paraId="753AF29D" w14:textId="77777777">
        <w:trPr>
          <w:tblCellSpacing w:w="15" w:type="dxa"/>
        </w:trPr>
        <w:tc>
          <w:tcPr>
            <w:tcW w:w="0" w:type="auto"/>
            <w:vAlign w:val="center"/>
            <w:hideMark/>
          </w:tcPr>
          <w:p w14:paraId="76C50A55" w14:textId="77777777" w:rsidR="00682746" w:rsidRPr="00234C43" w:rsidRDefault="00682746" w:rsidP="00682746">
            <w:pPr>
              <w:rPr>
                <w:lang w:bidi="ar-SY"/>
              </w:rPr>
            </w:pPr>
            <w:r w:rsidRPr="00234C43">
              <w:rPr>
                <w:b/>
                <w:bCs/>
                <w:lang w:bidi="ar-SY"/>
              </w:rPr>
              <w:t>Document Number</w:t>
            </w:r>
          </w:p>
        </w:tc>
        <w:tc>
          <w:tcPr>
            <w:tcW w:w="0" w:type="auto"/>
            <w:vAlign w:val="center"/>
            <w:hideMark/>
          </w:tcPr>
          <w:p w14:paraId="002A6395" w14:textId="77777777" w:rsidR="00682746" w:rsidRPr="00234C43" w:rsidRDefault="00682746" w:rsidP="00682746">
            <w:pPr>
              <w:rPr>
                <w:lang w:bidi="ar-SY"/>
              </w:rPr>
            </w:pPr>
            <w:r w:rsidRPr="00234C43">
              <w:rPr>
                <w:lang w:bidi="ar-SY"/>
              </w:rPr>
              <w:t>RA-WS-001</w:t>
            </w:r>
          </w:p>
        </w:tc>
      </w:tr>
      <w:tr w:rsidR="00682746" w:rsidRPr="00234C43" w14:paraId="4774136E" w14:textId="77777777">
        <w:trPr>
          <w:tblCellSpacing w:w="15" w:type="dxa"/>
        </w:trPr>
        <w:tc>
          <w:tcPr>
            <w:tcW w:w="0" w:type="auto"/>
            <w:vAlign w:val="center"/>
            <w:hideMark/>
          </w:tcPr>
          <w:p w14:paraId="717A66AC" w14:textId="77777777" w:rsidR="00682746" w:rsidRPr="00234C43" w:rsidRDefault="00682746" w:rsidP="00682746">
            <w:pPr>
              <w:rPr>
                <w:lang w:bidi="ar-SY"/>
              </w:rPr>
            </w:pPr>
            <w:r w:rsidRPr="00234C43">
              <w:rPr>
                <w:b/>
                <w:bCs/>
                <w:lang w:bidi="ar-SY"/>
              </w:rPr>
              <w:t>Revision</w:t>
            </w:r>
          </w:p>
        </w:tc>
        <w:tc>
          <w:tcPr>
            <w:tcW w:w="0" w:type="auto"/>
            <w:vAlign w:val="center"/>
            <w:hideMark/>
          </w:tcPr>
          <w:p w14:paraId="7FC1C373" w14:textId="77777777" w:rsidR="00682746" w:rsidRPr="00234C43" w:rsidRDefault="00682746" w:rsidP="00682746">
            <w:pPr>
              <w:rPr>
                <w:lang w:bidi="ar-SY"/>
              </w:rPr>
            </w:pPr>
            <w:r w:rsidRPr="00234C43">
              <w:rPr>
                <w:lang w:bidi="ar-SY"/>
              </w:rPr>
              <w:t>Rev.00</w:t>
            </w:r>
          </w:p>
        </w:tc>
      </w:tr>
      <w:tr w:rsidR="00682746" w:rsidRPr="00234C43" w14:paraId="5536FD9C" w14:textId="77777777">
        <w:trPr>
          <w:tblCellSpacing w:w="15" w:type="dxa"/>
        </w:trPr>
        <w:tc>
          <w:tcPr>
            <w:tcW w:w="0" w:type="auto"/>
            <w:vAlign w:val="center"/>
            <w:hideMark/>
          </w:tcPr>
          <w:p w14:paraId="4B1A3827" w14:textId="77777777" w:rsidR="00682746" w:rsidRPr="00234C43" w:rsidRDefault="00682746" w:rsidP="00682746">
            <w:pPr>
              <w:rPr>
                <w:lang w:bidi="ar-SY"/>
              </w:rPr>
            </w:pPr>
            <w:r w:rsidRPr="00234C43">
              <w:rPr>
                <w:b/>
                <w:bCs/>
                <w:lang w:bidi="ar-SY"/>
              </w:rPr>
              <w:t>Department</w:t>
            </w:r>
          </w:p>
        </w:tc>
        <w:tc>
          <w:tcPr>
            <w:tcW w:w="0" w:type="auto"/>
            <w:vAlign w:val="center"/>
            <w:hideMark/>
          </w:tcPr>
          <w:p w14:paraId="47E91E2A" w14:textId="77777777" w:rsidR="00682746" w:rsidRPr="00234C43" w:rsidRDefault="00682746" w:rsidP="00682746">
            <w:pPr>
              <w:rPr>
                <w:lang w:bidi="ar-SY"/>
              </w:rPr>
            </w:pPr>
            <w:r w:rsidRPr="00234C43">
              <w:rPr>
                <w:lang w:bidi="ar-SY"/>
              </w:rPr>
              <w:t>Well Services Department</w:t>
            </w:r>
          </w:p>
        </w:tc>
      </w:tr>
      <w:tr w:rsidR="00682746" w:rsidRPr="00234C43" w14:paraId="00DE9698" w14:textId="77777777">
        <w:trPr>
          <w:tblCellSpacing w:w="15" w:type="dxa"/>
        </w:trPr>
        <w:tc>
          <w:tcPr>
            <w:tcW w:w="0" w:type="auto"/>
            <w:vAlign w:val="center"/>
            <w:hideMark/>
          </w:tcPr>
          <w:p w14:paraId="39AC2709" w14:textId="77777777" w:rsidR="00682746" w:rsidRPr="00234C43" w:rsidRDefault="00682746" w:rsidP="00682746">
            <w:pPr>
              <w:rPr>
                <w:lang w:bidi="ar-SY"/>
              </w:rPr>
            </w:pPr>
            <w:r w:rsidRPr="00234C43">
              <w:rPr>
                <w:b/>
                <w:bCs/>
                <w:lang w:bidi="ar-SY"/>
              </w:rPr>
              <w:t>Document Owner</w:t>
            </w:r>
          </w:p>
        </w:tc>
        <w:tc>
          <w:tcPr>
            <w:tcW w:w="0" w:type="auto"/>
            <w:vAlign w:val="center"/>
            <w:hideMark/>
          </w:tcPr>
          <w:p w14:paraId="1C624430" w14:textId="77777777" w:rsidR="00682746" w:rsidRPr="00234C43" w:rsidRDefault="00682746" w:rsidP="00682746">
            <w:pPr>
              <w:rPr>
                <w:lang w:bidi="ar-SY"/>
              </w:rPr>
            </w:pPr>
            <w:r w:rsidRPr="00234C43">
              <w:rPr>
                <w:lang w:bidi="ar-SY"/>
              </w:rPr>
              <w:t>Kamra for Energy &amp; Contracting L.L.C</w:t>
            </w:r>
          </w:p>
        </w:tc>
      </w:tr>
      <w:tr w:rsidR="00682746" w:rsidRPr="00234C43" w14:paraId="5C9D5D6C" w14:textId="77777777">
        <w:trPr>
          <w:tblCellSpacing w:w="15" w:type="dxa"/>
        </w:trPr>
        <w:tc>
          <w:tcPr>
            <w:tcW w:w="0" w:type="auto"/>
            <w:vAlign w:val="center"/>
            <w:hideMark/>
          </w:tcPr>
          <w:p w14:paraId="7643FEB0" w14:textId="77777777" w:rsidR="00682746" w:rsidRPr="00234C43" w:rsidRDefault="00682746" w:rsidP="00682746">
            <w:pPr>
              <w:rPr>
                <w:lang w:bidi="ar-SY"/>
              </w:rPr>
            </w:pPr>
            <w:r w:rsidRPr="00234C43">
              <w:rPr>
                <w:b/>
                <w:bCs/>
                <w:lang w:bidi="ar-SY"/>
              </w:rPr>
              <w:t>Document Type</w:t>
            </w:r>
          </w:p>
        </w:tc>
        <w:tc>
          <w:tcPr>
            <w:tcW w:w="0" w:type="auto"/>
            <w:vAlign w:val="center"/>
            <w:hideMark/>
          </w:tcPr>
          <w:p w14:paraId="298E8BFE" w14:textId="77777777" w:rsidR="00682746" w:rsidRPr="00234C43" w:rsidRDefault="00682746" w:rsidP="00682746">
            <w:pPr>
              <w:rPr>
                <w:lang w:bidi="ar-SY"/>
              </w:rPr>
            </w:pPr>
            <w:r w:rsidRPr="00234C43">
              <w:rPr>
                <w:lang w:bidi="ar-SY"/>
              </w:rPr>
              <w:t>Risk Assessment (RA)</w:t>
            </w:r>
          </w:p>
        </w:tc>
      </w:tr>
      <w:tr w:rsidR="00682746" w:rsidRPr="00234C43" w14:paraId="1BC5118A" w14:textId="77777777">
        <w:trPr>
          <w:tblCellSpacing w:w="15" w:type="dxa"/>
        </w:trPr>
        <w:tc>
          <w:tcPr>
            <w:tcW w:w="0" w:type="auto"/>
            <w:vAlign w:val="center"/>
            <w:hideMark/>
          </w:tcPr>
          <w:p w14:paraId="1C15E362" w14:textId="77777777" w:rsidR="00682746" w:rsidRPr="00234C43" w:rsidRDefault="00682746" w:rsidP="00682746">
            <w:pPr>
              <w:rPr>
                <w:lang w:bidi="ar-SY"/>
              </w:rPr>
            </w:pPr>
            <w:r w:rsidRPr="00234C43">
              <w:rPr>
                <w:b/>
                <w:bCs/>
                <w:lang w:bidi="ar-SY"/>
              </w:rPr>
              <w:t>Document Status</w:t>
            </w:r>
          </w:p>
        </w:tc>
        <w:tc>
          <w:tcPr>
            <w:tcW w:w="0" w:type="auto"/>
            <w:vAlign w:val="center"/>
            <w:hideMark/>
          </w:tcPr>
          <w:p w14:paraId="0EC0F6B4" w14:textId="77777777" w:rsidR="00682746" w:rsidRPr="00234C43" w:rsidRDefault="00682746" w:rsidP="00682746">
            <w:pPr>
              <w:rPr>
                <w:lang w:bidi="ar-SY"/>
              </w:rPr>
            </w:pPr>
            <w:r w:rsidRPr="00234C43">
              <w:rPr>
                <w:lang w:bidi="ar-SY"/>
              </w:rPr>
              <w:t>Approved</w:t>
            </w:r>
          </w:p>
        </w:tc>
      </w:tr>
      <w:tr w:rsidR="00682746" w:rsidRPr="00234C43" w14:paraId="5405C422" w14:textId="77777777">
        <w:trPr>
          <w:tblCellSpacing w:w="15" w:type="dxa"/>
        </w:trPr>
        <w:tc>
          <w:tcPr>
            <w:tcW w:w="0" w:type="auto"/>
            <w:vAlign w:val="center"/>
            <w:hideMark/>
          </w:tcPr>
          <w:p w14:paraId="723E8CCF" w14:textId="77777777" w:rsidR="00682746" w:rsidRPr="00234C43" w:rsidRDefault="00682746" w:rsidP="00682746">
            <w:pPr>
              <w:rPr>
                <w:lang w:bidi="ar-SY"/>
              </w:rPr>
            </w:pPr>
            <w:r w:rsidRPr="00234C43">
              <w:rPr>
                <w:b/>
                <w:bCs/>
                <w:lang w:bidi="ar-SY"/>
              </w:rPr>
              <w:t>Effective Date</w:t>
            </w:r>
          </w:p>
        </w:tc>
        <w:tc>
          <w:tcPr>
            <w:tcW w:w="0" w:type="auto"/>
            <w:vAlign w:val="center"/>
            <w:hideMark/>
          </w:tcPr>
          <w:p w14:paraId="64ACCB72" w14:textId="77777777" w:rsidR="00682746" w:rsidRPr="00234C43" w:rsidRDefault="00682746" w:rsidP="00682746">
            <w:pPr>
              <w:rPr>
                <w:lang w:bidi="ar-SY"/>
              </w:rPr>
            </w:pPr>
            <w:r w:rsidRPr="00234C43">
              <w:rPr>
                <w:lang w:bidi="ar-SY"/>
              </w:rPr>
              <w:t>22 / 07 / 2026</w:t>
            </w:r>
          </w:p>
        </w:tc>
      </w:tr>
      <w:tr w:rsidR="00682746" w:rsidRPr="00234C43" w14:paraId="590AE627" w14:textId="77777777">
        <w:trPr>
          <w:tblCellSpacing w:w="15" w:type="dxa"/>
        </w:trPr>
        <w:tc>
          <w:tcPr>
            <w:tcW w:w="0" w:type="auto"/>
            <w:vAlign w:val="center"/>
            <w:hideMark/>
          </w:tcPr>
          <w:p w14:paraId="7C421F85" w14:textId="77777777" w:rsidR="00682746" w:rsidRPr="00234C43" w:rsidRDefault="00682746" w:rsidP="00682746">
            <w:pPr>
              <w:rPr>
                <w:lang w:bidi="ar-SY"/>
              </w:rPr>
            </w:pPr>
            <w:r w:rsidRPr="00234C43">
              <w:rPr>
                <w:b/>
                <w:bCs/>
                <w:lang w:bidi="ar-SY"/>
              </w:rPr>
              <w:t>Review Date</w:t>
            </w:r>
          </w:p>
        </w:tc>
        <w:tc>
          <w:tcPr>
            <w:tcW w:w="0" w:type="auto"/>
            <w:vAlign w:val="center"/>
            <w:hideMark/>
          </w:tcPr>
          <w:p w14:paraId="0FC022FC" w14:textId="77777777" w:rsidR="00682746" w:rsidRPr="00234C43" w:rsidRDefault="00682746" w:rsidP="00682746">
            <w:pPr>
              <w:rPr>
                <w:lang w:bidi="ar-SY"/>
              </w:rPr>
            </w:pPr>
            <w:r w:rsidRPr="00234C43">
              <w:rPr>
                <w:lang w:bidi="ar-SY"/>
              </w:rPr>
              <w:t>22 / 07 / 2027</w:t>
            </w:r>
          </w:p>
        </w:tc>
      </w:tr>
      <w:tr w:rsidR="00682746" w:rsidRPr="00234C43" w14:paraId="38B259E6" w14:textId="77777777">
        <w:trPr>
          <w:tblCellSpacing w:w="15" w:type="dxa"/>
        </w:trPr>
        <w:tc>
          <w:tcPr>
            <w:tcW w:w="0" w:type="auto"/>
            <w:vAlign w:val="center"/>
            <w:hideMark/>
          </w:tcPr>
          <w:p w14:paraId="122C4062" w14:textId="77777777" w:rsidR="00682746" w:rsidRPr="00234C43" w:rsidRDefault="00682746" w:rsidP="00682746">
            <w:pPr>
              <w:rPr>
                <w:lang w:bidi="ar-SY"/>
              </w:rPr>
            </w:pPr>
            <w:r w:rsidRPr="00234C43">
              <w:rPr>
                <w:b/>
                <w:bCs/>
                <w:lang w:bidi="ar-SY"/>
              </w:rPr>
              <w:lastRenderedPageBreak/>
              <w:t>Validity</w:t>
            </w:r>
          </w:p>
        </w:tc>
        <w:tc>
          <w:tcPr>
            <w:tcW w:w="0" w:type="auto"/>
            <w:vAlign w:val="center"/>
            <w:hideMark/>
          </w:tcPr>
          <w:p w14:paraId="46AEBDC0" w14:textId="77777777" w:rsidR="00682746" w:rsidRPr="00234C43" w:rsidRDefault="00682746" w:rsidP="00682746">
            <w:pPr>
              <w:rPr>
                <w:lang w:bidi="ar-SY"/>
              </w:rPr>
            </w:pPr>
            <w:r w:rsidRPr="00234C43">
              <w:rPr>
                <w:lang w:bidi="ar-SY"/>
              </w:rPr>
              <w:t>12 Months or upon any significant operational change</w:t>
            </w:r>
          </w:p>
        </w:tc>
      </w:tr>
    </w:tbl>
    <w:p w14:paraId="2D2F9CA8" w14:textId="77777777" w:rsidR="00682746" w:rsidRPr="00234C43" w:rsidRDefault="008E7076" w:rsidP="00682746">
      <w:pPr>
        <w:rPr>
          <w:lang w:bidi="ar-SY"/>
        </w:rPr>
      </w:pPr>
      <w:r>
        <w:rPr>
          <w:lang w:bidi="ar-SY"/>
        </w:rPr>
        <w:pict w14:anchorId="4236AB29">
          <v:rect id="_x0000_i1028" style="width:0;height:1.5pt" o:hralign="center" o:hrstd="t" o:hr="t" fillcolor="#a0a0a0" stroked="f"/>
        </w:pict>
      </w:r>
    </w:p>
    <w:p w14:paraId="1699932E" w14:textId="77777777" w:rsidR="00682746" w:rsidRPr="00234C43" w:rsidRDefault="00682746" w:rsidP="00C509BA">
      <w:pPr>
        <w:pStyle w:val="Heading2"/>
        <w:rPr>
          <w:lang w:bidi="ar-SY"/>
        </w:rPr>
      </w:pPr>
      <w:bookmarkStart w:id="3" w:name="_Toc236009086"/>
      <w:r w:rsidRPr="00234C43">
        <w:rPr>
          <w:lang w:bidi="ar-SY"/>
        </w:rPr>
        <w:t xml:space="preserve">2. Revision History | </w:t>
      </w:r>
      <w:r w:rsidRPr="00234C43">
        <w:rPr>
          <w:rtl/>
        </w:rPr>
        <w:t>سجل التعديلات</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1444"/>
        <w:gridCol w:w="1659"/>
        <w:gridCol w:w="2749"/>
        <w:gridCol w:w="1446"/>
        <w:gridCol w:w="1841"/>
      </w:tblGrid>
      <w:tr w:rsidR="00682746" w:rsidRPr="00234C43" w14:paraId="4257F03A" w14:textId="77777777">
        <w:trPr>
          <w:tblCellSpacing w:w="15" w:type="dxa"/>
        </w:trPr>
        <w:tc>
          <w:tcPr>
            <w:tcW w:w="0" w:type="auto"/>
            <w:vAlign w:val="center"/>
            <w:hideMark/>
          </w:tcPr>
          <w:p w14:paraId="1CAFFD64" w14:textId="77777777" w:rsidR="00682746" w:rsidRPr="00234C43" w:rsidRDefault="00682746" w:rsidP="00682746">
            <w:pPr>
              <w:rPr>
                <w:lang w:bidi="ar-SY"/>
              </w:rPr>
            </w:pPr>
            <w:r w:rsidRPr="00234C43">
              <w:rPr>
                <w:lang w:bidi="ar-SY"/>
              </w:rPr>
              <w:t>Rev.</w:t>
            </w:r>
          </w:p>
        </w:tc>
        <w:tc>
          <w:tcPr>
            <w:tcW w:w="0" w:type="auto"/>
            <w:vAlign w:val="center"/>
            <w:hideMark/>
          </w:tcPr>
          <w:p w14:paraId="2698A937" w14:textId="77777777" w:rsidR="00682746" w:rsidRPr="00234C43" w:rsidRDefault="00682746" w:rsidP="00682746">
            <w:pPr>
              <w:rPr>
                <w:lang w:bidi="ar-SY"/>
              </w:rPr>
            </w:pPr>
            <w:r w:rsidRPr="00234C43">
              <w:rPr>
                <w:lang w:bidi="ar-SY"/>
              </w:rPr>
              <w:t>Date</w:t>
            </w:r>
          </w:p>
        </w:tc>
        <w:tc>
          <w:tcPr>
            <w:tcW w:w="0" w:type="auto"/>
            <w:vAlign w:val="center"/>
            <w:hideMark/>
          </w:tcPr>
          <w:p w14:paraId="49A06C2F" w14:textId="77777777" w:rsidR="00682746" w:rsidRPr="00234C43" w:rsidRDefault="00682746" w:rsidP="00682746">
            <w:pPr>
              <w:rPr>
                <w:lang w:bidi="ar-SY"/>
              </w:rPr>
            </w:pPr>
            <w:r w:rsidRPr="00234C43">
              <w:rPr>
                <w:lang w:bidi="ar-SY"/>
              </w:rPr>
              <w:t>Description</w:t>
            </w:r>
          </w:p>
        </w:tc>
        <w:tc>
          <w:tcPr>
            <w:tcW w:w="0" w:type="auto"/>
            <w:vAlign w:val="center"/>
            <w:hideMark/>
          </w:tcPr>
          <w:p w14:paraId="2A6332AC" w14:textId="77777777" w:rsidR="00682746" w:rsidRPr="00234C43" w:rsidRDefault="00682746" w:rsidP="00682746">
            <w:pPr>
              <w:rPr>
                <w:lang w:bidi="ar-SY"/>
              </w:rPr>
            </w:pPr>
            <w:r w:rsidRPr="00234C43">
              <w:rPr>
                <w:lang w:bidi="ar-SY"/>
              </w:rPr>
              <w:t>Prepared By</w:t>
            </w:r>
          </w:p>
        </w:tc>
        <w:tc>
          <w:tcPr>
            <w:tcW w:w="0" w:type="auto"/>
            <w:vAlign w:val="center"/>
            <w:hideMark/>
          </w:tcPr>
          <w:p w14:paraId="3A9BC408" w14:textId="77777777" w:rsidR="00682746" w:rsidRPr="00234C43" w:rsidRDefault="00682746" w:rsidP="00682746">
            <w:pPr>
              <w:rPr>
                <w:lang w:bidi="ar-SY"/>
              </w:rPr>
            </w:pPr>
            <w:r w:rsidRPr="00234C43">
              <w:rPr>
                <w:lang w:bidi="ar-SY"/>
              </w:rPr>
              <w:t>Reviewed By</w:t>
            </w:r>
          </w:p>
        </w:tc>
        <w:tc>
          <w:tcPr>
            <w:tcW w:w="0" w:type="auto"/>
            <w:vAlign w:val="center"/>
            <w:hideMark/>
          </w:tcPr>
          <w:p w14:paraId="04BC2EB1" w14:textId="77777777" w:rsidR="00682746" w:rsidRPr="00234C43" w:rsidRDefault="00682746" w:rsidP="00682746">
            <w:pPr>
              <w:rPr>
                <w:lang w:bidi="ar-SY"/>
              </w:rPr>
            </w:pPr>
            <w:r w:rsidRPr="00234C43">
              <w:rPr>
                <w:lang w:bidi="ar-SY"/>
              </w:rPr>
              <w:t>Approved By</w:t>
            </w:r>
          </w:p>
        </w:tc>
      </w:tr>
      <w:tr w:rsidR="00682746" w:rsidRPr="00234C43" w14:paraId="73034F44" w14:textId="77777777">
        <w:trPr>
          <w:tblCellSpacing w:w="15" w:type="dxa"/>
        </w:trPr>
        <w:tc>
          <w:tcPr>
            <w:tcW w:w="0" w:type="auto"/>
            <w:vAlign w:val="center"/>
            <w:hideMark/>
          </w:tcPr>
          <w:p w14:paraId="42A7B630" w14:textId="77777777" w:rsidR="00682746" w:rsidRPr="00234C43" w:rsidRDefault="00682746" w:rsidP="00682746">
            <w:pPr>
              <w:rPr>
                <w:lang w:bidi="ar-SY"/>
              </w:rPr>
            </w:pPr>
            <w:r w:rsidRPr="00234C43">
              <w:rPr>
                <w:lang w:bidi="ar-SY"/>
              </w:rPr>
              <w:t>00</w:t>
            </w:r>
          </w:p>
        </w:tc>
        <w:tc>
          <w:tcPr>
            <w:tcW w:w="0" w:type="auto"/>
            <w:vAlign w:val="center"/>
            <w:hideMark/>
          </w:tcPr>
          <w:p w14:paraId="37053677" w14:textId="77777777" w:rsidR="00682746" w:rsidRPr="00234C43" w:rsidRDefault="00682746" w:rsidP="00682746">
            <w:pPr>
              <w:rPr>
                <w:lang w:bidi="ar-SY"/>
              </w:rPr>
            </w:pPr>
            <w:r w:rsidRPr="00234C43">
              <w:rPr>
                <w:lang w:bidi="ar-SY"/>
              </w:rPr>
              <w:t>22 / 07 / 2026</w:t>
            </w:r>
          </w:p>
        </w:tc>
        <w:tc>
          <w:tcPr>
            <w:tcW w:w="0" w:type="auto"/>
            <w:vAlign w:val="center"/>
            <w:hideMark/>
          </w:tcPr>
          <w:p w14:paraId="5E0743B4" w14:textId="77777777" w:rsidR="00682746" w:rsidRPr="00234C43" w:rsidRDefault="00682746" w:rsidP="00682746">
            <w:pPr>
              <w:rPr>
                <w:lang w:bidi="ar-SY"/>
              </w:rPr>
            </w:pPr>
            <w:r w:rsidRPr="00234C43">
              <w:rPr>
                <w:lang w:bidi="ar-SY"/>
              </w:rPr>
              <w:t>Initial Issue</w:t>
            </w:r>
          </w:p>
        </w:tc>
        <w:tc>
          <w:tcPr>
            <w:tcW w:w="0" w:type="auto"/>
            <w:vAlign w:val="center"/>
            <w:hideMark/>
          </w:tcPr>
          <w:p w14:paraId="57BD2D60" w14:textId="77777777" w:rsidR="00682746" w:rsidRPr="00234C43" w:rsidRDefault="00682746" w:rsidP="00682746">
            <w:pPr>
              <w:rPr>
                <w:lang w:bidi="ar-SY"/>
              </w:rPr>
            </w:pPr>
            <w:r w:rsidRPr="00234C43">
              <w:rPr>
                <w:lang w:bidi="ar-SY"/>
              </w:rPr>
              <w:t>Well Services Department</w:t>
            </w:r>
          </w:p>
        </w:tc>
        <w:tc>
          <w:tcPr>
            <w:tcW w:w="0" w:type="auto"/>
            <w:vAlign w:val="center"/>
            <w:hideMark/>
          </w:tcPr>
          <w:p w14:paraId="0F82A5AD" w14:textId="77777777" w:rsidR="00682746" w:rsidRPr="00234C43" w:rsidRDefault="00682746" w:rsidP="00682746">
            <w:pPr>
              <w:rPr>
                <w:lang w:bidi="ar-SY"/>
              </w:rPr>
            </w:pPr>
            <w:r w:rsidRPr="00234C43">
              <w:rPr>
                <w:lang w:bidi="ar-SY"/>
              </w:rPr>
              <w:t>HSE Manager</w:t>
            </w:r>
          </w:p>
        </w:tc>
        <w:tc>
          <w:tcPr>
            <w:tcW w:w="0" w:type="auto"/>
            <w:vAlign w:val="center"/>
            <w:hideMark/>
          </w:tcPr>
          <w:p w14:paraId="221AA39C" w14:textId="77777777" w:rsidR="00682746" w:rsidRPr="00234C43" w:rsidRDefault="00682746" w:rsidP="00682746">
            <w:pPr>
              <w:rPr>
                <w:lang w:bidi="ar-SY"/>
              </w:rPr>
            </w:pPr>
            <w:r w:rsidRPr="00234C43">
              <w:rPr>
                <w:lang w:bidi="ar-SY"/>
              </w:rPr>
              <w:t>General Manager</w:t>
            </w:r>
          </w:p>
        </w:tc>
      </w:tr>
      <w:tr w:rsidR="00682746" w:rsidRPr="00234C43" w14:paraId="5F2A7B33" w14:textId="77777777">
        <w:trPr>
          <w:tblCellSpacing w:w="15" w:type="dxa"/>
        </w:trPr>
        <w:tc>
          <w:tcPr>
            <w:tcW w:w="0" w:type="auto"/>
            <w:vAlign w:val="center"/>
            <w:hideMark/>
          </w:tcPr>
          <w:p w14:paraId="6104DB5D" w14:textId="77777777" w:rsidR="00682746" w:rsidRPr="00234C43" w:rsidRDefault="00682746" w:rsidP="00682746">
            <w:pPr>
              <w:rPr>
                <w:lang w:bidi="ar-SY"/>
              </w:rPr>
            </w:pPr>
            <w:r w:rsidRPr="00234C43">
              <w:rPr>
                <w:lang w:bidi="ar-SY"/>
              </w:rPr>
              <w:t>01</w:t>
            </w:r>
          </w:p>
        </w:tc>
        <w:tc>
          <w:tcPr>
            <w:tcW w:w="0" w:type="auto"/>
            <w:vAlign w:val="center"/>
            <w:hideMark/>
          </w:tcPr>
          <w:p w14:paraId="12605BC6" w14:textId="77777777" w:rsidR="00682746" w:rsidRPr="00234C43" w:rsidRDefault="00682746" w:rsidP="00682746">
            <w:pPr>
              <w:rPr>
                <w:lang w:bidi="ar-SY"/>
              </w:rPr>
            </w:pPr>
            <w:r w:rsidRPr="00234C43">
              <w:rPr>
                <w:lang w:bidi="ar-SY"/>
              </w:rPr>
              <w:t>—</w:t>
            </w:r>
          </w:p>
        </w:tc>
        <w:tc>
          <w:tcPr>
            <w:tcW w:w="0" w:type="auto"/>
            <w:vAlign w:val="center"/>
            <w:hideMark/>
          </w:tcPr>
          <w:p w14:paraId="15AD7E5E" w14:textId="77777777" w:rsidR="00682746" w:rsidRPr="00234C43" w:rsidRDefault="00682746" w:rsidP="00682746">
            <w:pPr>
              <w:rPr>
                <w:lang w:bidi="ar-SY"/>
              </w:rPr>
            </w:pPr>
            <w:r w:rsidRPr="00234C43">
              <w:rPr>
                <w:lang w:bidi="ar-SY"/>
              </w:rPr>
              <w:t>Future Revision</w:t>
            </w:r>
          </w:p>
        </w:tc>
        <w:tc>
          <w:tcPr>
            <w:tcW w:w="0" w:type="auto"/>
            <w:vAlign w:val="center"/>
            <w:hideMark/>
          </w:tcPr>
          <w:p w14:paraId="3BD5A1E8" w14:textId="77777777" w:rsidR="00682746" w:rsidRPr="00234C43" w:rsidRDefault="00682746" w:rsidP="00682746">
            <w:pPr>
              <w:rPr>
                <w:lang w:bidi="ar-SY"/>
              </w:rPr>
            </w:pPr>
            <w:r w:rsidRPr="00234C43">
              <w:rPr>
                <w:lang w:bidi="ar-SY"/>
              </w:rPr>
              <w:t>—</w:t>
            </w:r>
          </w:p>
        </w:tc>
        <w:tc>
          <w:tcPr>
            <w:tcW w:w="0" w:type="auto"/>
            <w:vAlign w:val="center"/>
            <w:hideMark/>
          </w:tcPr>
          <w:p w14:paraId="0DB11F3F" w14:textId="77777777" w:rsidR="00682746" w:rsidRPr="00234C43" w:rsidRDefault="00682746" w:rsidP="00682746">
            <w:pPr>
              <w:rPr>
                <w:lang w:bidi="ar-SY"/>
              </w:rPr>
            </w:pPr>
            <w:r w:rsidRPr="00234C43">
              <w:rPr>
                <w:lang w:bidi="ar-SY"/>
              </w:rPr>
              <w:t>—</w:t>
            </w:r>
          </w:p>
        </w:tc>
        <w:tc>
          <w:tcPr>
            <w:tcW w:w="0" w:type="auto"/>
            <w:vAlign w:val="center"/>
            <w:hideMark/>
          </w:tcPr>
          <w:p w14:paraId="5F085ED2" w14:textId="77777777" w:rsidR="00682746" w:rsidRPr="00234C43" w:rsidRDefault="00682746" w:rsidP="00682746">
            <w:pPr>
              <w:rPr>
                <w:lang w:bidi="ar-SY"/>
              </w:rPr>
            </w:pPr>
            <w:r w:rsidRPr="00234C43">
              <w:rPr>
                <w:lang w:bidi="ar-SY"/>
              </w:rPr>
              <w:t>—</w:t>
            </w:r>
          </w:p>
        </w:tc>
      </w:tr>
      <w:tr w:rsidR="00682746" w:rsidRPr="00234C43" w14:paraId="0C4F6B7C" w14:textId="77777777">
        <w:trPr>
          <w:tblCellSpacing w:w="15" w:type="dxa"/>
        </w:trPr>
        <w:tc>
          <w:tcPr>
            <w:tcW w:w="0" w:type="auto"/>
            <w:vAlign w:val="center"/>
            <w:hideMark/>
          </w:tcPr>
          <w:p w14:paraId="7BC5365B" w14:textId="77777777" w:rsidR="00682746" w:rsidRPr="00234C43" w:rsidRDefault="00682746" w:rsidP="00682746">
            <w:pPr>
              <w:rPr>
                <w:lang w:bidi="ar-SY"/>
              </w:rPr>
            </w:pPr>
            <w:r w:rsidRPr="00234C43">
              <w:rPr>
                <w:lang w:bidi="ar-SY"/>
              </w:rPr>
              <w:t>02</w:t>
            </w:r>
          </w:p>
        </w:tc>
        <w:tc>
          <w:tcPr>
            <w:tcW w:w="0" w:type="auto"/>
            <w:vAlign w:val="center"/>
            <w:hideMark/>
          </w:tcPr>
          <w:p w14:paraId="57C3314D" w14:textId="77777777" w:rsidR="00682746" w:rsidRPr="00234C43" w:rsidRDefault="00682746" w:rsidP="00682746">
            <w:pPr>
              <w:rPr>
                <w:lang w:bidi="ar-SY"/>
              </w:rPr>
            </w:pPr>
            <w:r w:rsidRPr="00234C43">
              <w:rPr>
                <w:lang w:bidi="ar-SY"/>
              </w:rPr>
              <w:t>—</w:t>
            </w:r>
          </w:p>
        </w:tc>
        <w:tc>
          <w:tcPr>
            <w:tcW w:w="0" w:type="auto"/>
            <w:vAlign w:val="center"/>
            <w:hideMark/>
          </w:tcPr>
          <w:p w14:paraId="764734B4" w14:textId="77777777" w:rsidR="00682746" w:rsidRPr="00234C43" w:rsidRDefault="00682746" w:rsidP="00682746">
            <w:pPr>
              <w:rPr>
                <w:lang w:bidi="ar-SY"/>
              </w:rPr>
            </w:pPr>
            <w:r w:rsidRPr="00234C43">
              <w:rPr>
                <w:lang w:bidi="ar-SY"/>
              </w:rPr>
              <w:t>Future Revision</w:t>
            </w:r>
          </w:p>
        </w:tc>
        <w:tc>
          <w:tcPr>
            <w:tcW w:w="0" w:type="auto"/>
            <w:vAlign w:val="center"/>
            <w:hideMark/>
          </w:tcPr>
          <w:p w14:paraId="24BDE683" w14:textId="77777777" w:rsidR="00682746" w:rsidRPr="00234C43" w:rsidRDefault="00682746" w:rsidP="00682746">
            <w:pPr>
              <w:rPr>
                <w:lang w:bidi="ar-SY"/>
              </w:rPr>
            </w:pPr>
            <w:r w:rsidRPr="00234C43">
              <w:rPr>
                <w:lang w:bidi="ar-SY"/>
              </w:rPr>
              <w:t>—</w:t>
            </w:r>
          </w:p>
        </w:tc>
        <w:tc>
          <w:tcPr>
            <w:tcW w:w="0" w:type="auto"/>
            <w:vAlign w:val="center"/>
            <w:hideMark/>
          </w:tcPr>
          <w:p w14:paraId="2440F2A7" w14:textId="77777777" w:rsidR="00682746" w:rsidRPr="00234C43" w:rsidRDefault="00682746" w:rsidP="00682746">
            <w:pPr>
              <w:rPr>
                <w:lang w:bidi="ar-SY"/>
              </w:rPr>
            </w:pPr>
            <w:r w:rsidRPr="00234C43">
              <w:rPr>
                <w:lang w:bidi="ar-SY"/>
              </w:rPr>
              <w:t>—</w:t>
            </w:r>
          </w:p>
        </w:tc>
        <w:tc>
          <w:tcPr>
            <w:tcW w:w="0" w:type="auto"/>
            <w:vAlign w:val="center"/>
            <w:hideMark/>
          </w:tcPr>
          <w:p w14:paraId="6AA9B9F2" w14:textId="77777777" w:rsidR="00682746" w:rsidRPr="00234C43" w:rsidRDefault="00682746" w:rsidP="00682746">
            <w:pPr>
              <w:rPr>
                <w:lang w:bidi="ar-SY"/>
              </w:rPr>
            </w:pPr>
            <w:r w:rsidRPr="00234C43">
              <w:rPr>
                <w:lang w:bidi="ar-SY"/>
              </w:rPr>
              <w:t>—</w:t>
            </w:r>
          </w:p>
        </w:tc>
      </w:tr>
    </w:tbl>
    <w:p w14:paraId="5DDB1D1B" w14:textId="77777777" w:rsidR="00682746" w:rsidRPr="00234C43" w:rsidRDefault="008E7076" w:rsidP="00682746">
      <w:pPr>
        <w:rPr>
          <w:lang w:bidi="ar-SY"/>
        </w:rPr>
      </w:pPr>
      <w:r>
        <w:rPr>
          <w:lang w:bidi="ar-SY"/>
        </w:rPr>
        <w:pict w14:anchorId="46512C7F">
          <v:rect id="_x0000_i1029" style="width:0;height:1.5pt" o:hralign="center" o:hrstd="t" o:hr="t" fillcolor="#a0a0a0" stroked="f"/>
        </w:pict>
      </w:r>
    </w:p>
    <w:p w14:paraId="39F88354" w14:textId="77777777" w:rsidR="00682746" w:rsidRPr="00234C43" w:rsidRDefault="00682746" w:rsidP="00C509BA">
      <w:pPr>
        <w:pStyle w:val="Heading2"/>
        <w:rPr>
          <w:lang w:bidi="ar-SY"/>
        </w:rPr>
      </w:pPr>
      <w:bookmarkStart w:id="4" w:name="_Toc236009087"/>
      <w:r w:rsidRPr="00234C43">
        <w:rPr>
          <w:lang w:bidi="ar-SY"/>
        </w:rPr>
        <w:t xml:space="preserve">3. Distribution List | </w:t>
      </w:r>
      <w:r w:rsidRPr="00234C43">
        <w:rPr>
          <w:rtl/>
        </w:rPr>
        <w:t>قائمة التوزيع</w:t>
      </w:r>
      <w:bookmarkEnd w:id="4"/>
    </w:p>
    <w:p w14:paraId="0DD30449" w14:textId="77777777" w:rsidR="00682746" w:rsidRPr="00234C43" w:rsidRDefault="00682746" w:rsidP="00682746">
      <w:pPr>
        <w:rPr>
          <w:lang w:bidi="ar-SY"/>
        </w:rPr>
      </w:pPr>
      <w:r w:rsidRPr="00234C43">
        <w:rPr>
          <w:lang w:bidi="ar-SY"/>
        </w:rPr>
        <w:t>This document shall be distributed to the following personnel and departments:</w:t>
      </w:r>
    </w:p>
    <w:p w14:paraId="73582508" w14:textId="77777777" w:rsidR="00682746" w:rsidRPr="00234C43" w:rsidRDefault="00682746" w:rsidP="00682746">
      <w:pPr>
        <w:jc w:val="right"/>
        <w:rPr>
          <w:lang w:bidi="ar-SY"/>
        </w:rPr>
      </w:pPr>
      <w:r w:rsidRPr="00234C43">
        <w:rPr>
          <w:rtl/>
        </w:rPr>
        <w:t>يتم توزيع هذه الوثيقة على الجهات والأقسام التالية</w:t>
      </w:r>
      <w:r w:rsidRPr="00234C43">
        <w:rPr>
          <w:lang w:bidi="ar-SY"/>
        </w:rPr>
        <w:t>:</w:t>
      </w:r>
    </w:p>
    <w:p w14:paraId="17918CCF" w14:textId="77777777" w:rsidR="00682746" w:rsidRPr="00234C43" w:rsidRDefault="00682746" w:rsidP="00682746">
      <w:pPr>
        <w:numPr>
          <w:ilvl w:val="0"/>
          <w:numId w:val="23"/>
        </w:numPr>
        <w:rPr>
          <w:lang w:bidi="ar-SY"/>
        </w:rPr>
      </w:pPr>
      <w:r w:rsidRPr="00234C43">
        <w:rPr>
          <w:lang w:bidi="ar-SY"/>
        </w:rPr>
        <w:t>General Manager</w:t>
      </w:r>
    </w:p>
    <w:p w14:paraId="45D3A010" w14:textId="77777777" w:rsidR="00682746" w:rsidRPr="00234C43" w:rsidRDefault="00682746" w:rsidP="00682746">
      <w:pPr>
        <w:numPr>
          <w:ilvl w:val="0"/>
          <w:numId w:val="23"/>
        </w:numPr>
        <w:rPr>
          <w:lang w:bidi="ar-SY"/>
        </w:rPr>
      </w:pPr>
      <w:r w:rsidRPr="00234C43">
        <w:rPr>
          <w:lang w:bidi="ar-SY"/>
        </w:rPr>
        <w:t>Operations Manager</w:t>
      </w:r>
    </w:p>
    <w:p w14:paraId="62B06EDC" w14:textId="77777777" w:rsidR="00682746" w:rsidRPr="00234C43" w:rsidRDefault="00682746" w:rsidP="00682746">
      <w:pPr>
        <w:numPr>
          <w:ilvl w:val="0"/>
          <w:numId w:val="23"/>
        </w:numPr>
        <w:rPr>
          <w:lang w:bidi="ar-SY"/>
        </w:rPr>
      </w:pPr>
      <w:r w:rsidRPr="00234C43">
        <w:rPr>
          <w:lang w:bidi="ar-SY"/>
        </w:rPr>
        <w:t>Well Services Supervisor</w:t>
      </w:r>
    </w:p>
    <w:p w14:paraId="2599E117" w14:textId="77777777" w:rsidR="00682746" w:rsidRPr="00234C43" w:rsidRDefault="00682746" w:rsidP="00682746">
      <w:pPr>
        <w:numPr>
          <w:ilvl w:val="0"/>
          <w:numId w:val="23"/>
        </w:numPr>
        <w:rPr>
          <w:lang w:bidi="ar-SY"/>
        </w:rPr>
      </w:pPr>
      <w:r w:rsidRPr="00234C43">
        <w:rPr>
          <w:lang w:bidi="ar-SY"/>
        </w:rPr>
        <w:t>HSE Department</w:t>
      </w:r>
    </w:p>
    <w:p w14:paraId="1B5CE9CD" w14:textId="77777777" w:rsidR="00682746" w:rsidRPr="00234C43" w:rsidRDefault="00682746" w:rsidP="00682746">
      <w:pPr>
        <w:numPr>
          <w:ilvl w:val="0"/>
          <w:numId w:val="23"/>
        </w:numPr>
        <w:rPr>
          <w:lang w:bidi="ar-SY"/>
        </w:rPr>
      </w:pPr>
      <w:r w:rsidRPr="00234C43">
        <w:rPr>
          <w:lang w:bidi="ar-SY"/>
        </w:rPr>
        <w:t>Quality Department</w:t>
      </w:r>
    </w:p>
    <w:p w14:paraId="56822B06" w14:textId="77777777" w:rsidR="00682746" w:rsidRPr="00234C43" w:rsidRDefault="00682746" w:rsidP="00682746">
      <w:pPr>
        <w:numPr>
          <w:ilvl w:val="0"/>
          <w:numId w:val="23"/>
        </w:numPr>
        <w:rPr>
          <w:lang w:bidi="ar-SY"/>
        </w:rPr>
      </w:pPr>
      <w:r w:rsidRPr="00234C43">
        <w:rPr>
          <w:lang w:bidi="ar-SY"/>
        </w:rPr>
        <w:t>Client Representative (When Required)</w:t>
      </w:r>
    </w:p>
    <w:p w14:paraId="5AB95EF1" w14:textId="77777777" w:rsidR="00682746" w:rsidRPr="00234C43" w:rsidRDefault="00682746" w:rsidP="00682746">
      <w:pPr>
        <w:numPr>
          <w:ilvl w:val="0"/>
          <w:numId w:val="23"/>
        </w:numPr>
        <w:rPr>
          <w:lang w:bidi="ar-SY"/>
        </w:rPr>
      </w:pPr>
      <w:r w:rsidRPr="00234C43">
        <w:rPr>
          <w:lang w:bidi="ar-SY"/>
        </w:rPr>
        <w:t>Wellsite Supervisors</w:t>
      </w:r>
    </w:p>
    <w:p w14:paraId="147C349F" w14:textId="77777777" w:rsidR="00682746" w:rsidRPr="00234C43" w:rsidRDefault="00682746" w:rsidP="00682746">
      <w:pPr>
        <w:numPr>
          <w:ilvl w:val="0"/>
          <w:numId w:val="23"/>
        </w:numPr>
        <w:rPr>
          <w:lang w:bidi="ar-SY"/>
        </w:rPr>
      </w:pPr>
      <w:r w:rsidRPr="00234C43">
        <w:rPr>
          <w:lang w:bidi="ar-SY"/>
        </w:rPr>
        <w:t>Company Document Control</w:t>
      </w:r>
    </w:p>
    <w:p w14:paraId="7BFB6EE8" w14:textId="77777777" w:rsidR="00682746" w:rsidRPr="00234C43" w:rsidRDefault="008E7076" w:rsidP="00682746">
      <w:pPr>
        <w:rPr>
          <w:lang w:bidi="ar-SY"/>
        </w:rPr>
      </w:pPr>
      <w:r>
        <w:rPr>
          <w:lang w:bidi="ar-SY"/>
        </w:rPr>
        <w:pict w14:anchorId="3324CD7E">
          <v:rect id="_x0000_i1030" style="width:0;height:1.5pt" o:hralign="center" o:hrstd="t" o:hr="t" fillcolor="#a0a0a0" stroked="f"/>
        </w:pict>
      </w:r>
    </w:p>
    <w:p w14:paraId="77DAAE7E" w14:textId="77777777" w:rsidR="00682746" w:rsidRPr="00234C43" w:rsidRDefault="00682746" w:rsidP="00C509BA">
      <w:pPr>
        <w:pStyle w:val="Heading2"/>
        <w:rPr>
          <w:lang w:bidi="ar-SY"/>
        </w:rPr>
      </w:pPr>
      <w:bookmarkStart w:id="5" w:name="_Toc236009088"/>
      <w:r w:rsidRPr="00234C43">
        <w:rPr>
          <w:lang w:bidi="ar-SY"/>
        </w:rPr>
        <w:t xml:space="preserve">4. Document Review and Approval | </w:t>
      </w:r>
      <w:r w:rsidRPr="00234C43">
        <w:rPr>
          <w:rtl/>
        </w:rPr>
        <w:t>مراجعة واعتماد الوثيقة</w:t>
      </w:r>
      <w:bookmarkEnd w:id="5"/>
    </w:p>
    <w:p w14:paraId="1B650D7D" w14:textId="77777777" w:rsidR="00682746" w:rsidRPr="00234C43" w:rsidRDefault="00682746" w:rsidP="00682746">
      <w:pPr>
        <w:rPr>
          <w:lang w:bidi="ar-SY"/>
        </w:rPr>
      </w:pPr>
      <w:r w:rsidRPr="00234C43">
        <w:rPr>
          <w:lang w:bidi="ar-SY"/>
        </w:rPr>
        <w:t>This Risk Assessment shall be reviewed at least once every twelve (12) months, or whenever any of the following occurs:</w:t>
      </w:r>
    </w:p>
    <w:p w14:paraId="0EC335AD" w14:textId="77777777" w:rsidR="00682746" w:rsidRPr="00234C43" w:rsidRDefault="00682746" w:rsidP="00682746">
      <w:pPr>
        <w:numPr>
          <w:ilvl w:val="0"/>
          <w:numId w:val="24"/>
        </w:numPr>
        <w:rPr>
          <w:lang w:bidi="ar-SY"/>
        </w:rPr>
      </w:pPr>
      <w:r w:rsidRPr="00234C43">
        <w:rPr>
          <w:lang w:bidi="ar-SY"/>
        </w:rPr>
        <w:t>Changes in operational procedures.</w:t>
      </w:r>
    </w:p>
    <w:p w14:paraId="71EEE957" w14:textId="77777777" w:rsidR="00682746" w:rsidRPr="00234C43" w:rsidRDefault="00682746" w:rsidP="00682746">
      <w:pPr>
        <w:numPr>
          <w:ilvl w:val="0"/>
          <w:numId w:val="24"/>
        </w:numPr>
        <w:rPr>
          <w:lang w:bidi="ar-SY"/>
        </w:rPr>
      </w:pPr>
      <w:r w:rsidRPr="00234C43">
        <w:rPr>
          <w:lang w:bidi="ar-SY"/>
        </w:rPr>
        <w:t>Introduction of new equipment or technology.</w:t>
      </w:r>
    </w:p>
    <w:p w14:paraId="757A90FC" w14:textId="77777777" w:rsidR="00682746" w:rsidRPr="00234C43" w:rsidRDefault="00682746" w:rsidP="00682746">
      <w:pPr>
        <w:numPr>
          <w:ilvl w:val="0"/>
          <w:numId w:val="24"/>
        </w:numPr>
        <w:rPr>
          <w:lang w:bidi="ar-SY"/>
        </w:rPr>
      </w:pPr>
      <w:r w:rsidRPr="00234C43">
        <w:rPr>
          <w:lang w:bidi="ar-SY"/>
        </w:rPr>
        <w:t>Changes in applicable legal or client requirements.</w:t>
      </w:r>
    </w:p>
    <w:p w14:paraId="7A19006A" w14:textId="77777777" w:rsidR="00682746" w:rsidRPr="00234C43" w:rsidRDefault="00682746" w:rsidP="00682746">
      <w:pPr>
        <w:numPr>
          <w:ilvl w:val="0"/>
          <w:numId w:val="24"/>
        </w:numPr>
        <w:rPr>
          <w:lang w:bidi="ar-SY"/>
        </w:rPr>
      </w:pPr>
      <w:r w:rsidRPr="00234C43">
        <w:rPr>
          <w:lang w:bidi="ar-SY"/>
        </w:rPr>
        <w:t>Following an incident, near miss, or significant finding.</w:t>
      </w:r>
    </w:p>
    <w:p w14:paraId="2C31DFDD" w14:textId="77777777" w:rsidR="00682746" w:rsidRPr="00234C43" w:rsidRDefault="00682746" w:rsidP="00682746">
      <w:pPr>
        <w:numPr>
          <w:ilvl w:val="0"/>
          <w:numId w:val="24"/>
        </w:numPr>
        <w:rPr>
          <w:lang w:bidi="ar-SY"/>
        </w:rPr>
      </w:pPr>
      <w:r w:rsidRPr="00234C43">
        <w:rPr>
          <w:lang w:bidi="ar-SY"/>
        </w:rPr>
        <w:t>Upon client request or management review.</w:t>
      </w:r>
    </w:p>
    <w:p w14:paraId="1065F6C8" w14:textId="77777777" w:rsidR="00682746" w:rsidRPr="00234C43" w:rsidRDefault="008E7076" w:rsidP="00682746">
      <w:pPr>
        <w:rPr>
          <w:lang w:bidi="ar-SY"/>
        </w:rPr>
      </w:pPr>
      <w:r>
        <w:rPr>
          <w:lang w:bidi="ar-SY"/>
        </w:rPr>
        <w:lastRenderedPageBreak/>
        <w:pict w14:anchorId="25EC2DF2">
          <v:rect id="_x0000_i1031" style="width:0;height:1.5pt" o:hralign="center" o:hrstd="t" o:hr="t" fillcolor="#a0a0a0" stroked="f"/>
        </w:pict>
      </w:r>
    </w:p>
    <w:p w14:paraId="32B913CD" w14:textId="77777777" w:rsidR="00682746" w:rsidRPr="00234C43" w:rsidRDefault="00682746" w:rsidP="00235B40">
      <w:pPr>
        <w:pStyle w:val="Heading2"/>
        <w:bidi/>
        <w:rPr>
          <w:lang w:bidi="ar-SY"/>
        </w:rPr>
      </w:pPr>
      <w:bookmarkStart w:id="6" w:name="_Toc236009089"/>
      <w:r w:rsidRPr="00234C43">
        <w:rPr>
          <w:rStyle w:val="Heading3Char"/>
          <w:rtl/>
        </w:rPr>
        <w:t>تتم مراجعة هذا التقييم في الحالات التالية</w:t>
      </w:r>
      <w:r w:rsidRPr="00234C43">
        <w:rPr>
          <w:lang w:bidi="ar-SY"/>
        </w:rPr>
        <w:t>:</w:t>
      </w:r>
      <w:bookmarkEnd w:id="6"/>
    </w:p>
    <w:p w14:paraId="01395B58" w14:textId="77777777" w:rsidR="00682746" w:rsidRPr="00234C43" w:rsidRDefault="00682746" w:rsidP="00682746">
      <w:pPr>
        <w:numPr>
          <w:ilvl w:val="0"/>
          <w:numId w:val="25"/>
        </w:numPr>
        <w:bidi/>
        <w:rPr>
          <w:lang w:bidi="ar-SY"/>
        </w:rPr>
      </w:pPr>
      <w:r w:rsidRPr="00234C43">
        <w:rPr>
          <w:rtl/>
        </w:rPr>
        <w:t>عند تعديل إجراءات التشغيل</w:t>
      </w:r>
      <w:r w:rsidRPr="00234C43">
        <w:rPr>
          <w:lang w:bidi="ar-SY"/>
        </w:rPr>
        <w:t>.</w:t>
      </w:r>
    </w:p>
    <w:p w14:paraId="1071F778" w14:textId="77777777" w:rsidR="00682746" w:rsidRPr="00234C43" w:rsidRDefault="00682746" w:rsidP="00682746">
      <w:pPr>
        <w:numPr>
          <w:ilvl w:val="0"/>
          <w:numId w:val="25"/>
        </w:numPr>
        <w:bidi/>
        <w:rPr>
          <w:lang w:bidi="ar-SY"/>
        </w:rPr>
      </w:pPr>
      <w:r w:rsidRPr="00234C43">
        <w:rPr>
          <w:rtl/>
        </w:rPr>
        <w:t>عند إدخال معدات أو تقنيات جديدة</w:t>
      </w:r>
      <w:r w:rsidRPr="00234C43">
        <w:rPr>
          <w:lang w:bidi="ar-SY"/>
        </w:rPr>
        <w:t>.</w:t>
      </w:r>
    </w:p>
    <w:p w14:paraId="7F2F686B" w14:textId="77777777" w:rsidR="00682746" w:rsidRPr="00234C43" w:rsidRDefault="00682746" w:rsidP="00682746">
      <w:pPr>
        <w:numPr>
          <w:ilvl w:val="0"/>
          <w:numId w:val="25"/>
        </w:numPr>
        <w:bidi/>
        <w:rPr>
          <w:lang w:bidi="ar-SY"/>
        </w:rPr>
      </w:pPr>
      <w:r w:rsidRPr="00234C43">
        <w:rPr>
          <w:rtl/>
        </w:rPr>
        <w:t>عند تغيير متطلبات العميل أو الأنظمة</w:t>
      </w:r>
      <w:r w:rsidRPr="00234C43">
        <w:rPr>
          <w:lang w:bidi="ar-SY"/>
        </w:rPr>
        <w:t>.</w:t>
      </w:r>
    </w:p>
    <w:p w14:paraId="58C5D48E" w14:textId="77777777" w:rsidR="00682746" w:rsidRPr="00234C43" w:rsidRDefault="00682746" w:rsidP="00682746">
      <w:pPr>
        <w:numPr>
          <w:ilvl w:val="0"/>
          <w:numId w:val="25"/>
        </w:numPr>
        <w:bidi/>
        <w:rPr>
          <w:lang w:bidi="ar-SY"/>
        </w:rPr>
      </w:pPr>
      <w:r w:rsidRPr="00234C43">
        <w:rPr>
          <w:rtl/>
        </w:rPr>
        <w:t>بعد وقوع حادث أو شبه حادث</w:t>
      </w:r>
      <w:r w:rsidRPr="00234C43">
        <w:rPr>
          <w:lang w:bidi="ar-SY"/>
        </w:rPr>
        <w:t>.</w:t>
      </w:r>
    </w:p>
    <w:p w14:paraId="38784199" w14:textId="77777777" w:rsidR="00682746" w:rsidRPr="00234C43" w:rsidRDefault="00682746" w:rsidP="00682746">
      <w:pPr>
        <w:numPr>
          <w:ilvl w:val="0"/>
          <w:numId w:val="25"/>
        </w:numPr>
        <w:bidi/>
        <w:rPr>
          <w:lang w:bidi="ar-SY"/>
        </w:rPr>
      </w:pPr>
      <w:r w:rsidRPr="00234C43">
        <w:rPr>
          <w:rtl/>
        </w:rPr>
        <w:t>عند طلب الإدارة أو العميل</w:t>
      </w:r>
      <w:r w:rsidRPr="00234C43">
        <w:rPr>
          <w:lang w:bidi="ar-SY"/>
        </w:rPr>
        <w:t>.</w:t>
      </w:r>
    </w:p>
    <w:p w14:paraId="787967A4" w14:textId="77777777" w:rsidR="00682746" w:rsidRPr="00234C43" w:rsidRDefault="008E7076" w:rsidP="00682746">
      <w:pPr>
        <w:rPr>
          <w:lang w:bidi="ar-SY"/>
        </w:rPr>
      </w:pPr>
      <w:r>
        <w:rPr>
          <w:lang w:bidi="ar-SY"/>
        </w:rPr>
        <w:pict w14:anchorId="70AB6837">
          <v:rect id="_x0000_i1032" style="width:0;height:1.5pt" o:hralign="center" o:hrstd="t" o:hr="t" fillcolor="#a0a0a0" stroked="f"/>
        </w:pict>
      </w:r>
    </w:p>
    <w:p w14:paraId="6489EF58" w14:textId="77777777" w:rsidR="00682746" w:rsidRPr="00234C43" w:rsidRDefault="00682746" w:rsidP="002C5BB1">
      <w:pPr>
        <w:pStyle w:val="Heading3"/>
        <w:rPr>
          <w:lang w:bidi="ar-SY"/>
        </w:rPr>
      </w:pPr>
      <w:bookmarkStart w:id="7" w:name="_Toc236009090"/>
      <w:r w:rsidRPr="00234C43">
        <w:rPr>
          <w:lang w:bidi="ar-SY"/>
        </w:rPr>
        <w:t>Document Approval</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446"/>
        <w:gridCol w:w="1841"/>
      </w:tblGrid>
      <w:tr w:rsidR="00682746" w:rsidRPr="00234C43" w14:paraId="655ECA2B" w14:textId="77777777">
        <w:trPr>
          <w:tblCellSpacing w:w="15" w:type="dxa"/>
        </w:trPr>
        <w:tc>
          <w:tcPr>
            <w:tcW w:w="0" w:type="auto"/>
            <w:vAlign w:val="center"/>
            <w:hideMark/>
          </w:tcPr>
          <w:p w14:paraId="1AAFEB0C" w14:textId="77777777" w:rsidR="00682746" w:rsidRPr="00234C43" w:rsidRDefault="00682746" w:rsidP="00682746">
            <w:pPr>
              <w:rPr>
                <w:lang w:bidi="ar-SY"/>
              </w:rPr>
            </w:pPr>
            <w:r w:rsidRPr="00234C43">
              <w:rPr>
                <w:lang w:bidi="ar-SY"/>
              </w:rPr>
              <w:t>Prepared By</w:t>
            </w:r>
          </w:p>
        </w:tc>
        <w:tc>
          <w:tcPr>
            <w:tcW w:w="0" w:type="auto"/>
            <w:vAlign w:val="center"/>
            <w:hideMark/>
          </w:tcPr>
          <w:p w14:paraId="69D8EA4C" w14:textId="77777777" w:rsidR="00682746" w:rsidRPr="00234C43" w:rsidRDefault="00682746" w:rsidP="00682746">
            <w:pPr>
              <w:rPr>
                <w:lang w:bidi="ar-SY"/>
              </w:rPr>
            </w:pPr>
            <w:r w:rsidRPr="00234C43">
              <w:rPr>
                <w:lang w:bidi="ar-SY"/>
              </w:rPr>
              <w:t>Reviewed By</w:t>
            </w:r>
          </w:p>
        </w:tc>
        <w:tc>
          <w:tcPr>
            <w:tcW w:w="0" w:type="auto"/>
            <w:vAlign w:val="center"/>
            <w:hideMark/>
          </w:tcPr>
          <w:p w14:paraId="41A155A1" w14:textId="77777777" w:rsidR="00682746" w:rsidRPr="00234C43" w:rsidRDefault="00682746" w:rsidP="00682746">
            <w:pPr>
              <w:rPr>
                <w:lang w:bidi="ar-SY"/>
              </w:rPr>
            </w:pPr>
            <w:r w:rsidRPr="00234C43">
              <w:rPr>
                <w:lang w:bidi="ar-SY"/>
              </w:rPr>
              <w:t>Approved By</w:t>
            </w:r>
          </w:p>
        </w:tc>
      </w:tr>
      <w:tr w:rsidR="00682746" w:rsidRPr="00234C43" w14:paraId="13A38E48" w14:textId="77777777">
        <w:trPr>
          <w:tblCellSpacing w:w="15" w:type="dxa"/>
        </w:trPr>
        <w:tc>
          <w:tcPr>
            <w:tcW w:w="0" w:type="auto"/>
            <w:vAlign w:val="center"/>
            <w:hideMark/>
          </w:tcPr>
          <w:p w14:paraId="007EB4CF" w14:textId="77777777" w:rsidR="00682746" w:rsidRPr="00234C43" w:rsidRDefault="00682746" w:rsidP="00682746">
            <w:pPr>
              <w:rPr>
                <w:lang w:bidi="ar-SY"/>
              </w:rPr>
            </w:pPr>
            <w:r w:rsidRPr="00234C43">
              <w:rPr>
                <w:lang w:bidi="ar-SY"/>
              </w:rPr>
              <w:t>Well Services Department</w:t>
            </w:r>
          </w:p>
        </w:tc>
        <w:tc>
          <w:tcPr>
            <w:tcW w:w="0" w:type="auto"/>
            <w:vAlign w:val="center"/>
            <w:hideMark/>
          </w:tcPr>
          <w:p w14:paraId="17EB0CDE" w14:textId="77777777" w:rsidR="00682746" w:rsidRPr="00234C43" w:rsidRDefault="00682746" w:rsidP="00682746">
            <w:pPr>
              <w:rPr>
                <w:lang w:bidi="ar-SY"/>
              </w:rPr>
            </w:pPr>
            <w:r w:rsidRPr="00234C43">
              <w:rPr>
                <w:lang w:bidi="ar-SY"/>
              </w:rPr>
              <w:t>HSE Manager</w:t>
            </w:r>
          </w:p>
        </w:tc>
        <w:tc>
          <w:tcPr>
            <w:tcW w:w="0" w:type="auto"/>
            <w:vAlign w:val="center"/>
            <w:hideMark/>
          </w:tcPr>
          <w:p w14:paraId="2F5965CF" w14:textId="77777777" w:rsidR="00682746" w:rsidRPr="00234C43" w:rsidRDefault="00682746" w:rsidP="00682746">
            <w:pPr>
              <w:rPr>
                <w:lang w:bidi="ar-SY"/>
              </w:rPr>
            </w:pPr>
            <w:r w:rsidRPr="00234C43">
              <w:rPr>
                <w:lang w:bidi="ar-SY"/>
              </w:rPr>
              <w:t>General Manager</w:t>
            </w:r>
          </w:p>
        </w:tc>
      </w:tr>
    </w:tbl>
    <w:p w14:paraId="04961459" w14:textId="77777777" w:rsidR="00682746" w:rsidRPr="00234C43" w:rsidRDefault="00682746" w:rsidP="00682746">
      <w:pPr>
        <w:rPr>
          <w:lang w:bidi="ar-SY"/>
        </w:rPr>
      </w:pPr>
      <w:r w:rsidRPr="00234C43">
        <w:rPr>
          <w:b/>
          <w:bCs/>
          <w:lang w:bidi="ar-SY"/>
        </w:rPr>
        <w:t>Document Classification:</w:t>
      </w:r>
      <w:r w:rsidRPr="00234C43">
        <w:rPr>
          <w:lang w:bidi="ar-SY"/>
        </w:rPr>
        <w:t xml:space="preserve"> CONTROLLED COPY</w:t>
      </w:r>
    </w:p>
    <w:p w14:paraId="4A814567" w14:textId="5DEBDFA1" w:rsidR="00336CD5" w:rsidRPr="00234C43" w:rsidRDefault="00D16A3A" w:rsidP="00F67C17">
      <w:pPr>
        <w:pStyle w:val="Heading1"/>
        <w:rPr>
          <w:b/>
          <w:bCs/>
          <w:lang w:bidi="ar-SY"/>
        </w:rPr>
      </w:pPr>
      <w:bookmarkStart w:id="8" w:name="_Toc236009091"/>
      <w:r w:rsidRPr="00234C43">
        <w:rPr>
          <w:lang w:bidi="ar-SY"/>
        </w:rPr>
        <w:t xml:space="preserve">1. Purpose | </w:t>
      </w:r>
      <w:r w:rsidRPr="00234C43">
        <w:rPr>
          <w:rtl/>
        </w:rPr>
        <w:t>الغرض</w:t>
      </w:r>
      <w:bookmarkEnd w:id="8"/>
      <w:r w:rsidRPr="00234C43">
        <w:rPr>
          <w:b/>
          <w:bCs/>
          <w:lang w:bidi="ar-SY"/>
        </w:rPr>
        <w:t xml:space="preserve"> </w:t>
      </w:r>
    </w:p>
    <w:p w14:paraId="51F21093" w14:textId="32BBAF41" w:rsidR="00D16A3A" w:rsidRPr="00234C43" w:rsidRDefault="003F443D" w:rsidP="00D15D94">
      <w:pPr>
        <w:pStyle w:val="Heading2"/>
        <w:bidi/>
        <w:rPr>
          <w:lang w:bidi="ar-SY"/>
        </w:rPr>
      </w:pPr>
      <w:bookmarkStart w:id="9" w:name="_Toc236009092"/>
      <w:r w:rsidRPr="00234C43">
        <w:rPr>
          <w:lang w:bidi="ar-SY"/>
        </w:rPr>
        <w:t>1.1 Arabic</w:t>
      </w:r>
      <w:bookmarkEnd w:id="9"/>
      <w:r w:rsidRPr="00234C43">
        <w:rPr>
          <w:lang w:bidi="ar-SY"/>
        </w:rPr>
        <w:t xml:space="preserve">  </w:t>
      </w:r>
    </w:p>
    <w:p w14:paraId="5C5061AA" w14:textId="77777777" w:rsidR="00336CD5" w:rsidRPr="00234C43" w:rsidRDefault="00336CD5" w:rsidP="00FE5AAB">
      <w:pPr>
        <w:bidi/>
        <w:jc w:val="both"/>
        <w:rPr>
          <w:lang w:bidi="ar-SY"/>
        </w:rPr>
      </w:pPr>
      <w:r w:rsidRPr="00234C43">
        <w:rPr>
          <w:rtl/>
        </w:rPr>
        <w:t xml:space="preserve">يهدف </w:t>
      </w:r>
      <w:r w:rsidRPr="00234C43">
        <w:rPr>
          <w:b/>
          <w:bCs/>
          <w:rtl/>
        </w:rPr>
        <w:t>تقييم المخاطر</w:t>
      </w:r>
      <w:r w:rsidRPr="00234C43">
        <w:rPr>
          <w:b/>
          <w:bCs/>
          <w:lang w:bidi="ar-SY"/>
        </w:rPr>
        <w:t xml:space="preserve"> (Risk Assessment)</w:t>
      </w:r>
      <w:r w:rsidRPr="00234C43">
        <w:rPr>
          <w:lang w:bidi="ar-SY"/>
        </w:rPr>
        <w:t xml:space="preserve"> </w:t>
      </w:r>
      <w:r w:rsidRPr="00234C43">
        <w:rPr>
          <w:rtl/>
        </w:rPr>
        <w:t xml:space="preserve">إلى تحديد جميع المخاطر المحتملة المرتبطة بعمليات </w:t>
      </w:r>
      <w:r w:rsidRPr="00234C43">
        <w:rPr>
          <w:b/>
          <w:bCs/>
          <w:lang w:bidi="ar-SY"/>
        </w:rPr>
        <w:t>Pulling &amp; Running Operations</w:t>
      </w:r>
      <w:r w:rsidRPr="00234C43">
        <w:rPr>
          <w:rtl/>
        </w:rPr>
        <w:t>، وتقييم مستوى الخطورة، وتطبيق إجراءات التحكم المناسبة للحد من احتمالية وقوع الحوادث أو تقليل آثارها، بما يضمن سلامة العاملين، وحماية المعدات، والمحافظة على البيئة، والامتثال لمتطلبات الشركة والعميل والمعايير الدولية</w:t>
      </w:r>
      <w:r w:rsidRPr="00234C43">
        <w:rPr>
          <w:lang w:bidi="ar-SY"/>
        </w:rPr>
        <w:t>.</w:t>
      </w:r>
    </w:p>
    <w:p w14:paraId="12BF9ED6" w14:textId="77777777" w:rsidR="00336CD5" w:rsidRPr="00234C43" w:rsidRDefault="00336CD5" w:rsidP="00D15D94">
      <w:pPr>
        <w:pStyle w:val="Heading2"/>
        <w:rPr>
          <w:lang w:bidi="ar-SY"/>
        </w:rPr>
      </w:pPr>
      <w:bookmarkStart w:id="10" w:name="_Toc236009093"/>
      <w:r w:rsidRPr="00234C43">
        <w:rPr>
          <w:lang w:bidi="ar-SY"/>
        </w:rPr>
        <w:t>1.1 English</w:t>
      </w:r>
      <w:bookmarkEnd w:id="10"/>
    </w:p>
    <w:p w14:paraId="5C3D36AE" w14:textId="77777777" w:rsidR="00336CD5" w:rsidRPr="00234C43" w:rsidRDefault="00336CD5" w:rsidP="00FE5AAB">
      <w:pPr>
        <w:jc w:val="both"/>
        <w:rPr>
          <w:lang w:bidi="ar-SY"/>
        </w:rPr>
      </w:pPr>
      <w:r w:rsidRPr="00234C43">
        <w:rPr>
          <w:lang w:bidi="ar-SY"/>
        </w:rPr>
        <w:t xml:space="preserve">The purpose of this Risk Assessment is to identify all hazards associated with </w:t>
      </w:r>
      <w:r w:rsidRPr="00234C43">
        <w:rPr>
          <w:b/>
          <w:bCs/>
          <w:lang w:bidi="ar-SY"/>
        </w:rPr>
        <w:t>Pulling &amp; Running Operations</w:t>
      </w:r>
      <w:r w:rsidRPr="00234C43">
        <w:rPr>
          <w:lang w:bidi="ar-SY"/>
        </w:rPr>
        <w:t>, evaluate the level of risk, and implement appropriate control measures to eliminate or reduce risks to an acceptable level, ensuring personnel safety, equipment integrity, environmental protection, and compliance with company, client, and international standards.</w:t>
      </w:r>
    </w:p>
    <w:p w14:paraId="3367A13B" w14:textId="77777777" w:rsidR="00336CD5" w:rsidRPr="00234C43" w:rsidRDefault="008E7076" w:rsidP="00336CD5">
      <w:pPr>
        <w:ind w:firstLine="720"/>
        <w:rPr>
          <w:lang w:bidi="ar-SY"/>
        </w:rPr>
      </w:pPr>
      <w:r>
        <w:rPr>
          <w:lang w:bidi="ar-SY"/>
        </w:rPr>
        <w:pict w14:anchorId="253A864F">
          <v:rect id="_x0000_i1033" style="width:0;height:1.5pt" o:hralign="center" o:hrstd="t" o:hr="t" fillcolor="#a0a0a0" stroked="f"/>
        </w:pict>
      </w:r>
    </w:p>
    <w:p w14:paraId="29A11D1E" w14:textId="050ECC47" w:rsidR="00336CD5" w:rsidRPr="00234C43" w:rsidRDefault="00336CD5" w:rsidP="00F67C17">
      <w:pPr>
        <w:pStyle w:val="Heading1"/>
        <w:rPr>
          <w:lang w:bidi="ar-SY"/>
        </w:rPr>
      </w:pPr>
      <w:bookmarkStart w:id="11" w:name="_Toc236009094"/>
      <w:r w:rsidRPr="00234C43">
        <w:rPr>
          <w:lang w:bidi="ar-SY"/>
        </w:rPr>
        <w:t xml:space="preserve">2. Scope | </w:t>
      </w:r>
      <w:r w:rsidRPr="00234C43">
        <w:rPr>
          <w:rtl/>
        </w:rPr>
        <w:t>النطاق</w:t>
      </w:r>
      <w:bookmarkEnd w:id="11"/>
    </w:p>
    <w:p w14:paraId="24E6C2B8" w14:textId="001134C6" w:rsidR="00336CD5" w:rsidRPr="00234C43" w:rsidRDefault="00405DEA" w:rsidP="00D0022E">
      <w:pPr>
        <w:pStyle w:val="Heading2"/>
        <w:bidi/>
        <w:rPr>
          <w:lang w:bidi="ar-SY"/>
        </w:rPr>
      </w:pPr>
      <w:r w:rsidRPr="00234C43">
        <w:rPr>
          <w:lang w:bidi="ar-SY"/>
        </w:rPr>
        <w:t xml:space="preserve">   </w:t>
      </w:r>
      <w:bookmarkStart w:id="12" w:name="_Toc236009095"/>
      <w:r w:rsidRPr="00234C43">
        <w:rPr>
          <w:lang w:bidi="ar-SY"/>
        </w:rPr>
        <w:t xml:space="preserve">Arabic </w:t>
      </w:r>
      <w:r w:rsidR="00336CD5" w:rsidRPr="00234C43">
        <w:rPr>
          <w:lang w:bidi="ar-SY"/>
        </w:rPr>
        <w:t>2.1</w:t>
      </w:r>
      <w:bookmarkEnd w:id="12"/>
      <w:r w:rsidR="00336CD5" w:rsidRPr="00234C43">
        <w:rPr>
          <w:lang w:bidi="ar-SY"/>
        </w:rPr>
        <w:t xml:space="preserve"> </w:t>
      </w:r>
    </w:p>
    <w:p w14:paraId="43C8D6DF" w14:textId="77777777" w:rsidR="00336CD5" w:rsidRPr="00234C43" w:rsidRDefault="00336CD5" w:rsidP="00FE5AAB">
      <w:pPr>
        <w:bidi/>
        <w:rPr>
          <w:lang w:bidi="ar-SY"/>
        </w:rPr>
      </w:pPr>
      <w:r w:rsidRPr="00234C43">
        <w:rPr>
          <w:rtl/>
        </w:rPr>
        <w:t xml:space="preserve">ينطبق هذا التقييم على جميع عمليات </w:t>
      </w:r>
      <w:r w:rsidRPr="00234C43">
        <w:rPr>
          <w:b/>
          <w:bCs/>
          <w:lang w:bidi="ar-SY"/>
        </w:rPr>
        <w:t>Pulling &amp; Running Operations</w:t>
      </w:r>
      <w:r w:rsidRPr="00234C43">
        <w:rPr>
          <w:lang w:bidi="ar-SY"/>
        </w:rPr>
        <w:t xml:space="preserve"> </w:t>
      </w:r>
      <w:r w:rsidRPr="00234C43">
        <w:rPr>
          <w:rtl/>
        </w:rPr>
        <w:t xml:space="preserve">التي تنفذها شركة </w:t>
      </w:r>
      <w:r w:rsidRPr="00234C43">
        <w:rPr>
          <w:b/>
          <w:bCs/>
          <w:lang w:bidi="ar-SY"/>
        </w:rPr>
        <w:t>Kamra for Energy &amp; Contracting L.L.C</w:t>
      </w:r>
      <w:r w:rsidRPr="00234C43">
        <w:rPr>
          <w:rtl/>
        </w:rPr>
        <w:t>، ويشمل جميع العاملين والمشرفين والفنيين وموجهي الإشارات، بالإضافة إلى جميع المعدات والأدوات المستخدمة في مواقع العمل</w:t>
      </w:r>
      <w:r w:rsidRPr="00234C43">
        <w:rPr>
          <w:lang w:bidi="ar-SY"/>
        </w:rPr>
        <w:t>.</w:t>
      </w:r>
    </w:p>
    <w:p w14:paraId="0AE8148A" w14:textId="77777777" w:rsidR="00336CD5" w:rsidRPr="00234C43" w:rsidRDefault="00336CD5" w:rsidP="00D0022E">
      <w:pPr>
        <w:pStyle w:val="Heading2"/>
        <w:rPr>
          <w:lang w:bidi="ar-SY"/>
        </w:rPr>
      </w:pPr>
      <w:bookmarkStart w:id="13" w:name="_Toc236009096"/>
      <w:r w:rsidRPr="00234C43">
        <w:rPr>
          <w:lang w:bidi="ar-SY"/>
        </w:rPr>
        <w:lastRenderedPageBreak/>
        <w:t>2.1 English</w:t>
      </w:r>
      <w:bookmarkEnd w:id="13"/>
    </w:p>
    <w:p w14:paraId="0468985A" w14:textId="77777777" w:rsidR="00336CD5" w:rsidRPr="00234C43" w:rsidRDefault="00336CD5" w:rsidP="00FE5AAB">
      <w:pPr>
        <w:jc w:val="both"/>
        <w:rPr>
          <w:lang w:bidi="ar-SY"/>
        </w:rPr>
      </w:pPr>
      <w:r w:rsidRPr="00234C43">
        <w:rPr>
          <w:lang w:bidi="ar-SY"/>
        </w:rPr>
        <w:t xml:space="preserve">This Risk Assessment applies to all </w:t>
      </w:r>
      <w:r w:rsidRPr="00234C43">
        <w:rPr>
          <w:b/>
          <w:bCs/>
          <w:lang w:bidi="ar-SY"/>
        </w:rPr>
        <w:t>Pulling &amp; Running Operations</w:t>
      </w:r>
      <w:r w:rsidRPr="00234C43">
        <w:rPr>
          <w:lang w:bidi="ar-SY"/>
        </w:rPr>
        <w:t xml:space="preserve"> performed by </w:t>
      </w:r>
      <w:r w:rsidRPr="00234C43">
        <w:rPr>
          <w:b/>
          <w:bCs/>
          <w:lang w:bidi="ar-SY"/>
        </w:rPr>
        <w:t>Kamra for Energy &amp; Contracting L.L.C</w:t>
      </w:r>
      <w:r w:rsidRPr="00234C43">
        <w:rPr>
          <w:lang w:bidi="ar-SY"/>
        </w:rPr>
        <w:t xml:space="preserve"> and covers supervisors, operators, technicians, riggers, HSE personnel, and all equipment and tools used during well service operations.</w:t>
      </w:r>
    </w:p>
    <w:p w14:paraId="3BA95A3C" w14:textId="77777777" w:rsidR="00336CD5" w:rsidRPr="00234C43" w:rsidRDefault="008E7076" w:rsidP="00336CD5">
      <w:pPr>
        <w:ind w:firstLine="720"/>
        <w:rPr>
          <w:lang w:bidi="ar-SY"/>
        </w:rPr>
      </w:pPr>
      <w:r>
        <w:rPr>
          <w:lang w:bidi="ar-SY"/>
        </w:rPr>
        <w:pict w14:anchorId="513F3B79">
          <v:rect id="_x0000_i1034" style="width:0;height:1.5pt" o:hralign="center" o:hrstd="t" o:hr="t" fillcolor="#a0a0a0" stroked="f"/>
        </w:pict>
      </w:r>
    </w:p>
    <w:p w14:paraId="6AF789B5" w14:textId="6A1067D6" w:rsidR="00336CD5" w:rsidRPr="00234C43" w:rsidRDefault="00336CD5" w:rsidP="00F67C17">
      <w:pPr>
        <w:pStyle w:val="Heading1"/>
        <w:rPr>
          <w:lang w:bidi="ar-SY"/>
        </w:rPr>
      </w:pPr>
      <w:bookmarkStart w:id="14" w:name="_Toc236009097"/>
      <w:r w:rsidRPr="00234C43">
        <w:rPr>
          <w:lang w:bidi="ar-SY"/>
        </w:rPr>
        <w:t xml:space="preserve">3. Objectives | </w:t>
      </w:r>
      <w:r w:rsidRPr="00234C43">
        <w:rPr>
          <w:rtl/>
        </w:rPr>
        <w:t>الأهداف</w:t>
      </w:r>
      <w:bookmarkEnd w:id="14"/>
    </w:p>
    <w:p w14:paraId="356AE3C2" w14:textId="77777777" w:rsidR="00336CD5" w:rsidRPr="00234C43" w:rsidRDefault="00336CD5" w:rsidP="00D0022E">
      <w:pPr>
        <w:pStyle w:val="Heading2"/>
        <w:bidi/>
        <w:rPr>
          <w:lang w:bidi="ar-SY"/>
        </w:rPr>
      </w:pPr>
      <w:bookmarkStart w:id="15" w:name="_Toc236009098"/>
      <w:r w:rsidRPr="00234C43">
        <w:rPr>
          <w:lang w:bidi="ar-SY"/>
        </w:rPr>
        <w:t>Arabic</w:t>
      </w:r>
      <w:bookmarkEnd w:id="15"/>
    </w:p>
    <w:p w14:paraId="60B05ED1" w14:textId="77777777" w:rsidR="00336CD5" w:rsidRPr="00234C43" w:rsidRDefault="00336CD5" w:rsidP="00025569">
      <w:pPr>
        <w:numPr>
          <w:ilvl w:val="0"/>
          <w:numId w:val="27"/>
        </w:numPr>
        <w:bidi/>
        <w:rPr>
          <w:lang w:bidi="ar-SY"/>
        </w:rPr>
      </w:pPr>
      <w:r w:rsidRPr="00234C43">
        <w:rPr>
          <w:rtl/>
        </w:rPr>
        <w:t>حماية العاملين من الإصابات والأمراض المهنية</w:t>
      </w:r>
      <w:r w:rsidRPr="00234C43">
        <w:rPr>
          <w:lang w:bidi="ar-SY"/>
        </w:rPr>
        <w:t>.</w:t>
      </w:r>
    </w:p>
    <w:p w14:paraId="693273DB" w14:textId="77777777" w:rsidR="00336CD5" w:rsidRPr="00234C43" w:rsidRDefault="00336CD5" w:rsidP="00025569">
      <w:pPr>
        <w:numPr>
          <w:ilvl w:val="0"/>
          <w:numId w:val="27"/>
        </w:numPr>
        <w:bidi/>
        <w:rPr>
          <w:lang w:bidi="ar-SY"/>
        </w:rPr>
      </w:pPr>
      <w:r w:rsidRPr="00234C43">
        <w:rPr>
          <w:rtl/>
        </w:rPr>
        <w:t>منع تلف المعدات والأدوات</w:t>
      </w:r>
      <w:r w:rsidRPr="00234C43">
        <w:rPr>
          <w:lang w:bidi="ar-SY"/>
        </w:rPr>
        <w:t>.</w:t>
      </w:r>
    </w:p>
    <w:p w14:paraId="4F938308" w14:textId="77777777" w:rsidR="00336CD5" w:rsidRPr="00234C43" w:rsidRDefault="00336CD5" w:rsidP="00025569">
      <w:pPr>
        <w:numPr>
          <w:ilvl w:val="0"/>
          <w:numId w:val="27"/>
        </w:numPr>
        <w:bidi/>
        <w:rPr>
          <w:lang w:bidi="ar-SY"/>
        </w:rPr>
      </w:pPr>
      <w:r w:rsidRPr="00234C43">
        <w:rPr>
          <w:rtl/>
        </w:rPr>
        <w:t>حماية البيئة من التلوث</w:t>
      </w:r>
      <w:r w:rsidRPr="00234C43">
        <w:rPr>
          <w:lang w:bidi="ar-SY"/>
        </w:rPr>
        <w:t>.</w:t>
      </w:r>
    </w:p>
    <w:p w14:paraId="6916A804" w14:textId="77777777" w:rsidR="00336CD5" w:rsidRPr="00234C43" w:rsidRDefault="00336CD5" w:rsidP="00025569">
      <w:pPr>
        <w:numPr>
          <w:ilvl w:val="0"/>
          <w:numId w:val="27"/>
        </w:numPr>
        <w:bidi/>
        <w:rPr>
          <w:lang w:bidi="ar-SY"/>
        </w:rPr>
      </w:pPr>
      <w:r w:rsidRPr="00234C43">
        <w:rPr>
          <w:rtl/>
        </w:rPr>
        <w:t>تقليل المخاطر التشغيلية إلى أدنى مستوى عملي ممكن</w:t>
      </w:r>
      <w:r w:rsidRPr="00234C43">
        <w:rPr>
          <w:lang w:bidi="ar-SY"/>
        </w:rPr>
        <w:t>.</w:t>
      </w:r>
    </w:p>
    <w:p w14:paraId="253880B0" w14:textId="77777777" w:rsidR="00336CD5" w:rsidRPr="00234C43" w:rsidRDefault="00336CD5" w:rsidP="00025569">
      <w:pPr>
        <w:numPr>
          <w:ilvl w:val="0"/>
          <w:numId w:val="27"/>
        </w:numPr>
        <w:bidi/>
        <w:rPr>
          <w:lang w:bidi="ar-SY"/>
        </w:rPr>
      </w:pPr>
      <w:r w:rsidRPr="00234C43">
        <w:rPr>
          <w:rtl/>
        </w:rPr>
        <w:t>ضمان الالتزام بإجراءات السلامة</w:t>
      </w:r>
      <w:r w:rsidRPr="00234C43">
        <w:rPr>
          <w:lang w:bidi="ar-SY"/>
        </w:rPr>
        <w:t>.</w:t>
      </w:r>
    </w:p>
    <w:p w14:paraId="03ADB49C" w14:textId="77777777" w:rsidR="00336CD5" w:rsidRPr="00234C43" w:rsidRDefault="00336CD5" w:rsidP="00025569">
      <w:pPr>
        <w:numPr>
          <w:ilvl w:val="0"/>
          <w:numId w:val="27"/>
        </w:numPr>
        <w:bidi/>
        <w:rPr>
          <w:lang w:bidi="ar-SY"/>
        </w:rPr>
      </w:pPr>
      <w:r w:rsidRPr="00234C43">
        <w:rPr>
          <w:rtl/>
        </w:rPr>
        <w:t>دعم الامتثال لمتطلبات العميل</w:t>
      </w:r>
      <w:r w:rsidRPr="00234C43">
        <w:rPr>
          <w:lang w:bidi="ar-SY"/>
        </w:rPr>
        <w:t>.</w:t>
      </w:r>
    </w:p>
    <w:p w14:paraId="39F681E4" w14:textId="77777777" w:rsidR="00336CD5" w:rsidRPr="00234C43" w:rsidRDefault="00336CD5" w:rsidP="00025569">
      <w:pPr>
        <w:numPr>
          <w:ilvl w:val="0"/>
          <w:numId w:val="27"/>
        </w:numPr>
        <w:bidi/>
        <w:rPr>
          <w:lang w:bidi="ar-SY"/>
        </w:rPr>
      </w:pPr>
      <w:r w:rsidRPr="00234C43">
        <w:rPr>
          <w:rtl/>
        </w:rPr>
        <w:t>تحسين الكفاءة التشغيلية وتقليل التوقفات غير المخططة</w:t>
      </w:r>
      <w:r w:rsidRPr="00234C43">
        <w:rPr>
          <w:lang w:bidi="ar-SY"/>
        </w:rPr>
        <w:t>.</w:t>
      </w:r>
    </w:p>
    <w:p w14:paraId="40E1CAAA" w14:textId="77777777" w:rsidR="00336CD5" w:rsidRPr="00234C43" w:rsidRDefault="00336CD5" w:rsidP="00D0022E">
      <w:pPr>
        <w:pStyle w:val="Heading2"/>
        <w:rPr>
          <w:lang w:bidi="ar-SY"/>
        </w:rPr>
      </w:pPr>
      <w:bookmarkStart w:id="16" w:name="_Toc236009099"/>
      <w:r w:rsidRPr="00234C43">
        <w:rPr>
          <w:lang w:bidi="ar-SY"/>
        </w:rPr>
        <w:t>English</w:t>
      </w:r>
      <w:bookmarkEnd w:id="16"/>
    </w:p>
    <w:p w14:paraId="3128B67F" w14:textId="77777777" w:rsidR="00336CD5" w:rsidRPr="00234C43" w:rsidRDefault="00336CD5" w:rsidP="00336CD5">
      <w:pPr>
        <w:numPr>
          <w:ilvl w:val="0"/>
          <w:numId w:val="28"/>
        </w:numPr>
        <w:rPr>
          <w:lang w:bidi="ar-SY"/>
        </w:rPr>
      </w:pPr>
      <w:r w:rsidRPr="00234C43">
        <w:rPr>
          <w:lang w:bidi="ar-SY"/>
        </w:rPr>
        <w:t>Protect personnel from injury and occupational illness.</w:t>
      </w:r>
    </w:p>
    <w:p w14:paraId="01EDFEB5" w14:textId="77777777" w:rsidR="00336CD5" w:rsidRPr="00234C43" w:rsidRDefault="00336CD5" w:rsidP="00336CD5">
      <w:pPr>
        <w:numPr>
          <w:ilvl w:val="0"/>
          <w:numId w:val="28"/>
        </w:numPr>
        <w:rPr>
          <w:lang w:bidi="ar-SY"/>
        </w:rPr>
      </w:pPr>
      <w:r w:rsidRPr="00234C43">
        <w:rPr>
          <w:lang w:bidi="ar-SY"/>
        </w:rPr>
        <w:t>Prevent damage to equipment and assets.</w:t>
      </w:r>
    </w:p>
    <w:p w14:paraId="22510DB1" w14:textId="77777777" w:rsidR="00336CD5" w:rsidRPr="00234C43" w:rsidRDefault="00336CD5" w:rsidP="00336CD5">
      <w:pPr>
        <w:numPr>
          <w:ilvl w:val="0"/>
          <w:numId w:val="28"/>
        </w:numPr>
        <w:rPr>
          <w:lang w:bidi="ar-SY"/>
        </w:rPr>
      </w:pPr>
      <w:r w:rsidRPr="00234C43">
        <w:rPr>
          <w:lang w:bidi="ar-SY"/>
        </w:rPr>
        <w:t>Protect the environment from pollution.</w:t>
      </w:r>
    </w:p>
    <w:p w14:paraId="1A871207" w14:textId="77777777" w:rsidR="00336CD5" w:rsidRPr="00234C43" w:rsidRDefault="00336CD5" w:rsidP="00336CD5">
      <w:pPr>
        <w:numPr>
          <w:ilvl w:val="0"/>
          <w:numId w:val="28"/>
        </w:numPr>
        <w:rPr>
          <w:lang w:bidi="ar-SY"/>
        </w:rPr>
      </w:pPr>
      <w:r w:rsidRPr="00234C43">
        <w:rPr>
          <w:lang w:bidi="ar-SY"/>
        </w:rPr>
        <w:t>Reduce operational risks to As Low As Reasonably Practicable (ALARP).</w:t>
      </w:r>
    </w:p>
    <w:p w14:paraId="4ACB4F0A" w14:textId="77777777" w:rsidR="00336CD5" w:rsidRPr="00234C43" w:rsidRDefault="00336CD5" w:rsidP="00336CD5">
      <w:pPr>
        <w:numPr>
          <w:ilvl w:val="0"/>
          <w:numId w:val="28"/>
        </w:numPr>
        <w:rPr>
          <w:lang w:bidi="ar-SY"/>
        </w:rPr>
      </w:pPr>
      <w:r w:rsidRPr="00234C43">
        <w:rPr>
          <w:lang w:bidi="ar-SY"/>
        </w:rPr>
        <w:t>Ensure compliance with safety procedures.</w:t>
      </w:r>
    </w:p>
    <w:p w14:paraId="74A40AD2" w14:textId="77777777" w:rsidR="00336CD5" w:rsidRPr="00234C43" w:rsidRDefault="00336CD5" w:rsidP="00336CD5">
      <w:pPr>
        <w:numPr>
          <w:ilvl w:val="0"/>
          <w:numId w:val="28"/>
        </w:numPr>
        <w:rPr>
          <w:lang w:bidi="ar-SY"/>
        </w:rPr>
      </w:pPr>
      <w:r w:rsidRPr="00234C43">
        <w:rPr>
          <w:lang w:bidi="ar-SY"/>
        </w:rPr>
        <w:t>Meet client and company requirements.</w:t>
      </w:r>
    </w:p>
    <w:p w14:paraId="54401279" w14:textId="77777777" w:rsidR="00336CD5" w:rsidRPr="00234C43" w:rsidRDefault="00336CD5" w:rsidP="00336CD5">
      <w:pPr>
        <w:numPr>
          <w:ilvl w:val="0"/>
          <w:numId w:val="28"/>
        </w:numPr>
        <w:rPr>
          <w:lang w:bidi="ar-SY"/>
        </w:rPr>
      </w:pPr>
      <w:r w:rsidRPr="00234C43">
        <w:rPr>
          <w:lang w:bidi="ar-SY"/>
        </w:rPr>
        <w:t>Improve operational efficiency and minimize non-productive time.</w:t>
      </w:r>
    </w:p>
    <w:p w14:paraId="39119349" w14:textId="77777777" w:rsidR="00336CD5" w:rsidRPr="00234C43" w:rsidRDefault="008E7076" w:rsidP="00336CD5">
      <w:pPr>
        <w:ind w:firstLine="720"/>
        <w:rPr>
          <w:lang w:bidi="ar-SY"/>
        </w:rPr>
      </w:pPr>
      <w:r>
        <w:rPr>
          <w:lang w:bidi="ar-SY"/>
        </w:rPr>
        <w:pict w14:anchorId="01D96255">
          <v:rect id="_x0000_i1035" style="width:0;height:1.5pt" o:hralign="center" o:hrstd="t" o:hr="t" fillcolor="#a0a0a0" stroked="f"/>
        </w:pict>
      </w:r>
    </w:p>
    <w:p w14:paraId="724C1D80" w14:textId="4DBB1596" w:rsidR="00336CD5" w:rsidRPr="00234C43" w:rsidRDefault="00336CD5" w:rsidP="00F67C17">
      <w:pPr>
        <w:pStyle w:val="Heading1"/>
        <w:rPr>
          <w:lang w:bidi="ar-SY"/>
        </w:rPr>
      </w:pPr>
      <w:bookmarkStart w:id="17" w:name="_Toc236009100"/>
      <w:r w:rsidRPr="00234C43">
        <w:rPr>
          <w:lang w:bidi="ar-SY"/>
        </w:rPr>
        <w:t>4. Risk Assessment Methodology</w:t>
      </w:r>
      <w:r w:rsidR="00025569" w:rsidRPr="00234C43">
        <w:rPr>
          <w:rtl/>
          <w:lang w:bidi="ar-SY"/>
        </w:rPr>
        <w:t xml:space="preserve"> </w:t>
      </w:r>
      <w:r w:rsidRPr="00234C43">
        <w:rPr>
          <w:lang w:bidi="ar-SY"/>
        </w:rPr>
        <w:t xml:space="preserve">| </w:t>
      </w:r>
      <w:r w:rsidRPr="00234C43">
        <w:rPr>
          <w:rtl/>
        </w:rPr>
        <w:t>منهجية تقييم المخاطر</w:t>
      </w:r>
      <w:bookmarkEnd w:id="17"/>
    </w:p>
    <w:p w14:paraId="6D14AA5D" w14:textId="77777777" w:rsidR="00336CD5" w:rsidRPr="00234C43" w:rsidRDefault="00336CD5" w:rsidP="00025569">
      <w:pPr>
        <w:bidi/>
        <w:ind w:firstLine="720"/>
        <w:rPr>
          <w:lang w:bidi="ar-SY"/>
        </w:rPr>
      </w:pPr>
      <w:r w:rsidRPr="00234C43">
        <w:rPr>
          <w:rtl/>
        </w:rPr>
        <w:t>يتم تقييم المخاطر وفق الخطوات التالية</w:t>
      </w:r>
      <w:r w:rsidRPr="00234C43">
        <w:rPr>
          <w:lang w:bidi="ar-SY"/>
        </w:rPr>
        <w:t>:</w:t>
      </w:r>
    </w:p>
    <w:p w14:paraId="4CD89D28" w14:textId="77777777" w:rsidR="00336CD5" w:rsidRPr="00234C43" w:rsidRDefault="00336CD5" w:rsidP="00025569">
      <w:pPr>
        <w:numPr>
          <w:ilvl w:val="0"/>
          <w:numId w:val="29"/>
        </w:numPr>
        <w:bidi/>
        <w:rPr>
          <w:lang w:bidi="ar-SY"/>
        </w:rPr>
      </w:pPr>
      <w:r w:rsidRPr="00234C43">
        <w:rPr>
          <w:rtl/>
        </w:rPr>
        <w:t>تحديد المهمة</w:t>
      </w:r>
      <w:r w:rsidRPr="00234C43">
        <w:rPr>
          <w:lang w:bidi="ar-SY"/>
        </w:rPr>
        <w:t xml:space="preserve"> (Task).</w:t>
      </w:r>
    </w:p>
    <w:p w14:paraId="2D11EC9C" w14:textId="77777777" w:rsidR="00336CD5" w:rsidRPr="00234C43" w:rsidRDefault="00336CD5" w:rsidP="00025569">
      <w:pPr>
        <w:numPr>
          <w:ilvl w:val="0"/>
          <w:numId w:val="29"/>
        </w:numPr>
        <w:bidi/>
        <w:rPr>
          <w:lang w:bidi="ar-SY"/>
        </w:rPr>
      </w:pPr>
      <w:r w:rsidRPr="00234C43">
        <w:rPr>
          <w:rtl/>
        </w:rPr>
        <w:t>تحديد الخطر</w:t>
      </w:r>
      <w:r w:rsidRPr="00234C43">
        <w:rPr>
          <w:lang w:bidi="ar-SY"/>
        </w:rPr>
        <w:t xml:space="preserve"> (Hazard).</w:t>
      </w:r>
    </w:p>
    <w:p w14:paraId="23AEF7C9" w14:textId="77777777" w:rsidR="00336CD5" w:rsidRPr="00234C43" w:rsidRDefault="00336CD5" w:rsidP="00025569">
      <w:pPr>
        <w:numPr>
          <w:ilvl w:val="0"/>
          <w:numId w:val="29"/>
        </w:numPr>
        <w:bidi/>
        <w:rPr>
          <w:lang w:bidi="ar-SY"/>
        </w:rPr>
      </w:pPr>
      <w:r w:rsidRPr="00234C43">
        <w:rPr>
          <w:rtl/>
        </w:rPr>
        <w:lastRenderedPageBreak/>
        <w:t>تحديد العواقب المحتملة</w:t>
      </w:r>
      <w:r w:rsidRPr="00234C43">
        <w:rPr>
          <w:lang w:bidi="ar-SY"/>
        </w:rPr>
        <w:t xml:space="preserve"> (Potential Consequences).</w:t>
      </w:r>
    </w:p>
    <w:p w14:paraId="0A64AF11" w14:textId="77777777" w:rsidR="00336CD5" w:rsidRPr="00234C43" w:rsidRDefault="00336CD5" w:rsidP="00025569">
      <w:pPr>
        <w:numPr>
          <w:ilvl w:val="0"/>
          <w:numId w:val="29"/>
        </w:numPr>
        <w:bidi/>
        <w:rPr>
          <w:lang w:bidi="ar-SY"/>
        </w:rPr>
      </w:pPr>
      <w:r w:rsidRPr="00234C43">
        <w:rPr>
          <w:rtl/>
        </w:rPr>
        <w:t>تحديد الأشخاص أو الممتلكات المعرضة للخطر</w:t>
      </w:r>
      <w:r w:rsidRPr="00234C43">
        <w:rPr>
          <w:lang w:bidi="ar-SY"/>
        </w:rPr>
        <w:t>.</w:t>
      </w:r>
    </w:p>
    <w:p w14:paraId="539CD8DF" w14:textId="77777777" w:rsidR="00336CD5" w:rsidRPr="00234C43" w:rsidRDefault="00336CD5" w:rsidP="00025569">
      <w:pPr>
        <w:numPr>
          <w:ilvl w:val="0"/>
          <w:numId w:val="29"/>
        </w:numPr>
        <w:bidi/>
        <w:rPr>
          <w:lang w:bidi="ar-SY"/>
        </w:rPr>
      </w:pPr>
      <w:r w:rsidRPr="00234C43">
        <w:rPr>
          <w:rtl/>
        </w:rPr>
        <w:t>تقييم الاحتمالية</w:t>
      </w:r>
      <w:r w:rsidRPr="00234C43">
        <w:rPr>
          <w:lang w:bidi="ar-SY"/>
        </w:rPr>
        <w:t xml:space="preserve"> (Likelihood).</w:t>
      </w:r>
    </w:p>
    <w:p w14:paraId="4338B79B" w14:textId="77777777" w:rsidR="00336CD5" w:rsidRPr="00234C43" w:rsidRDefault="00336CD5" w:rsidP="00025569">
      <w:pPr>
        <w:numPr>
          <w:ilvl w:val="0"/>
          <w:numId w:val="29"/>
        </w:numPr>
        <w:bidi/>
        <w:rPr>
          <w:lang w:bidi="ar-SY"/>
        </w:rPr>
      </w:pPr>
      <w:r w:rsidRPr="00234C43">
        <w:rPr>
          <w:rtl/>
        </w:rPr>
        <w:t>تقييم شدة العواقب</w:t>
      </w:r>
      <w:r w:rsidRPr="00234C43">
        <w:rPr>
          <w:lang w:bidi="ar-SY"/>
        </w:rPr>
        <w:t xml:space="preserve"> (Severity).</w:t>
      </w:r>
    </w:p>
    <w:p w14:paraId="71E891EB" w14:textId="77777777" w:rsidR="00336CD5" w:rsidRPr="00234C43" w:rsidRDefault="00336CD5" w:rsidP="00025569">
      <w:pPr>
        <w:numPr>
          <w:ilvl w:val="0"/>
          <w:numId w:val="29"/>
        </w:numPr>
        <w:bidi/>
        <w:rPr>
          <w:lang w:bidi="ar-SY"/>
        </w:rPr>
      </w:pPr>
      <w:r w:rsidRPr="00234C43">
        <w:rPr>
          <w:rtl/>
        </w:rPr>
        <w:t>حساب مستوى الخطورة</w:t>
      </w:r>
      <w:r w:rsidRPr="00234C43">
        <w:rPr>
          <w:lang w:bidi="ar-SY"/>
        </w:rPr>
        <w:t xml:space="preserve"> (Risk Rating).</w:t>
      </w:r>
    </w:p>
    <w:p w14:paraId="0232D1B2" w14:textId="77777777" w:rsidR="00336CD5" w:rsidRPr="00234C43" w:rsidRDefault="00336CD5" w:rsidP="00025569">
      <w:pPr>
        <w:numPr>
          <w:ilvl w:val="0"/>
          <w:numId w:val="29"/>
        </w:numPr>
        <w:bidi/>
        <w:rPr>
          <w:lang w:bidi="ar-SY"/>
        </w:rPr>
      </w:pPr>
      <w:r w:rsidRPr="00234C43">
        <w:rPr>
          <w:rtl/>
        </w:rPr>
        <w:t>تحديد إجراءات التحكم</w:t>
      </w:r>
      <w:r w:rsidRPr="00234C43">
        <w:rPr>
          <w:lang w:bidi="ar-SY"/>
        </w:rPr>
        <w:t xml:space="preserve"> (Control Measures).</w:t>
      </w:r>
    </w:p>
    <w:p w14:paraId="72A34DBD" w14:textId="77777777" w:rsidR="00336CD5" w:rsidRPr="00234C43" w:rsidRDefault="00336CD5" w:rsidP="00025569">
      <w:pPr>
        <w:numPr>
          <w:ilvl w:val="0"/>
          <w:numId w:val="29"/>
        </w:numPr>
        <w:bidi/>
        <w:rPr>
          <w:lang w:bidi="ar-SY"/>
        </w:rPr>
      </w:pPr>
      <w:r w:rsidRPr="00234C43">
        <w:rPr>
          <w:rtl/>
        </w:rPr>
        <w:t>إعادة تقييم مستوى الخطورة بعد تطبيق إجراءات التحكم</w:t>
      </w:r>
      <w:r w:rsidRPr="00234C43">
        <w:rPr>
          <w:lang w:bidi="ar-SY"/>
        </w:rPr>
        <w:t xml:space="preserve"> (Residual Risk).</w:t>
      </w:r>
    </w:p>
    <w:p w14:paraId="7DEA2EB7" w14:textId="1A3AF323" w:rsidR="00336CD5" w:rsidRPr="00234C43" w:rsidRDefault="00336CD5" w:rsidP="00025569">
      <w:pPr>
        <w:numPr>
          <w:ilvl w:val="0"/>
          <w:numId w:val="29"/>
        </w:numPr>
        <w:bidi/>
        <w:rPr>
          <w:lang w:bidi="ar-SY"/>
        </w:rPr>
      </w:pPr>
      <w:r w:rsidRPr="00234C43">
        <w:rPr>
          <w:rtl/>
        </w:rPr>
        <w:t>مراجعة واعتماد التقييم قبل بدء العمل</w:t>
      </w:r>
      <w:r w:rsidRPr="00234C43">
        <w:rPr>
          <w:lang w:bidi="ar-SY"/>
        </w:rPr>
        <w:t>.</w:t>
      </w:r>
      <w:r w:rsidR="00880A59">
        <w:rPr>
          <w:rFonts w:hint="cs"/>
          <w:rtl/>
          <w:lang w:bidi="ar-SY"/>
        </w:rPr>
        <w:t xml:space="preserve"> </w:t>
      </w:r>
    </w:p>
    <w:p w14:paraId="1C0F1858" w14:textId="77777777" w:rsidR="00336CD5" w:rsidRPr="00234C43" w:rsidRDefault="008E7076" w:rsidP="00336CD5">
      <w:pPr>
        <w:ind w:firstLine="720"/>
        <w:rPr>
          <w:lang w:bidi="ar-SY"/>
        </w:rPr>
      </w:pPr>
      <w:r>
        <w:rPr>
          <w:lang w:bidi="ar-SY"/>
        </w:rPr>
        <w:pict w14:anchorId="0B9E1466">
          <v:rect id="_x0000_i1036" style="width:0;height:1.5pt" o:hralign="center" o:hrstd="t" o:hr="t" fillcolor="#a0a0a0" stroked="f"/>
        </w:pict>
      </w:r>
    </w:p>
    <w:p w14:paraId="0A25B72C" w14:textId="77777777" w:rsidR="00336CD5" w:rsidRPr="00234C43" w:rsidRDefault="00336CD5" w:rsidP="00472B43">
      <w:pPr>
        <w:pStyle w:val="Heading2"/>
        <w:rPr>
          <w:lang w:bidi="ar-SY"/>
        </w:rPr>
      </w:pPr>
      <w:bookmarkStart w:id="18" w:name="_Toc236009101"/>
      <w:r w:rsidRPr="00234C43">
        <w:rPr>
          <w:lang w:bidi="ar-SY"/>
        </w:rPr>
        <w:t>Risk Assessment Process</w:t>
      </w:r>
      <w:bookmarkEnd w:id="18"/>
    </w:p>
    <w:p w14:paraId="63F0C63C" w14:textId="77777777" w:rsidR="00336CD5" w:rsidRPr="00234C43" w:rsidRDefault="00336CD5" w:rsidP="00336CD5">
      <w:pPr>
        <w:numPr>
          <w:ilvl w:val="0"/>
          <w:numId w:val="30"/>
        </w:numPr>
        <w:rPr>
          <w:lang w:bidi="ar-SY"/>
        </w:rPr>
      </w:pPr>
      <w:r w:rsidRPr="00234C43">
        <w:rPr>
          <w:lang w:bidi="ar-SY"/>
        </w:rPr>
        <w:t>Identify the task.</w:t>
      </w:r>
    </w:p>
    <w:p w14:paraId="26F1CEEE" w14:textId="77777777" w:rsidR="00336CD5" w:rsidRPr="00234C43" w:rsidRDefault="00336CD5" w:rsidP="00336CD5">
      <w:pPr>
        <w:numPr>
          <w:ilvl w:val="0"/>
          <w:numId w:val="30"/>
        </w:numPr>
        <w:rPr>
          <w:lang w:bidi="ar-SY"/>
        </w:rPr>
      </w:pPr>
      <w:r w:rsidRPr="00234C43">
        <w:rPr>
          <w:lang w:bidi="ar-SY"/>
        </w:rPr>
        <w:t>Identify the hazard.</w:t>
      </w:r>
    </w:p>
    <w:p w14:paraId="259C3FDA" w14:textId="77777777" w:rsidR="00336CD5" w:rsidRPr="00234C43" w:rsidRDefault="00336CD5" w:rsidP="00336CD5">
      <w:pPr>
        <w:numPr>
          <w:ilvl w:val="0"/>
          <w:numId w:val="30"/>
        </w:numPr>
        <w:rPr>
          <w:lang w:bidi="ar-SY"/>
        </w:rPr>
      </w:pPr>
      <w:r w:rsidRPr="00234C43">
        <w:rPr>
          <w:lang w:bidi="ar-SY"/>
        </w:rPr>
        <w:t>Identify potential consequences.</w:t>
      </w:r>
    </w:p>
    <w:p w14:paraId="764A5B4B" w14:textId="77777777" w:rsidR="00336CD5" w:rsidRPr="00234C43" w:rsidRDefault="00336CD5" w:rsidP="00336CD5">
      <w:pPr>
        <w:numPr>
          <w:ilvl w:val="0"/>
          <w:numId w:val="30"/>
        </w:numPr>
        <w:rPr>
          <w:lang w:bidi="ar-SY"/>
        </w:rPr>
      </w:pPr>
      <w:r w:rsidRPr="00234C43">
        <w:rPr>
          <w:lang w:bidi="ar-SY"/>
        </w:rPr>
        <w:t>Identify exposed personnel or assets.</w:t>
      </w:r>
    </w:p>
    <w:p w14:paraId="1D9D48EE" w14:textId="77777777" w:rsidR="00336CD5" w:rsidRPr="00234C43" w:rsidRDefault="00336CD5" w:rsidP="00336CD5">
      <w:pPr>
        <w:numPr>
          <w:ilvl w:val="0"/>
          <w:numId w:val="30"/>
        </w:numPr>
        <w:rPr>
          <w:lang w:bidi="ar-SY"/>
        </w:rPr>
      </w:pPr>
      <w:r w:rsidRPr="00234C43">
        <w:rPr>
          <w:lang w:bidi="ar-SY"/>
        </w:rPr>
        <w:t>Assess likelihood.</w:t>
      </w:r>
    </w:p>
    <w:p w14:paraId="36038F87" w14:textId="77777777" w:rsidR="00336CD5" w:rsidRPr="00234C43" w:rsidRDefault="00336CD5" w:rsidP="00336CD5">
      <w:pPr>
        <w:numPr>
          <w:ilvl w:val="0"/>
          <w:numId w:val="30"/>
        </w:numPr>
        <w:rPr>
          <w:lang w:bidi="ar-SY"/>
        </w:rPr>
      </w:pPr>
      <w:r w:rsidRPr="00234C43">
        <w:rPr>
          <w:lang w:bidi="ar-SY"/>
        </w:rPr>
        <w:t>Assess severity.</w:t>
      </w:r>
    </w:p>
    <w:p w14:paraId="41A6094E" w14:textId="77777777" w:rsidR="00336CD5" w:rsidRPr="00234C43" w:rsidRDefault="00336CD5" w:rsidP="00336CD5">
      <w:pPr>
        <w:numPr>
          <w:ilvl w:val="0"/>
          <w:numId w:val="30"/>
        </w:numPr>
        <w:rPr>
          <w:lang w:bidi="ar-SY"/>
        </w:rPr>
      </w:pPr>
      <w:r w:rsidRPr="00234C43">
        <w:rPr>
          <w:lang w:bidi="ar-SY"/>
        </w:rPr>
        <w:t>Determine the risk rating.</w:t>
      </w:r>
    </w:p>
    <w:p w14:paraId="19BFD852" w14:textId="77777777" w:rsidR="00336CD5" w:rsidRPr="00234C43" w:rsidRDefault="00336CD5" w:rsidP="00336CD5">
      <w:pPr>
        <w:numPr>
          <w:ilvl w:val="0"/>
          <w:numId w:val="30"/>
        </w:numPr>
        <w:rPr>
          <w:lang w:bidi="ar-SY"/>
        </w:rPr>
      </w:pPr>
      <w:r w:rsidRPr="00234C43">
        <w:rPr>
          <w:lang w:bidi="ar-SY"/>
        </w:rPr>
        <w:t>Apply control measures.</w:t>
      </w:r>
    </w:p>
    <w:p w14:paraId="6FDA733D" w14:textId="77777777" w:rsidR="00336CD5" w:rsidRPr="00234C43" w:rsidRDefault="00336CD5" w:rsidP="00336CD5">
      <w:pPr>
        <w:numPr>
          <w:ilvl w:val="0"/>
          <w:numId w:val="30"/>
        </w:numPr>
        <w:rPr>
          <w:lang w:bidi="ar-SY"/>
        </w:rPr>
      </w:pPr>
      <w:r w:rsidRPr="00234C43">
        <w:rPr>
          <w:lang w:bidi="ar-SY"/>
        </w:rPr>
        <w:t>Reassess the residual risk.</w:t>
      </w:r>
    </w:p>
    <w:p w14:paraId="2A83E6DE" w14:textId="77777777" w:rsidR="00336CD5" w:rsidRPr="00234C43" w:rsidRDefault="00336CD5" w:rsidP="00336CD5">
      <w:pPr>
        <w:numPr>
          <w:ilvl w:val="0"/>
          <w:numId w:val="30"/>
        </w:numPr>
        <w:rPr>
          <w:lang w:bidi="ar-SY"/>
        </w:rPr>
      </w:pPr>
      <w:r w:rsidRPr="00234C43">
        <w:rPr>
          <w:lang w:bidi="ar-SY"/>
        </w:rPr>
        <w:t>Obtain approval before commencing work.</w:t>
      </w:r>
    </w:p>
    <w:p w14:paraId="4F8C1FA0" w14:textId="77777777" w:rsidR="0032201E" w:rsidRPr="00234C43" w:rsidRDefault="0032201E" w:rsidP="00F67C17">
      <w:pPr>
        <w:pStyle w:val="Heading1"/>
      </w:pPr>
      <w:bookmarkStart w:id="19" w:name="_Toc236009102"/>
      <w:bookmarkStart w:id="20" w:name="risk-assessment-matrix-evaluation-method"/>
      <w:r w:rsidRPr="00234C43">
        <w:t>4. Risk Assessment Matrix &amp; Evaluation Method</w:t>
      </w:r>
      <w:bookmarkEnd w:id="19"/>
    </w:p>
    <w:p w14:paraId="4DA611CB" w14:textId="77777777" w:rsidR="0032201E" w:rsidRPr="00234C43" w:rsidRDefault="0032201E" w:rsidP="00F67C17">
      <w:pPr>
        <w:pStyle w:val="Heading1"/>
        <w:bidi/>
      </w:pPr>
      <w:bookmarkStart w:id="21" w:name="_Toc236009103"/>
      <w:bookmarkStart w:id="22" w:name="مصفوفة-تقييم-المخاطر-وآلية-التقييم"/>
      <w:bookmarkEnd w:id="20"/>
      <w:r w:rsidRPr="00234C43">
        <w:rPr>
          <w:rFonts w:ascii="Arial" w:hAnsi="Arial" w:cs="Arial"/>
        </w:rPr>
        <w:t>مصفوفة</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r w:rsidRPr="00234C43">
        <w:t xml:space="preserve"> </w:t>
      </w:r>
      <w:r w:rsidRPr="00234C43">
        <w:rPr>
          <w:rFonts w:ascii="Arial" w:hAnsi="Arial" w:cs="Arial"/>
        </w:rPr>
        <w:t>وآلية</w:t>
      </w:r>
      <w:r w:rsidRPr="00234C43">
        <w:t xml:space="preserve"> </w:t>
      </w:r>
      <w:r w:rsidRPr="00234C43">
        <w:rPr>
          <w:rFonts w:ascii="Arial" w:hAnsi="Arial" w:cs="Arial"/>
        </w:rPr>
        <w:t>التقييم</w:t>
      </w:r>
      <w:bookmarkEnd w:id="21"/>
    </w:p>
    <w:p w14:paraId="77057C53" w14:textId="77777777" w:rsidR="0032201E" w:rsidRPr="00234C43" w:rsidRDefault="008E7076" w:rsidP="0032201E">
      <w:r>
        <w:pict w14:anchorId="6B2FA3AD">
          <v:rect id="_x0000_i1037" style="width:0;height:1.5pt" o:hralign="center" o:hrstd="t" o:hr="t"/>
        </w:pict>
      </w:r>
    </w:p>
    <w:p w14:paraId="287F655A" w14:textId="77777777" w:rsidR="0032201E" w:rsidRPr="00234C43" w:rsidRDefault="0032201E" w:rsidP="00F67C17">
      <w:pPr>
        <w:pStyle w:val="Heading1"/>
      </w:pPr>
      <w:bookmarkStart w:id="23" w:name="_Toc236009104"/>
      <w:bookmarkStart w:id="24" w:name="risk-assessment-method"/>
      <w:bookmarkEnd w:id="22"/>
      <w:r w:rsidRPr="00234C43">
        <w:lastRenderedPageBreak/>
        <w:t>4.1 Risk Assessment Method</w:t>
      </w:r>
      <w:bookmarkEnd w:id="23"/>
    </w:p>
    <w:p w14:paraId="3A60086F" w14:textId="77777777" w:rsidR="0032201E" w:rsidRPr="00234C43" w:rsidRDefault="0032201E" w:rsidP="0032201E">
      <w:pPr>
        <w:pStyle w:val="Heading2"/>
      </w:pPr>
      <w:bookmarkStart w:id="25" w:name="_Toc236009105"/>
      <w:bookmarkStart w:id="26" w:name="منهجية-تقييم-المخاطر"/>
      <w:r w:rsidRPr="00234C43">
        <w:t xml:space="preserve">4.1 </w:t>
      </w:r>
      <w:r w:rsidRPr="00234C43">
        <w:rPr>
          <w:rFonts w:ascii="Arial" w:hAnsi="Arial" w:cs="Arial"/>
        </w:rPr>
        <w:t>منهجية</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bookmarkEnd w:id="25"/>
    </w:p>
    <w:p w14:paraId="113062E5" w14:textId="77777777" w:rsidR="0032201E" w:rsidRPr="00234C43" w:rsidRDefault="0032201E" w:rsidP="0032201E">
      <w:pPr>
        <w:pStyle w:val="Heading3"/>
      </w:pPr>
      <w:bookmarkStart w:id="27" w:name="_Toc236009106"/>
      <w:bookmarkStart w:id="28" w:name="english"/>
      <w:r w:rsidRPr="00234C43">
        <w:t>English</w:t>
      </w:r>
      <w:bookmarkEnd w:id="27"/>
    </w:p>
    <w:p w14:paraId="084E9322" w14:textId="77777777" w:rsidR="0032201E" w:rsidRPr="00234C43" w:rsidRDefault="0032201E" w:rsidP="0032201E">
      <w:pPr>
        <w:pStyle w:val="FirstParagraph"/>
      </w:pPr>
      <w:r w:rsidRPr="00234C43">
        <w:t>Risk assessment is performed by evaluating:</w:t>
      </w:r>
    </w:p>
    <w:p w14:paraId="496F2BB5" w14:textId="77777777" w:rsidR="0032201E" w:rsidRPr="00234C43" w:rsidRDefault="0032201E" w:rsidP="0032201E">
      <w:pPr>
        <w:pStyle w:val="Compact"/>
        <w:numPr>
          <w:ilvl w:val="0"/>
          <w:numId w:val="34"/>
        </w:numPr>
      </w:pPr>
      <w:r w:rsidRPr="00234C43">
        <w:rPr>
          <w:b/>
          <w:bCs/>
        </w:rPr>
        <w:t>Likelihood</w:t>
      </w:r>
      <w:r w:rsidRPr="00234C43">
        <w:t xml:space="preserve"> (Probability of occurrence)</w:t>
      </w:r>
    </w:p>
    <w:p w14:paraId="48ECACF9" w14:textId="77777777" w:rsidR="0032201E" w:rsidRPr="00234C43" w:rsidRDefault="0032201E" w:rsidP="0032201E">
      <w:pPr>
        <w:pStyle w:val="Compact"/>
        <w:numPr>
          <w:ilvl w:val="0"/>
          <w:numId w:val="34"/>
        </w:numPr>
      </w:pPr>
      <w:r w:rsidRPr="00234C43">
        <w:rPr>
          <w:b/>
          <w:bCs/>
        </w:rPr>
        <w:t>Severity</w:t>
      </w:r>
      <w:r w:rsidRPr="00234C43">
        <w:t xml:space="preserve"> (Impact of consequences)</w:t>
      </w:r>
    </w:p>
    <w:p w14:paraId="3AB4ADB7" w14:textId="77777777" w:rsidR="0032201E" w:rsidRPr="00234C43" w:rsidRDefault="0032201E" w:rsidP="0032201E">
      <w:pPr>
        <w:pStyle w:val="FirstParagraph"/>
      </w:pPr>
      <w:r w:rsidRPr="00234C43">
        <w:t xml:space="preserve">              The overall Risk Rating is determined using the following formula:</w:t>
      </w:r>
    </w:p>
    <w:p w14:paraId="4079167A" w14:textId="77777777" w:rsidR="0032201E" w:rsidRPr="00234C43" w:rsidRDefault="0032201E" w:rsidP="0032201E">
      <w:pPr>
        <w:pStyle w:val="BodyText"/>
      </w:pPr>
      <w:r w:rsidRPr="00234C43">
        <w:rPr>
          <w:b/>
          <w:bCs/>
        </w:rPr>
        <w:t xml:space="preserve">              Risk Rating = Likelihood × Severity</w:t>
      </w:r>
    </w:p>
    <w:p w14:paraId="00602DBA" w14:textId="77777777" w:rsidR="0032201E" w:rsidRPr="00234C43" w:rsidRDefault="0032201E" w:rsidP="0032201E">
      <w:pPr>
        <w:pStyle w:val="BodyText"/>
      </w:pPr>
      <w:r w:rsidRPr="00234C43">
        <w:t xml:space="preserve">             The calculated risk level shall be used to determine the required control measures</w:t>
      </w:r>
    </w:p>
    <w:p w14:paraId="04C6DF2A" w14:textId="77777777" w:rsidR="0032201E" w:rsidRPr="00234C43" w:rsidRDefault="0032201E" w:rsidP="0032201E">
      <w:pPr>
        <w:pStyle w:val="BodyText"/>
      </w:pPr>
      <w:r w:rsidRPr="00234C43">
        <w:t xml:space="preserve">              before commencing the work.           </w:t>
      </w:r>
    </w:p>
    <w:p w14:paraId="5C6BF046" w14:textId="77777777" w:rsidR="0032201E" w:rsidRPr="00234C43" w:rsidRDefault="008E7076" w:rsidP="0032201E">
      <w:r>
        <w:pict w14:anchorId="1DA70495">
          <v:rect id="_x0000_i1038" style="width:0;height:1.5pt" o:hralign="center" o:hrstd="t" o:hr="t"/>
        </w:pict>
      </w:r>
    </w:p>
    <w:p w14:paraId="33EDA77A" w14:textId="77777777" w:rsidR="0032201E" w:rsidRPr="00234C43" w:rsidRDefault="0032201E" w:rsidP="0032201E">
      <w:pPr>
        <w:pStyle w:val="Heading3"/>
        <w:bidi/>
      </w:pPr>
      <w:bookmarkStart w:id="29" w:name="_Toc236009107"/>
      <w:bookmarkStart w:id="30" w:name="العربية"/>
      <w:bookmarkEnd w:id="28"/>
      <w:r w:rsidRPr="00234C43">
        <w:rPr>
          <w:rFonts w:ascii="Arial" w:hAnsi="Arial" w:cs="Arial"/>
        </w:rPr>
        <w:t>العربية</w:t>
      </w:r>
      <w:bookmarkEnd w:id="29"/>
    </w:p>
    <w:p w14:paraId="3F3EB22F" w14:textId="70500653" w:rsidR="0032201E" w:rsidRPr="00234C43" w:rsidRDefault="0032201E" w:rsidP="0032201E">
      <w:pPr>
        <w:pStyle w:val="FirstParagraph"/>
        <w:bidi/>
      </w:pPr>
      <w:r w:rsidRPr="00234C43">
        <w:rPr>
          <w:rFonts w:ascii="Arial" w:hAnsi="Arial" w:cs="Arial"/>
        </w:rPr>
        <w:t>يتم</w:t>
      </w:r>
      <w:r w:rsidRPr="00234C43">
        <w:t xml:space="preserve"> </w:t>
      </w:r>
      <w:r w:rsidRPr="00234C43">
        <w:rPr>
          <w:rFonts w:ascii="Arial" w:hAnsi="Arial" w:cs="Arial"/>
        </w:rPr>
        <w:t>تقييم</w:t>
      </w:r>
      <w:r w:rsidRPr="00234C43">
        <w:t xml:space="preserve"> </w:t>
      </w:r>
      <w:r w:rsidRPr="00234C43">
        <w:rPr>
          <w:rFonts w:ascii="Arial" w:hAnsi="Arial" w:cs="Arial"/>
        </w:rPr>
        <w:t>مستوى</w:t>
      </w:r>
      <w:r w:rsidRPr="00234C43">
        <w:t xml:space="preserve"> </w:t>
      </w:r>
      <w:r w:rsidRPr="00234C43">
        <w:rPr>
          <w:rFonts w:ascii="Arial" w:hAnsi="Arial" w:cs="Arial"/>
        </w:rPr>
        <w:t>المخاطر</w:t>
      </w:r>
      <w:r w:rsidRPr="00234C43">
        <w:t xml:space="preserve"> </w:t>
      </w:r>
      <w:r w:rsidRPr="00234C43">
        <w:rPr>
          <w:rFonts w:ascii="Arial" w:hAnsi="Arial" w:cs="Arial"/>
        </w:rPr>
        <w:t>من</w:t>
      </w:r>
      <w:r w:rsidRPr="00234C43">
        <w:t xml:space="preserve"> </w:t>
      </w:r>
      <w:r w:rsidRPr="00234C43">
        <w:rPr>
          <w:rFonts w:ascii="Arial" w:hAnsi="Arial" w:cs="Arial"/>
        </w:rPr>
        <w:t>خلال</w:t>
      </w:r>
      <w:r w:rsidRPr="00234C43">
        <w:t xml:space="preserve"> </w:t>
      </w:r>
      <w:r w:rsidRPr="00234C43">
        <w:rPr>
          <w:rFonts w:ascii="Arial" w:hAnsi="Arial" w:cs="Arial"/>
        </w:rPr>
        <w:t>تحديد</w:t>
      </w:r>
    </w:p>
    <w:p w14:paraId="63469E1F" w14:textId="77777777" w:rsidR="0032201E" w:rsidRPr="00234C43" w:rsidRDefault="0032201E" w:rsidP="0032201E">
      <w:pPr>
        <w:pStyle w:val="Compact"/>
        <w:numPr>
          <w:ilvl w:val="0"/>
          <w:numId w:val="33"/>
        </w:numPr>
        <w:bidi/>
      </w:pPr>
      <w:r w:rsidRPr="00234C43">
        <w:rPr>
          <w:rFonts w:ascii="Arial" w:hAnsi="Arial" w:cs="Arial"/>
          <w:b/>
          <w:bCs/>
        </w:rPr>
        <w:t>احتمالية</w:t>
      </w:r>
      <w:r w:rsidRPr="00234C43">
        <w:rPr>
          <w:b/>
          <w:bCs/>
        </w:rPr>
        <w:t xml:space="preserve"> </w:t>
      </w:r>
      <w:r w:rsidRPr="00234C43">
        <w:rPr>
          <w:rFonts w:ascii="Arial" w:hAnsi="Arial" w:cs="Arial"/>
          <w:b/>
          <w:bCs/>
        </w:rPr>
        <w:t>الحدوث</w:t>
      </w:r>
      <w:r w:rsidRPr="00234C43">
        <w:rPr>
          <w:b/>
          <w:bCs/>
        </w:rPr>
        <w:t xml:space="preserve"> (Likelihood)</w:t>
      </w:r>
    </w:p>
    <w:p w14:paraId="272CFE6E" w14:textId="77777777" w:rsidR="0032201E" w:rsidRPr="00234C43" w:rsidRDefault="0032201E" w:rsidP="0032201E">
      <w:pPr>
        <w:pStyle w:val="Compact"/>
        <w:numPr>
          <w:ilvl w:val="0"/>
          <w:numId w:val="33"/>
        </w:numPr>
        <w:bidi/>
      </w:pPr>
      <w:r w:rsidRPr="00234C43">
        <w:rPr>
          <w:rFonts w:ascii="Arial" w:hAnsi="Arial" w:cs="Arial"/>
          <w:b/>
          <w:bCs/>
        </w:rPr>
        <w:t>شدة</w:t>
      </w:r>
      <w:r w:rsidRPr="00234C43">
        <w:rPr>
          <w:b/>
          <w:bCs/>
        </w:rPr>
        <w:t xml:space="preserve"> </w:t>
      </w:r>
      <w:r w:rsidRPr="00234C43">
        <w:rPr>
          <w:rFonts w:ascii="Arial" w:hAnsi="Arial" w:cs="Arial"/>
          <w:b/>
          <w:bCs/>
        </w:rPr>
        <w:t>العواقب</w:t>
      </w:r>
      <w:r w:rsidRPr="00234C43">
        <w:rPr>
          <w:b/>
          <w:bCs/>
        </w:rPr>
        <w:t xml:space="preserve"> (Severity)</w:t>
      </w:r>
    </w:p>
    <w:p w14:paraId="04297C69" w14:textId="77777777" w:rsidR="0032201E" w:rsidRPr="00234C43" w:rsidRDefault="0032201E" w:rsidP="0032201E">
      <w:pPr>
        <w:pStyle w:val="FirstParagraph"/>
        <w:bidi/>
      </w:pPr>
      <w:r w:rsidRPr="00234C43">
        <w:rPr>
          <w:rFonts w:ascii="Arial" w:hAnsi="Arial" w:cs="Arial"/>
        </w:rPr>
        <w:t>ويتم</w:t>
      </w:r>
      <w:r w:rsidRPr="00234C43">
        <w:t xml:space="preserve"> </w:t>
      </w:r>
      <w:r w:rsidRPr="00234C43">
        <w:rPr>
          <w:rFonts w:ascii="Arial" w:hAnsi="Arial" w:cs="Arial"/>
        </w:rPr>
        <w:t>حساب</w:t>
      </w:r>
      <w:r w:rsidRPr="00234C43">
        <w:t xml:space="preserve"> </w:t>
      </w:r>
      <w:r w:rsidRPr="00234C43">
        <w:rPr>
          <w:rFonts w:ascii="Arial" w:hAnsi="Arial" w:cs="Arial"/>
        </w:rPr>
        <w:t>مستوى</w:t>
      </w:r>
      <w:r w:rsidRPr="00234C43">
        <w:t xml:space="preserve"> </w:t>
      </w:r>
      <w:r w:rsidRPr="00234C43">
        <w:rPr>
          <w:rFonts w:ascii="Arial" w:hAnsi="Arial" w:cs="Arial"/>
        </w:rPr>
        <w:t>الخطورة</w:t>
      </w:r>
      <w:r w:rsidRPr="00234C43">
        <w:t xml:space="preserve"> </w:t>
      </w:r>
      <w:r w:rsidRPr="00234C43">
        <w:rPr>
          <w:rFonts w:ascii="Arial" w:hAnsi="Arial" w:cs="Arial"/>
        </w:rPr>
        <w:t>وفق</w:t>
      </w:r>
      <w:r w:rsidRPr="00234C43">
        <w:t xml:space="preserve"> </w:t>
      </w:r>
      <w:r w:rsidRPr="00234C43">
        <w:rPr>
          <w:rFonts w:ascii="Arial" w:hAnsi="Arial" w:cs="Arial"/>
        </w:rPr>
        <w:t>المعادلة</w:t>
      </w:r>
      <w:r w:rsidRPr="00234C43">
        <w:t xml:space="preserve"> </w:t>
      </w:r>
      <w:r w:rsidRPr="00234C43">
        <w:rPr>
          <w:rFonts w:ascii="Arial" w:hAnsi="Arial" w:cs="Arial"/>
        </w:rPr>
        <w:t>التالية</w:t>
      </w:r>
      <w:r w:rsidRPr="00234C43">
        <w:t xml:space="preserve">:            </w:t>
      </w:r>
    </w:p>
    <w:p w14:paraId="46966F55" w14:textId="77777777" w:rsidR="0032201E" w:rsidRPr="00234C43" w:rsidRDefault="0032201E" w:rsidP="0032201E">
      <w:pPr>
        <w:pStyle w:val="BodyText"/>
        <w:bidi/>
        <w:jc w:val="center"/>
      </w:pPr>
      <w:r w:rsidRPr="00234C43">
        <w:rPr>
          <w:b/>
          <w:bCs/>
        </w:rPr>
        <w:t xml:space="preserve">                                                                                      </w:t>
      </w:r>
      <w:r w:rsidRPr="00234C43">
        <w:rPr>
          <w:rFonts w:ascii="Arial" w:hAnsi="Arial" w:cs="Arial"/>
          <w:b/>
          <w:bCs/>
        </w:rPr>
        <w:t>مستوى</w:t>
      </w:r>
      <w:r w:rsidRPr="00234C43">
        <w:rPr>
          <w:b/>
          <w:bCs/>
        </w:rPr>
        <w:t xml:space="preserve"> </w:t>
      </w:r>
      <w:r w:rsidRPr="00234C43">
        <w:rPr>
          <w:rFonts w:ascii="Arial" w:hAnsi="Arial" w:cs="Arial"/>
          <w:b/>
          <w:bCs/>
        </w:rPr>
        <w:t>الخطورة</w:t>
      </w:r>
      <w:r w:rsidRPr="00234C43">
        <w:rPr>
          <w:b/>
          <w:bCs/>
        </w:rPr>
        <w:t xml:space="preserve"> = </w:t>
      </w:r>
      <w:r w:rsidRPr="00234C43">
        <w:rPr>
          <w:rFonts w:ascii="Arial" w:hAnsi="Arial" w:cs="Arial"/>
          <w:b/>
          <w:bCs/>
        </w:rPr>
        <w:t>احتمالية</w:t>
      </w:r>
      <w:r w:rsidRPr="00234C43">
        <w:rPr>
          <w:b/>
          <w:bCs/>
        </w:rPr>
        <w:t xml:space="preserve"> </w:t>
      </w:r>
      <w:r w:rsidRPr="00234C43">
        <w:rPr>
          <w:rFonts w:ascii="Arial" w:hAnsi="Arial" w:cs="Arial"/>
          <w:b/>
          <w:bCs/>
        </w:rPr>
        <w:t>الحدوث</w:t>
      </w:r>
      <w:r w:rsidRPr="00234C43">
        <w:rPr>
          <w:b/>
          <w:bCs/>
        </w:rPr>
        <w:t xml:space="preserve"> × </w:t>
      </w:r>
      <w:r w:rsidRPr="00234C43">
        <w:rPr>
          <w:rFonts w:ascii="Arial" w:hAnsi="Arial" w:cs="Arial"/>
          <w:b/>
          <w:bCs/>
        </w:rPr>
        <w:t>شدة</w:t>
      </w:r>
      <w:r w:rsidRPr="00234C43">
        <w:rPr>
          <w:b/>
          <w:bCs/>
        </w:rPr>
        <w:t xml:space="preserve"> </w:t>
      </w:r>
      <w:r w:rsidRPr="00234C43">
        <w:rPr>
          <w:rFonts w:ascii="Arial" w:hAnsi="Arial" w:cs="Arial"/>
          <w:b/>
          <w:bCs/>
        </w:rPr>
        <w:t>العواقب</w:t>
      </w:r>
    </w:p>
    <w:p w14:paraId="0B5FB7FF" w14:textId="1816177B" w:rsidR="00A956CA" w:rsidRPr="00234C43" w:rsidRDefault="0032201E" w:rsidP="00A956CA">
      <w:pPr>
        <w:pStyle w:val="BodyText"/>
        <w:bidi/>
      </w:pPr>
      <w:r w:rsidRPr="00234C43">
        <w:rPr>
          <w:rFonts w:ascii="Arial" w:hAnsi="Arial" w:cs="Arial"/>
        </w:rPr>
        <w:t>ويستخدم</w:t>
      </w:r>
      <w:r w:rsidRPr="00234C43">
        <w:t xml:space="preserve"> </w:t>
      </w:r>
      <w:r w:rsidRPr="00234C43">
        <w:rPr>
          <w:rFonts w:ascii="Arial" w:hAnsi="Arial" w:cs="Arial"/>
        </w:rPr>
        <w:t>ناتج</w:t>
      </w:r>
      <w:r w:rsidRPr="00234C43">
        <w:t xml:space="preserve"> </w:t>
      </w:r>
      <w:r w:rsidRPr="00234C43">
        <w:rPr>
          <w:rFonts w:ascii="Arial" w:hAnsi="Arial" w:cs="Arial"/>
        </w:rPr>
        <w:t>التقييم</w:t>
      </w:r>
      <w:r w:rsidRPr="00234C43">
        <w:t xml:space="preserve"> </w:t>
      </w:r>
      <w:r w:rsidRPr="00234C43">
        <w:rPr>
          <w:rFonts w:ascii="Arial" w:hAnsi="Arial" w:cs="Arial"/>
        </w:rPr>
        <w:t>لتحديد</w:t>
      </w:r>
      <w:r w:rsidRPr="00234C43">
        <w:t xml:space="preserve"> </w:t>
      </w:r>
      <w:r w:rsidRPr="00234C43">
        <w:rPr>
          <w:rFonts w:ascii="Arial" w:hAnsi="Arial" w:cs="Arial"/>
        </w:rPr>
        <w:t>إجراءات</w:t>
      </w:r>
      <w:r w:rsidRPr="00234C43">
        <w:t xml:space="preserve"> </w:t>
      </w:r>
      <w:r w:rsidRPr="00234C43">
        <w:rPr>
          <w:rFonts w:ascii="Arial" w:hAnsi="Arial" w:cs="Arial"/>
        </w:rPr>
        <w:t>التحكم</w:t>
      </w:r>
      <w:r w:rsidRPr="00234C43">
        <w:t xml:space="preserve"> </w:t>
      </w:r>
      <w:r w:rsidRPr="00234C43">
        <w:rPr>
          <w:rFonts w:ascii="Arial" w:hAnsi="Arial" w:cs="Arial"/>
        </w:rPr>
        <w:t>المناسبة</w:t>
      </w:r>
      <w:r w:rsidRPr="00234C43">
        <w:t xml:space="preserve"> </w:t>
      </w:r>
      <w:r w:rsidRPr="00234C43">
        <w:rPr>
          <w:rFonts w:ascii="Arial" w:hAnsi="Arial" w:cs="Arial"/>
        </w:rPr>
        <w:t>قبل</w:t>
      </w:r>
      <w:r w:rsidRPr="00234C43">
        <w:t xml:space="preserve"> </w:t>
      </w:r>
      <w:r w:rsidRPr="00234C43">
        <w:rPr>
          <w:rFonts w:ascii="Arial" w:hAnsi="Arial" w:cs="Arial"/>
        </w:rPr>
        <w:t>البدء</w:t>
      </w:r>
      <w:r w:rsidRPr="00234C43">
        <w:t xml:space="preserve"> </w:t>
      </w:r>
      <w:r w:rsidRPr="00234C43">
        <w:rPr>
          <w:rFonts w:ascii="Arial" w:hAnsi="Arial" w:cs="Arial"/>
        </w:rPr>
        <w:t>بالعمل</w:t>
      </w:r>
      <w:r w:rsidRPr="00234C43">
        <w:t xml:space="preserve">.           </w:t>
      </w:r>
    </w:p>
    <w:p w14:paraId="02DB7C75" w14:textId="77777777" w:rsidR="0032201E" w:rsidRPr="00234C43" w:rsidRDefault="0032201E" w:rsidP="00F67C17">
      <w:pPr>
        <w:pStyle w:val="Heading1"/>
      </w:pPr>
      <w:bookmarkStart w:id="31" w:name="_Toc236009108"/>
      <w:bookmarkStart w:id="32" w:name="likelihood-scale"/>
      <w:bookmarkEnd w:id="24"/>
      <w:bookmarkEnd w:id="26"/>
      <w:bookmarkEnd w:id="30"/>
      <w:r w:rsidRPr="00234C43">
        <w:t>4.2 Likelihood Scale</w:t>
      </w:r>
      <w:bookmarkEnd w:id="31"/>
    </w:p>
    <w:p w14:paraId="39423BFE" w14:textId="77777777" w:rsidR="0032201E" w:rsidRPr="00234C43" w:rsidRDefault="0032201E" w:rsidP="0032201E">
      <w:pPr>
        <w:pStyle w:val="Heading2"/>
      </w:pPr>
      <w:bookmarkStart w:id="33" w:name="_Toc236009109"/>
      <w:bookmarkStart w:id="34" w:name="مقياس-احتمالية-الحدوث"/>
      <w:r w:rsidRPr="00234C43">
        <w:rPr>
          <w:rFonts w:ascii="Arial" w:hAnsi="Arial" w:cs="Arial"/>
        </w:rPr>
        <w:t>مقياس</w:t>
      </w:r>
      <w:r w:rsidRPr="00234C43">
        <w:t xml:space="preserve"> </w:t>
      </w:r>
      <w:r w:rsidRPr="00234C43">
        <w:rPr>
          <w:rFonts w:ascii="Arial" w:hAnsi="Arial" w:cs="Arial"/>
        </w:rPr>
        <w:t>احتمالية</w:t>
      </w:r>
      <w:r w:rsidRPr="00234C43">
        <w:t xml:space="preserve"> </w:t>
      </w:r>
      <w:r w:rsidRPr="00234C43">
        <w:rPr>
          <w:rFonts w:ascii="Arial" w:hAnsi="Arial" w:cs="Arial"/>
        </w:rPr>
        <w:t>الحدوث</w:t>
      </w:r>
      <w:bookmarkEnd w:id="33"/>
    </w:p>
    <w:tbl>
      <w:tblPr>
        <w:tblStyle w:val="Table"/>
        <w:tblW w:w="0" w:type="auto"/>
        <w:tblLook w:val="0020" w:firstRow="1" w:lastRow="0" w:firstColumn="0" w:lastColumn="0" w:noHBand="0" w:noVBand="0"/>
      </w:tblPr>
      <w:tblGrid>
        <w:gridCol w:w="873"/>
        <w:gridCol w:w="1768"/>
        <w:gridCol w:w="1681"/>
      </w:tblGrid>
      <w:tr w:rsidR="0032201E" w:rsidRPr="00234C43" w14:paraId="29317103" w14:textId="77777777" w:rsidTr="00240095">
        <w:trPr>
          <w:cnfStyle w:val="100000000000" w:firstRow="1" w:lastRow="0" w:firstColumn="0" w:lastColumn="0" w:oddVBand="0" w:evenVBand="0" w:oddHBand="0" w:evenHBand="0" w:firstRowFirstColumn="0" w:firstRowLastColumn="0" w:lastRowFirstColumn="0" w:lastRowLastColumn="0"/>
          <w:tblHeader/>
        </w:trPr>
        <w:tc>
          <w:tcPr>
            <w:tcW w:w="0" w:type="auto"/>
          </w:tcPr>
          <w:p w14:paraId="3D044E8D" w14:textId="77777777" w:rsidR="0032201E" w:rsidRPr="00234C43" w:rsidRDefault="0032201E" w:rsidP="00805C8B">
            <w:pPr>
              <w:pStyle w:val="Compact"/>
            </w:pPr>
            <w:r w:rsidRPr="00234C43">
              <w:t>Rating</w:t>
            </w:r>
          </w:p>
        </w:tc>
        <w:tc>
          <w:tcPr>
            <w:tcW w:w="0" w:type="auto"/>
          </w:tcPr>
          <w:p w14:paraId="69464871" w14:textId="77777777" w:rsidR="0032201E" w:rsidRPr="00234C43" w:rsidRDefault="0032201E" w:rsidP="00805C8B">
            <w:pPr>
              <w:pStyle w:val="Compact"/>
            </w:pPr>
            <w:r w:rsidRPr="00234C43">
              <w:t>Description</w:t>
            </w:r>
          </w:p>
        </w:tc>
        <w:tc>
          <w:tcPr>
            <w:tcW w:w="0" w:type="auto"/>
          </w:tcPr>
          <w:p w14:paraId="4856135B" w14:textId="77777777" w:rsidR="0032201E" w:rsidRPr="00234C43" w:rsidRDefault="0032201E" w:rsidP="00805C8B">
            <w:pPr>
              <w:pStyle w:val="Compact"/>
            </w:pPr>
            <w:r w:rsidRPr="00234C43">
              <w:rPr>
                <w:rFonts w:ascii="Arial" w:hAnsi="Arial" w:cs="Arial"/>
              </w:rPr>
              <w:t>الوصف</w:t>
            </w:r>
          </w:p>
        </w:tc>
      </w:tr>
      <w:tr w:rsidR="0032201E" w:rsidRPr="00234C43" w14:paraId="288BA10C" w14:textId="77777777">
        <w:tc>
          <w:tcPr>
            <w:tcW w:w="0" w:type="auto"/>
          </w:tcPr>
          <w:p w14:paraId="68C94998" w14:textId="77777777" w:rsidR="0032201E" w:rsidRPr="00234C43" w:rsidRDefault="0032201E" w:rsidP="00805C8B">
            <w:pPr>
              <w:pStyle w:val="Compact"/>
            </w:pPr>
            <w:r w:rsidRPr="00234C43">
              <w:t>1</w:t>
            </w:r>
          </w:p>
        </w:tc>
        <w:tc>
          <w:tcPr>
            <w:tcW w:w="0" w:type="auto"/>
          </w:tcPr>
          <w:p w14:paraId="0D192D54" w14:textId="77777777" w:rsidR="0032201E" w:rsidRPr="00234C43" w:rsidRDefault="0032201E" w:rsidP="00805C8B">
            <w:pPr>
              <w:pStyle w:val="Compact"/>
            </w:pPr>
            <w:r w:rsidRPr="00234C43">
              <w:t>Rare</w:t>
            </w:r>
          </w:p>
        </w:tc>
        <w:tc>
          <w:tcPr>
            <w:tcW w:w="0" w:type="auto"/>
          </w:tcPr>
          <w:p w14:paraId="19ECB294" w14:textId="77777777" w:rsidR="0032201E" w:rsidRPr="00234C43" w:rsidRDefault="0032201E" w:rsidP="00805C8B">
            <w:pPr>
              <w:pStyle w:val="Compact"/>
            </w:pPr>
            <w:r w:rsidRPr="00234C43">
              <w:rPr>
                <w:rFonts w:ascii="Arial" w:hAnsi="Arial" w:cs="Arial"/>
              </w:rPr>
              <w:t>نادر</w:t>
            </w:r>
            <w:r w:rsidRPr="00234C43">
              <w:t xml:space="preserve"> </w:t>
            </w:r>
            <w:r w:rsidRPr="00234C43">
              <w:rPr>
                <w:rFonts w:ascii="Arial" w:hAnsi="Arial" w:cs="Arial"/>
              </w:rPr>
              <w:t>جداً</w:t>
            </w:r>
          </w:p>
        </w:tc>
      </w:tr>
      <w:tr w:rsidR="0032201E" w:rsidRPr="00234C43" w14:paraId="3EDBBEB1" w14:textId="77777777">
        <w:tc>
          <w:tcPr>
            <w:tcW w:w="0" w:type="auto"/>
          </w:tcPr>
          <w:p w14:paraId="0FAE1591" w14:textId="77777777" w:rsidR="0032201E" w:rsidRPr="00234C43" w:rsidRDefault="0032201E" w:rsidP="00805C8B">
            <w:pPr>
              <w:pStyle w:val="Compact"/>
            </w:pPr>
            <w:r w:rsidRPr="00234C43">
              <w:t>2</w:t>
            </w:r>
          </w:p>
        </w:tc>
        <w:tc>
          <w:tcPr>
            <w:tcW w:w="0" w:type="auto"/>
          </w:tcPr>
          <w:p w14:paraId="247E04BD" w14:textId="77777777" w:rsidR="0032201E" w:rsidRPr="00234C43" w:rsidRDefault="0032201E" w:rsidP="00805C8B">
            <w:pPr>
              <w:pStyle w:val="Compact"/>
            </w:pPr>
            <w:r w:rsidRPr="00234C43">
              <w:t>Unlikely</w:t>
            </w:r>
          </w:p>
        </w:tc>
        <w:tc>
          <w:tcPr>
            <w:tcW w:w="0" w:type="auto"/>
          </w:tcPr>
          <w:p w14:paraId="11888ED2" w14:textId="77777777" w:rsidR="0032201E" w:rsidRPr="00234C43" w:rsidRDefault="0032201E" w:rsidP="00805C8B">
            <w:pPr>
              <w:pStyle w:val="Compact"/>
            </w:pPr>
            <w:r w:rsidRPr="00234C43">
              <w:rPr>
                <w:rFonts w:ascii="Arial" w:hAnsi="Arial" w:cs="Arial"/>
              </w:rPr>
              <w:t>غير</w:t>
            </w:r>
            <w:r w:rsidRPr="00234C43">
              <w:t xml:space="preserve"> </w:t>
            </w:r>
            <w:r w:rsidRPr="00234C43">
              <w:rPr>
                <w:rFonts w:ascii="Arial" w:hAnsi="Arial" w:cs="Arial"/>
              </w:rPr>
              <w:t>محتمل</w:t>
            </w:r>
          </w:p>
        </w:tc>
      </w:tr>
      <w:tr w:rsidR="0032201E" w:rsidRPr="00234C43" w14:paraId="4770DD96" w14:textId="77777777">
        <w:tc>
          <w:tcPr>
            <w:tcW w:w="0" w:type="auto"/>
          </w:tcPr>
          <w:p w14:paraId="0F2F732E" w14:textId="77777777" w:rsidR="0032201E" w:rsidRPr="00234C43" w:rsidRDefault="0032201E" w:rsidP="00805C8B">
            <w:pPr>
              <w:pStyle w:val="Compact"/>
            </w:pPr>
            <w:r w:rsidRPr="00234C43">
              <w:t>3</w:t>
            </w:r>
          </w:p>
        </w:tc>
        <w:tc>
          <w:tcPr>
            <w:tcW w:w="0" w:type="auto"/>
          </w:tcPr>
          <w:p w14:paraId="2A626E40" w14:textId="77777777" w:rsidR="0032201E" w:rsidRPr="00234C43" w:rsidRDefault="0032201E" w:rsidP="00805C8B">
            <w:pPr>
              <w:pStyle w:val="Compact"/>
            </w:pPr>
            <w:r w:rsidRPr="00234C43">
              <w:t>Possible</w:t>
            </w:r>
          </w:p>
        </w:tc>
        <w:tc>
          <w:tcPr>
            <w:tcW w:w="0" w:type="auto"/>
          </w:tcPr>
          <w:p w14:paraId="1D2C4C1E" w14:textId="77777777" w:rsidR="0032201E" w:rsidRPr="00234C43" w:rsidRDefault="0032201E" w:rsidP="00805C8B">
            <w:pPr>
              <w:pStyle w:val="Compact"/>
            </w:pPr>
            <w:r w:rsidRPr="00234C43">
              <w:rPr>
                <w:rFonts w:ascii="Arial" w:hAnsi="Arial" w:cs="Arial"/>
              </w:rPr>
              <w:t>محتمل</w:t>
            </w:r>
          </w:p>
        </w:tc>
      </w:tr>
      <w:tr w:rsidR="0032201E" w:rsidRPr="00234C43" w14:paraId="140032FC" w14:textId="77777777">
        <w:tc>
          <w:tcPr>
            <w:tcW w:w="0" w:type="auto"/>
          </w:tcPr>
          <w:p w14:paraId="4FF1904B" w14:textId="77777777" w:rsidR="0032201E" w:rsidRPr="00234C43" w:rsidRDefault="0032201E" w:rsidP="00805C8B">
            <w:pPr>
              <w:pStyle w:val="Compact"/>
            </w:pPr>
            <w:r w:rsidRPr="00234C43">
              <w:t>4</w:t>
            </w:r>
          </w:p>
        </w:tc>
        <w:tc>
          <w:tcPr>
            <w:tcW w:w="0" w:type="auto"/>
          </w:tcPr>
          <w:p w14:paraId="01396E0F" w14:textId="77777777" w:rsidR="0032201E" w:rsidRPr="00234C43" w:rsidRDefault="0032201E" w:rsidP="00805C8B">
            <w:pPr>
              <w:pStyle w:val="Compact"/>
            </w:pPr>
            <w:r w:rsidRPr="00234C43">
              <w:t>Likely</w:t>
            </w:r>
          </w:p>
        </w:tc>
        <w:tc>
          <w:tcPr>
            <w:tcW w:w="0" w:type="auto"/>
          </w:tcPr>
          <w:p w14:paraId="133FDCA4" w14:textId="77777777" w:rsidR="0032201E" w:rsidRPr="00234C43" w:rsidRDefault="0032201E" w:rsidP="00805C8B">
            <w:pPr>
              <w:pStyle w:val="Compact"/>
            </w:pPr>
            <w:r w:rsidRPr="00234C43">
              <w:rPr>
                <w:rFonts w:ascii="Arial" w:hAnsi="Arial" w:cs="Arial"/>
              </w:rPr>
              <w:t>محتمل</w:t>
            </w:r>
            <w:r w:rsidRPr="00234C43">
              <w:t xml:space="preserve"> </w:t>
            </w:r>
            <w:r w:rsidRPr="00234C43">
              <w:rPr>
                <w:rFonts w:ascii="Arial" w:hAnsi="Arial" w:cs="Arial"/>
              </w:rPr>
              <w:t>بدرجة</w:t>
            </w:r>
            <w:r w:rsidRPr="00234C43">
              <w:t xml:space="preserve"> </w:t>
            </w:r>
            <w:r w:rsidRPr="00234C43">
              <w:rPr>
                <w:rFonts w:ascii="Arial" w:hAnsi="Arial" w:cs="Arial"/>
              </w:rPr>
              <w:t>كبيرة</w:t>
            </w:r>
          </w:p>
        </w:tc>
      </w:tr>
      <w:tr w:rsidR="0032201E" w:rsidRPr="00234C43" w14:paraId="75686EF2" w14:textId="77777777">
        <w:tc>
          <w:tcPr>
            <w:tcW w:w="0" w:type="auto"/>
          </w:tcPr>
          <w:p w14:paraId="66B09D63" w14:textId="77777777" w:rsidR="0032201E" w:rsidRPr="00234C43" w:rsidRDefault="0032201E" w:rsidP="00805C8B">
            <w:pPr>
              <w:pStyle w:val="Compact"/>
            </w:pPr>
            <w:r w:rsidRPr="00234C43">
              <w:t>5</w:t>
            </w:r>
          </w:p>
        </w:tc>
        <w:tc>
          <w:tcPr>
            <w:tcW w:w="0" w:type="auto"/>
          </w:tcPr>
          <w:p w14:paraId="2092CB20" w14:textId="77777777" w:rsidR="0032201E" w:rsidRPr="00234C43" w:rsidRDefault="0032201E" w:rsidP="00805C8B">
            <w:pPr>
              <w:pStyle w:val="Compact"/>
            </w:pPr>
            <w:r w:rsidRPr="00234C43">
              <w:t>Almost Certain</w:t>
            </w:r>
          </w:p>
        </w:tc>
        <w:tc>
          <w:tcPr>
            <w:tcW w:w="0" w:type="auto"/>
          </w:tcPr>
          <w:p w14:paraId="3A8758DA" w14:textId="77777777" w:rsidR="0032201E" w:rsidRPr="00234C43" w:rsidRDefault="0032201E" w:rsidP="00805C8B">
            <w:pPr>
              <w:pStyle w:val="Compact"/>
            </w:pPr>
            <w:r w:rsidRPr="00234C43">
              <w:rPr>
                <w:rFonts w:ascii="Arial" w:hAnsi="Arial" w:cs="Arial"/>
              </w:rPr>
              <w:t>شبه</w:t>
            </w:r>
            <w:r w:rsidRPr="00234C43">
              <w:t xml:space="preserve"> </w:t>
            </w:r>
            <w:r w:rsidRPr="00234C43">
              <w:rPr>
                <w:rFonts w:ascii="Arial" w:hAnsi="Arial" w:cs="Arial"/>
              </w:rPr>
              <w:t>مؤكد</w:t>
            </w:r>
          </w:p>
        </w:tc>
      </w:tr>
    </w:tbl>
    <w:p w14:paraId="42752C41" w14:textId="77777777" w:rsidR="0032201E" w:rsidRPr="00234C43" w:rsidRDefault="008E7076" w:rsidP="0032201E">
      <w:r>
        <w:pict w14:anchorId="3EDD99E0">
          <v:rect id="_x0000_i1039" style="width:0;height:1.5pt" o:hralign="center" o:hrstd="t" o:hr="t"/>
        </w:pict>
      </w:r>
    </w:p>
    <w:p w14:paraId="242F9AA6" w14:textId="77777777" w:rsidR="0032201E" w:rsidRPr="00234C43" w:rsidRDefault="0032201E" w:rsidP="00F67C17">
      <w:pPr>
        <w:pStyle w:val="Heading1"/>
      </w:pPr>
      <w:bookmarkStart w:id="35" w:name="_Toc236009110"/>
      <w:bookmarkStart w:id="36" w:name="severity-scale"/>
      <w:bookmarkEnd w:id="32"/>
      <w:bookmarkEnd w:id="34"/>
      <w:r w:rsidRPr="00234C43">
        <w:lastRenderedPageBreak/>
        <w:t>4.3 Severity Scale</w:t>
      </w:r>
      <w:bookmarkEnd w:id="35"/>
    </w:p>
    <w:p w14:paraId="514C8E65" w14:textId="77777777" w:rsidR="0032201E" w:rsidRPr="00234C43" w:rsidRDefault="0032201E" w:rsidP="0032201E">
      <w:pPr>
        <w:pStyle w:val="Heading2"/>
        <w:bidi/>
      </w:pPr>
      <w:bookmarkStart w:id="37" w:name="_Toc236009111"/>
      <w:bookmarkStart w:id="38" w:name="مقياس-شدة-العواقب"/>
      <w:r w:rsidRPr="00234C43">
        <w:rPr>
          <w:rFonts w:ascii="Arial" w:hAnsi="Arial" w:cs="Arial"/>
        </w:rPr>
        <w:t>مقياس</w:t>
      </w:r>
      <w:r w:rsidRPr="00234C43">
        <w:t xml:space="preserve"> </w:t>
      </w:r>
      <w:r w:rsidRPr="00234C43">
        <w:rPr>
          <w:rFonts w:ascii="Arial" w:hAnsi="Arial" w:cs="Arial"/>
        </w:rPr>
        <w:t>شدة</w:t>
      </w:r>
      <w:r w:rsidRPr="00234C43">
        <w:t xml:space="preserve"> </w:t>
      </w:r>
      <w:r w:rsidRPr="00234C43">
        <w:rPr>
          <w:rFonts w:ascii="Arial" w:hAnsi="Arial" w:cs="Arial"/>
        </w:rPr>
        <w:t>العواقب</w:t>
      </w:r>
      <w:bookmarkEnd w:id="37"/>
    </w:p>
    <w:tbl>
      <w:tblPr>
        <w:tblStyle w:val="Table"/>
        <w:tblW w:w="0" w:type="auto"/>
        <w:tblLook w:val="0020" w:firstRow="1" w:lastRow="0" w:firstColumn="0" w:lastColumn="0" w:noHBand="0" w:noVBand="0"/>
      </w:tblPr>
      <w:tblGrid>
        <w:gridCol w:w="873"/>
        <w:gridCol w:w="1572"/>
        <w:gridCol w:w="2457"/>
      </w:tblGrid>
      <w:tr w:rsidR="0032201E" w:rsidRPr="00234C43" w14:paraId="20E1CA08" w14:textId="77777777" w:rsidTr="00240095">
        <w:trPr>
          <w:cnfStyle w:val="100000000000" w:firstRow="1" w:lastRow="0" w:firstColumn="0" w:lastColumn="0" w:oddVBand="0" w:evenVBand="0" w:oddHBand="0" w:evenHBand="0" w:firstRowFirstColumn="0" w:firstRowLastColumn="0" w:lastRowFirstColumn="0" w:lastRowLastColumn="0"/>
          <w:tblHeader/>
        </w:trPr>
        <w:tc>
          <w:tcPr>
            <w:tcW w:w="0" w:type="auto"/>
          </w:tcPr>
          <w:p w14:paraId="00FFAC76" w14:textId="77777777" w:rsidR="0032201E" w:rsidRPr="00234C43" w:rsidRDefault="0032201E" w:rsidP="0032201E">
            <w:pPr>
              <w:pStyle w:val="Compact"/>
              <w:bidi/>
            </w:pPr>
            <w:r w:rsidRPr="00234C43">
              <w:t>Rating</w:t>
            </w:r>
          </w:p>
        </w:tc>
        <w:tc>
          <w:tcPr>
            <w:tcW w:w="0" w:type="auto"/>
          </w:tcPr>
          <w:p w14:paraId="6B87D054" w14:textId="77777777" w:rsidR="0032201E" w:rsidRPr="00234C43" w:rsidRDefault="0032201E" w:rsidP="0032201E">
            <w:pPr>
              <w:pStyle w:val="Compact"/>
              <w:bidi/>
            </w:pPr>
            <w:r w:rsidRPr="00234C43">
              <w:t>Description</w:t>
            </w:r>
          </w:p>
        </w:tc>
        <w:tc>
          <w:tcPr>
            <w:tcW w:w="0" w:type="auto"/>
          </w:tcPr>
          <w:p w14:paraId="54501FD3" w14:textId="77777777" w:rsidR="0032201E" w:rsidRPr="00234C43" w:rsidRDefault="0032201E" w:rsidP="0032201E">
            <w:pPr>
              <w:pStyle w:val="Compact"/>
              <w:bidi/>
            </w:pPr>
            <w:r w:rsidRPr="00234C43">
              <w:rPr>
                <w:rFonts w:ascii="Arial" w:hAnsi="Arial" w:cs="Arial"/>
              </w:rPr>
              <w:t>الوصف</w:t>
            </w:r>
          </w:p>
        </w:tc>
      </w:tr>
      <w:tr w:rsidR="0032201E" w:rsidRPr="00234C43" w14:paraId="4FB14826" w14:textId="77777777">
        <w:tc>
          <w:tcPr>
            <w:tcW w:w="0" w:type="auto"/>
          </w:tcPr>
          <w:p w14:paraId="1110495C" w14:textId="77777777" w:rsidR="0032201E" w:rsidRPr="00234C43" w:rsidRDefault="0032201E" w:rsidP="0032201E">
            <w:pPr>
              <w:pStyle w:val="Compact"/>
              <w:bidi/>
            </w:pPr>
            <w:r w:rsidRPr="00234C43">
              <w:t>1</w:t>
            </w:r>
          </w:p>
        </w:tc>
        <w:tc>
          <w:tcPr>
            <w:tcW w:w="0" w:type="auto"/>
          </w:tcPr>
          <w:p w14:paraId="38DB0798" w14:textId="77777777" w:rsidR="0032201E" w:rsidRPr="00234C43" w:rsidRDefault="0032201E" w:rsidP="0032201E">
            <w:pPr>
              <w:pStyle w:val="Compact"/>
              <w:bidi/>
            </w:pPr>
            <w:r w:rsidRPr="00234C43">
              <w:t>Insignificant</w:t>
            </w:r>
          </w:p>
        </w:tc>
        <w:tc>
          <w:tcPr>
            <w:tcW w:w="0" w:type="auto"/>
          </w:tcPr>
          <w:p w14:paraId="45BF1C66" w14:textId="77777777" w:rsidR="0032201E" w:rsidRPr="00234C43" w:rsidRDefault="0032201E" w:rsidP="0032201E">
            <w:pPr>
              <w:pStyle w:val="Compact"/>
              <w:bidi/>
            </w:pPr>
            <w:r w:rsidRPr="00234C43">
              <w:rPr>
                <w:rFonts w:ascii="Arial" w:hAnsi="Arial" w:cs="Arial"/>
              </w:rPr>
              <w:t>تأثير</w:t>
            </w:r>
            <w:r w:rsidRPr="00234C43">
              <w:t xml:space="preserve"> </w:t>
            </w:r>
            <w:r w:rsidRPr="00234C43">
              <w:rPr>
                <w:rFonts w:ascii="Arial" w:hAnsi="Arial" w:cs="Arial"/>
              </w:rPr>
              <w:t>بسيط</w:t>
            </w:r>
            <w:r w:rsidRPr="00234C43">
              <w:t xml:space="preserve"> </w:t>
            </w:r>
            <w:r w:rsidRPr="00234C43">
              <w:rPr>
                <w:rFonts w:ascii="Arial" w:hAnsi="Arial" w:cs="Arial"/>
              </w:rPr>
              <w:t>جداً</w:t>
            </w:r>
          </w:p>
        </w:tc>
      </w:tr>
      <w:tr w:rsidR="0032201E" w:rsidRPr="00234C43" w14:paraId="79682371" w14:textId="77777777">
        <w:tc>
          <w:tcPr>
            <w:tcW w:w="0" w:type="auto"/>
          </w:tcPr>
          <w:p w14:paraId="5F29C480" w14:textId="77777777" w:rsidR="0032201E" w:rsidRPr="00234C43" w:rsidRDefault="0032201E" w:rsidP="0032201E">
            <w:pPr>
              <w:pStyle w:val="Compact"/>
              <w:bidi/>
            </w:pPr>
            <w:r w:rsidRPr="00234C43">
              <w:t>2</w:t>
            </w:r>
          </w:p>
        </w:tc>
        <w:tc>
          <w:tcPr>
            <w:tcW w:w="0" w:type="auto"/>
          </w:tcPr>
          <w:p w14:paraId="60645583" w14:textId="77777777" w:rsidR="0032201E" w:rsidRPr="00234C43" w:rsidRDefault="0032201E" w:rsidP="0032201E">
            <w:pPr>
              <w:pStyle w:val="Compact"/>
              <w:bidi/>
            </w:pPr>
            <w:r w:rsidRPr="00234C43">
              <w:t>Minor</w:t>
            </w:r>
          </w:p>
        </w:tc>
        <w:tc>
          <w:tcPr>
            <w:tcW w:w="0" w:type="auto"/>
          </w:tcPr>
          <w:p w14:paraId="04317BD4" w14:textId="77777777" w:rsidR="0032201E" w:rsidRPr="00234C43" w:rsidRDefault="0032201E" w:rsidP="0032201E">
            <w:pPr>
              <w:pStyle w:val="Compact"/>
              <w:bidi/>
            </w:pPr>
            <w:r w:rsidRPr="00234C43">
              <w:rPr>
                <w:rFonts w:ascii="Arial" w:hAnsi="Arial" w:cs="Arial"/>
              </w:rPr>
              <w:t>إصابة</w:t>
            </w:r>
            <w:r w:rsidRPr="00234C43">
              <w:t xml:space="preserve"> </w:t>
            </w:r>
            <w:r w:rsidRPr="00234C43">
              <w:rPr>
                <w:rFonts w:ascii="Arial" w:hAnsi="Arial" w:cs="Arial"/>
              </w:rPr>
              <w:t>أو</w:t>
            </w:r>
            <w:r w:rsidRPr="00234C43">
              <w:t xml:space="preserve"> </w:t>
            </w:r>
            <w:r w:rsidRPr="00234C43">
              <w:rPr>
                <w:rFonts w:ascii="Arial" w:hAnsi="Arial" w:cs="Arial"/>
              </w:rPr>
              <w:t>ضرر</w:t>
            </w:r>
            <w:r w:rsidRPr="00234C43">
              <w:t xml:space="preserve"> </w:t>
            </w:r>
            <w:r w:rsidRPr="00234C43">
              <w:rPr>
                <w:rFonts w:ascii="Arial" w:hAnsi="Arial" w:cs="Arial"/>
              </w:rPr>
              <w:t>بسيط</w:t>
            </w:r>
          </w:p>
        </w:tc>
      </w:tr>
      <w:tr w:rsidR="0032201E" w:rsidRPr="00234C43" w14:paraId="3F12D0A4" w14:textId="77777777">
        <w:tc>
          <w:tcPr>
            <w:tcW w:w="0" w:type="auto"/>
          </w:tcPr>
          <w:p w14:paraId="2B24A56E" w14:textId="77777777" w:rsidR="0032201E" w:rsidRPr="00234C43" w:rsidRDefault="0032201E" w:rsidP="0032201E">
            <w:pPr>
              <w:pStyle w:val="Compact"/>
              <w:bidi/>
            </w:pPr>
            <w:r w:rsidRPr="00234C43">
              <w:t>3</w:t>
            </w:r>
          </w:p>
        </w:tc>
        <w:tc>
          <w:tcPr>
            <w:tcW w:w="0" w:type="auto"/>
          </w:tcPr>
          <w:p w14:paraId="37EB3EB5" w14:textId="77777777" w:rsidR="0032201E" w:rsidRPr="00234C43" w:rsidRDefault="0032201E" w:rsidP="0032201E">
            <w:pPr>
              <w:pStyle w:val="Compact"/>
              <w:bidi/>
            </w:pPr>
            <w:r w:rsidRPr="00234C43">
              <w:t>Moderate</w:t>
            </w:r>
          </w:p>
        </w:tc>
        <w:tc>
          <w:tcPr>
            <w:tcW w:w="0" w:type="auto"/>
          </w:tcPr>
          <w:p w14:paraId="56D1861C" w14:textId="77777777" w:rsidR="0032201E" w:rsidRPr="00234C43" w:rsidRDefault="0032201E" w:rsidP="0032201E">
            <w:pPr>
              <w:pStyle w:val="Compact"/>
              <w:bidi/>
            </w:pPr>
            <w:r w:rsidRPr="00234C43">
              <w:rPr>
                <w:rFonts w:ascii="Arial" w:hAnsi="Arial" w:cs="Arial"/>
              </w:rPr>
              <w:t>إصابة</w:t>
            </w:r>
            <w:r w:rsidRPr="00234C43">
              <w:t xml:space="preserve"> </w:t>
            </w:r>
            <w:r w:rsidRPr="00234C43">
              <w:rPr>
                <w:rFonts w:ascii="Arial" w:hAnsi="Arial" w:cs="Arial"/>
              </w:rPr>
              <w:t>متوسطة</w:t>
            </w:r>
            <w:r w:rsidRPr="00234C43">
              <w:t xml:space="preserve"> </w:t>
            </w:r>
            <w:r w:rsidRPr="00234C43">
              <w:rPr>
                <w:rFonts w:ascii="Arial" w:hAnsi="Arial" w:cs="Arial"/>
              </w:rPr>
              <w:t>أو</w:t>
            </w:r>
            <w:r w:rsidRPr="00234C43">
              <w:t xml:space="preserve"> </w:t>
            </w:r>
            <w:r w:rsidRPr="00234C43">
              <w:rPr>
                <w:rFonts w:ascii="Arial" w:hAnsi="Arial" w:cs="Arial"/>
              </w:rPr>
              <w:t>تلف</w:t>
            </w:r>
            <w:r w:rsidRPr="00234C43">
              <w:t xml:space="preserve"> </w:t>
            </w:r>
            <w:r w:rsidRPr="00234C43">
              <w:rPr>
                <w:rFonts w:ascii="Arial" w:hAnsi="Arial" w:cs="Arial"/>
              </w:rPr>
              <w:t>متوسط</w:t>
            </w:r>
          </w:p>
        </w:tc>
      </w:tr>
      <w:tr w:rsidR="0032201E" w:rsidRPr="00234C43" w14:paraId="03137196" w14:textId="77777777">
        <w:tc>
          <w:tcPr>
            <w:tcW w:w="0" w:type="auto"/>
          </w:tcPr>
          <w:p w14:paraId="4FDAEFB4" w14:textId="77777777" w:rsidR="0032201E" w:rsidRPr="00234C43" w:rsidRDefault="0032201E" w:rsidP="0032201E">
            <w:pPr>
              <w:pStyle w:val="Compact"/>
              <w:bidi/>
            </w:pPr>
            <w:r w:rsidRPr="00234C43">
              <w:t>4</w:t>
            </w:r>
          </w:p>
        </w:tc>
        <w:tc>
          <w:tcPr>
            <w:tcW w:w="0" w:type="auto"/>
          </w:tcPr>
          <w:p w14:paraId="1D2ABB36" w14:textId="77777777" w:rsidR="0032201E" w:rsidRPr="00234C43" w:rsidRDefault="0032201E" w:rsidP="0032201E">
            <w:pPr>
              <w:pStyle w:val="Compact"/>
              <w:bidi/>
            </w:pPr>
            <w:r w:rsidRPr="00234C43">
              <w:t>Major</w:t>
            </w:r>
          </w:p>
        </w:tc>
        <w:tc>
          <w:tcPr>
            <w:tcW w:w="0" w:type="auto"/>
          </w:tcPr>
          <w:p w14:paraId="0B5CD2E6" w14:textId="77777777" w:rsidR="0032201E" w:rsidRPr="00234C43" w:rsidRDefault="0032201E" w:rsidP="0032201E">
            <w:pPr>
              <w:pStyle w:val="Compact"/>
              <w:bidi/>
            </w:pPr>
            <w:r w:rsidRPr="00234C43">
              <w:rPr>
                <w:rFonts w:ascii="Arial" w:hAnsi="Arial" w:cs="Arial"/>
              </w:rPr>
              <w:t>إصابة</w:t>
            </w:r>
            <w:r w:rsidRPr="00234C43">
              <w:t xml:space="preserve"> </w:t>
            </w:r>
            <w:r w:rsidRPr="00234C43">
              <w:rPr>
                <w:rFonts w:ascii="Arial" w:hAnsi="Arial" w:cs="Arial"/>
              </w:rPr>
              <w:t>خطيرة</w:t>
            </w:r>
            <w:r w:rsidRPr="00234C43">
              <w:t xml:space="preserve"> </w:t>
            </w:r>
            <w:r w:rsidRPr="00234C43">
              <w:rPr>
                <w:rFonts w:ascii="Arial" w:hAnsi="Arial" w:cs="Arial"/>
              </w:rPr>
              <w:t>أو</w:t>
            </w:r>
            <w:r w:rsidRPr="00234C43">
              <w:t xml:space="preserve"> </w:t>
            </w:r>
            <w:r w:rsidRPr="00234C43">
              <w:rPr>
                <w:rFonts w:ascii="Arial" w:hAnsi="Arial" w:cs="Arial"/>
              </w:rPr>
              <w:t>تلف</w:t>
            </w:r>
            <w:r w:rsidRPr="00234C43">
              <w:t xml:space="preserve"> </w:t>
            </w:r>
            <w:r w:rsidRPr="00234C43">
              <w:rPr>
                <w:rFonts w:ascii="Arial" w:hAnsi="Arial" w:cs="Arial"/>
              </w:rPr>
              <w:t>كبير</w:t>
            </w:r>
          </w:p>
        </w:tc>
      </w:tr>
      <w:tr w:rsidR="0032201E" w:rsidRPr="00234C43" w14:paraId="2ED8D78E" w14:textId="77777777">
        <w:tc>
          <w:tcPr>
            <w:tcW w:w="0" w:type="auto"/>
          </w:tcPr>
          <w:p w14:paraId="1BF94B88" w14:textId="77777777" w:rsidR="0032201E" w:rsidRPr="00234C43" w:rsidRDefault="0032201E" w:rsidP="0032201E">
            <w:pPr>
              <w:pStyle w:val="Compact"/>
              <w:bidi/>
            </w:pPr>
            <w:r w:rsidRPr="00234C43">
              <w:t>5</w:t>
            </w:r>
          </w:p>
        </w:tc>
        <w:tc>
          <w:tcPr>
            <w:tcW w:w="0" w:type="auto"/>
          </w:tcPr>
          <w:p w14:paraId="45D35130" w14:textId="77777777" w:rsidR="0032201E" w:rsidRPr="00234C43" w:rsidRDefault="0032201E" w:rsidP="0032201E">
            <w:pPr>
              <w:pStyle w:val="Compact"/>
              <w:bidi/>
            </w:pPr>
            <w:r w:rsidRPr="00234C43">
              <w:t>Catastrophic</w:t>
            </w:r>
          </w:p>
        </w:tc>
        <w:tc>
          <w:tcPr>
            <w:tcW w:w="0" w:type="auto"/>
          </w:tcPr>
          <w:p w14:paraId="56DE726E" w14:textId="77777777" w:rsidR="0032201E" w:rsidRPr="00234C43" w:rsidRDefault="0032201E" w:rsidP="0032201E">
            <w:pPr>
              <w:pStyle w:val="Compact"/>
              <w:bidi/>
            </w:pPr>
            <w:r w:rsidRPr="00234C43">
              <w:rPr>
                <w:rFonts w:ascii="Arial" w:hAnsi="Arial" w:cs="Arial"/>
              </w:rPr>
              <w:t>وفاة</w:t>
            </w:r>
            <w:r w:rsidRPr="00234C43">
              <w:t xml:space="preserve"> </w:t>
            </w:r>
            <w:r w:rsidRPr="00234C43">
              <w:rPr>
                <w:rFonts w:ascii="Arial" w:hAnsi="Arial" w:cs="Arial"/>
              </w:rPr>
              <w:t>أو</w:t>
            </w:r>
            <w:r w:rsidRPr="00234C43">
              <w:t xml:space="preserve"> </w:t>
            </w:r>
            <w:r w:rsidRPr="00234C43">
              <w:rPr>
                <w:rFonts w:ascii="Arial" w:hAnsi="Arial" w:cs="Arial"/>
              </w:rPr>
              <w:t>خسائر</w:t>
            </w:r>
            <w:r w:rsidRPr="00234C43">
              <w:t xml:space="preserve"> </w:t>
            </w:r>
            <w:r w:rsidRPr="00234C43">
              <w:rPr>
                <w:rFonts w:ascii="Arial" w:hAnsi="Arial" w:cs="Arial"/>
              </w:rPr>
              <w:t>جسيمة</w:t>
            </w:r>
          </w:p>
        </w:tc>
      </w:tr>
    </w:tbl>
    <w:p w14:paraId="4FD22426" w14:textId="77777777" w:rsidR="0032201E" w:rsidRPr="00234C43" w:rsidRDefault="008E7076" w:rsidP="0032201E">
      <w:r>
        <w:pict w14:anchorId="5664EC95">
          <v:rect id="_x0000_i1040" style="width:0;height:1.5pt" o:hralign="center" o:hrstd="t" o:hr="t"/>
        </w:pict>
      </w:r>
    </w:p>
    <w:p w14:paraId="4BC19D2C" w14:textId="77777777" w:rsidR="0032201E" w:rsidRPr="00234C43" w:rsidRDefault="0032201E" w:rsidP="00F67C17">
      <w:pPr>
        <w:pStyle w:val="Heading1"/>
      </w:pPr>
      <w:bookmarkStart w:id="39" w:name="_Toc236009112"/>
      <w:bookmarkStart w:id="40" w:name="risk-matrix"/>
      <w:bookmarkEnd w:id="36"/>
      <w:bookmarkEnd w:id="38"/>
      <w:r w:rsidRPr="00234C43">
        <w:t>4.4 Risk Matrix</w:t>
      </w:r>
      <w:bookmarkEnd w:id="39"/>
    </w:p>
    <w:p w14:paraId="5DB772E1" w14:textId="77777777" w:rsidR="0032201E" w:rsidRPr="00234C43" w:rsidRDefault="0032201E" w:rsidP="0032201E">
      <w:pPr>
        <w:pStyle w:val="Heading2"/>
      </w:pPr>
      <w:bookmarkStart w:id="41" w:name="_Toc236009113"/>
      <w:bookmarkStart w:id="42" w:name="مصفوفة-تقييم-المخاطر"/>
      <w:r w:rsidRPr="00234C43">
        <w:rPr>
          <w:rFonts w:ascii="Arial" w:hAnsi="Arial" w:cs="Arial"/>
        </w:rPr>
        <w:t>مصفوفة</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bookmarkEnd w:id="41"/>
    </w:p>
    <w:tbl>
      <w:tblPr>
        <w:tblStyle w:val="Table"/>
        <w:tblW w:w="0" w:type="auto"/>
        <w:tblLook w:val="0020" w:firstRow="1" w:lastRow="0" w:firstColumn="0" w:lastColumn="0" w:noHBand="0" w:noVBand="0"/>
      </w:tblPr>
      <w:tblGrid>
        <w:gridCol w:w="2674"/>
        <w:gridCol w:w="345"/>
        <w:gridCol w:w="473"/>
        <w:gridCol w:w="473"/>
        <w:gridCol w:w="473"/>
        <w:gridCol w:w="473"/>
      </w:tblGrid>
      <w:tr w:rsidR="0032201E" w:rsidRPr="00234C43" w14:paraId="4F7F6458" w14:textId="77777777" w:rsidTr="00240095">
        <w:trPr>
          <w:cnfStyle w:val="100000000000" w:firstRow="1" w:lastRow="0" w:firstColumn="0" w:lastColumn="0" w:oddVBand="0" w:evenVBand="0" w:oddHBand="0" w:evenHBand="0" w:firstRowFirstColumn="0" w:firstRowLastColumn="0" w:lastRowFirstColumn="0" w:lastRowLastColumn="0"/>
          <w:tblHeader/>
        </w:trPr>
        <w:tc>
          <w:tcPr>
            <w:tcW w:w="0" w:type="auto"/>
          </w:tcPr>
          <w:p w14:paraId="61BF1008" w14:textId="77777777" w:rsidR="0032201E" w:rsidRPr="00234C43" w:rsidRDefault="0032201E" w:rsidP="00805C8B">
            <w:pPr>
              <w:pStyle w:val="Compact"/>
            </w:pPr>
            <w:r w:rsidRPr="00234C43">
              <w:t>Severity ↓ / Likelihood →</w:t>
            </w:r>
          </w:p>
        </w:tc>
        <w:tc>
          <w:tcPr>
            <w:tcW w:w="0" w:type="auto"/>
          </w:tcPr>
          <w:p w14:paraId="79D6EB21" w14:textId="77777777" w:rsidR="0032201E" w:rsidRPr="00234C43" w:rsidRDefault="0032201E" w:rsidP="00805C8B">
            <w:pPr>
              <w:pStyle w:val="Compact"/>
            </w:pPr>
            <w:r w:rsidRPr="00234C43">
              <w:t>1</w:t>
            </w:r>
          </w:p>
        </w:tc>
        <w:tc>
          <w:tcPr>
            <w:tcW w:w="0" w:type="auto"/>
          </w:tcPr>
          <w:p w14:paraId="4507443A" w14:textId="77777777" w:rsidR="0032201E" w:rsidRPr="00234C43" w:rsidRDefault="0032201E" w:rsidP="00805C8B">
            <w:pPr>
              <w:pStyle w:val="Compact"/>
            </w:pPr>
            <w:r w:rsidRPr="00234C43">
              <w:t>2</w:t>
            </w:r>
          </w:p>
        </w:tc>
        <w:tc>
          <w:tcPr>
            <w:tcW w:w="0" w:type="auto"/>
          </w:tcPr>
          <w:p w14:paraId="42D14CFF" w14:textId="77777777" w:rsidR="0032201E" w:rsidRPr="00234C43" w:rsidRDefault="0032201E" w:rsidP="00805C8B">
            <w:pPr>
              <w:pStyle w:val="Compact"/>
            </w:pPr>
            <w:r w:rsidRPr="00234C43">
              <w:t>3</w:t>
            </w:r>
          </w:p>
        </w:tc>
        <w:tc>
          <w:tcPr>
            <w:tcW w:w="0" w:type="auto"/>
          </w:tcPr>
          <w:p w14:paraId="7283AA00" w14:textId="77777777" w:rsidR="0032201E" w:rsidRPr="00234C43" w:rsidRDefault="0032201E" w:rsidP="00805C8B">
            <w:pPr>
              <w:pStyle w:val="Compact"/>
            </w:pPr>
            <w:r w:rsidRPr="00234C43">
              <w:t>4</w:t>
            </w:r>
          </w:p>
        </w:tc>
        <w:tc>
          <w:tcPr>
            <w:tcW w:w="0" w:type="auto"/>
          </w:tcPr>
          <w:p w14:paraId="401DBA43" w14:textId="77777777" w:rsidR="0032201E" w:rsidRPr="00234C43" w:rsidRDefault="0032201E" w:rsidP="00805C8B">
            <w:pPr>
              <w:pStyle w:val="Compact"/>
            </w:pPr>
            <w:r w:rsidRPr="00234C43">
              <w:t>5</w:t>
            </w:r>
          </w:p>
        </w:tc>
      </w:tr>
      <w:tr w:rsidR="0032201E" w:rsidRPr="00234C43" w14:paraId="4F90B75F" w14:textId="77777777">
        <w:tc>
          <w:tcPr>
            <w:tcW w:w="0" w:type="auto"/>
          </w:tcPr>
          <w:p w14:paraId="65397329" w14:textId="77777777" w:rsidR="0032201E" w:rsidRPr="00234C43" w:rsidRDefault="0032201E" w:rsidP="00805C8B">
            <w:pPr>
              <w:pStyle w:val="Compact"/>
            </w:pPr>
            <w:r w:rsidRPr="00234C43">
              <w:rPr>
                <w:b/>
                <w:bCs/>
              </w:rPr>
              <w:t>5 Catastrophic</w:t>
            </w:r>
          </w:p>
        </w:tc>
        <w:tc>
          <w:tcPr>
            <w:tcW w:w="0" w:type="auto"/>
          </w:tcPr>
          <w:p w14:paraId="6803DB03" w14:textId="77777777" w:rsidR="0032201E" w:rsidRPr="00234C43" w:rsidRDefault="0032201E" w:rsidP="00805C8B">
            <w:pPr>
              <w:pStyle w:val="Compact"/>
            </w:pPr>
            <w:r w:rsidRPr="00234C43">
              <w:t>5</w:t>
            </w:r>
          </w:p>
        </w:tc>
        <w:tc>
          <w:tcPr>
            <w:tcW w:w="0" w:type="auto"/>
          </w:tcPr>
          <w:p w14:paraId="76F5EA3D" w14:textId="77777777" w:rsidR="0032201E" w:rsidRPr="00234C43" w:rsidRDefault="0032201E" w:rsidP="00805C8B">
            <w:pPr>
              <w:pStyle w:val="Compact"/>
            </w:pPr>
            <w:r w:rsidRPr="00234C43">
              <w:t>10</w:t>
            </w:r>
          </w:p>
        </w:tc>
        <w:tc>
          <w:tcPr>
            <w:tcW w:w="0" w:type="auto"/>
          </w:tcPr>
          <w:p w14:paraId="5328126E" w14:textId="77777777" w:rsidR="0032201E" w:rsidRPr="00234C43" w:rsidRDefault="0032201E" w:rsidP="00805C8B">
            <w:pPr>
              <w:pStyle w:val="Compact"/>
            </w:pPr>
            <w:r w:rsidRPr="00234C43">
              <w:t>15</w:t>
            </w:r>
          </w:p>
        </w:tc>
        <w:tc>
          <w:tcPr>
            <w:tcW w:w="0" w:type="auto"/>
          </w:tcPr>
          <w:p w14:paraId="4357F1EF" w14:textId="77777777" w:rsidR="0032201E" w:rsidRPr="00234C43" w:rsidRDefault="0032201E" w:rsidP="00805C8B">
            <w:pPr>
              <w:pStyle w:val="Compact"/>
            </w:pPr>
            <w:r w:rsidRPr="00234C43">
              <w:t>20</w:t>
            </w:r>
          </w:p>
        </w:tc>
        <w:tc>
          <w:tcPr>
            <w:tcW w:w="0" w:type="auto"/>
          </w:tcPr>
          <w:p w14:paraId="1FE92DDA" w14:textId="77777777" w:rsidR="0032201E" w:rsidRPr="00234C43" w:rsidRDefault="0032201E" w:rsidP="00805C8B">
            <w:pPr>
              <w:pStyle w:val="Compact"/>
            </w:pPr>
            <w:r w:rsidRPr="00234C43">
              <w:t>25</w:t>
            </w:r>
          </w:p>
        </w:tc>
      </w:tr>
      <w:tr w:rsidR="0032201E" w:rsidRPr="00234C43" w14:paraId="45DF7631" w14:textId="77777777">
        <w:tc>
          <w:tcPr>
            <w:tcW w:w="0" w:type="auto"/>
          </w:tcPr>
          <w:p w14:paraId="7DD793AC" w14:textId="77777777" w:rsidR="0032201E" w:rsidRPr="00234C43" w:rsidRDefault="0032201E" w:rsidP="00805C8B">
            <w:pPr>
              <w:pStyle w:val="Compact"/>
            </w:pPr>
            <w:r w:rsidRPr="00234C43">
              <w:rPr>
                <w:b/>
                <w:bCs/>
              </w:rPr>
              <w:t>4 Major</w:t>
            </w:r>
          </w:p>
        </w:tc>
        <w:tc>
          <w:tcPr>
            <w:tcW w:w="0" w:type="auto"/>
          </w:tcPr>
          <w:p w14:paraId="5249175B" w14:textId="77777777" w:rsidR="0032201E" w:rsidRPr="00234C43" w:rsidRDefault="0032201E" w:rsidP="00805C8B">
            <w:pPr>
              <w:pStyle w:val="Compact"/>
            </w:pPr>
            <w:r w:rsidRPr="00234C43">
              <w:t>4</w:t>
            </w:r>
          </w:p>
        </w:tc>
        <w:tc>
          <w:tcPr>
            <w:tcW w:w="0" w:type="auto"/>
          </w:tcPr>
          <w:p w14:paraId="5911F139" w14:textId="77777777" w:rsidR="0032201E" w:rsidRPr="00234C43" w:rsidRDefault="0032201E" w:rsidP="00805C8B">
            <w:pPr>
              <w:pStyle w:val="Compact"/>
            </w:pPr>
            <w:r w:rsidRPr="00234C43">
              <w:t>8</w:t>
            </w:r>
          </w:p>
        </w:tc>
        <w:tc>
          <w:tcPr>
            <w:tcW w:w="0" w:type="auto"/>
          </w:tcPr>
          <w:p w14:paraId="205FF884" w14:textId="77777777" w:rsidR="0032201E" w:rsidRPr="00234C43" w:rsidRDefault="0032201E" w:rsidP="00805C8B">
            <w:pPr>
              <w:pStyle w:val="Compact"/>
            </w:pPr>
            <w:r w:rsidRPr="00234C43">
              <w:t>12</w:t>
            </w:r>
          </w:p>
        </w:tc>
        <w:tc>
          <w:tcPr>
            <w:tcW w:w="0" w:type="auto"/>
          </w:tcPr>
          <w:p w14:paraId="1CCDAD82" w14:textId="77777777" w:rsidR="0032201E" w:rsidRPr="00234C43" w:rsidRDefault="0032201E" w:rsidP="00805C8B">
            <w:pPr>
              <w:pStyle w:val="Compact"/>
            </w:pPr>
            <w:r w:rsidRPr="00234C43">
              <w:t>16</w:t>
            </w:r>
          </w:p>
        </w:tc>
        <w:tc>
          <w:tcPr>
            <w:tcW w:w="0" w:type="auto"/>
          </w:tcPr>
          <w:p w14:paraId="198607A1" w14:textId="77777777" w:rsidR="0032201E" w:rsidRPr="00234C43" w:rsidRDefault="0032201E" w:rsidP="00805C8B">
            <w:pPr>
              <w:pStyle w:val="Compact"/>
            </w:pPr>
            <w:r w:rsidRPr="00234C43">
              <w:t>20</w:t>
            </w:r>
          </w:p>
        </w:tc>
      </w:tr>
      <w:tr w:rsidR="0032201E" w:rsidRPr="00234C43" w14:paraId="730C96D4" w14:textId="77777777">
        <w:tc>
          <w:tcPr>
            <w:tcW w:w="0" w:type="auto"/>
          </w:tcPr>
          <w:p w14:paraId="28C61350" w14:textId="77777777" w:rsidR="0032201E" w:rsidRPr="00234C43" w:rsidRDefault="0032201E" w:rsidP="00805C8B">
            <w:pPr>
              <w:pStyle w:val="Compact"/>
            </w:pPr>
            <w:r w:rsidRPr="00234C43">
              <w:rPr>
                <w:b/>
                <w:bCs/>
              </w:rPr>
              <w:t>3 Moderate</w:t>
            </w:r>
          </w:p>
        </w:tc>
        <w:tc>
          <w:tcPr>
            <w:tcW w:w="0" w:type="auto"/>
          </w:tcPr>
          <w:p w14:paraId="51DFB1EA" w14:textId="77777777" w:rsidR="0032201E" w:rsidRPr="00234C43" w:rsidRDefault="0032201E" w:rsidP="00805C8B">
            <w:pPr>
              <w:pStyle w:val="Compact"/>
            </w:pPr>
            <w:r w:rsidRPr="00234C43">
              <w:t>3</w:t>
            </w:r>
          </w:p>
        </w:tc>
        <w:tc>
          <w:tcPr>
            <w:tcW w:w="0" w:type="auto"/>
          </w:tcPr>
          <w:p w14:paraId="0DB92D49" w14:textId="77777777" w:rsidR="0032201E" w:rsidRPr="00234C43" w:rsidRDefault="0032201E" w:rsidP="00805C8B">
            <w:pPr>
              <w:pStyle w:val="Compact"/>
            </w:pPr>
            <w:r w:rsidRPr="00234C43">
              <w:t>6</w:t>
            </w:r>
          </w:p>
        </w:tc>
        <w:tc>
          <w:tcPr>
            <w:tcW w:w="0" w:type="auto"/>
          </w:tcPr>
          <w:p w14:paraId="140B03BE" w14:textId="77777777" w:rsidR="0032201E" w:rsidRPr="00234C43" w:rsidRDefault="0032201E" w:rsidP="00805C8B">
            <w:pPr>
              <w:pStyle w:val="Compact"/>
            </w:pPr>
            <w:r w:rsidRPr="00234C43">
              <w:t>9</w:t>
            </w:r>
          </w:p>
        </w:tc>
        <w:tc>
          <w:tcPr>
            <w:tcW w:w="0" w:type="auto"/>
          </w:tcPr>
          <w:p w14:paraId="059B48AC" w14:textId="77777777" w:rsidR="0032201E" w:rsidRPr="00234C43" w:rsidRDefault="0032201E" w:rsidP="00805C8B">
            <w:pPr>
              <w:pStyle w:val="Compact"/>
            </w:pPr>
            <w:r w:rsidRPr="00234C43">
              <w:t>12</w:t>
            </w:r>
          </w:p>
        </w:tc>
        <w:tc>
          <w:tcPr>
            <w:tcW w:w="0" w:type="auto"/>
          </w:tcPr>
          <w:p w14:paraId="313FAE40" w14:textId="77777777" w:rsidR="0032201E" w:rsidRPr="00234C43" w:rsidRDefault="0032201E" w:rsidP="00805C8B">
            <w:pPr>
              <w:pStyle w:val="Compact"/>
            </w:pPr>
            <w:r w:rsidRPr="00234C43">
              <w:t>15</w:t>
            </w:r>
          </w:p>
        </w:tc>
      </w:tr>
      <w:tr w:rsidR="0032201E" w:rsidRPr="00234C43" w14:paraId="026D13C8" w14:textId="77777777">
        <w:tc>
          <w:tcPr>
            <w:tcW w:w="0" w:type="auto"/>
          </w:tcPr>
          <w:p w14:paraId="45032B17" w14:textId="77777777" w:rsidR="0032201E" w:rsidRPr="00234C43" w:rsidRDefault="0032201E" w:rsidP="00805C8B">
            <w:pPr>
              <w:pStyle w:val="Compact"/>
            </w:pPr>
            <w:r w:rsidRPr="00234C43">
              <w:rPr>
                <w:b/>
                <w:bCs/>
              </w:rPr>
              <w:t>2 Minor</w:t>
            </w:r>
          </w:p>
        </w:tc>
        <w:tc>
          <w:tcPr>
            <w:tcW w:w="0" w:type="auto"/>
          </w:tcPr>
          <w:p w14:paraId="2598F6BC" w14:textId="77777777" w:rsidR="0032201E" w:rsidRPr="00234C43" w:rsidRDefault="0032201E" w:rsidP="00805C8B">
            <w:pPr>
              <w:pStyle w:val="Compact"/>
            </w:pPr>
            <w:r w:rsidRPr="00234C43">
              <w:t>2</w:t>
            </w:r>
          </w:p>
        </w:tc>
        <w:tc>
          <w:tcPr>
            <w:tcW w:w="0" w:type="auto"/>
          </w:tcPr>
          <w:p w14:paraId="783E5AEB" w14:textId="77777777" w:rsidR="0032201E" w:rsidRPr="00234C43" w:rsidRDefault="0032201E" w:rsidP="00805C8B">
            <w:pPr>
              <w:pStyle w:val="Compact"/>
            </w:pPr>
            <w:r w:rsidRPr="00234C43">
              <w:t>4</w:t>
            </w:r>
          </w:p>
        </w:tc>
        <w:tc>
          <w:tcPr>
            <w:tcW w:w="0" w:type="auto"/>
          </w:tcPr>
          <w:p w14:paraId="0B32D44C" w14:textId="77777777" w:rsidR="0032201E" w:rsidRPr="00234C43" w:rsidRDefault="0032201E" w:rsidP="00805C8B">
            <w:pPr>
              <w:pStyle w:val="Compact"/>
            </w:pPr>
            <w:r w:rsidRPr="00234C43">
              <w:t>6</w:t>
            </w:r>
          </w:p>
        </w:tc>
        <w:tc>
          <w:tcPr>
            <w:tcW w:w="0" w:type="auto"/>
          </w:tcPr>
          <w:p w14:paraId="380722E1" w14:textId="77777777" w:rsidR="0032201E" w:rsidRPr="00234C43" w:rsidRDefault="0032201E" w:rsidP="00805C8B">
            <w:pPr>
              <w:pStyle w:val="Compact"/>
            </w:pPr>
            <w:r w:rsidRPr="00234C43">
              <w:t>8</w:t>
            </w:r>
          </w:p>
        </w:tc>
        <w:tc>
          <w:tcPr>
            <w:tcW w:w="0" w:type="auto"/>
          </w:tcPr>
          <w:p w14:paraId="04D1DF38" w14:textId="77777777" w:rsidR="0032201E" w:rsidRPr="00234C43" w:rsidRDefault="0032201E" w:rsidP="00805C8B">
            <w:pPr>
              <w:pStyle w:val="Compact"/>
            </w:pPr>
            <w:r w:rsidRPr="00234C43">
              <w:t>10</w:t>
            </w:r>
          </w:p>
        </w:tc>
      </w:tr>
      <w:tr w:rsidR="0032201E" w:rsidRPr="00234C43" w14:paraId="264AF64B" w14:textId="77777777">
        <w:tc>
          <w:tcPr>
            <w:tcW w:w="0" w:type="auto"/>
          </w:tcPr>
          <w:p w14:paraId="2D9C881E" w14:textId="77777777" w:rsidR="0032201E" w:rsidRPr="00234C43" w:rsidRDefault="0032201E" w:rsidP="00805C8B">
            <w:pPr>
              <w:pStyle w:val="Compact"/>
            </w:pPr>
            <w:r w:rsidRPr="00234C43">
              <w:rPr>
                <w:b/>
                <w:bCs/>
              </w:rPr>
              <w:t>1 Insignificant</w:t>
            </w:r>
          </w:p>
        </w:tc>
        <w:tc>
          <w:tcPr>
            <w:tcW w:w="0" w:type="auto"/>
          </w:tcPr>
          <w:p w14:paraId="691EC409" w14:textId="77777777" w:rsidR="0032201E" w:rsidRPr="00234C43" w:rsidRDefault="0032201E" w:rsidP="00805C8B">
            <w:pPr>
              <w:pStyle w:val="Compact"/>
            </w:pPr>
            <w:r w:rsidRPr="00234C43">
              <w:t>1</w:t>
            </w:r>
          </w:p>
        </w:tc>
        <w:tc>
          <w:tcPr>
            <w:tcW w:w="0" w:type="auto"/>
          </w:tcPr>
          <w:p w14:paraId="5C5375A5" w14:textId="77777777" w:rsidR="0032201E" w:rsidRPr="00234C43" w:rsidRDefault="0032201E" w:rsidP="00805C8B">
            <w:pPr>
              <w:pStyle w:val="Compact"/>
            </w:pPr>
            <w:r w:rsidRPr="00234C43">
              <w:t>2</w:t>
            </w:r>
          </w:p>
        </w:tc>
        <w:tc>
          <w:tcPr>
            <w:tcW w:w="0" w:type="auto"/>
          </w:tcPr>
          <w:p w14:paraId="08D515C2" w14:textId="77777777" w:rsidR="0032201E" w:rsidRPr="00234C43" w:rsidRDefault="0032201E" w:rsidP="00805C8B">
            <w:pPr>
              <w:pStyle w:val="Compact"/>
            </w:pPr>
            <w:r w:rsidRPr="00234C43">
              <w:t>3</w:t>
            </w:r>
          </w:p>
        </w:tc>
        <w:tc>
          <w:tcPr>
            <w:tcW w:w="0" w:type="auto"/>
          </w:tcPr>
          <w:p w14:paraId="71B06CA5" w14:textId="77777777" w:rsidR="0032201E" w:rsidRPr="00234C43" w:rsidRDefault="0032201E" w:rsidP="00805C8B">
            <w:pPr>
              <w:pStyle w:val="Compact"/>
            </w:pPr>
            <w:r w:rsidRPr="00234C43">
              <w:t>4</w:t>
            </w:r>
          </w:p>
        </w:tc>
        <w:tc>
          <w:tcPr>
            <w:tcW w:w="0" w:type="auto"/>
          </w:tcPr>
          <w:p w14:paraId="1844E67D" w14:textId="77777777" w:rsidR="0032201E" w:rsidRPr="00234C43" w:rsidRDefault="0032201E" w:rsidP="00805C8B">
            <w:pPr>
              <w:pStyle w:val="Compact"/>
            </w:pPr>
            <w:r w:rsidRPr="00234C43">
              <w:t>5</w:t>
            </w:r>
          </w:p>
        </w:tc>
      </w:tr>
    </w:tbl>
    <w:p w14:paraId="24D76D85" w14:textId="77777777" w:rsidR="0032201E" w:rsidRPr="00234C43" w:rsidRDefault="008E7076" w:rsidP="0032201E">
      <w:r>
        <w:pict w14:anchorId="78D4F188">
          <v:rect id="_x0000_i1041" style="width:0;height:1.5pt" o:hralign="center" o:hrstd="t" o:hr="t"/>
        </w:pict>
      </w:r>
    </w:p>
    <w:p w14:paraId="77914BB9" w14:textId="77777777" w:rsidR="0032201E" w:rsidRPr="00234C43" w:rsidRDefault="0032201E" w:rsidP="00F67C17">
      <w:pPr>
        <w:pStyle w:val="Heading1"/>
      </w:pPr>
      <w:bookmarkStart w:id="43" w:name="_Toc236009114"/>
      <w:bookmarkStart w:id="44" w:name="risk-classification"/>
      <w:bookmarkEnd w:id="40"/>
      <w:bookmarkEnd w:id="42"/>
      <w:r w:rsidRPr="00234C43">
        <w:t>4.5 Risk Classification</w:t>
      </w:r>
      <w:bookmarkEnd w:id="43"/>
    </w:p>
    <w:p w14:paraId="1C12F231" w14:textId="77777777" w:rsidR="0032201E" w:rsidRPr="00234C43" w:rsidRDefault="0032201E" w:rsidP="0032201E">
      <w:pPr>
        <w:pStyle w:val="Heading2"/>
      </w:pPr>
      <w:bookmarkStart w:id="45" w:name="_Toc236009115"/>
      <w:bookmarkStart w:id="46" w:name="تصنيف-مستوى-الخطورة"/>
      <w:r w:rsidRPr="00234C43">
        <w:rPr>
          <w:rFonts w:ascii="Arial" w:hAnsi="Arial" w:cs="Arial"/>
        </w:rPr>
        <w:t>تصنيف</w:t>
      </w:r>
      <w:r w:rsidRPr="00234C43">
        <w:t xml:space="preserve"> </w:t>
      </w:r>
      <w:r w:rsidRPr="00234C43">
        <w:rPr>
          <w:rFonts w:ascii="Arial" w:hAnsi="Arial" w:cs="Arial"/>
        </w:rPr>
        <w:t>مستوى</w:t>
      </w:r>
      <w:r w:rsidRPr="00234C43">
        <w:t xml:space="preserve"> </w:t>
      </w:r>
      <w:r w:rsidRPr="00234C43">
        <w:rPr>
          <w:rFonts w:ascii="Arial" w:hAnsi="Arial" w:cs="Arial"/>
        </w:rPr>
        <w:t>الخطورة</w:t>
      </w:r>
      <w:bookmarkEnd w:id="45"/>
    </w:p>
    <w:tbl>
      <w:tblPr>
        <w:tblStyle w:val="Table"/>
        <w:tblW w:w="5000" w:type="pct"/>
        <w:tblLayout w:type="fixed"/>
        <w:tblLook w:val="0020" w:firstRow="1" w:lastRow="0" w:firstColumn="0" w:lastColumn="0" w:noHBand="0" w:noVBand="0"/>
      </w:tblPr>
      <w:tblGrid>
        <w:gridCol w:w="3162"/>
        <w:gridCol w:w="3161"/>
        <w:gridCol w:w="4477"/>
      </w:tblGrid>
      <w:tr w:rsidR="0032201E" w:rsidRPr="00234C43" w14:paraId="213D87CC" w14:textId="77777777" w:rsidTr="00240095">
        <w:trPr>
          <w:cnfStyle w:val="100000000000" w:firstRow="1" w:lastRow="0" w:firstColumn="0" w:lastColumn="0" w:oddVBand="0" w:evenVBand="0" w:oddHBand="0" w:evenHBand="0" w:firstRowFirstColumn="0" w:firstRowLastColumn="0" w:lastRowFirstColumn="0" w:lastRowLastColumn="0"/>
          <w:tblHeader/>
        </w:trPr>
        <w:tc>
          <w:tcPr>
            <w:tcW w:w="2318" w:type="dxa"/>
          </w:tcPr>
          <w:p w14:paraId="1DE2108E" w14:textId="77777777" w:rsidR="0032201E" w:rsidRPr="00234C43" w:rsidRDefault="0032201E" w:rsidP="00805C8B">
            <w:pPr>
              <w:pStyle w:val="Compact"/>
            </w:pPr>
            <w:r w:rsidRPr="00234C43">
              <w:t>Risk Score</w:t>
            </w:r>
          </w:p>
        </w:tc>
        <w:tc>
          <w:tcPr>
            <w:tcW w:w="2318" w:type="dxa"/>
          </w:tcPr>
          <w:p w14:paraId="04A1C765" w14:textId="77777777" w:rsidR="0032201E" w:rsidRPr="00234C43" w:rsidRDefault="0032201E" w:rsidP="00805C8B">
            <w:pPr>
              <w:pStyle w:val="Compact"/>
            </w:pPr>
            <w:r w:rsidRPr="00234C43">
              <w:t>Risk Level</w:t>
            </w:r>
          </w:p>
        </w:tc>
        <w:tc>
          <w:tcPr>
            <w:tcW w:w="3283" w:type="dxa"/>
          </w:tcPr>
          <w:p w14:paraId="4D6B1CD2" w14:textId="77777777" w:rsidR="0032201E" w:rsidRPr="00234C43" w:rsidRDefault="0032201E" w:rsidP="00805C8B">
            <w:pPr>
              <w:pStyle w:val="Compact"/>
            </w:pPr>
            <w:r w:rsidRPr="00234C43">
              <w:rPr>
                <w:rFonts w:ascii="Arial" w:hAnsi="Arial" w:cs="Arial"/>
              </w:rPr>
              <w:t>الإجراء</w:t>
            </w:r>
            <w:r w:rsidRPr="00234C43">
              <w:t xml:space="preserve"> </w:t>
            </w:r>
            <w:r w:rsidRPr="00234C43">
              <w:rPr>
                <w:rFonts w:ascii="Arial" w:hAnsi="Arial" w:cs="Arial"/>
              </w:rPr>
              <w:t>المطلوب</w:t>
            </w:r>
          </w:p>
        </w:tc>
      </w:tr>
      <w:tr w:rsidR="0032201E" w:rsidRPr="00234C43" w14:paraId="44F4153D" w14:textId="77777777">
        <w:tc>
          <w:tcPr>
            <w:tcW w:w="2318" w:type="dxa"/>
          </w:tcPr>
          <w:p w14:paraId="508F58FA" w14:textId="77777777" w:rsidR="0032201E" w:rsidRPr="00234C43" w:rsidRDefault="0032201E" w:rsidP="00805C8B">
            <w:pPr>
              <w:pStyle w:val="Compact"/>
            </w:pPr>
            <w:r w:rsidRPr="00234C43">
              <w:t>1 – 4</w:t>
            </w:r>
          </w:p>
        </w:tc>
        <w:tc>
          <w:tcPr>
            <w:tcW w:w="2318" w:type="dxa"/>
          </w:tcPr>
          <w:p w14:paraId="26554DAE" w14:textId="77777777" w:rsidR="0032201E" w:rsidRPr="00234C43" w:rsidRDefault="0032201E" w:rsidP="00805C8B">
            <w:pPr>
              <w:pStyle w:val="Compact"/>
            </w:pPr>
            <w:r w:rsidRPr="00234C43">
              <w:t>Low</w:t>
            </w:r>
          </w:p>
        </w:tc>
        <w:tc>
          <w:tcPr>
            <w:tcW w:w="3283" w:type="dxa"/>
          </w:tcPr>
          <w:p w14:paraId="3191E467" w14:textId="77777777" w:rsidR="0032201E" w:rsidRPr="00234C43" w:rsidRDefault="0032201E" w:rsidP="00805C8B">
            <w:pPr>
              <w:pStyle w:val="Compact"/>
            </w:pPr>
            <w:r w:rsidRPr="00234C43">
              <w:rPr>
                <w:rFonts w:ascii="Arial" w:hAnsi="Arial" w:cs="Arial"/>
              </w:rPr>
              <w:t>يمكن</w:t>
            </w:r>
            <w:r w:rsidRPr="00234C43">
              <w:t xml:space="preserve"> </w:t>
            </w:r>
            <w:r w:rsidRPr="00234C43">
              <w:rPr>
                <w:rFonts w:ascii="Arial" w:hAnsi="Arial" w:cs="Arial"/>
              </w:rPr>
              <w:t>مباشرة</w:t>
            </w:r>
            <w:r w:rsidRPr="00234C43">
              <w:t xml:space="preserve"> </w:t>
            </w:r>
            <w:r w:rsidRPr="00234C43">
              <w:rPr>
                <w:rFonts w:ascii="Arial" w:hAnsi="Arial" w:cs="Arial"/>
              </w:rPr>
              <w:t>العمل</w:t>
            </w:r>
            <w:r w:rsidRPr="00234C43">
              <w:t xml:space="preserve"> </w:t>
            </w:r>
            <w:r w:rsidRPr="00234C43">
              <w:rPr>
                <w:rFonts w:ascii="Arial" w:hAnsi="Arial" w:cs="Arial"/>
              </w:rPr>
              <w:t>مع</w:t>
            </w:r>
            <w:r w:rsidRPr="00234C43">
              <w:t xml:space="preserve"> </w:t>
            </w:r>
            <w:r w:rsidRPr="00234C43">
              <w:rPr>
                <w:rFonts w:ascii="Arial" w:hAnsi="Arial" w:cs="Arial"/>
              </w:rPr>
              <w:t>تطبيق</w:t>
            </w:r>
            <w:r w:rsidRPr="00234C43">
              <w:t xml:space="preserve"> </w:t>
            </w:r>
            <w:r w:rsidRPr="00234C43">
              <w:rPr>
                <w:rFonts w:ascii="Arial" w:hAnsi="Arial" w:cs="Arial"/>
              </w:rPr>
              <w:t>إجراءات</w:t>
            </w:r>
            <w:r w:rsidRPr="00234C43">
              <w:t xml:space="preserve"> </w:t>
            </w:r>
            <w:r w:rsidRPr="00234C43">
              <w:rPr>
                <w:rFonts w:ascii="Arial" w:hAnsi="Arial" w:cs="Arial"/>
              </w:rPr>
              <w:t>السلامة</w:t>
            </w:r>
            <w:r w:rsidRPr="00234C43">
              <w:t xml:space="preserve"> </w:t>
            </w:r>
            <w:r w:rsidRPr="00234C43">
              <w:rPr>
                <w:rFonts w:ascii="Arial" w:hAnsi="Arial" w:cs="Arial"/>
              </w:rPr>
              <w:t>الأساسية</w:t>
            </w:r>
            <w:r w:rsidRPr="00234C43">
              <w:t>.</w:t>
            </w:r>
          </w:p>
        </w:tc>
      </w:tr>
      <w:tr w:rsidR="0032201E" w:rsidRPr="00234C43" w14:paraId="576BBB19" w14:textId="77777777">
        <w:tc>
          <w:tcPr>
            <w:tcW w:w="2318" w:type="dxa"/>
          </w:tcPr>
          <w:p w14:paraId="62DFAC7C" w14:textId="77777777" w:rsidR="0032201E" w:rsidRPr="00234C43" w:rsidRDefault="0032201E" w:rsidP="00805C8B">
            <w:pPr>
              <w:pStyle w:val="Compact"/>
            </w:pPr>
            <w:r w:rsidRPr="00234C43">
              <w:t>5 – 9</w:t>
            </w:r>
          </w:p>
        </w:tc>
        <w:tc>
          <w:tcPr>
            <w:tcW w:w="2318" w:type="dxa"/>
          </w:tcPr>
          <w:p w14:paraId="39E8FD65" w14:textId="77777777" w:rsidR="0032201E" w:rsidRPr="00234C43" w:rsidRDefault="0032201E" w:rsidP="00805C8B">
            <w:pPr>
              <w:pStyle w:val="Compact"/>
            </w:pPr>
            <w:r w:rsidRPr="00234C43">
              <w:t>Medium</w:t>
            </w:r>
          </w:p>
        </w:tc>
        <w:tc>
          <w:tcPr>
            <w:tcW w:w="3283" w:type="dxa"/>
          </w:tcPr>
          <w:p w14:paraId="3A4DD832" w14:textId="77777777" w:rsidR="0032201E" w:rsidRPr="00234C43" w:rsidRDefault="0032201E" w:rsidP="00805C8B">
            <w:pPr>
              <w:pStyle w:val="Compact"/>
            </w:pPr>
            <w:r w:rsidRPr="00234C43">
              <w:rPr>
                <w:rFonts w:ascii="Arial" w:hAnsi="Arial" w:cs="Arial"/>
              </w:rPr>
              <w:t>يتطلب</w:t>
            </w:r>
            <w:r w:rsidRPr="00234C43">
              <w:t xml:space="preserve"> </w:t>
            </w:r>
            <w:r w:rsidRPr="00234C43">
              <w:rPr>
                <w:rFonts w:ascii="Arial" w:hAnsi="Arial" w:cs="Arial"/>
              </w:rPr>
              <w:t>تطبيق</w:t>
            </w:r>
            <w:r w:rsidRPr="00234C43">
              <w:t xml:space="preserve"> </w:t>
            </w:r>
            <w:r w:rsidRPr="00234C43">
              <w:rPr>
                <w:rFonts w:ascii="Arial" w:hAnsi="Arial" w:cs="Arial"/>
              </w:rPr>
              <w:t>إجراءات</w:t>
            </w:r>
            <w:r w:rsidRPr="00234C43">
              <w:t xml:space="preserve"> </w:t>
            </w:r>
            <w:r w:rsidRPr="00234C43">
              <w:rPr>
                <w:rFonts w:ascii="Arial" w:hAnsi="Arial" w:cs="Arial"/>
              </w:rPr>
              <w:t>تحكم</w:t>
            </w:r>
            <w:r w:rsidRPr="00234C43">
              <w:t xml:space="preserve"> </w:t>
            </w:r>
            <w:r w:rsidRPr="00234C43">
              <w:rPr>
                <w:rFonts w:ascii="Arial" w:hAnsi="Arial" w:cs="Arial"/>
              </w:rPr>
              <w:t>إضافية</w:t>
            </w:r>
            <w:r w:rsidRPr="00234C43">
              <w:t xml:space="preserve"> </w:t>
            </w:r>
            <w:r w:rsidRPr="00234C43">
              <w:rPr>
                <w:rFonts w:ascii="Arial" w:hAnsi="Arial" w:cs="Arial"/>
              </w:rPr>
              <w:t>ومراقبة</w:t>
            </w:r>
            <w:r w:rsidRPr="00234C43">
              <w:t xml:space="preserve"> </w:t>
            </w:r>
            <w:r w:rsidRPr="00234C43">
              <w:rPr>
                <w:rFonts w:ascii="Arial" w:hAnsi="Arial" w:cs="Arial"/>
              </w:rPr>
              <w:t>مستمرة</w:t>
            </w:r>
            <w:r w:rsidRPr="00234C43">
              <w:t>.</w:t>
            </w:r>
          </w:p>
        </w:tc>
      </w:tr>
      <w:tr w:rsidR="0032201E" w:rsidRPr="00234C43" w14:paraId="3F5ECE91" w14:textId="77777777">
        <w:tc>
          <w:tcPr>
            <w:tcW w:w="2318" w:type="dxa"/>
          </w:tcPr>
          <w:p w14:paraId="5AF58C1E" w14:textId="77777777" w:rsidR="0032201E" w:rsidRPr="00234C43" w:rsidRDefault="0032201E" w:rsidP="00805C8B">
            <w:pPr>
              <w:pStyle w:val="Compact"/>
            </w:pPr>
            <w:r w:rsidRPr="00234C43">
              <w:t>10 – 16</w:t>
            </w:r>
          </w:p>
        </w:tc>
        <w:tc>
          <w:tcPr>
            <w:tcW w:w="2318" w:type="dxa"/>
          </w:tcPr>
          <w:p w14:paraId="190D332B" w14:textId="77777777" w:rsidR="0032201E" w:rsidRPr="00234C43" w:rsidRDefault="0032201E" w:rsidP="00805C8B">
            <w:pPr>
              <w:pStyle w:val="Compact"/>
            </w:pPr>
            <w:r w:rsidRPr="00234C43">
              <w:t>High</w:t>
            </w:r>
          </w:p>
        </w:tc>
        <w:tc>
          <w:tcPr>
            <w:tcW w:w="3283" w:type="dxa"/>
          </w:tcPr>
          <w:p w14:paraId="2A70AB0D" w14:textId="77777777" w:rsidR="0032201E" w:rsidRPr="00234C43" w:rsidRDefault="0032201E" w:rsidP="00805C8B">
            <w:pPr>
              <w:pStyle w:val="Compact"/>
            </w:pPr>
            <w:r w:rsidRPr="00234C43">
              <w:rPr>
                <w:rFonts w:ascii="Arial" w:hAnsi="Arial" w:cs="Arial"/>
              </w:rPr>
              <w:t>يجب</w:t>
            </w:r>
            <w:r w:rsidRPr="00234C43">
              <w:t xml:space="preserve"> </w:t>
            </w:r>
            <w:r w:rsidRPr="00234C43">
              <w:rPr>
                <w:rFonts w:ascii="Arial" w:hAnsi="Arial" w:cs="Arial"/>
              </w:rPr>
              <w:t>تنفيذ</w:t>
            </w:r>
            <w:r w:rsidRPr="00234C43">
              <w:t xml:space="preserve"> </w:t>
            </w:r>
            <w:r w:rsidRPr="00234C43">
              <w:rPr>
                <w:rFonts w:ascii="Arial" w:hAnsi="Arial" w:cs="Arial"/>
              </w:rPr>
              <w:t>إجراءات</w:t>
            </w:r>
            <w:r w:rsidRPr="00234C43">
              <w:t xml:space="preserve"> </w:t>
            </w:r>
            <w:r w:rsidRPr="00234C43">
              <w:rPr>
                <w:rFonts w:ascii="Arial" w:hAnsi="Arial" w:cs="Arial"/>
              </w:rPr>
              <w:t>تحكم</w:t>
            </w:r>
            <w:r w:rsidRPr="00234C43">
              <w:t xml:space="preserve"> </w:t>
            </w:r>
            <w:r w:rsidRPr="00234C43">
              <w:rPr>
                <w:rFonts w:ascii="Arial" w:hAnsi="Arial" w:cs="Arial"/>
              </w:rPr>
              <w:t>صارمة</w:t>
            </w:r>
            <w:r w:rsidRPr="00234C43">
              <w:t xml:space="preserve"> </w:t>
            </w:r>
            <w:r w:rsidRPr="00234C43">
              <w:rPr>
                <w:rFonts w:ascii="Arial" w:hAnsi="Arial" w:cs="Arial"/>
              </w:rPr>
              <w:t>وموافقة</w:t>
            </w:r>
            <w:r w:rsidRPr="00234C43">
              <w:t xml:space="preserve"> </w:t>
            </w:r>
            <w:r w:rsidRPr="00234C43">
              <w:rPr>
                <w:rFonts w:ascii="Arial" w:hAnsi="Arial" w:cs="Arial"/>
              </w:rPr>
              <w:t>المشرف</w:t>
            </w:r>
            <w:r w:rsidRPr="00234C43">
              <w:t xml:space="preserve"> </w:t>
            </w:r>
            <w:r w:rsidRPr="00234C43">
              <w:rPr>
                <w:rFonts w:ascii="Arial" w:hAnsi="Arial" w:cs="Arial"/>
              </w:rPr>
              <w:t>قبل</w:t>
            </w:r>
            <w:r w:rsidRPr="00234C43">
              <w:t xml:space="preserve"> </w:t>
            </w:r>
            <w:r w:rsidRPr="00234C43">
              <w:rPr>
                <w:rFonts w:ascii="Arial" w:hAnsi="Arial" w:cs="Arial"/>
              </w:rPr>
              <w:t>بدء</w:t>
            </w:r>
            <w:r w:rsidRPr="00234C43">
              <w:t xml:space="preserve"> </w:t>
            </w:r>
            <w:r w:rsidRPr="00234C43">
              <w:rPr>
                <w:rFonts w:ascii="Arial" w:hAnsi="Arial" w:cs="Arial"/>
              </w:rPr>
              <w:t>العمل</w:t>
            </w:r>
            <w:r w:rsidRPr="00234C43">
              <w:t>.</w:t>
            </w:r>
          </w:p>
        </w:tc>
      </w:tr>
      <w:tr w:rsidR="0032201E" w:rsidRPr="00234C43" w14:paraId="4273FB76" w14:textId="77777777">
        <w:tc>
          <w:tcPr>
            <w:tcW w:w="2318" w:type="dxa"/>
          </w:tcPr>
          <w:p w14:paraId="33275709" w14:textId="77777777" w:rsidR="0032201E" w:rsidRPr="00234C43" w:rsidRDefault="0032201E" w:rsidP="00805C8B">
            <w:pPr>
              <w:pStyle w:val="Compact"/>
            </w:pPr>
            <w:r w:rsidRPr="00234C43">
              <w:t>17 – 25</w:t>
            </w:r>
          </w:p>
        </w:tc>
        <w:tc>
          <w:tcPr>
            <w:tcW w:w="2318" w:type="dxa"/>
          </w:tcPr>
          <w:p w14:paraId="0742BD41" w14:textId="77777777" w:rsidR="0032201E" w:rsidRPr="00234C43" w:rsidRDefault="0032201E" w:rsidP="00805C8B">
            <w:pPr>
              <w:pStyle w:val="Compact"/>
            </w:pPr>
            <w:r w:rsidRPr="00234C43">
              <w:t>Extreme</w:t>
            </w:r>
          </w:p>
        </w:tc>
        <w:tc>
          <w:tcPr>
            <w:tcW w:w="3283" w:type="dxa"/>
          </w:tcPr>
          <w:p w14:paraId="266316F2" w14:textId="77777777" w:rsidR="0032201E" w:rsidRPr="00234C43" w:rsidRDefault="0032201E" w:rsidP="00805C8B">
            <w:pPr>
              <w:pStyle w:val="Compact"/>
            </w:pPr>
            <w:r w:rsidRPr="00234C43">
              <w:rPr>
                <w:rFonts w:ascii="Arial" w:hAnsi="Arial" w:cs="Arial"/>
              </w:rPr>
              <w:t>يمنع</w:t>
            </w:r>
            <w:r w:rsidRPr="00234C43">
              <w:t xml:space="preserve"> </w:t>
            </w:r>
            <w:r w:rsidRPr="00234C43">
              <w:rPr>
                <w:rFonts w:ascii="Arial" w:hAnsi="Arial" w:cs="Arial"/>
              </w:rPr>
              <w:t>بدء</w:t>
            </w:r>
            <w:r w:rsidRPr="00234C43">
              <w:t xml:space="preserve"> </w:t>
            </w:r>
            <w:r w:rsidRPr="00234C43">
              <w:rPr>
                <w:rFonts w:ascii="Arial" w:hAnsi="Arial" w:cs="Arial"/>
              </w:rPr>
              <w:t>العمل</w:t>
            </w:r>
            <w:r w:rsidRPr="00234C43">
              <w:t xml:space="preserve"> </w:t>
            </w:r>
            <w:r w:rsidRPr="00234C43">
              <w:rPr>
                <w:rFonts w:ascii="Arial" w:hAnsi="Arial" w:cs="Arial"/>
              </w:rPr>
              <w:t>حتى</w:t>
            </w:r>
            <w:r w:rsidRPr="00234C43">
              <w:t xml:space="preserve"> </w:t>
            </w:r>
            <w:r w:rsidRPr="00234C43">
              <w:rPr>
                <w:rFonts w:ascii="Arial" w:hAnsi="Arial" w:cs="Arial"/>
              </w:rPr>
              <w:t>يتم</w:t>
            </w:r>
            <w:r w:rsidRPr="00234C43">
              <w:t xml:space="preserve"> </w:t>
            </w:r>
            <w:r w:rsidRPr="00234C43">
              <w:rPr>
                <w:rFonts w:ascii="Arial" w:hAnsi="Arial" w:cs="Arial"/>
              </w:rPr>
              <w:t>تخفيض</w:t>
            </w:r>
            <w:r w:rsidRPr="00234C43">
              <w:t xml:space="preserve"> </w:t>
            </w:r>
            <w:r w:rsidRPr="00234C43">
              <w:rPr>
                <w:rFonts w:ascii="Arial" w:hAnsi="Arial" w:cs="Arial"/>
              </w:rPr>
              <w:t>مستوى</w:t>
            </w:r>
            <w:r w:rsidRPr="00234C43">
              <w:t xml:space="preserve"> </w:t>
            </w:r>
            <w:r w:rsidRPr="00234C43">
              <w:rPr>
                <w:rFonts w:ascii="Arial" w:hAnsi="Arial" w:cs="Arial"/>
              </w:rPr>
              <w:t>الخطورة</w:t>
            </w:r>
            <w:r w:rsidRPr="00234C43">
              <w:t xml:space="preserve"> </w:t>
            </w:r>
            <w:r w:rsidRPr="00234C43">
              <w:rPr>
                <w:rFonts w:ascii="Arial" w:hAnsi="Arial" w:cs="Arial"/>
              </w:rPr>
              <w:t>إلى</w:t>
            </w:r>
            <w:r w:rsidRPr="00234C43">
              <w:t xml:space="preserve"> </w:t>
            </w:r>
            <w:r w:rsidRPr="00234C43">
              <w:rPr>
                <w:rFonts w:ascii="Arial" w:hAnsi="Arial" w:cs="Arial"/>
              </w:rPr>
              <w:t>مستوى</w:t>
            </w:r>
            <w:r w:rsidRPr="00234C43">
              <w:t xml:space="preserve"> </w:t>
            </w:r>
            <w:r w:rsidRPr="00234C43">
              <w:rPr>
                <w:rFonts w:ascii="Arial" w:hAnsi="Arial" w:cs="Arial"/>
              </w:rPr>
              <w:t>مقبول</w:t>
            </w:r>
            <w:r w:rsidRPr="00234C43">
              <w:t>.</w:t>
            </w:r>
          </w:p>
        </w:tc>
      </w:tr>
    </w:tbl>
    <w:p w14:paraId="7682A486" w14:textId="77777777" w:rsidR="0032201E" w:rsidRPr="00234C43" w:rsidRDefault="008E7076" w:rsidP="0032201E">
      <w:r>
        <w:pict w14:anchorId="1C42F3B5">
          <v:rect id="_x0000_i1042" style="width:0;height:1.5pt" o:hralign="center" o:hrstd="t" o:hr="t"/>
        </w:pict>
      </w:r>
    </w:p>
    <w:p w14:paraId="0CEE8D89" w14:textId="77777777" w:rsidR="0032201E" w:rsidRPr="00234C43" w:rsidRDefault="0032201E" w:rsidP="00F67C17">
      <w:pPr>
        <w:pStyle w:val="Heading1"/>
      </w:pPr>
      <w:bookmarkStart w:id="47" w:name="_Toc236009116"/>
      <w:bookmarkStart w:id="48" w:name="alarp-principle"/>
      <w:bookmarkEnd w:id="44"/>
      <w:bookmarkEnd w:id="46"/>
      <w:r w:rsidRPr="00234C43">
        <w:lastRenderedPageBreak/>
        <w:t>4.6 ALARP Principle</w:t>
      </w:r>
      <w:bookmarkEnd w:id="47"/>
    </w:p>
    <w:p w14:paraId="36B88721" w14:textId="77777777" w:rsidR="0032201E" w:rsidRPr="00234C43" w:rsidRDefault="0032201E" w:rsidP="0032201E">
      <w:pPr>
        <w:pStyle w:val="Heading2"/>
      </w:pPr>
      <w:bookmarkStart w:id="49" w:name="_Toc236009117"/>
      <w:bookmarkStart w:id="50" w:name="مبدأ-alarp"/>
      <w:r w:rsidRPr="00234C43">
        <w:rPr>
          <w:rFonts w:ascii="Arial" w:hAnsi="Arial" w:cs="Arial"/>
        </w:rPr>
        <w:t>مبدأ</w:t>
      </w:r>
      <w:r w:rsidRPr="00234C43">
        <w:t xml:space="preserve"> ALARP</w:t>
      </w:r>
      <w:bookmarkEnd w:id="49"/>
    </w:p>
    <w:p w14:paraId="6024C5F8" w14:textId="77777777" w:rsidR="0032201E" w:rsidRPr="00234C43" w:rsidRDefault="0032201E" w:rsidP="0032201E">
      <w:pPr>
        <w:pStyle w:val="Heading3"/>
      </w:pPr>
      <w:bookmarkStart w:id="51" w:name="_Toc236009118"/>
      <w:bookmarkStart w:id="52" w:name="english-1"/>
      <w:r w:rsidRPr="00234C43">
        <w:t>English</w:t>
      </w:r>
      <w:bookmarkEnd w:id="51"/>
    </w:p>
    <w:p w14:paraId="7DCB91C8" w14:textId="77777777" w:rsidR="0032201E" w:rsidRPr="00234C43" w:rsidRDefault="0032201E" w:rsidP="0032201E">
      <w:pPr>
        <w:pStyle w:val="FirstParagraph"/>
      </w:pPr>
      <w:r w:rsidRPr="00234C43">
        <w:t xml:space="preserve">All risks shall be reduced to </w:t>
      </w:r>
      <w:r w:rsidRPr="00234C43">
        <w:rPr>
          <w:b/>
          <w:bCs/>
        </w:rPr>
        <w:t>As Low As Reasonably Practicable (ALARP)</w:t>
      </w:r>
      <w:r w:rsidRPr="00234C43">
        <w:t xml:space="preserve"> before work commences. Where the residual risk remains High or Extreme, additional engineering, administrative, or procedural controls shall be implemented.</w:t>
      </w:r>
    </w:p>
    <w:p w14:paraId="05A4ABEE" w14:textId="77777777" w:rsidR="0032201E" w:rsidRPr="00234C43" w:rsidRDefault="0032201E" w:rsidP="0032201E">
      <w:pPr>
        <w:pStyle w:val="Heading3"/>
        <w:bidi/>
      </w:pPr>
      <w:bookmarkStart w:id="53" w:name="_Toc236009119"/>
      <w:bookmarkStart w:id="54" w:name="العربية-1"/>
      <w:bookmarkEnd w:id="52"/>
      <w:r w:rsidRPr="00234C43">
        <w:rPr>
          <w:rFonts w:ascii="Arial" w:hAnsi="Arial" w:cs="Arial"/>
        </w:rPr>
        <w:t>العربية</w:t>
      </w:r>
      <w:bookmarkEnd w:id="53"/>
    </w:p>
    <w:p w14:paraId="1964901F" w14:textId="77777777" w:rsidR="0032201E" w:rsidRPr="00234C43" w:rsidRDefault="0032201E" w:rsidP="0032201E">
      <w:pPr>
        <w:pStyle w:val="FirstParagraph"/>
        <w:bidi/>
      </w:pPr>
      <w:r w:rsidRPr="00234C43">
        <w:rPr>
          <w:rFonts w:ascii="Arial" w:hAnsi="Arial" w:cs="Arial"/>
        </w:rPr>
        <w:t>يجب</w:t>
      </w:r>
      <w:r w:rsidRPr="00234C43">
        <w:t xml:space="preserve"> </w:t>
      </w:r>
      <w:r w:rsidRPr="00234C43">
        <w:rPr>
          <w:rFonts w:ascii="Arial" w:hAnsi="Arial" w:cs="Arial"/>
        </w:rPr>
        <w:t>خفض</w:t>
      </w:r>
      <w:r w:rsidRPr="00234C43">
        <w:t xml:space="preserve"> </w:t>
      </w:r>
      <w:r w:rsidRPr="00234C43">
        <w:rPr>
          <w:rFonts w:ascii="Arial" w:hAnsi="Arial" w:cs="Arial"/>
        </w:rPr>
        <w:t>جميع</w:t>
      </w:r>
      <w:r w:rsidRPr="00234C43">
        <w:t xml:space="preserve"> </w:t>
      </w:r>
      <w:r w:rsidRPr="00234C43">
        <w:rPr>
          <w:rFonts w:ascii="Arial" w:hAnsi="Arial" w:cs="Arial"/>
        </w:rPr>
        <w:t>المخاطر</w:t>
      </w:r>
      <w:r w:rsidRPr="00234C43">
        <w:t xml:space="preserve"> </w:t>
      </w:r>
      <w:r w:rsidRPr="00234C43">
        <w:rPr>
          <w:rFonts w:ascii="Arial" w:hAnsi="Arial" w:cs="Arial"/>
        </w:rPr>
        <w:t>إلى</w:t>
      </w:r>
      <w:r w:rsidRPr="00234C43">
        <w:t xml:space="preserve"> </w:t>
      </w:r>
      <w:r w:rsidRPr="00234C43">
        <w:rPr>
          <w:rFonts w:ascii="Arial" w:hAnsi="Arial" w:cs="Arial"/>
        </w:rPr>
        <w:t>أدنى</w:t>
      </w:r>
      <w:r w:rsidRPr="00234C43">
        <w:t xml:space="preserve"> </w:t>
      </w:r>
      <w:r w:rsidRPr="00234C43">
        <w:rPr>
          <w:rFonts w:ascii="Arial" w:hAnsi="Arial" w:cs="Arial"/>
        </w:rPr>
        <w:t>مستوى</w:t>
      </w:r>
      <w:r w:rsidRPr="00234C43">
        <w:t xml:space="preserve"> </w:t>
      </w:r>
      <w:r w:rsidRPr="00234C43">
        <w:rPr>
          <w:rFonts w:ascii="Arial" w:hAnsi="Arial" w:cs="Arial"/>
        </w:rPr>
        <w:t>عملي</w:t>
      </w:r>
      <w:r w:rsidRPr="00234C43">
        <w:t xml:space="preserve"> </w:t>
      </w:r>
      <w:r w:rsidRPr="00234C43">
        <w:rPr>
          <w:rFonts w:ascii="Arial" w:hAnsi="Arial" w:cs="Arial"/>
        </w:rPr>
        <w:t>يمكن</w:t>
      </w:r>
      <w:r w:rsidRPr="00234C43">
        <w:t xml:space="preserve"> </w:t>
      </w:r>
      <w:r w:rsidRPr="00234C43">
        <w:rPr>
          <w:rFonts w:ascii="Arial" w:hAnsi="Arial" w:cs="Arial"/>
        </w:rPr>
        <w:t>تحقيقه</w:t>
      </w:r>
      <w:r w:rsidRPr="00234C43">
        <w:t xml:space="preserve"> </w:t>
      </w:r>
      <w:r w:rsidRPr="00234C43">
        <w:rPr>
          <w:b/>
          <w:bCs/>
        </w:rPr>
        <w:t>(ALARP)</w:t>
      </w:r>
      <w:r w:rsidRPr="00234C43">
        <w:t xml:space="preserve"> </w:t>
      </w:r>
      <w:r w:rsidRPr="00234C43">
        <w:rPr>
          <w:rFonts w:ascii="Arial" w:hAnsi="Arial" w:cs="Arial"/>
        </w:rPr>
        <w:t>قبل</w:t>
      </w:r>
      <w:r w:rsidRPr="00234C43">
        <w:t xml:space="preserve"> </w:t>
      </w:r>
      <w:r w:rsidRPr="00234C43">
        <w:rPr>
          <w:rFonts w:ascii="Arial" w:hAnsi="Arial" w:cs="Arial"/>
        </w:rPr>
        <w:t>البدء</w:t>
      </w:r>
      <w:r w:rsidRPr="00234C43">
        <w:t xml:space="preserve"> </w:t>
      </w:r>
      <w:r w:rsidRPr="00234C43">
        <w:rPr>
          <w:rFonts w:ascii="Arial" w:hAnsi="Arial" w:cs="Arial"/>
        </w:rPr>
        <w:t>بالعمل</w:t>
      </w:r>
      <w:r w:rsidRPr="00234C43">
        <w:t xml:space="preserve">. </w:t>
      </w:r>
      <w:r w:rsidRPr="00234C43">
        <w:rPr>
          <w:rFonts w:ascii="Arial" w:hAnsi="Arial" w:cs="Arial"/>
        </w:rPr>
        <w:t>وإذا</w:t>
      </w:r>
      <w:r w:rsidRPr="00234C43">
        <w:t xml:space="preserve"> </w:t>
      </w:r>
      <w:r w:rsidRPr="00234C43">
        <w:rPr>
          <w:rFonts w:ascii="Arial" w:hAnsi="Arial" w:cs="Arial"/>
        </w:rPr>
        <w:t>بقيت</w:t>
      </w:r>
      <w:r w:rsidRPr="00234C43">
        <w:t xml:space="preserve"> </w:t>
      </w:r>
      <w:r w:rsidRPr="00234C43">
        <w:rPr>
          <w:rFonts w:ascii="Arial" w:hAnsi="Arial" w:cs="Arial"/>
        </w:rPr>
        <w:t>الخطورة</w:t>
      </w:r>
      <w:r w:rsidRPr="00234C43">
        <w:t xml:space="preserve"> </w:t>
      </w:r>
      <w:r w:rsidRPr="00234C43">
        <w:rPr>
          <w:rFonts w:ascii="Arial" w:hAnsi="Arial" w:cs="Arial"/>
        </w:rPr>
        <w:t>مرتفعة</w:t>
      </w:r>
      <w:r w:rsidRPr="00234C43">
        <w:t xml:space="preserve"> </w:t>
      </w:r>
      <w:r w:rsidRPr="00234C43">
        <w:rPr>
          <w:rFonts w:ascii="Arial" w:hAnsi="Arial" w:cs="Arial"/>
        </w:rPr>
        <w:t>أو</w:t>
      </w:r>
      <w:r w:rsidRPr="00234C43">
        <w:t xml:space="preserve"> </w:t>
      </w:r>
      <w:r w:rsidRPr="00234C43">
        <w:rPr>
          <w:rFonts w:ascii="Arial" w:hAnsi="Arial" w:cs="Arial"/>
        </w:rPr>
        <w:t>حرجة</w:t>
      </w:r>
      <w:r w:rsidRPr="00234C43">
        <w:t xml:space="preserve"> </w:t>
      </w:r>
      <w:r w:rsidRPr="00234C43">
        <w:rPr>
          <w:rFonts w:ascii="Arial" w:hAnsi="Arial" w:cs="Arial"/>
        </w:rPr>
        <w:t>بعد</w:t>
      </w:r>
      <w:r w:rsidRPr="00234C43">
        <w:t xml:space="preserve"> </w:t>
      </w:r>
      <w:r w:rsidRPr="00234C43">
        <w:rPr>
          <w:rFonts w:ascii="Arial" w:hAnsi="Arial" w:cs="Arial"/>
        </w:rPr>
        <w:t>تطبيق</w:t>
      </w:r>
      <w:r w:rsidRPr="00234C43">
        <w:t xml:space="preserve"> </w:t>
      </w:r>
      <w:r w:rsidRPr="00234C43">
        <w:rPr>
          <w:rFonts w:ascii="Arial" w:hAnsi="Arial" w:cs="Arial"/>
        </w:rPr>
        <w:t>إجراءات</w:t>
      </w:r>
      <w:r w:rsidRPr="00234C43">
        <w:t xml:space="preserve"> </w:t>
      </w:r>
      <w:r w:rsidRPr="00234C43">
        <w:rPr>
          <w:rFonts w:ascii="Arial" w:hAnsi="Arial" w:cs="Arial"/>
        </w:rPr>
        <w:t>التحكم،</w:t>
      </w:r>
      <w:r w:rsidRPr="00234C43">
        <w:t xml:space="preserve"> </w:t>
      </w:r>
      <w:r w:rsidRPr="00234C43">
        <w:rPr>
          <w:rFonts w:ascii="Arial" w:hAnsi="Arial" w:cs="Arial"/>
        </w:rPr>
        <w:t>فيجب</w:t>
      </w:r>
      <w:r w:rsidRPr="00234C43">
        <w:t xml:space="preserve"> </w:t>
      </w:r>
      <w:r w:rsidRPr="00234C43">
        <w:rPr>
          <w:rFonts w:ascii="Arial" w:hAnsi="Arial" w:cs="Arial"/>
        </w:rPr>
        <w:t>اتخاذ</w:t>
      </w:r>
      <w:r w:rsidRPr="00234C43">
        <w:t xml:space="preserve"> </w:t>
      </w:r>
      <w:r w:rsidRPr="00234C43">
        <w:rPr>
          <w:rFonts w:ascii="Arial" w:hAnsi="Arial" w:cs="Arial"/>
        </w:rPr>
        <w:t>إجراءات</w:t>
      </w:r>
      <w:r w:rsidRPr="00234C43">
        <w:t xml:space="preserve"> </w:t>
      </w:r>
      <w:r w:rsidRPr="00234C43">
        <w:rPr>
          <w:rFonts w:ascii="Arial" w:hAnsi="Arial" w:cs="Arial"/>
        </w:rPr>
        <w:t>إضافية</w:t>
      </w:r>
      <w:r w:rsidRPr="00234C43">
        <w:t xml:space="preserve"> </w:t>
      </w:r>
      <w:r w:rsidRPr="00234C43">
        <w:rPr>
          <w:rFonts w:ascii="Arial" w:hAnsi="Arial" w:cs="Arial"/>
        </w:rPr>
        <w:t>قبل</w:t>
      </w:r>
      <w:r w:rsidRPr="00234C43">
        <w:t xml:space="preserve"> </w:t>
      </w:r>
      <w:r w:rsidRPr="00234C43">
        <w:rPr>
          <w:rFonts w:ascii="Arial" w:hAnsi="Arial" w:cs="Arial"/>
        </w:rPr>
        <w:t>السماح</w:t>
      </w:r>
      <w:r w:rsidRPr="00234C43">
        <w:t xml:space="preserve"> </w:t>
      </w:r>
      <w:r w:rsidRPr="00234C43">
        <w:rPr>
          <w:rFonts w:ascii="Arial" w:hAnsi="Arial" w:cs="Arial"/>
        </w:rPr>
        <w:t>بتنفيذ</w:t>
      </w:r>
      <w:r w:rsidRPr="00234C43">
        <w:t xml:space="preserve"> </w:t>
      </w:r>
      <w:r w:rsidRPr="00234C43">
        <w:rPr>
          <w:rFonts w:ascii="Arial" w:hAnsi="Arial" w:cs="Arial"/>
        </w:rPr>
        <w:t>المهمة</w:t>
      </w:r>
      <w:r w:rsidRPr="00234C43">
        <w:t>.</w:t>
      </w:r>
    </w:p>
    <w:bookmarkEnd w:id="48"/>
    <w:bookmarkEnd w:id="50"/>
    <w:bookmarkEnd w:id="54"/>
    <w:p w14:paraId="0C059E1E" w14:textId="77777777" w:rsidR="00922681" w:rsidRPr="00234C43" w:rsidRDefault="00922681" w:rsidP="00B776E3">
      <w:pPr>
        <w:ind w:firstLine="720"/>
        <w:jc w:val="right"/>
        <w:rPr>
          <w:rtl/>
          <w:lang w:bidi="ar-SY"/>
        </w:rPr>
      </w:pPr>
    </w:p>
    <w:p w14:paraId="4524871E" w14:textId="77777777" w:rsidR="00922681" w:rsidRPr="00234C43" w:rsidRDefault="00922681" w:rsidP="00BB7927">
      <w:pPr>
        <w:rPr>
          <w:rtl/>
          <w:lang w:bidi="ar-SY"/>
        </w:rPr>
      </w:pPr>
    </w:p>
    <w:p w14:paraId="47181979" w14:textId="77777777" w:rsidR="00A95123" w:rsidRPr="00234C43" w:rsidRDefault="00A95123" w:rsidP="00F67C17">
      <w:pPr>
        <w:pStyle w:val="Heading1"/>
      </w:pPr>
      <w:bookmarkStart w:id="55" w:name="_Toc236009120"/>
      <w:bookmarkStart w:id="56" w:name="risk-assessment-register"/>
      <w:r w:rsidRPr="00234C43">
        <w:t>5. Risk Assessment Register</w:t>
      </w:r>
      <w:bookmarkEnd w:id="55"/>
    </w:p>
    <w:p w14:paraId="029603B0" w14:textId="77777777" w:rsidR="00A95123" w:rsidRPr="00234C43" w:rsidRDefault="00A95123" w:rsidP="00F67C17">
      <w:pPr>
        <w:pStyle w:val="Heading1"/>
        <w:bidi/>
      </w:pPr>
      <w:bookmarkStart w:id="57" w:name="_Toc236009121"/>
      <w:bookmarkStart w:id="58" w:name="سجل-تقييم-المخاطر"/>
      <w:bookmarkEnd w:id="56"/>
      <w:r w:rsidRPr="00234C43">
        <w:rPr>
          <w:rFonts w:ascii="Arial" w:hAnsi="Arial" w:cs="Arial"/>
        </w:rPr>
        <w:t>سجل</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bookmarkEnd w:id="57"/>
    </w:p>
    <w:p w14:paraId="50182A6A" w14:textId="77777777" w:rsidR="00A95123" w:rsidRPr="00234C43" w:rsidRDefault="00A95123" w:rsidP="00A95123">
      <w:pPr>
        <w:pStyle w:val="Heading2"/>
      </w:pPr>
      <w:bookmarkStart w:id="59" w:name="_Toc236009122"/>
      <w:bookmarkStart w:id="60" w:name="activity"/>
      <w:r w:rsidRPr="00234C43">
        <w:t>Activity:</w:t>
      </w:r>
      <w:bookmarkEnd w:id="59"/>
    </w:p>
    <w:p w14:paraId="4A1FF62F" w14:textId="77777777" w:rsidR="00A95123" w:rsidRPr="00234C43" w:rsidRDefault="00A95123" w:rsidP="00A95123">
      <w:pPr>
        <w:pStyle w:val="FirstParagraph"/>
      </w:pPr>
      <w:r w:rsidRPr="00234C43">
        <w:rPr>
          <w:b/>
          <w:bCs/>
        </w:rPr>
        <w:t>Pulling &amp; Running Operations – Preparation Stage</w:t>
      </w:r>
    </w:p>
    <w:p w14:paraId="4734331A" w14:textId="77777777" w:rsidR="00A95123" w:rsidRPr="00234C43" w:rsidRDefault="008E7076" w:rsidP="00A95123">
      <w:r>
        <w:pict w14:anchorId="1D4D7315">
          <v:rect id="_x0000_i1043" style="width:0;height:1.5pt" o:hralign="center" o:hrstd="t" o:hr="t"/>
        </w:pict>
      </w:r>
    </w:p>
    <w:tbl>
      <w:tblPr>
        <w:tblStyle w:val="Table"/>
        <w:tblW w:w="5351" w:type="pct"/>
        <w:tblInd w:w="-353" w:type="dxa"/>
        <w:tblLayout w:type="fixed"/>
        <w:tblLook w:val="0020" w:firstRow="1" w:lastRow="0" w:firstColumn="0" w:lastColumn="0" w:noHBand="0" w:noVBand="0"/>
      </w:tblPr>
      <w:tblGrid>
        <w:gridCol w:w="370"/>
        <w:gridCol w:w="1294"/>
        <w:gridCol w:w="1294"/>
        <w:gridCol w:w="2000"/>
        <w:gridCol w:w="2568"/>
        <w:gridCol w:w="611"/>
        <w:gridCol w:w="474"/>
        <w:gridCol w:w="542"/>
        <w:gridCol w:w="739"/>
        <w:gridCol w:w="1666"/>
      </w:tblGrid>
      <w:tr w:rsidR="00A95123" w:rsidRPr="00234C43" w14:paraId="650AE44E" w14:textId="77777777" w:rsidTr="00E76FE8">
        <w:trPr>
          <w:cnfStyle w:val="100000000000" w:firstRow="1" w:lastRow="0" w:firstColumn="0" w:lastColumn="0" w:oddVBand="0" w:evenVBand="0" w:oddHBand="0" w:evenHBand="0" w:firstRowFirstColumn="0" w:firstRowLastColumn="0" w:lastRowFirstColumn="0" w:lastRowLastColumn="0"/>
          <w:trHeight w:val="1177"/>
          <w:tblHeader/>
        </w:trPr>
        <w:tc>
          <w:tcPr>
            <w:tcW w:w="351" w:type="dxa"/>
          </w:tcPr>
          <w:p w14:paraId="389957F8" w14:textId="77777777" w:rsidR="00A95123" w:rsidRPr="00234C43" w:rsidRDefault="00A95123" w:rsidP="00805C8B">
            <w:pPr>
              <w:pStyle w:val="Compact"/>
            </w:pPr>
            <w:r w:rsidRPr="00234C43">
              <w:t>No.</w:t>
            </w:r>
          </w:p>
        </w:tc>
        <w:tc>
          <w:tcPr>
            <w:tcW w:w="1225" w:type="dxa"/>
          </w:tcPr>
          <w:p w14:paraId="6DD091AB" w14:textId="77777777" w:rsidR="00A95123" w:rsidRPr="00AC35CF" w:rsidRDefault="00A95123" w:rsidP="00805C8B">
            <w:pPr>
              <w:pStyle w:val="Compact"/>
              <w:rPr>
                <w:sz w:val="22"/>
                <w:szCs w:val="22"/>
              </w:rPr>
            </w:pPr>
            <w:r w:rsidRPr="00AC35CF">
              <w:rPr>
                <w:sz w:val="22"/>
                <w:szCs w:val="22"/>
              </w:rPr>
              <w:t xml:space="preserve">Task / </w:t>
            </w:r>
            <w:r w:rsidRPr="00AC35CF">
              <w:rPr>
                <w:rFonts w:ascii="Arial" w:hAnsi="Arial" w:cs="Arial"/>
                <w:sz w:val="22"/>
                <w:szCs w:val="22"/>
              </w:rPr>
              <w:t>المهمة</w:t>
            </w:r>
          </w:p>
        </w:tc>
        <w:tc>
          <w:tcPr>
            <w:tcW w:w="1225" w:type="dxa"/>
          </w:tcPr>
          <w:p w14:paraId="75713F62" w14:textId="77777777" w:rsidR="00A95123" w:rsidRPr="00AC35CF" w:rsidRDefault="00A95123" w:rsidP="00805C8B">
            <w:pPr>
              <w:pStyle w:val="Compact"/>
              <w:rPr>
                <w:sz w:val="22"/>
                <w:szCs w:val="22"/>
              </w:rPr>
            </w:pPr>
            <w:r w:rsidRPr="00AC35CF">
              <w:rPr>
                <w:sz w:val="22"/>
                <w:szCs w:val="22"/>
              </w:rPr>
              <w:t xml:space="preserve">Hazard / </w:t>
            </w:r>
            <w:r w:rsidRPr="00AC35CF">
              <w:rPr>
                <w:rFonts w:ascii="Arial" w:hAnsi="Arial" w:cs="Arial"/>
                <w:sz w:val="22"/>
                <w:szCs w:val="22"/>
              </w:rPr>
              <w:t>الخطر</w:t>
            </w:r>
          </w:p>
        </w:tc>
        <w:tc>
          <w:tcPr>
            <w:tcW w:w="1893" w:type="dxa"/>
          </w:tcPr>
          <w:p w14:paraId="149992F5" w14:textId="77777777" w:rsidR="00A95123" w:rsidRPr="00AC35CF" w:rsidRDefault="00A95123" w:rsidP="00805C8B">
            <w:pPr>
              <w:pStyle w:val="Compact"/>
              <w:rPr>
                <w:sz w:val="22"/>
                <w:szCs w:val="22"/>
              </w:rPr>
            </w:pPr>
            <w:r w:rsidRPr="00AC35CF">
              <w:rPr>
                <w:sz w:val="22"/>
                <w:szCs w:val="22"/>
              </w:rPr>
              <w:t xml:space="preserve">Potential Consequences / </w:t>
            </w:r>
            <w:r w:rsidRPr="00AC35CF">
              <w:rPr>
                <w:rFonts w:ascii="Arial" w:hAnsi="Arial" w:cs="Arial"/>
                <w:sz w:val="22"/>
                <w:szCs w:val="22"/>
              </w:rPr>
              <w:t>العواقب</w:t>
            </w:r>
            <w:r w:rsidRPr="00AC35CF">
              <w:rPr>
                <w:sz w:val="22"/>
                <w:szCs w:val="22"/>
              </w:rPr>
              <w:t xml:space="preserve"> </w:t>
            </w:r>
            <w:r w:rsidRPr="00AC35CF">
              <w:rPr>
                <w:rFonts w:ascii="Arial" w:hAnsi="Arial" w:cs="Arial"/>
                <w:sz w:val="22"/>
                <w:szCs w:val="22"/>
              </w:rPr>
              <w:t>المحتملة</w:t>
            </w:r>
          </w:p>
        </w:tc>
        <w:tc>
          <w:tcPr>
            <w:tcW w:w="2431" w:type="dxa"/>
          </w:tcPr>
          <w:p w14:paraId="62A77A52" w14:textId="77777777" w:rsidR="00A95123" w:rsidRPr="00AC35CF" w:rsidRDefault="00A95123" w:rsidP="00805C8B">
            <w:pPr>
              <w:pStyle w:val="Compact"/>
              <w:rPr>
                <w:sz w:val="22"/>
                <w:szCs w:val="22"/>
              </w:rPr>
            </w:pPr>
            <w:r w:rsidRPr="00AC35CF">
              <w:rPr>
                <w:sz w:val="22"/>
                <w:szCs w:val="22"/>
              </w:rPr>
              <w:t xml:space="preserve">Existing Control Measures / </w:t>
            </w:r>
            <w:r w:rsidRPr="00AC35CF">
              <w:rPr>
                <w:rFonts w:ascii="Arial" w:hAnsi="Arial" w:cs="Arial"/>
                <w:sz w:val="22"/>
                <w:szCs w:val="22"/>
              </w:rPr>
              <w:t>إجراءات</w:t>
            </w:r>
            <w:r w:rsidRPr="00AC35CF">
              <w:rPr>
                <w:sz w:val="22"/>
                <w:szCs w:val="22"/>
              </w:rPr>
              <w:t xml:space="preserve"> </w:t>
            </w:r>
            <w:r w:rsidRPr="00AC35CF">
              <w:rPr>
                <w:rFonts w:ascii="Arial" w:hAnsi="Arial" w:cs="Arial"/>
                <w:sz w:val="22"/>
                <w:szCs w:val="22"/>
              </w:rPr>
              <w:t>التحكم</w:t>
            </w:r>
            <w:r w:rsidRPr="00AC35CF">
              <w:rPr>
                <w:sz w:val="22"/>
                <w:szCs w:val="22"/>
              </w:rPr>
              <w:t xml:space="preserve"> </w:t>
            </w:r>
            <w:r w:rsidRPr="00AC35CF">
              <w:rPr>
                <w:rFonts w:ascii="Arial" w:hAnsi="Arial" w:cs="Arial"/>
                <w:sz w:val="22"/>
                <w:szCs w:val="22"/>
              </w:rPr>
              <w:t>الحالية</w:t>
            </w:r>
          </w:p>
        </w:tc>
        <w:tc>
          <w:tcPr>
            <w:tcW w:w="578" w:type="dxa"/>
          </w:tcPr>
          <w:p w14:paraId="4E0C9A44" w14:textId="77777777" w:rsidR="00A95123" w:rsidRPr="00AC35CF" w:rsidRDefault="00A95123" w:rsidP="00805C8B">
            <w:pPr>
              <w:pStyle w:val="Compact"/>
              <w:jc w:val="right"/>
              <w:rPr>
                <w:sz w:val="22"/>
                <w:szCs w:val="22"/>
              </w:rPr>
            </w:pPr>
            <w:r w:rsidRPr="00AC35CF">
              <w:rPr>
                <w:sz w:val="22"/>
                <w:szCs w:val="22"/>
              </w:rPr>
              <w:t>Likelihood</w:t>
            </w:r>
          </w:p>
        </w:tc>
        <w:tc>
          <w:tcPr>
            <w:tcW w:w="449" w:type="dxa"/>
          </w:tcPr>
          <w:p w14:paraId="548713EB" w14:textId="77777777" w:rsidR="00A95123" w:rsidRPr="00AC35CF" w:rsidRDefault="00A95123" w:rsidP="00805C8B">
            <w:pPr>
              <w:pStyle w:val="Compact"/>
              <w:jc w:val="right"/>
              <w:rPr>
                <w:sz w:val="22"/>
                <w:szCs w:val="22"/>
              </w:rPr>
            </w:pPr>
            <w:r w:rsidRPr="00AC35CF">
              <w:rPr>
                <w:sz w:val="22"/>
                <w:szCs w:val="22"/>
              </w:rPr>
              <w:t>Severity</w:t>
            </w:r>
          </w:p>
        </w:tc>
        <w:tc>
          <w:tcPr>
            <w:tcW w:w="513" w:type="dxa"/>
          </w:tcPr>
          <w:p w14:paraId="5D1409D1" w14:textId="77777777" w:rsidR="00A95123" w:rsidRPr="00AC35CF" w:rsidRDefault="00A95123" w:rsidP="00805C8B">
            <w:pPr>
              <w:pStyle w:val="Compact"/>
              <w:jc w:val="right"/>
              <w:rPr>
                <w:sz w:val="22"/>
                <w:szCs w:val="22"/>
              </w:rPr>
            </w:pPr>
            <w:r w:rsidRPr="00AC35CF">
              <w:rPr>
                <w:sz w:val="22"/>
                <w:szCs w:val="22"/>
              </w:rPr>
              <w:t>Risk</w:t>
            </w:r>
          </w:p>
        </w:tc>
        <w:tc>
          <w:tcPr>
            <w:tcW w:w="700" w:type="dxa"/>
          </w:tcPr>
          <w:p w14:paraId="64C982E5" w14:textId="77777777" w:rsidR="00A95123" w:rsidRPr="00AC35CF" w:rsidRDefault="00A95123" w:rsidP="00805C8B">
            <w:pPr>
              <w:pStyle w:val="Compact"/>
              <w:jc w:val="right"/>
              <w:rPr>
                <w:sz w:val="22"/>
                <w:szCs w:val="22"/>
              </w:rPr>
            </w:pPr>
            <w:r w:rsidRPr="00AC35CF">
              <w:rPr>
                <w:sz w:val="22"/>
                <w:szCs w:val="22"/>
              </w:rPr>
              <w:t>Residual Risk</w:t>
            </w:r>
          </w:p>
        </w:tc>
        <w:tc>
          <w:tcPr>
            <w:tcW w:w="1577" w:type="dxa"/>
          </w:tcPr>
          <w:p w14:paraId="21AF8195" w14:textId="77777777" w:rsidR="00A95123" w:rsidRPr="00AC35CF" w:rsidRDefault="00A95123" w:rsidP="00805C8B">
            <w:pPr>
              <w:pStyle w:val="Compact"/>
              <w:rPr>
                <w:sz w:val="22"/>
                <w:szCs w:val="22"/>
              </w:rPr>
            </w:pPr>
            <w:r w:rsidRPr="00AC35CF">
              <w:rPr>
                <w:sz w:val="22"/>
                <w:szCs w:val="22"/>
              </w:rPr>
              <w:t>Responsible Person</w:t>
            </w:r>
          </w:p>
        </w:tc>
      </w:tr>
      <w:tr w:rsidR="00A95123" w:rsidRPr="00234C43" w14:paraId="7F36D1CC" w14:textId="77777777" w:rsidTr="00E76FE8">
        <w:trPr>
          <w:trHeight w:val="1206"/>
        </w:trPr>
        <w:tc>
          <w:tcPr>
            <w:tcW w:w="351" w:type="dxa"/>
          </w:tcPr>
          <w:p w14:paraId="6DE5607F" w14:textId="77777777" w:rsidR="00A95123" w:rsidRPr="00234C43" w:rsidRDefault="00A95123" w:rsidP="00805C8B">
            <w:pPr>
              <w:pStyle w:val="Compact"/>
            </w:pPr>
            <w:r w:rsidRPr="00234C43">
              <w:t>1</w:t>
            </w:r>
          </w:p>
        </w:tc>
        <w:tc>
          <w:tcPr>
            <w:tcW w:w="1225" w:type="dxa"/>
          </w:tcPr>
          <w:p w14:paraId="13B3D203" w14:textId="77777777" w:rsidR="00A95123" w:rsidRPr="00AC35CF" w:rsidRDefault="00A95123" w:rsidP="00805C8B">
            <w:pPr>
              <w:pStyle w:val="Compact"/>
              <w:rPr>
                <w:sz w:val="22"/>
                <w:szCs w:val="22"/>
              </w:rPr>
            </w:pPr>
            <w:r w:rsidRPr="00AC35CF">
              <w:rPr>
                <w:sz w:val="22"/>
                <w:szCs w:val="22"/>
              </w:rPr>
              <w:t>Review Work Plan</w:t>
            </w:r>
          </w:p>
        </w:tc>
        <w:tc>
          <w:tcPr>
            <w:tcW w:w="1225" w:type="dxa"/>
          </w:tcPr>
          <w:p w14:paraId="748C89E3" w14:textId="77777777" w:rsidR="00A95123" w:rsidRPr="00AC35CF" w:rsidRDefault="00A95123" w:rsidP="00805C8B">
            <w:pPr>
              <w:pStyle w:val="Compact"/>
              <w:rPr>
                <w:sz w:val="22"/>
                <w:szCs w:val="22"/>
              </w:rPr>
            </w:pPr>
            <w:r w:rsidRPr="00AC35CF">
              <w:rPr>
                <w:sz w:val="22"/>
                <w:szCs w:val="22"/>
              </w:rPr>
              <w:t>Failure to review approved procedures</w:t>
            </w:r>
          </w:p>
        </w:tc>
        <w:tc>
          <w:tcPr>
            <w:tcW w:w="1893" w:type="dxa"/>
          </w:tcPr>
          <w:p w14:paraId="4E92D0A3" w14:textId="77777777" w:rsidR="00A95123" w:rsidRPr="00AC35CF" w:rsidRDefault="00A95123" w:rsidP="00BB7927">
            <w:pPr>
              <w:pStyle w:val="Compact"/>
              <w:jc w:val="both"/>
              <w:rPr>
                <w:sz w:val="22"/>
                <w:szCs w:val="22"/>
              </w:rPr>
            </w:pPr>
            <w:r w:rsidRPr="00AC35CF">
              <w:rPr>
                <w:sz w:val="22"/>
                <w:szCs w:val="22"/>
              </w:rPr>
              <w:t>Incorrect operation, equipment damage</w:t>
            </w:r>
          </w:p>
        </w:tc>
        <w:tc>
          <w:tcPr>
            <w:tcW w:w="2431" w:type="dxa"/>
          </w:tcPr>
          <w:p w14:paraId="715ACAC3" w14:textId="77777777" w:rsidR="00A95123" w:rsidRPr="00AC35CF" w:rsidRDefault="00A95123" w:rsidP="00805C8B">
            <w:pPr>
              <w:pStyle w:val="Compact"/>
              <w:rPr>
                <w:sz w:val="22"/>
                <w:szCs w:val="22"/>
              </w:rPr>
            </w:pPr>
            <w:r w:rsidRPr="00AC35CF">
              <w:rPr>
                <w:sz w:val="22"/>
                <w:szCs w:val="22"/>
              </w:rPr>
              <w:t>Review approved work program and supervisor verification</w:t>
            </w:r>
          </w:p>
        </w:tc>
        <w:tc>
          <w:tcPr>
            <w:tcW w:w="578" w:type="dxa"/>
          </w:tcPr>
          <w:p w14:paraId="43219AF8"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7B42E6F2" w14:textId="77777777" w:rsidR="00A95123" w:rsidRPr="00AC35CF" w:rsidRDefault="00A95123" w:rsidP="00805C8B">
            <w:pPr>
              <w:pStyle w:val="Compact"/>
              <w:jc w:val="right"/>
              <w:rPr>
                <w:sz w:val="22"/>
                <w:szCs w:val="22"/>
              </w:rPr>
            </w:pPr>
            <w:r w:rsidRPr="00AC35CF">
              <w:rPr>
                <w:sz w:val="22"/>
                <w:szCs w:val="22"/>
              </w:rPr>
              <w:t>3</w:t>
            </w:r>
          </w:p>
        </w:tc>
        <w:tc>
          <w:tcPr>
            <w:tcW w:w="513" w:type="dxa"/>
          </w:tcPr>
          <w:p w14:paraId="50A2BD5C" w14:textId="77777777" w:rsidR="00A95123" w:rsidRPr="00AC35CF" w:rsidRDefault="00A95123" w:rsidP="00805C8B">
            <w:pPr>
              <w:pStyle w:val="Compact"/>
              <w:jc w:val="right"/>
              <w:rPr>
                <w:sz w:val="22"/>
                <w:szCs w:val="22"/>
              </w:rPr>
            </w:pPr>
            <w:r w:rsidRPr="00AC35CF">
              <w:rPr>
                <w:sz w:val="22"/>
                <w:szCs w:val="22"/>
              </w:rPr>
              <w:t>9</w:t>
            </w:r>
          </w:p>
        </w:tc>
        <w:tc>
          <w:tcPr>
            <w:tcW w:w="700" w:type="dxa"/>
          </w:tcPr>
          <w:p w14:paraId="0E475E8C" w14:textId="77777777" w:rsidR="00A95123" w:rsidRPr="00AC35CF" w:rsidRDefault="00A95123" w:rsidP="00805C8B">
            <w:pPr>
              <w:pStyle w:val="Compact"/>
              <w:jc w:val="right"/>
              <w:rPr>
                <w:sz w:val="22"/>
                <w:szCs w:val="22"/>
              </w:rPr>
            </w:pPr>
            <w:r w:rsidRPr="00AC35CF">
              <w:rPr>
                <w:sz w:val="22"/>
                <w:szCs w:val="22"/>
              </w:rPr>
              <w:t>3</w:t>
            </w:r>
          </w:p>
        </w:tc>
        <w:tc>
          <w:tcPr>
            <w:tcW w:w="1577" w:type="dxa"/>
          </w:tcPr>
          <w:p w14:paraId="6302D874" w14:textId="77777777" w:rsidR="00A95123" w:rsidRPr="00AC35CF" w:rsidRDefault="00A95123" w:rsidP="00805C8B">
            <w:pPr>
              <w:pStyle w:val="Compact"/>
              <w:rPr>
                <w:sz w:val="22"/>
                <w:szCs w:val="22"/>
              </w:rPr>
            </w:pPr>
            <w:r w:rsidRPr="00AC35CF">
              <w:rPr>
                <w:sz w:val="22"/>
                <w:szCs w:val="22"/>
              </w:rPr>
              <w:t>Supervisor</w:t>
            </w:r>
          </w:p>
        </w:tc>
      </w:tr>
      <w:tr w:rsidR="00A95123" w:rsidRPr="00234C43" w14:paraId="2925E9E7" w14:textId="77777777" w:rsidTr="00E76FE8">
        <w:trPr>
          <w:trHeight w:val="899"/>
        </w:trPr>
        <w:tc>
          <w:tcPr>
            <w:tcW w:w="351" w:type="dxa"/>
          </w:tcPr>
          <w:p w14:paraId="751B8261" w14:textId="77777777" w:rsidR="00A95123" w:rsidRPr="00234C43" w:rsidRDefault="00A95123" w:rsidP="00805C8B">
            <w:pPr>
              <w:pStyle w:val="Compact"/>
            </w:pPr>
            <w:r w:rsidRPr="00234C43">
              <w:t>2</w:t>
            </w:r>
          </w:p>
        </w:tc>
        <w:tc>
          <w:tcPr>
            <w:tcW w:w="1225" w:type="dxa"/>
          </w:tcPr>
          <w:p w14:paraId="3B65CC6F" w14:textId="77777777" w:rsidR="00A95123" w:rsidRPr="00AC35CF" w:rsidRDefault="00A95123" w:rsidP="00805C8B">
            <w:pPr>
              <w:pStyle w:val="Compact"/>
              <w:rPr>
                <w:sz w:val="22"/>
                <w:szCs w:val="22"/>
              </w:rPr>
            </w:pPr>
            <w:r w:rsidRPr="00AC35CF">
              <w:rPr>
                <w:sz w:val="22"/>
                <w:szCs w:val="22"/>
              </w:rPr>
              <w:t>Conduct Toolbox Talk</w:t>
            </w:r>
          </w:p>
        </w:tc>
        <w:tc>
          <w:tcPr>
            <w:tcW w:w="1225" w:type="dxa"/>
          </w:tcPr>
          <w:p w14:paraId="4B608847" w14:textId="77777777" w:rsidR="00A95123" w:rsidRPr="00AC35CF" w:rsidRDefault="00A95123" w:rsidP="00805C8B">
            <w:pPr>
              <w:pStyle w:val="Compact"/>
              <w:rPr>
                <w:sz w:val="22"/>
                <w:szCs w:val="22"/>
              </w:rPr>
            </w:pPr>
            <w:r w:rsidRPr="00AC35CF">
              <w:rPr>
                <w:sz w:val="22"/>
                <w:szCs w:val="22"/>
              </w:rPr>
              <w:t>Poor communication</w:t>
            </w:r>
          </w:p>
        </w:tc>
        <w:tc>
          <w:tcPr>
            <w:tcW w:w="1893" w:type="dxa"/>
          </w:tcPr>
          <w:p w14:paraId="5158F059" w14:textId="77777777" w:rsidR="00A95123" w:rsidRPr="00AC35CF" w:rsidRDefault="00A95123" w:rsidP="00805C8B">
            <w:pPr>
              <w:pStyle w:val="Compact"/>
              <w:rPr>
                <w:sz w:val="22"/>
                <w:szCs w:val="22"/>
              </w:rPr>
            </w:pPr>
            <w:r w:rsidRPr="00AC35CF">
              <w:rPr>
                <w:sz w:val="22"/>
                <w:szCs w:val="22"/>
              </w:rPr>
              <w:t>Unsafe acts and misunderstanding</w:t>
            </w:r>
          </w:p>
        </w:tc>
        <w:tc>
          <w:tcPr>
            <w:tcW w:w="2431" w:type="dxa"/>
          </w:tcPr>
          <w:p w14:paraId="5C095707" w14:textId="77777777" w:rsidR="00A95123" w:rsidRPr="00AC35CF" w:rsidRDefault="00A95123" w:rsidP="00805C8B">
            <w:pPr>
              <w:pStyle w:val="Compact"/>
              <w:rPr>
                <w:sz w:val="22"/>
                <w:szCs w:val="22"/>
              </w:rPr>
            </w:pPr>
            <w:r w:rsidRPr="00AC35CF">
              <w:rPr>
                <w:sz w:val="22"/>
                <w:szCs w:val="22"/>
              </w:rPr>
              <w:t>Daily Toolbox Talk before work</w:t>
            </w:r>
          </w:p>
        </w:tc>
        <w:tc>
          <w:tcPr>
            <w:tcW w:w="578" w:type="dxa"/>
          </w:tcPr>
          <w:p w14:paraId="6D5C996E"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147714C3" w14:textId="77777777" w:rsidR="00A95123" w:rsidRPr="00AC35CF" w:rsidRDefault="00A95123" w:rsidP="00805C8B">
            <w:pPr>
              <w:pStyle w:val="Compact"/>
              <w:jc w:val="right"/>
              <w:rPr>
                <w:sz w:val="22"/>
                <w:szCs w:val="22"/>
              </w:rPr>
            </w:pPr>
            <w:r w:rsidRPr="00AC35CF">
              <w:rPr>
                <w:sz w:val="22"/>
                <w:szCs w:val="22"/>
              </w:rPr>
              <w:t>3</w:t>
            </w:r>
          </w:p>
        </w:tc>
        <w:tc>
          <w:tcPr>
            <w:tcW w:w="513" w:type="dxa"/>
          </w:tcPr>
          <w:p w14:paraId="376443CC" w14:textId="77777777" w:rsidR="00A95123" w:rsidRPr="00AC35CF" w:rsidRDefault="00A95123" w:rsidP="00805C8B">
            <w:pPr>
              <w:pStyle w:val="Compact"/>
              <w:jc w:val="right"/>
              <w:rPr>
                <w:sz w:val="22"/>
                <w:szCs w:val="22"/>
              </w:rPr>
            </w:pPr>
            <w:r w:rsidRPr="00AC35CF">
              <w:rPr>
                <w:sz w:val="22"/>
                <w:szCs w:val="22"/>
              </w:rPr>
              <w:t>9</w:t>
            </w:r>
          </w:p>
        </w:tc>
        <w:tc>
          <w:tcPr>
            <w:tcW w:w="700" w:type="dxa"/>
          </w:tcPr>
          <w:p w14:paraId="1C89C37A" w14:textId="77777777" w:rsidR="00A95123" w:rsidRPr="00AC35CF" w:rsidRDefault="00A95123" w:rsidP="00805C8B">
            <w:pPr>
              <w:pStyle w:val="Compact"/>
              <w:jc w:val="right"/>
              <w:rPr>
                <w:sz w:val="22"/>
                <w:szCs w:val="22"/>
              </w:rPr>
            </w:pPr>
            <w:r w:rsidRPr="00AC35CF">
              <w:rPr>
                <w:sz w:val="22"/>
                <w:szCs w:val="22"/>
              </w:rPr>
              <w:t>3</w:t>
            </w:r>
          </w:p>
        </w:tc>
        <w:tc>
          <w:tcPr>
            <w:tcW w:w="1577" w:type="dxa"/>
          </w:tcPr>
          <w:p w14:paraId="6C1CD50B" w14:textId="77777777" w:rsidR="00A95123" w:rsidRPr="00AC35CF" w:rsidRDefault="00A95123" w:rsidP="00805C8B">
            <w:pPr>
              <w:pStyle w:val="Compact"/>
              <w:rPr>
                <w:sz w:val="22"/>
                <w:szCs w:val="22"/>
              </w:rPr>
            </w:pPr>
            <w:r w:rsidRPr="00AC35CF">
              <w:rPr>
                <w:sz w:val="22"/>
                <w:szCs w:val="22"/>
              </w:rPr>
              <w:t>Supervisor / HSE</w:t>
            </w:r>
          </w:p>
        </w:tc>
      </w:tr>
      <w:tr w:rsidR="00A95123" w:rsidRPr="00234C43" w14:paraId="6468D3DF" w14:textId="77777777" w:rsidTr="00E76FE8">
        <w:trPr>
          <w:trHeight w:val="899"/>
        </w:trPr>
        <w:tc>
          <w:tcPr>
            <w:tcW w:w="351" w:type="dxa"/>
          </w:tcPr>
          <w:p w14:paraId="2E8B13C4" w14:textId="77777777" w:rsidR="00A95123" w:rsidRPr="00234C43" w:rsidRDefault="00A95123" w:rsidP="00805C8B">
            <w:pPr>
              <w:pStyle w:val="Compact"/>
            </w:pPr>
            <w:r w:rsidRPr="00234C43">
              <w:t>3</w:t>
            </w:r>
          </w:p>
        </w:tc>
        <w:tc>
          <w:tcPr>
            <w:tcW w:w="1225" w:type="dxa"/>
          </w:tcPr>
          <w:p w14:paraId="28821FAB" w14:textId="77777777" w:rsidR="00A95123" w:rsidRPr="00AC35CF" w:rsidRDefault="00A95123" w:rsidP="00805C8B">
            <w:pPr>
              <w:pStyle w:val="Compact"/>
              <w:rPr>
                <w:sz w:val="22"/>
                <w:szCs w:val="22"/>
              </w:rPr>
            </w:pPr>
            <w:r w:rsidRPr="00AC35CF">
              <w:rPr>
                <w:sz w:val="22"/>
                <w:szCs w:val="22"/>
              </w:rPr>
              <w:t>Risk Assessment (RA/JSA)</w:t>
            </w:r>
          </w:p>
        </w:tc>
        <w:tc>
          <w:tcPr>
            <w:tcW w:w="1225" w:type="dxa"/>
          </w:tcPr>
          <w:p w14:paraId="2305B851" w14:textId="77777777" w:rsidR="00A95123" w:rsidRPr="00AC35CF" w:rsidRDefault="00A95123" w:rsidP="00805C8B">
            <w:pPr>
              <w:pStyle w:val="Compact"/>
              <w:rPr>
                <w:sz w:val="22"/>
                <w:szCs w:val="22"/>
              </w:rPr>
            </w:pPr>
            <w:r w:rsidRPr="00AC35CF">
              <w:rPr>
                <w:sz w:val="22"/>
                <w:szCs w:val="22"/>
              </w:rPr>
              <w:t>Hazards not identified</w:t>
            </w:r>
          </w:p>
        </w:tc>
        <w:tc>
          <w:tcPr>
            <w:tcW w:w="1893" w:type="dxa"/>
          </w:tcPr>
          <w:p w14:paraId="2D7CC30F" w14:textId="77777777" w:rsidR="00A95123" w:rsidRPr="00AC35CF" w:rsidRDefault="00A95123" w:rsidP="00805C8B">
            <w:pPr>
              <w:pStyle w:val="Compact"/>
              <w:rPr>
                <w:sz w:val="22"/>
                <w:szCs w:val="22"/>
              </w:rPr>
            </w:pPr>
            <w:r w:rsidRPr="00AC35CF">
              <w:rPr>
                <w:sz w:val="22"/>
                <w:szCs w:val="22"/>
              </w:rPr>
              <w:t>Injury or property damage</w:t>
            </w:r>
          </w:p>
        </w:tc>
        <w:tc>
          <w:tcPr>
            <w:tcW w:w="2431" w:type="dxa"/>
          </w:tcPr>
          <w:p w14:paraId="2653E2CE" w14:textId="77777777" w:rsidR="00A95123" w:rsidRPr="00AC35CF" w:rsidRDefault="00A95123" w:rsidP="00805C8B">
            <w:pPr>
              <w:pStyle w:val="Compact"/>
              <w:rPr>
                <w:sz w:val="22"/>
                <w:szCs w:val="22"/>
              </w:rPr>
            </w:pPr>
            <w:r w:rsidRPr="00AC35CF">
              <w:rPr>
                <w:sz w:val="22"/>
                <w:szCs w:val="22"/>
              </w:rPr>
              <w:t>Complete RA/JSA before work starts</w:t>
            </w:r>
          </w:p>
        </w:tc>
        <w:tc>
          <w:tcPr>
            <w:tcW w:w="578" w:type="dxa"/>
          </w:tcPr>
          <w:p w14:paraId="7B30AFD4" w14:textId="77777777" w:rsidR="00A95123" w:rsidRPr="00AC35CF" w:rsidRDefault="00A95123" w:rsidP="00805C8B">
            <w:pPr>
              <w:pStyle w:val="Compact"/>
              <w:jc w:val="right"/>
              <w:rPr>
                <w:sz w:val="22"/>
                <w:szCs w:val="22"/>
              </w:rPr>
            </w:pPr>
            <w:r w:rsidRPr="00AC35CF">
              <w:rPr>
                <w:sz w:val="22"/>
                <w:szCs w:val="22"/>
              </w:rPr>
              <w:t>4</w:t>
            </w:r>
          </w:p>
        </w:tc>
        <w:tc>
          <w:tcPr>
            <w:tcW w:w="449" w:type="dxa"/>
          </w:tcPr>
          <w:p w14:paraId="15D664A9" w14:textId="77777777" w:rsidR="00A95123" w:rsidRPr="00AC35CF" w:rsidRDefault="00A95123" w:rsidP="00805C8B">
            <w:pPr>
              <w:pStyle w:val="Compact"/>
              <w:jc w:val="right"/>
              <w:rPr>
                <w:sz w:val="22"/>
                <w:szCs w:val="22"/>
              </w:rPr>
            </w:pPr>
            <w:r w:rsidRPr="00AC35CF">
              <w:rPr>
                <w:sz w:val="22"/>
                <w:szCs w:val="22"/>
              </w:rPr>
              <w:t>4</w:t>
            </w:r>
          </w:p>
        </w:tc>
        <w:tc>
          <w:tcPr>
            <w:tcW w:w="513" w:type="dxa"/>
          </w:tcPr>
          <w:p w14:paraId="5CE0589F" w14:textId="77777777" w:rsidR="00A95123" w:rsidRPr="00AC35CF" w:rsidRDefault="00A95123" w:rsidP="00805C8B">
            <w:pPr>
              <w:pStyle w:val="Compact"/>
              <w:jc w:val="right"/>
              <w:rPr>
                <w:sz w:val="22"/>
                <w:szCs w:val="22"/>
              </w:rPr>
            </w:pPr>
            <w:r w:rsidRPr="00AC35CF">
              <w:rPr>
                <w:sz w:val="22"/>
                <w:szCs w:val="22"/>
              </w:rPr>
              <w:t>16</w:t>
            </w:r>
          </w:p>
        </w:tc>
        <w:tc>
          <w:tcPr>
            <w:tcW w:w="700" w:type="dxa"/>
          </w:tcPr>
          <w:p w14:paraId="25B4B291" w14:textId="77777777" w:rsidR="00A95123" w:rsidRPr="00AC35CF" w:rsidRDefault="00A95123" w:rsidP="00805C8B">
            <w:pPr>
              <w:pStyle w:val="Compact"/>
              <w:jc w:val="right"/>
              <w:rPr>
                <w:sz w:val="22"/>
                <w:szCs w:val="22"/>
              </w:rPr>
            </w:pPr>
            <w:r w:rsidRPr="00AC35CF">
              <w:rPr>
                <w:sz w:val="22"/>
                <w:szCs w:val="22"/>
              </w:rPr>
              <w:t>4</w:t>
            </w:r>
          </w:p>
        </w:tc>
        <w:tc>
          <w:tcPr>
            <w:tcW w:w="1577" w:type="dxa"/>
          </w:tcPr>
          <w:p w14:paraId="2033203F" w14:textId="77777777" w:rsidR="00A95123" w:rsidRPr="00AC35CF" w:rsidRDefault="00A95123" w:rsidP="00805C8B">
            <w:pPr>
              <w:pStyle w:val="Compact"/>
              <w:rPr>
                <w:sz w:val="22"/>
                <w:szCs w:val="22"/>
              </w:rPr>
            </w:pPr>
            <w:r w:rsidRPr="00AC35CF">
              <w:rPr>
                <w:sz w:val="22"/>
                <w:szCs w:val="22"/>
              </w:rPr>
              <w:t>Supervisor / HSE</w:t>
            </w:r>
          </w:p>
        </w:tc>
      </w:tr>
      <w:tr w:rsidR="00A95123" w:rsidRPr="00234C43" w14:paraId="5AFB009E" w14:textId="77777777" w:rsidTr="00E76FE8">
        <w:trPr>
          <w:trHeight w:val="1177"/>
        </w:trPr>
        <w:tc>
          <w:tcPr>
            <w:tcW w:w="351" w:type="dxa"/>
          </w:tcPr>
          <w:p w14:paraId="2494FAB0" w14:textId="77777777" w:rsidR="00A95123" w:rsidRPr="00234C43" w:rsidRDefault="00A95123" w:rsidP="00805C8B">
            <w:pPr>
              <w:pStyle w:val="Compact"/>
            </w:pPr>
            <w:r w:rsidRPr="00234C43">
              <w:lastRenderedPageBreak/>
              <w:t>4</w:t>
            </w:r>
          </w:p>
        </w:tc>
        <w:tc>
          <w:tcPr>
            <w:tcW w:w="1225" w:type="dxa"/>
          </w:tcPr>
          <w:p w14:paraId="02620244" w14:textId="77777777" w:rsidR="00A95123" w:rsidRPr="00AC35CF" w:rsidRDefault="00A95123" w:rsidP="00805C8B">
            <w:pPr>
              <w:pStyle w:val="Compact"/>
              <w:rPr>
                <w:sz w:val="22"/>
                <w:szCs w:val="22"/>
              </w:rPr>
            </w:pPr>
            <w:r w:rsidRPr="00AC35CF">
              <w:rPr>
                <w:sz w:val="22"/>
                <w:szCs w:val="22"/>
              </w:rPr>
              <w:t>Verify PTW</w:t>
            </w:r>
          </w:p>
        </w:tc>
        <w:tc>
          <w:tcPr>
            <w:tcW w:w="1225" w:type="dxa"/>
          </w:tcPr>
          <w:p w14:paraId="04FD9365" w14:textId="77777777" w:rsidR="00A95123" w:rsidRPr="00AC35CF" w:rsidRDefault="00A95123" w:rsidP="00805C8B">
            <w:pPr>
              <w:pStyle w:val="Compact"/>
              <w:rPr>
                <w:sz w:val="22"/>
                <w:szCs w:val="22"/>
              </w:rPr>
            </w:pPr>
            <w:r w:rsidRPr="00AC35CF">
              <w:rPr>
                <w:sz w:val="22"/>
                <w:szCs w:val="22"/>
              </w:rPr>
              <w:t>Working without authorization</w:t>
            </w:r>
          </w:p>
        </w:tc>
        <w:tc>
          <w:tcPr>
            <w:tcW w:w="1893" w:type="dxa"/>
          </w:tcPr>
          <w:p w14:paraId="0F0C2F03" w14:textId="77777777" w:rsidR="00A95123" w:rsidRPr="00AC35CF" w:rsidRDefault="00A95123" w:rsidP="00805C8B">
            <w:pPr>
              <w:pStyle w:val="Compact"/>
              <w:rPr>
                <w:sz w:val="22"/>
                <w:szCs w:val="22"/>
              </w:rPr>
            </w:pPr>
            <w:r w:rsidRPr="00AC35CF">
              <w:rPr>
                <w:sz w:val="22"/>
                <w:szCs w:val="22"/>
              </w:rPr>
              <w:t>Serious incident or non-compliance</w:t>
            </w:r>
          </w:p>
        </w:tc>
        <w:tc>
          <w:tcPr>
            <w:tcW w:w="2431" w:type="dxa"/>
          </w:tcPr>
          <w:p w14:paraId="61743BBA" w14:textId="77777777" w:rsidR="00A95123" w:rsidRPr="00AC35CF" w:rsidRDefault="00A95123" w:rsidP="00805C8B">
            <w:pPr>
              <w:pStyle w:val="Compact"/>
              <w:rPr>
                <w:sz w:val="22"/>
                <w:szCs w:val="22"/>
              </w:rPr>
            </w:pPr>
            <w:r w:rsidRPr="00AC35CF">
              <w:rPr>
                <w:sz w:val="22"/>
                <w:szCs w:val="22"/>
              </w:rPr>
              <w:t>Approved Permit to Work where required</w:t>
            </w:r>
          </w:p>
        </w:tc>
        <w:tc>
          <w:tcPr>
            <w:tcW w:w="578" w:type="dxa"/>
          </w:tcPr>
          <w:p w14:paraId="4324419F"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60F65A42" w14:textId="77777777" w:rsidR="00A95123" w:rsidRPr="00AC35CF" w:rsidRDefault="00A95123" w:rsidP="00805C8B">
            <w:pPr>
              <w:pStyle w:val="Compact"/>
              <w:jc w:val="right"/>
              <w:rPr>
                <w:sz w:val="22"/>
                <w:szCs w:val="22"/>
              </w:rPr>
            </w:pPr>
            <w:r w:rsidRPr="00AC35CF">
              <w:rPr>
                <w:sz w:val="22"/>
                <w:szCs w:val="22"/>
              </w:rPr>
              <w:t>4</w:t>
            </w:r>
          </w:p>
        </w:tc>
        <w:tc>
          <w:tcPr>
            <w:tcW w:w="513" w:type="dxa"/>
          </w:tcPr>
          <w:p w14:paraId="65F18C96" w14:textId="77777777" w:rsidR="00A95123" w:rsidRPr="00AC35CF" w:rsidRDefault="00A95123" w:rsidP="00805C8B">
            <w:pPr>
              <w:pStyle w:val="Compact"/>
              <w:jc w:val="right"/>
              <w:rPr>
                <w:sz w:val="22"/>
                <w:szCs w:val="22"/>
              </w:rPr>
            </w:pPr>
            <w:r w:rsidRPr="00AC35CF">
              <w:rPr>
                <w:sz w:val="22"/>
                <w:szCs w:val="22"/>
              </w:rPr>
              <w:t>12</w:t>
            </w:r>
          </w:p>
        </w:tc>
        <w:tc>
          <w:tcPr>
            <w:tcW w:w="700" w:type="dxa"/>
          </w:tcPr>
          <w:p w14:paraId="7EAB44EF" w14:textId="77777777" w:rsidR="00A95123" w:rsidRPr="00AC35CF" w:rsidRDefault="00A95123" w:rsidP="00805C8B">
            <w:pPr>
              <w:pStyle w:val="Compact"/>
              <w:jc w:val="right"/>
              <w:rPr>
                <w:sz w:val="22"/>
                <w:szCs w:val="22"/>
              </w:rPr>
            </w:pPr>
            <w:r w:rsidRPr="00AC35CF">
              <w:rPr>
                <w:sz w:val="22"/>
                <w:szCs w:val="22"/>
              </w:rPr>
              <w:t>4</w:t>
            </w:r>
          </w:p>
        </w:tc>
        <w:tc>
          <w:tcPr>
            <w:tcW w:w="1577" w:type="dxa"/>
          </w:tcPr>
          <w:p w14:paraId="0B807AFD" w14:textId="77777777" w:rsidR="00A95123" w:rsidRPr="00AC35CF" w:rsidRDefault="00A95123" w:rsidP="00805C8B">
            <w:pPr>
              <w:pStyle w:val="Compact"/>
              <w:rPr>
                <w:sz w:val="22"/>
                <w:szCs w:val="22"/>
              </w:rPr>
            </w:pPr>
            <w:r w:rsidRPr="00AC35CF">
              <w:rPr>
                <w:sz w:val="22"/>
                <w:szCs w:val="22"/>
              </w:rPr>
              <w:t>Supervisor</w:t>
            </w:r>
          </w:p>
        </w:tc>
      </w:tr>
      <w:tr w:rsidR="00A95123" w:rsidRPr="00234C43" w14:paraId="6A7424A1" w14:textId="77777777" w:rsidTr="00E76FE8">
        <w:trPr>
          <w:trHeight w:val="620"/>
        </w:trPr>
        <w:tc>
          <w:tcPr>
            <w:tcW w:w="351" w:type="dxa"/>
          </w:tcPr>
          <w:p w14:paraId="6A539CE4" w14:textId="77777777" w:rsidR="00A95123" w:rsidRPr="00234C43" w:rsidRDefault="00A95123" w:rsidP="00805C8B">
            <w:pPr>
              <w:pStyle w:val="Compact"/>
            </w:pPr>
            <w:r w:rsidRPr="00234C43">
              <w:t>5</w:t>
            </w:r>
          </w:p>
        </w:tc>
        <w:tc>
          <w:tcPr>
            <w:tcW w:w="1225" w:type="dxa"/>
          </w:tcPr>
          <w:p w14:paraId="24B6BB75" w14:textId="77777777" w:rsidR="00A95123" w:rsidRPr="00AC35CF" w:rsidRDefault="00A95123" w:rsidP="00805C8B">
            <w:pPr>
              <w:pStyle w:val="Compact"/>
              <w:rPr>
                <w:sz w:val="22"/>
                <w:szCs w:val="22"/>
              </w:rPr>
            </w:pPr>
            <w:r w:rsidRPr="00AC35CF">
              <w:rPr>
                <w:sz w:val="22"/>
                <w:szCs w:val="22"/>
              </w:rPr>
              <w:t>Inspect Equipment</w:t>
            </w:r>
          </w:p>
        </w:tc>
        <w:tc>
          <w:tcPr>
            <w:tcW w:w="1225" w:type="dxa"/>
          </w:tcPr>
          <w:p w14:paraId="11424F2C" w14:textId="77777777" w:rsidR="00A95123" w:rsidRPr="00AC35CF" w:rsidRDefault="00A95123" w:rsidP="00805C8B">
            <w:pPr>
              <w:pStyle w:val="Compact"/>
              <w:rPr>
                <w:sz w:val="22"/>
                <w:szCs w:val="22"/>
              </w:rPr>
            </w:pPr>
            <w:r w:rsidRPr="00AC35CF">
              <w:rPr>
                <w:sz w:val="22"/>
                <w:szCs w:val="22"/>
              </w:rPr>
              <w:t>Equipment defects</w:t>
            </w:r>
          </w:p>
        </w:tc>
        <w:tc>
          <w:tcPr>
            <w:tcW w:w="1893" w:type="dxa"/>
          </w:tcPr>
          <w:p w14:paraId="37E41264" w14:textId="77777777" w:rsidR="00A95123" w:rsidRPr="00AC35CF" w:rsidRDefault="00A95123" w:rsidP="00805C8B">
            <w:pPr>
              <w:pStyle w:val="Compact"/>
              <w:rPr>
                <w:sz w:val="22"/>
                <w:szCs w:val="22"/>
              </w:rPr>
            </w:pPr>
            <w:r w:rsidRPr="00AC35CF">
              <w:rPr>
                <w:sz w:val="22"/>
                <w:szCs w:val="22"/>
              </w:rPr>
              <w:t>Equipment failure and injuries</w:t>
            </w:r>
          </w:p>
        </w:tc>
        <w:tc>
          <w:tcPr>
            <w:tcW w:w="2431" w:type="dxa"/>
          </w:tcPr>
          <w:p w14:paraId="43A26423" w14:textId="77777777" w:rsidR="00A95123" w:rsidRPr="00AC35CF" w:rsidRDefault="00A95123" w:rsidP="00805C8B">
            <w:pPr>
              <w:pStyle w:val="Compact"/>
              <w:rPr>
                <w:sz w:val="22"/>
                <w:szCs w:val="22"/>
              </w:rPr>
            </w:pPr>
            <w:r w:rsidRPr="00AC35CF">
              <w:rPr>
                <w:sz w:val="22"/>
                <w:szCs w:val="22"/>
              </w:rPr>
              <w:t>Pre-use inspection and maintenance records</w:t>
            </w:r>
          </w:p>
        </w:tc>
        <w:tc>
          <w:tcPr>
            <w:tcW w:w="578" w:type="dxa"/>
          </w:tcPr>
          <w:p w14:paraId="47E87C70" w14:textId="77777777" w:rsidR="00A95123" w:rsidRPr="00AC35CF" w:rsidRDefault="00A95123" w:rsidP="00805C8B">
            <w:pPr>
              <w:pStyle w:val="Compact"/>
              <w:jc w:val="right"/>
              <w:rPr>
                <w:sz w:val="22"/>
                <w:szCs w:val="22"/>
              </w:rPr>
            </w:pPr>
            <w:r w:rsidRPr="00AC35CF">
              <w:rPr>
                <w:sz w:val="22"/>
                <w:szCs w:val="22"/>
              </w:rPr>
              <w:t>4</w:t>
            </w:r>
          </w:p>
        </w:tc>
        <w:tc>
          <w:tcPr>
            <w:tcW w:w="449" w:type="dxa"/>
          </w:tcPr>
          <w:p w14:paraId="3CFAB9D7" w14:textId="77777777" w:rsidR="00A95123" w:rsidRPr="00AC35CF" w:rsidRDefault="00A95123" w:rsidP="00805C8B">
            <w:pPr>
              <w:pStyle w:val="Compact"/>
              <w:jc w:val="right"/>
              <w:rPr>
                <w:sz w:val="22"/>
                <w:szCs w:val="22"/>
              </w:rPr>
            </w:pPr>
            <w:r w:rsidRPr="00AC35CF">
              <w:rPr>
                <w:sz w:val="22"/>
                <w:szCs w:val="22"/>
              </w:rPr>
              <w:t>4</w:t>
            </w:r>
          </w:p>
        </w:tc>
        <w:tc>
          <w:tcPr>
            <w:tcW w:w="513" w:type="dxa"/>
          </w:tcPr>
          <w:p w14:paraId="79B84F2F" w14:textId="77777777" w:rsidR="00A95123" w:rsidRPr="00AC35CF" w:rsidRDefault="00A95123" w:rsidP="00805C8B">
            <w:pPr>
              <w:pStyle w:val="Compact"/>
              <w:jc w:val="right"/>
              <w:rPr>
                <w:sz w:val="22"/>
                <w:szCs w:val="22"/>
              </w:rPr>
            </w:pPr>
            <w:r w:rsidRPr="00AC35CF">
              <w:rPr>
                <w:sz w:val="22"/>
                <w:szCs w:val="22"/>
              </w:rPr>
              <w:t>16</w:t>
            </w:r>
          </w:p>
        </w:tc>
        <w:tc>
          <w:tcPr>
            <w:tcW w:w="700" w:type="dxa"/>
          </w:tcPr>
          <w:p w14:paraId="2EC2B55D" w14:textId="77777777" w:rsidR="00A95123" w:rsidRPr="00AC35CF" w:rsidRDefault="00A95123" w:rsidP="00805C8B">
            <w:pPr>
              <w:pStyle w:val="Compact"/>
              <w:jc w:val="right"/>
              <w:rPr>
                <w:sz w:val="22"/>
                <w:szCs w:val="22"/>
              </w:rPr>
            </w:pPr>
            <w:r w:rsidRPr="00AC35CF">
              <w:rPr>
                <w:sz w:val="22"/>
                <w:szCs w:val="22"/>
              </w:rPr>
              <w:t>4</w:t>
            </w:r>
          </w:p>
        </w:tc>
        <w:tc>
          <w:tcPr>
            <w:tcW w:w="1577" w:type="dxa"/>
          </w:tcPr>
          <w:p w14:paraId="7EB46ADA" w14:textId="77777777" w:rsidR="00A95123" w:rsidRPr="00AC35CF" w:rsidRDefault="00A95123" w:rsidP="00805C8B">
            <w:pPr>
              <w:pStyle w:val="Compact"/>
              <w:rPr>
                <w:sz w:val="22"/>
                <w:szCs w:val="22"/>
              </w:rPr>
            </w:pPr>
            <w:r w:rsidRPr="00AC35CF">
              <w:rPr>
                <w:sz w:val="22"/>
                <w:szCs w:val="22"/>
              </w:rPr>
              <w:t>Operator</w:t>
            </w:r>
          </w:p>
        </w:tc>
      </w:tr>
      <w:tr w:rsidR="00A95123" w:rsidRPr="00234C43" w14:paraId="5E216B98" w14:textId="77777777" w:rsidTr="00E76FE8">
        <w:trPr>
          <w:trHeight w:val="899"/>
        </w:trPr>
        <w:tc>
          <w:tcPr>
            <w:tcW w:w="351" w:type="dxa"/>
          </w:tcPr>
          <w:p w14:paraId="04AE2303" w14:textId="77777777" w:rsidR="00A95123" w:rsidRPr="00234C43" w:rsidRDefault="00A95123" w:rsidP="00805C8B">
            <w:pPr>
              <w:pStyle w:val="Compact"/>
            </w:pPr>
            <w:r w:rsidRPr="00234C43">
              <w:t>6</w:t>
            </w:r>
          </w:p>
        </w:tc>
        <w:tc>
          <w:tcPr>
            <w:tcW w:w="1225" w:type="dxa"/>
          </w:tcPr>
          <w:p w14:paraId="2781DA7F" w14:textId="77777777" w:rsidR="00A95123" w:rsidRPr="00AC35CF" w:rsidRDefault="00A95123" w:rsidP="00805C8B">
            <w:pPr>
              <w:pStyle w:val="Compact"/>
              <w:rPr>
                <w:sz w:val="22"/>
                <w:szCs w:val="22"/>
              </w:rPr>
            </w:pPr>
            <w:r w:rsidRPr="00AC35CF">
              <w:rPr>
                <w:sz w:val="22"/>
                <w:szCs w:val="22"/>
              </w:rPr>
              <w:t>Verify Lifting Equipment</w:t>
            </w:r>
          </w:p>
        </w:tc>
        <w:tc>
          <w:tcPr>
            <w:tcW w:w="1225" w:type="dxa"/>
          </w:tcPr>
          <w:p w14:paraId="3BA7FAA7" w14:textId="77777777" w:rsidR="00A95123" w:rsidRPr="00AC35CF" w:rsidRDefault="00A95123" w:rsidP="00805C8B">
            <w:pPr>
              <w:pStyle w:val="Compact"/>
              <w:rPr>
                <w:sz w:val="22"/>
                <w:szCs w:val="22"/>
              </w:rPr>
            </w:pPr>
            <w:r w:rsidRPr="00AC35CF">
              <w:rPr>
                <w:sz w:val="22"/>
                <w:szCs w:val="22"/>
              </w:rPr>
              <w:t>Lifting gear failure</w:t>
            </w:r>
          </w:p>
        </w:tc>
        <w:tc>
          <w:tcPr>
            <w:tcW w:w="1893" w:type="dxa"/>
          </w:tcPr>
          <w:p w14:paraId="36479B35" w14:textId="77777777" w:rsidR="00A95123" w:rsidRPr="00AC35CF" w:rsidRDefault="00A95123" w:rsidP="00805C8B">
            <w:pPr>
              <w:pStyle w:val="Compact"/>
              <w:rPr>
                <w:sz w:val="22"/>
                <w:szCs w:val="22"/>
              </w:rPr>
            </w:pPr>
            <w:r w:rsidRPr="00AC35CF">
              <w:rPr>
                <w:sz w:val="22"/>
                <w:szCs w:val="22"/>
              </w:rPr>
              <w:t>Dropped objects and severe injuries</w:t>
            </w:r>
          </w:p>
        </w:tc>
        <w:tc>
          <w:tcPr>
            <w:tcW w:w="2431" w:type="dxa"/>
          </w:tcPr>
          <w:p w14:paraId="7419FF1E" w14:textId="77777777" w:rsidR="00A95123" w:rsidRPr="00AC35CF" w:rsidRDefault="00A95123" w:rsidP="00805C8B">
            <w:pPr>
              <w:pStyle w:val="Compact"/>
              <w:rPr>
                <w:sz w:val="22"/>
                <w:szCs w:val="22"/>
              </w:rPr>
            </w:pPr>
            <w:r w:rsidRPr="00AC35CF">
              <w:rPr>
                <w:sz w:val="22"/>
                <w:szCs w:val="22"/>
              </w:rPr>
              <w:t>Valid inspection certificates and SWL/WLL verification</w:t>
            </w:r>
          </w:p>
        </w:tc>
        <w:tc>
          <w:tcPr>
            <w:tcW w:w="578" w:type="dxa"/>
          </w:tcPr>
          <w:p w14:paraId="245D0AF3" w14:textId="77777777" w:rsidR="00A95123" w:rsidRPr="00AC35CF" w:rsidRDefault="00A95123" w:rsidP="00805C8B">
            <w:pPr>
              <w:pStyle w:val="Compact"/>
              <w:jc w:val="right"/>
              <w:rPr>
                <w:sz w:val="22"/>
                <w:szCs w:val="22"/>
              </w:rPr>
            </w:pPr>
            <w:r w:rsidRPr="00AC35CF">
              <w:rPr>
                <w:sz w:val="22"/>
                <w:szCs w:val="22"/>
              </w:rPr>
              <w:t>4</w:t>
            </w:r>
          </w:p>
        </w:tc>
        <w:tc>
          <w:tcPr>
            <w:tcW w:w="449" w:type="dxa"/>
          </w:tcPr>
          <w:p w14:paraId="2079D93B" w14:textId="77777777" w:rsidR="00A95123" w:rsidRPr="00AC35CF" w:rsidRDefault="00A95123" w:rsidP="00805C8B">
            <w:pPr>
              <w:pStyle w:val="Compact"/>
              <w:jc w:val="right"/>
              <w:rPr>
                <w:sz w:val="22"/>
                <w:szCs w:val="22"/>
              </w:rPr>
            </w:pPr>
            <w:r w:rsidRPr="00AC35CF">
              <w:rPr>
                <w:sz w:val="22"/>
                <w:szCs w:val="22"/>
              </w:rPr>
              <w:t>5</w:t>
            </w:r>
          </w:p>
        </w:tc>
        <w:tc>
          <w:tcPr>
            <w:tcW w:w="513" w:type="dxa"/>
          </w:tcPr>
          <w:p w14:paraId="7D8F74D0" w14:textId="77777777" w:rsidR="00A95123" w:rsidRPr="00AC35CF" w:rsidRDefault="00A95123" w:rsidP="00805C8B">
            <w:pPr>
              <w:pStyle w:val="Compact"/>
              <w:jc w:val="right"/>
              <w:rPr>
                <w:sz w:val="22"/>
                <w:szCs w:val="22"/>
              </w:rPr>
            </w:pPr>
            <w:r w:rsidRPr="00AC35CF">
              <w:rPr>
                <w:sz w:val="22"/>
                <w:szCs w:val="22"/>
              </w:rPr>
              <w:t>20</w:t>
            </w:r>
          </w:p>
        </w:tc>
        <w:tc>
          <w:tcPr>
            <w:tcW w:w="700" w:type="dxa"/>
          </w:tcPr>
          <w:p w14:paraId="03813B3D" w14:textId="77777777" w:rsidR="00A95123" w:rsidRPr="00AC35CF" w:rsidRDefault="00A95123" w:rsidP="00805C8B">
            <w:pPr>
              <w:pStyle w:val="Compact"/>
              <w:jc w:val="right"/>
              <w:rPr>
                <w:sz w:val="22"/>
                <w:szCs w:val="22"/>
              </w:rPr>
            </w:pPr>
            <w:r w:rsidRPr="00AC35CF">
              <w:rPr>
                <w:sz w:val="22"/>
                <w:szCs w:val="22"/>
              </w:rPr>
              <w:t>5</w:t>
            </w:r>
          </w:p>
        </w:tc>
        <w:tc>
          <w:tcPr>
            <w:tcW w:w="1577" w:type="dxa"/>
          </w:tcPr>
          <w:p w14:paraId="0FCA4763" w14:textId="77777777" w:rsidR="00A95123" w:rsidRPr="00AC35CF" w:rsidRDefault="00A95123" w:rsidP="00805C8B">
            <w:pPr>
              <w:pStyle w:val="Compact"/>
              <w:rPr>
                <w:sz w:val="22"/>
                <w:szCs w:val="22"/>
              </w:rPr>
            </w:pPr>
            <w:r w:rsidRPr="00AC35CF">
              <w:rPr>
                <w:sz w:val="22"/>
                <w:szCs w:val="22"/>
              </w:rPr>
              <w:t>Lifting Supervisor</w:t>
            </w:r>
          </w:p>
        </w:tc>
      </w:tr>
      <w:tr w:rsidR="00A95123" w:rsidRPr="00234C43" w14:paraId="62D9C0A8" w14:textId="77777777" w:rsidTr="00E76FE8">
        <w:trPr>
          <w:trHeight w:val="620"/>
        </w:trPr>
        <w:tc>
          <w:tcPr>
            <w:tcW w:w="351" w:type="dxa"/>
          </w:tcPr>
          <w:p w14:paraId="43297CC3" w14:textId="77777777" w:rsidR="00A95123" w:rsidRPr="00234C43" w:rsidRDefault="00A95123" w:rsidP="00805C8B">
            <w:pPr>
              <w:pStyle w:val="Compact"/>
            </w:pPr>
            <w:r w:rsidRPr="00234C43">
              <w:t>7</w:t>
            </w:r>
          </w:p>
        </w:tc>
        <w:tc>
          <w:tcPr>
            <w:tcW w:w="1225" w:type="dxa"/>
          </w:tcPr>
          <w:p w14:paraId="29A416D0" w14:textId="77777777" w:rsidR="00A95123" w:rsidRPr="00AC35CF" w:rsidRDefault="00A95123" w:rsidP="00805C8B">
            <w:pPr>
              <w:pStyle w:val="Compact"/>
              <w:rPr>
                <w:sz w:val="22"/>
                <w:szCs w:val="22"/>
              </w:rPr>
            </w:pPr>
            <w:r w:rsidRPr="00AC35CF">
              <w:rPr>
                <w:sz w:val="22"/>
                <w:szCs w:val="22"/>
              </w:rPr>
              <w:t>Verify PPE</w:t>
            </w:r>
          </w:p>
        </w:tc>
        <w:tc>
          <w:tcPr>
            <w:tcW w:w="1225" w:type="dxa"/>
          </w:tcPr>
          <w:p w14:paraId="170BF877" w14:textId="77777777" w:rsidR="00A95123" w:rsidRPr="00AC35CF" w:rsidRDefault="00A95123" w:rsidP="00805C8B">
            <w:pPr>
              <w:pStyle w:val="Compact"/>
              <w:rPr>
                <w:sz w:val="22"/>
                <w:szCs w:val="22"/>
              </w:rPr>
            </w:pPr>
            <w:r w:rsidRPr="00AC35CF">
              <w:rPr>
                <w:sz w:val="22"/>
                <w:szCs w:val="22"/>
              </w:rPr>
              <w:t>Failure to use PPE</w:t>
            </w:r>
          </w:p>
        </w:tc>
        <w:tc>
          <w:tcPr>
            <w:tcW w:w="1893" w:type="dxa"/>
          </w:tcPr>
          <w:p w14:paraId="4147AAF9" w14:textId="77777777" w:rsidR="00A95123" w:rsidRPr="00AC35CF" w:rsidRDefault="00A95123" w:rsidP="00805C8B">
            <w:pPr>
              <w:pStyle w:val="Compact"/>
              <w:rPr>
                <w:sz w:val="22"/>
                <w:szCs w:val="22"/>
              </w:rPr>
            </w:pPr>
            <w:r w:rsidRPr="00AC35CF">
              <w:rPr>
                <w:sz w:val="22"/>
                <w:szCs w:val="22"/>
              </w:rPr>
              <w:t>Personal injuries</w:t>
            </w:r>
          </w:p>
        </w:tc>
        <w:tc>
          <w:tcPr>
            <w:tcW w:w="2431" w:type="dxa"/>
          </w:tcPr>
          <w:p w14:paraId="7576DFB5" w14:textId="77777777" w:rsidR="00A95123" w:rsidRPr="00AC35CF" w:rsidRDefault="00A95123" w:rsidP="00805C8B">
            <w:pPr>
              <w:pStyle w:val="Compact"/>
              <w:rPr>
                <w:sz w:val="22"/>
                <w:szCs w:val="22"/>
              </w:rPr>
            </w:pPr>
            <w:r w:rsidRPr="00AC35CF">
              <w:rPr>
                <w:sz w:val="22"/>
                <w:szCs w:val="22"/>
              </w:rPr>
              <w:t>Mandatory PPE inspection before work</w:t>
            </w:r>
          </w:p>
        </w:tc>
        <w:tc>
          <w:tcPr>
            <w:tcW w:w="578" w:type="dxa"/>
          </w:tcPr>
          <w:p w14:paraId="6C710701"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4726B310" w14:textId="77777777" w:rsidR="00A95123" w:rsidRPr="00AC35CF" w:rsidRDefault="00A95123" w:rsidP="00805C8B">
            <w:pPr>
              <w:pStyle w:val="Compact"/>
              <w:jc w:val="right"/>
              <w:rPr>
                <w:sz w:val="22"/>
                <w:szCs w:val="22"/>
              </w:rPr>
            </w:pPr>
            <w:r w:rsidRPr="00AC35CF">
              <w:rPr>
                <w:sz w:val="22"/>
                <w:szCs w:val="22"/>
              </w:rPr>
              <w:t>4</w:t>
            </w:r>
          </w:p>
        </w:tc>
        <w:tc>
          <w:tcPr>
            <w:tcW w:w="513" w:type="dxa"/>
          </w:tcPr>
          <w:p w14:paraId="32B056D6" w14:textId="77777777" w:rsidR="00A95123" w:rsidRPr="00AC35CF" w:rsidRDefault="00A95123" w:rsidP="00805C8B">
            <w:pPr>
              <w:pStyle w:val="Compact"/>
              <w:jc w:val="right"/>
              <w:rPr>
                <w:sz w:val="22"/>
                <w:szCs w:val="22"/>
              </w:rPr>
            </w:pPr>
            <w:r w:rsidRPr="00AC35CF">
              <w:rPr>
                <w:sz w:val="22"/>
                <w:szCs w:val="22"/>
              </w:rPr>
              <w:t>12</w:t>
            </w:r>
          </w:p>
        </w:tc>
        <w:tc>
          <w:tcPr>
            <w:tcW w:w="700" w:type="dxa"/>
          </w:tcPr>
          <w:p w14:paraId="32002A68" w14:textId="77777777" w:rsidR="00A95123" w:rsidRPr="00AC35CF" w:rsidRDefault="00A95123" w:rsidP="00805C8B">
            <w:pPr>
              <w:pStyle w:val="Compact"/>
              <w:jc w:val="right"/>
              <w:rPr>
                <w:sz w:val="22"/>
                <w:szCs w:val="22"/>
              </w:rPr>
            </w:pPr>
            <w:r w:rsidRPr="00AC35CF">
              <w:rPr>
                <w:sz w:val="22"/>
                <w:szCs w:val="22"/>
              </w:rPr>
              <w:t>3</w:t>
            </w:r>
          </w:p>
        </w:tc>
        <w:tc>
          <w:tcPr>
            <w:tcW w:w="1577" w:type="dxa"/>
          </w:tcPr>
          <w:p w14:paraId="4B67A961" w14:textId="77777777" w:rsidR="00A95123" w:rsidRPr="00AC35CF" w:rsidRDefault="00A95123" w:rsidP="00805C8B">
            <w:pPr>
              <w:pStyle w:val="Compact"/>
              <w:rPr>
                <w:sz w:val="22"/>
                <w:szCs w:val="22"/>
              </w:rPr>
            </w:pPr>
            <w:r w:rsidRPr="00AC35CF">
              <w:rPr>
                <w:sz w:val="22"/>
                <w:szCs w:val="22"/>
              </w:rPr>
              <w:t>HSE Officer</w:t>
            </w:r>
          </w:p>
        </w:tc>
      </w:tr>
      <w:tr w:rsidR="00A95123" w:rsidRPr="00234C43" w14:paraId="0285C7FC" w14:textId="77777777" w:rsidTr="00E76FE8">
        <w:trPr>
          <w:trHeight w:val="888"/>
        </w:trPr>
        <w:tc>
          <w:tcPr>
            <w:tcW w:w="351" w:type="dxa"/>
          </w:tcPr>
          <w:p w14:paraId="56C0E5BD" w14:textId="77777777" w:rsidR="00A95123" w:rsidRPr="00234C43" w:rsidRDefault="00A95123" w:rsidP="00805C8B">
            <w:pPr>
              <w:pStyle w:val="Compact"/>
            </w:pPr>
            <w:r w:rsidRPr="00234C43">
              <w:t>8</w:t>
            </w:r>
          </w:p>
        </w:tc>
        <w:tc>
          <w:tcPr>
            <w:tcW w:w="1225" w:type="dxa"/>
          </w:tcPr>
          <w:p w14:paraId="413A7567" w14:textId="77777777" w:rsidR="00A95123" w:rsidRPr="00AC35CF" w:rsidRDefault="00A95123" w:rsidP="00805C8B">
            <w:pPr>
              <w:pStyle w:val="Compact"/>
              <w:rPr>
                <w:sz w:val="22"/>
                <w:szCs w:val="22"/>
              </w:rPr>
            </w:pPr>
            <w:r w:rsidRPr="00AC35CF">
              <w:rPr>
                <w:sz w:val="22"/>
                <w:szCs w:val="22"/>
              </w:rPr>
              <w:t>Barricade Work Area</w:t>
            </w:r>
          </w:p>
        </w:tc>
        <w:tc>
          <w:tcPr>
            <w:tcW w:w="1225" w:type="dxa"/>
          </w:tcPr>
          <w:p w14:paraId="7AB6BFEA" w14:textId="77777777" w:rsidR="00A95123" w:rsidRPr="00AC35CF" w:rsidRDefault="00A95123" w:rsidP="00805C8B">
            <w:pPr>
              <w:pStyle w:val="Compact"/>
              <w:rPr>
                <w:sz w:val="22"/>
                <w:szCs w:val="22"/>
              </w:rPr>
            </w:pPr>
            <w:r w:rsidRPr="00AC35CF">
              <w:rPr>
                <w:sz w:val="22"/>
                <w:szCs w:val="22"/>
              </w:rPr>
              <w:t>Unauthorized entry</w:t>
            </w:r>
          </w:p>
        </w:tc>
        <w:tc>
          <w:tcPr>
            <w:tcW w:w="1893" w:type="dxa"/>
          </w:tcPr>
          <w:p w14:paraId="4FED697F" w14:textId="77777777" w:rsidR="00A95123" w:rsidRPr="00AC35CF" w:rsidRDefault="00A95123" w:rsidP="00805C8B">
            <w:pPr>
              <w:pStyle w:val="Compact"/>
              <w:rPr>
                <w:sz w:val="22"/>
                <w:szCs w:val="22"/>
              </w:rPr>
            </w:pPr>
            <w:r w:rsidRPr="00AC35CF">
              <w:rPr>
                <w:sz w:val="22"/>
                <w:szCs w:val="22"/>
              </w:rPr>
              <w:t>Personnel exposure to hazards</w:t>
            </w:r>
          </w:p>
        </w:tc>
        <w:tc>
          <w:tcPr>
            <w:tcW w:w="2431" w:type="dxa"/>
          </w:tcPr>
          <w:p w14:paraId="61F4FFC8" w14:textId="77777777" w:rsidR="00A95123" w:rsidRPr="00AC35CF" w:rsidRDefault="00A95123" w:rsidP="00805C8B">
            <w:pPr>
              <w:pStyle w:val="Compact"/>
              <w:rPr>
                <w:sz w:val="22"/>
                <w:szCs w:val="22"/>
              </w:rPr>
            </w:pPr>
            <w:r w:rsidRPr="00AC35CF">
              <w:rPr>
                <w:sz w:val="22"/>
                <w:szCs w:val="22"/>
              </w:rPr>
              <w:t>Install barriers and warning signs</w:t>
            </w:r>
          </w:p>
        </w:tc>
        <w:tc>
          <w:tcPr>
            <w:tcW w:w="578" w:type="dxa"/>
          </w:tcPr>
          <w:p w14:paraId="0F0582E9"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617BE3A8" w14:textId="77777777" w:rsidR="00A95123" w:rsidRPr="00AC35CF" w:rsidRDefault="00A95123" w:rsidP="00805C8B">
            <w:pPr>
              <w:pStyle w:val="Compact"/>
              <w:jc w:val="right"/>
              <w:rPr>
                <w:sz w:val="22"/>
                <w:szCs w:val="22"/>
              </w:rPr>
            </w:pPr>
            <w:r w:rsidRPr="00AC35CF">
              <w:rPr>
                <w:sz w:val="22"/>
                <w:szCs w:val="22"/>
              </w:rPr>
              <w:t>4</w:t>
            </w:r>
          </w:p>
        </w:tc>
        <w:tc>
          <w:tcPr>
            <w:tcW w:w="513" w:type="dxa"/>
          </w:tcPr>
          <w:p w14:paraId="68D99B04" w14:textId="77777777" w:rsidR="00A95123" w:rsidRPr="00AC35CF" w:rsidRDefault="00A95123" w:rsidP="00805C8B">
            <w:pPr>
              <w:pStyle w:val="Compact"/>
              <w:jc w:val="right"/>
              <w:rPr>
                <w:sz w:val="22"/>
                <w:szCs w:val="22"/>
              </w:rPr>
            </w:pPr>
            <w:r w:rsidRPr="00AC35CF">
              <w:rPr>
                <w:sz w:val="22"/>
                <w:szCs w:val="22"/>
              </w:rPr>
              <w:t>12</w:t>
            </w:r>
          </w:p>
        </w:tc>
        <w:tc>
          <w:tcPr>
            <w:tcW w:w="700" w:type="dxa"/>
          </w:tcPr>
          <w:p w14:paraId="7F1CD35F" w14:textId="77777777" w:rsidR="00A95123" w:rsidRPr="00AC35CF" w:rsidRDefault="00A95123" w:rsidP="00805C8B">
            <w:pPr>
              <w:pStyle w:val="Compact"/>
              <w:jc w:val="right"/>
              <w:rPr>
                <w:sz w:val="22"/>
                <w:szCs w:val="22"/>
              </w:rPr>
            </w:pPr>
            <w:r w:rsidRPr="00AC35CF">
              <w:rPr>
                <w:sz w:val="22"/>
                <w:szCs w:val="22"/>
              </w:rPr>
              <w:t>3</w:t>
            </w:r>
          </w:p>
        </w:tc>
        <w:tc>
          <w:tcPr>
            <w:tcW w:w="1577" w:type="dxa"/>
          </w:tcPr>
          <w:p w14:paraId="0FE5EB6F" w14:textId="77777777" w:rsidR="00A95123" w:rsidRPr="00AC35CF" w:rsidRDefault="00A95123" w:rsidP="00805C8B">
            <w:pPr>
              <w:pStyle w:val="Compact"/>
              <w:rPr>
                <w:sz w:val="22"/>
                <w:szCs w:val="22"/>
              </w:rPr>
            </w:pPr>
            <w:r w:rsidRPr="00AC35CF">
              <w:rPr>
                <w:sz w:val="22"/>
                <w:szCs w:val="22"/>
              </w:rPr>
              <w:t>Supervisor</w:t>
            </w:r>
          </w:p>
        </w:tc>
      </w:tr>
      <w:tr w:rsidR="00A95123" w:rsidRPr="00234C43" w14:paraId="676F4122" w14:textId="77777777" w:rsidTr="00E76FE8">
        <w:trPr>
          <w:trHeight w:val="1177"/>
        </w:trPr>
        <w:tc>
          <w:tcPr>
            <w:tcW w:w="351" w:type="dxa"/>
          </w:tcPr>
          <w:p w14:paraId="6155CD09" w14:textId="77777777" w:rsidR="00A95123" w:rsidRPr="00234C43" w:rsidRDefault="00A95123" w:rsidP="00805C8B">
            <w:pPr>
              <w:pStyle w:val="Compact"/>
            </w:pPr>
            <w:r w:rsidRPr="00234C43">
              <w:t>9</w:t>
            </w:r>
          </w:p>
        </w:tc>
        <w:tc>
          <w:tcPr>
            <w:tcW w:w="1225" w:type="dxa"/>
          </w:tcPr>
          <w:p w14:paraId="33A7BED8" w14:textId="77777777" w:rsidR="00A95123" w:rsidRPr="00AC35CF" w:rsidRDefault="00A95123" w:rsidP="00805C8B">
            <w:pPr>
              <w:pStyle w:val="Compact"/>
              <w:rPr>
                <w:sz w:val="22"/>
                <w:szCs w:val="22"/>
              </w:rPr>
            </w:pPr>
            <w:r w:rsidRPr="00AC35CF">
              <w:rPr>
                <w:sz w:val="22"/>
                <w:szCs w:val="22"/>
              </w:rPr>
              <w:t>Emergency Preparedness</w:t>
            </w:r>
          </w:p>
        </w:tc>
        <w:tc>
          <w:tcPr>
            <w:tcW w:w="1225" w:type="dxa"/>
          </w:tcPr>
          <w:p w14:paraId="45513684" w14:textId="77777777" w:rsidR="00A95123" w:rsidRPr="00AC35CF" w:rsidRDefault="00A95123" w:rsidP="00805C8B">
            <w:pPr>
              <w:pStyle w:val="Compact"/>
              <w:rPr>
                <w:sz w:val="22"/>
                <w:szCs w:val="22"/>
              </w:rPr>
            </w:pPr>
            <w:r w:rsidRPr="00AC35CF">
              <w:rPr>
                <w:sz w:val="22"/>
                <w:szCs w:val="22"/>
              </w:rPr>
              <w:t>Emergency equipment unavailable</w:t>
            </w:r>
          </w:p>
        </w:tc>
        <w:tc>
          <w:tcPr>
            <w:tcW w:w="1893" w:type="dxa"/>
          </w:tcPr>
          <w:p w14:paraId="57A53BD2" w14:textId="77777777" w:rsidR="00A95123" w:rsidRPr="00AC35CF" w:rsidRDefault="00A95123" w:rsidP="00805C8B">
            <w:pPr>
              <w:pStyle w:val="Compact"/>
              <w:rPr>
                <w:sz w:val="22"/>
                <w:szCs w:val="22"/>
              </w:rPr>
            </w:pPr>
            <w:r w:rsidRPr="00AC35CF">
              <w:rPr>
                <w:sz w:val="22"/>
                <w:szCs w:val="22"/>
              </w:rPr>
              <w:t>Delayed emergency response</w:t>
            </w:r>
          </w:p>
        </w:tc>
        <w:tc>
          <w:tcPr>
            <w:tcW w:w="2431" w:type="dxa"/>
          </w:tcPr>
          <w:p w14:paraId="78F4C745" w14:textId="77777777" w:rsidR="00A95123" w:rsidRPr="00AC35CF" w:rsidRDefault="00A95123" w:rsidP="00805C8B">
            <w:pPr>
              <w:pStyle w:val="Compact"/>
              <w:rPr>
                <w:sz w:val="22"/>
                <w:szCs w:val="22"/>
              </w:rPr>
            </w:pPr>
            <w:r w:rsidRPr="00AC35CF">
              <w:rPr>
                <w:sz w:val="22"/>
                <w:szCs w:val="22"/>
              </w:rPr>
              <w:t>Verify ERP, fire extinguishers and first aid equipment</w:t>
            </w:r>
          </w:p>
        </w:tc>
        <w:tc>
          <w:tcPr>
            <w:tcW w:w="578" w:type="dxa"/>
          </w:tcPr>
          <w:p w14:paraId="618D960E" w14:textId="77777777" w:rsidR="00A95123" w:rsidRPr="00AC35CF" w:rsidRDefault="00A95123" w:rsidP="00805C8B">
            <w:pPr>
              <w:pStyle w:val="Compact"/>
              <w:jc w:val="right"/>
              <w:rPr>
                <w:sz w:val="22"/>
                <w:szCs w:val="22"/>
              </w:rPr>
            </w:pPr>
            <w:r w:rsidRPr="00AC35CF">
              <w:rPr>
                <w:sz w:val="22"/>
                <w:szCs w:val="22"/>
              </w:rPr>
              <w:t>2</w:t>
            </w:r>
          </w:p>
        </w:tc>
        <w:tc>
          <w:tcPr>
            <w:tcW w:w="449" w:type="dxa"/>
          </w:tcPr>
          <w:p w14:paraId="0FC277D2" w14:textId="77777777" w:rsidR="00A95123" w:rsidRPr="00AC35CF" w:rsidRDefault="00A95123" w:rsidP="00805C8B">
            <w:pPr>
              <w:pStyle w:val="Compact"/>
              <w:jc w:val="right"/>
              <w:rPr>
                <w:sz w:val="22"/>
                <w:szCs w:val="22"/>
              </w:rPr>
            </w:pPr>
            <w:r w:rsidRPr="00AC35CF">
              <w:rPr>
                <w:sz w:val="22"/>
                <w:szCs w:val="22"/>
              </w:rPr>
              <w:t>5</w:t>
            </w:r>
          </w:p>
        </w:tc>
        <w:tc>
          <w:tcPr>
            <w:tcW w:w="513" w:type="dxa"/>
          </w:tcPr>
          <w:p w14:paraId="327B79DF" w14:textId="77777777" w:rsidR="00A95123" w:rsidRPr="00AC35CF" w:rsidRDefault="00A95123" w:rsidP="00805C8B">
            <w:pPr>
              <w:pStyle w:val="Compact"/>
              <w:jc w:val="right"/>
              <w:rPr>
                <w:sz w:val="22"/>
                <w:szCs w:val="22"/>
              </w:rPr>
            </w:pPr>
            <w:r w:rsidRPr="00AC35CF">
              <w:rPr>
                <w:sz w:val="22"/>
                <w:szCs w:val="22"/>
              </w:rPr>
              <w:t>10</w:t>
            </w:r>
          </w:p>
        </w:tc>
        <w:tc>
          <w:tcPr>
            <w:tcW w:w="700" w:type="dxa"/>
          </w:tcPr>
          <w:p w14:paraId="45FF3DE6" w14:textId="77777777" w:rsidR="00A95123" w:rsidRPr="00AC35CF" w:rsidRDefault="00A95123" w:rsidP="00805C8B">
            <w:pPr>
              <w:pStyle w:val="Compact"/>
              <w:jc w:val="right"/>
              <w:rPr>
                <w:sz w:val="22"/>
                <w:szCs w:val="22"/>
              </w:rPr>
            </w:pPr>
            <w:r w:rsidRPr="00AC35CF">
              <w:rPr>
                <w:sz w:val="22"/>
                <w:szCs w:val="22"/>
              </w:rPr>
              <w:t>4</w:t>
            </w:r>
          </w:p>
        </w:tc>
        <w:tc>
          <w:tcPr>
            <w:tcW w:w="1577" w:type="dxa"/>
          </w:tcPr>
          <w:p w14:paraId="6BF66AE2" w14:textId="77777777" w:rsidR="00A95123" w:rsidRPr="00AC35CF" w:rsidRDefault="00A95123" w:rsidP="00805C8B">
            <w:pPr>
              <w:pStyle w:val="Compact"/>
              <w:rPr>
                <w:sz w:val="22"/>
                <w:szCs w:val="22"/>
              </w:rPr>
            </w:pPr>
            <w:r w:rsidRPr="00AC35CF">
              <w:rPr>
                <w:sz w:val="22"/>
                <w:szCs w:val="22"/>
              </w:rPr>
              <w:t>HSE Officer</w:t>
            </w:r>
          </w:p>
        </w:tc>
      </w:tr>
      <w:tr w:rsidR="00A95123" w:rsidRPr="00234C43" w14:paraId="503C4AB9" w14:textId="77777777" w:rsidTr="00E76FE8">
        <w:trPr>
          <w:trHeight w:val="899"/>
        </w:trPr>
        <w:tc>
          <w:tcPr>
            <w:tcW w:w="351" w:type="dxa"/>
          </w:tcPr>
          <w:p w14:paraId="322297E2" w14:textId="77777777" w:rsidR="00A95123" w:rsidRPr="00234C43" w:rsidRDefault="00A95123" w:rsidP="00805C8B">
            <w:pPr>
              <w:pStyle w:val="Compact"/>
            </w:pPr>
            <w:r w:rsidRPr="00234C43">
              <w:t>10</w:t>
            </w:r>
          </w:p>
        </w:tc>
        <w:tc>
          <w:tcPr>
            <w:tcW w:w="1225" w:type="dxa"/>
          </w:tcPr>
          <w:p w14:paraId="74298D78" w14:textId="77777777" w:rsidR="00A95123" w:rsidRPr="00AC35CF" w:rsidRDefault="00A95123" w:rsidP="00805C8B">
            <w:pPr>
              <w:pStyle w:val="Compact"/>
              <w:rPr>
                <w:sz w:val="22"/>
                <w:szCs w:val="22"/>
              </w:rPr>
            </w:pPr>
            <w:r w:rsidRPr="00AC35CF">
              <w:rPr>
                <w:sz w:val="22"/>
                <w:szCs w:val="22"/>
              </w:rPr>
              <w:t>Communication Check</w:t>
            </w:r>
          </w:p>
        </w:tc>
        <w:tc>
          <w:tcPr>
            <w:tcW w:w="1225" w:type="dxa"/>
          </w:tcPr>
          <w:p w14:paraId="792522A9" w14:textId="77777777" w:rsidR="00A95123" w:rsidRPr="00AC35CF" w:rsidRDefault="00A95123" w:rsidP="00805C8B">
            <w:pPr>
              <w:pStyle w:val="Compact"/>
              <w:rPr>
                <w:sz w:val="22"/>
                <w:szCs w:val="22"/>
              </w:rPr>
            </w:pPr>
            <w:r w:rsidRPr="00AC35CF">
              <w:rPr>
                <w:sz w:val="22"/>
                <w:szCs w:val="22"/>
              </w:rPr>
              <w:t>Communication failure</w:t>
            </w:r>
          </w:p>
        </w:tc>
        <w:tc>
          <w:tcPr>
            <w:tcW w:w="1893" w:type="dxa"/>
          </w:tcPr>
          <w:p w14:paraId="20AFA728" w14:textId="77777777" w:rsidR="00A95123" w:rsidRPr="00AC35CF" w:rsidRDefault="00A95123" w:rsidP="00805C8B">
            <w:pPr>
              <w:pStyle w:val="Compact"/>
              <w:rPr>
                <w:sz w:val="22"/>
                <w:szCs w:val="22"/>
              </w:rPr>
            </w:pPr>
            <w:r w:rsidRPr="00AC35CF">
              <w:rPr>
                <w:sz w:val="22"/>
                <w:szCs w:val="22"/>
              </w:rPr>
              <w:t>Delayed response during operations</w:t>
            </w:r>
          </w:p>
        </w:tc>
        <w:tc>
          <w:tcPr>
            <w:tcW w:w="2431" w:type="dxa"/>
          </w:tcPr>
          <w:p w14:paraId="0DAC6374" w14:textId="77777777" w:rsidR="00A95123" w:rsidRPr="00AC35CF" w:rsidRDefault="00A95123" w:rsidP="00805C8B">
            <w:pPr>
              <w:pStyle w:val="Compact"/>
              <w:rPr>
                <w:sz w:val="22"/>
                <w:szCs w:val="22"/>
              </w:rPr>
            </w:pPr>
            <w:r w:rsidRPr="00AC35CF">
              <w:rPr>
                <w:sz w:val="22"/>
                <w:szCs w:val="22"/>
              </w:rPr>
              <w:t>Test radios and communication devices before work</w:t>
            </w:r>
          </w:p>
        </w:tc>
        <w:tc>
          <w:tcPr>
            <w:tcW w:w="578" w:type="dxa"/>
          </w:tcPr>
          <w:p w14:paraId="29701C47" w14:textId="77777777" w:rsidR="00A95123" w:rsidRPr="00AC35CF" w:rsidRDefault="00A95123" w:rsidP="00805C8B">
            <w:pPr>
              <w:pStyle w:val="Compact"/>
              <w:jc w:val="right"/>
              <w:rPr>
                <w:sz w:val="22"/>
                <w:szCs w:val="22"/>
              </w:rPr>
            </w:pPr>
            <w:r w:rsidRPr="00AC35CF">
              <w:rPr>
                <w:sz w:val="22"/>
                <w:szCs w:val="22"/>
              </w:rPr>
              <w:t>3</w:t>
            </w:r>
          </w:p>
        </w:tc>
        <w:tc>
          <w:tcPr>
            <w:tcW w:w="449" w:type="dxa"/>
          </w:tcPr>
          <w:p w14:paraId="4CF9A00A" w14:textId="77777777" w:rsidR="00A95123" w:rsidRPr="00AC35CF" w:rsidRDefault="00A95123" w:rsidP="00805C8B">
            <w:pPr>
              <w:pStyle w:val="Compact"/>
              <w:jc w:val="right"/>
              <w:rPr>
                <w:sz w:val="22"/>
                <w:szCs w:val="22"/>
              </w:rPr>
            </w:pPr>
            <w:r w:rsidRPr="00AC35CF">
              <w:rPr>
                <w:sz w:val="22"/>
                <w:szCs w:val="22"/>
              </w:rPr>
              <w:t>3</w:t>
            </w:r>
          </w:p>
        </w:tc>
        <w:tc>
          <w:tcPr>
            <w:tcW w:w="513" w:type="dxa"/>
          </w:tcPr>
          <w:p w14:paraId="1F7D8E14" w14:textId="77777777" w:rsidR="00A95123" w:rsidRPr="00AC35CF" w:rsidRDefault="00A95123" w:rsidP="00805C8B">
            <w:pPr>
              <w:pStyle w:val="Compact"/>
              <w:jc w:val="right"/>
              <w:rPr>
                <w:sz w:val="22"/>
                <w:szCs w:val="22"/>
              </w:rPr>
            </w:pPr>
            <w:r w:rsidRPr="00AC35CF">
              <w:rPr>
                <w:sz w:val="22"/>
                <w:szCs w:val="22"/>
              </w:rPr>
              <w:t>9</w:t>
            </w:r>
          </w:p>
        </w:tc>
        <w:tc>
          <w:tcPr>
            <w:tcW w:w="700" w:type="dxa"/>
          </w:tcPr>
          <w:p w14:paraId="2EC06511" w14:textId="77777777" w:rsidR="00A95123" w:rsidRPr="00AC35CF" w:rsidRDefault="00A95123" w:rsidP="00805C8B">
            <w:pPr>
              <w:pStyle w:val="Compact"/>
              <w:jc w:val="right"/>
              <w:rPr>
                <w:sz w:val="22"/>
                <w:szCs w:val="22"/>
              </w:rPr>
            </w:pPr>
            <w:r w:rsidRPr="00AC35CF">
              <w:rPr>
                <w:sz w:val="22"/>
                <w:szCs w:val="22"/>
              </w:rPr>
              <w:t>3</w:t>
            </w:r>
          </w:p>
        </w:tc>
        <w:tc>
          <w:tcPr>
            <w:tcW w:w="1577" w:type="dxa"/>
          </w:tcPr>
          <w:p w14:paraId="25F201D0" w14:textId="77777777" w:rsidR="00A95123" w:rsidRPr="00AC35CF" w:rsidRDefault="00A95123" w:rsidP="00805C8B">
            <w:pPr>
              <w:pStyle w:val="Compact"/>
              <w:rPr>
                <w:sz w:val="22"/>
                <w:szCs w:val="22"/>
              </w:rPr>
            </w:pPr>
            <w:r w:rsidRPr="00AC35CF">
              <w:rPr>
                <w:sz w:val="22"/>
                <w:szCs w:val="22"/>
              </w:rPr>
              <w:t>Supervisor</w:t>
            </w:r>
          </w:p>
        </w:tc>
      </w:tr>
    </w:tbl>
    <w:p w14:paraId="728B6FD2" w14:textId="77777777" w:rsidR="00622546" w:rsidRDefault="00622546" w:rsidP="00A95123"/>
    <w:p w14:paraId="441A42D1" w14:textId="77777777" w:rsidR="00622546" w:rsidRDefault="00622546" w:rsidP="00A95123"/>
    <w:p w14:paraId="340B83F5" w14:textId="6A4DC20C" w:rsidR="00A95123" w:rsidRPr="00234C43" w:rsidRDefault="008E7076" w:rsidP="00A95123">
      <w:r>
        <w:pict w14:anchorId="3F44A26E">
          <v:rect id="_x0000_i1044" style="width:0;height:1.5pt" o:hralign="center" o:hrstd="t" o:hr="t"/>
        </w:pict>
      </w:r>
    </w:p>
    <w:p w14:paraId="38D2254C" w14:textId="77777777" w:rsidR="00A95123" w:rsidRPr="00234C43" w:rsidRDefault="00A95123" w:rsidP="00A95123">
      <w:pPr>
        <w:pStyle w:val="Heading2"/>
      </w:pPr>
      <w:bookmarkStart w:id="61" w:name="_Toc236009123"/>
      <w:bookmarkStart w:id="62" w:name="general-control-requirements"/>
      <w:bookmarkEnd w:id="60"/>
      <w:r w:rsidRPr="00234C43">
        <w:t>General Control Requirements</w:t>
      </w:r>
      <w:bookmarkEnd w:id="61"/>
    </w:p>
    <w:p w14:paraId="70ED9F89" w14:textId="77777777" w:rsidR="00A95123" w:rsidRPr="00234C43" w:rsidRDefault="00A95123" w:rsidP="00A95123">
      <w:pPr>
        <w:pStyle w:val="Heading3"/>
      </w:pPr>
      <w:bookmarkStart w:id="63" w:name="_Toc236009124"/>
      <w:bookmarkStart w:id="64" w:name="متطلبات-التحكم-العامة"/>
      <w:r w:rsidRPr="00234C43">
        <w:rPr>
          <w:rFonts w:ascii="Arial" w:hAnsi="Arial" w:cs="Arial"/>
        </w:rPr>
        <w:t>متطلبات</w:t>
      </w:r>
      <w:r w:rsidRPr="00234C43">
        <w:t xml:space="preserve"> </w:t>
      </w:r>
      <w:r w:rsidRPr="00234C43">
        <w:rPr>
          <w:rFonts w:ascii="Arial" w:hAnsi="Arial" w:cs="Arial"/>
        </w:rPr>
        <w:t>التحكم</w:t>
      </w:r>
      <w:r w:rsidRPr="00234C43">
        <w:t xml:space="preserve"> </w:t>
      </w:r>
      <w:r w:rsidRPr="00234C43">
        <w:rPr>
          <w:rFonts w:ascii="Arial" w:hAnsi="Arial" w:cs="Arial"/>
        </w:rPr>
        <w:t>العامة</w:t>
      </w:r>
      <w:bookmarkEnd w:id="63"/>
    </w:p>
    <w:p w14:paraId="670E3D2F" w14:textId="77777777" w:rsidR="00A95123" w:rsidRPr="00234C43" w:rsidRDefault="00A95123" w:rsidP="00A95123">
      <w:pPr>
        <w:pStyle w:val="Heading3"/>
      </w:pPr>
      <w:bookmarkStart w:id="65" w:name="_Toc236009125"/>
      <w:bookmarkEnd w:id="64"/>
      <w:r w:rsidRPr="00234C43">
        <w:t>English</w:t>
      </w:r>
      <w:bookmarkEnd w:id="65"/>
    </w:p>
    <w:p w14:paraId="284E1C00" w14:textId="77777777" w:rsidR="00A95123" w:rsidRPr="00234C43" w:rsidRDefault="00A95123" w:rsidP="00A95123">
      <w:pPr>
        <w:pStyle w:val="Compact"/>
        <w:numPr>
          <w:ilvl w:val="0"/>
          <w:numId w:val="33"/>
        </w:numPr>
      </w:pPr>
      <w:r w:rsidRPr="00234C43">
        <w:t>Conduct a Risk Assessment (RA) or Job Safety Analysis (JSA) before starting work.</w:t>
      </w:r>
    </w:p>
    <w:p w14:paraId="5795035E" w14:textId="77777777" w:rsidR="00A95123" w:rsidRPr="00234C43" w:rsidRDefault="00A95123" w:rsidP="00A95123">
      <w:pPr>
        <w:pStyle w:val="Compact"/>
        <w:numPr>
          <w:ilvl w:val="0"/>
          <w:numId w:val="33"/>
        </w:numPr>
      </w:pPr>
      <w:r w:rsidRPr="00234C43">
        <w:t>Ensure all personnel are trained and authorized.</w:t>
      </w:r>
    </w:p>
    <w:p w14:paraId="0AAEFF0C" w14:textId="77777777" w:rsidR="00A95123" w:rsidRPr="00234C43" w:rsidRDefault="00A95123" w:rsidP="00A95123">
      <w:pPr>
        <w:pStyle w:val="Compact"/>
        <w:numPr>
          <w:ilvl w:val="0"/>
          <w:numId w:val="33"/>
        </w:numPr>
      </w:pPr>
      <w:r w:rsidRPr="00234C43">
        <w:t>Verify the validity of inspection and calibration certificates.</w:t>
      </w:r>
    </w:p>
    <w:p w14:paraId="767B374A" w14:textId="77777777" w:rsidR="00A95123" w:rsidRPr="00234C43" w:rsidRDefault="00A95123" w:rsidP="00A95123">
      <w:pPr>
        <w:pStyle w:val="Compact"/>
        <w:numPr>
          <w:ilvl w:val="0"/>
          <w:numId w:val="33"/>
        </w:numPr>
      </w:pPr>
      <w:r w:rsidRPr="00234C43">
        <w:t>Ensure all lifting equipment complies with SWL/WLL requirements.</w:t>
      </w:r>
    </w:p>
    <w:p w14:paraId="7004FA1B" w14:textId="77777777" w:rsidR="00A95123" w:rsidRPr="00234C43" w:rsidRDefault="00A95123" w:rsidP="00A95123">
      <w:pPr>
        <w:pStyle w:val="Compact"/>
        <w:numPr>
          <w:ilvl w:val="0"/>
          <w:numId w:val="33"/>
        </w:numPr>
      </w:pPr>
      <w:r w:rsidRPr="00234C43">
        <w:t>Conduct Toolbox Talk before every shift.</w:t>
      </w:r>
    </w:p>
    <w:p w14:paraId="09FBD120" w14:textId="77777777" w:rsidR="00A95123" w:rsidRPr="00234C43" w:rsidRDefault="00A95123" w:rsidP="00A95123">
      <w:pPr>
        <w:pStyle w:val="Compact"/>
        <w:numPr>
          <w:ilvl w:val="0"/>
          <w:numId w:val="33"/>
        </w:numPr>
      </w:pPr>
      <w:r w:rsidRPr="00234C43">
        <w:t>Wear the required Personal Protective Equipment (PPE).</w:t>
      </w:r>
    </w:p>
    <w:p w14:paraId="1C928115" w14:textId="77777777" w:rsidR="00A95123" w:rsidRPr="00234C43" w:rsidRDefault="00A95123" w:rsidP="00A95123">
      <w:pPr>
        <w:pStyle w:val="Compact"/>
        <w:numPr>
          <w:ilvl w:val="0"/>
          <w:numId w:val="33"/>
        </w:numPr>
      </w:pPr>
      <w:r w:rsidRPr="00234C43">
        <w:t>Establish exclusion zones using barriers and warning signs.</w:t>
      </w:r>
    </w:p>
    <w:p w14:paraId="3B6ECEE8" w14:textId="77777777" w:rsidR="00A95123" w:rsidRPr="00234C43" w:rsidRDefault="00A95123" w:rsidP="00A95123">
      <w:pPr>
        <w:pStyle w:val="Compact"/>
        <w:numPr>
          <w:ilvl w:val="0"/>
          <w:numId w:val="33"/>
        </w:numPr>
      </w:pPr>
      <w:r w:rsidRPr="00234C43">
        <w:t>Confirm emergency response arrangements before commencing work.</w:t>
      </w:r>
    </w:p>
    <w:p w14:paraId="250470AD" w14:textId="77777777" w:rsidR="00A95123" w:rsidRPr="00234C43" w:rsidRDefault="00A95123" w:rsidP="00A95123">
      <w:pPr>
        <w:pStyle w:val="Heading3"/>
        <w:bidi/>
      </w:pPr>
      <w:bookmarkStart w:id="66" w:name="_Toc236009126"/>
      <w:r w:rsidRPr="00234C43">
        <w:rPr>
          <w:rFonts w:ascii="Arial" w:hAnsi="Arial" w:cs="Arial"/>
        </w:rPr>
        <w:lastRenderedPageBreak/>
        <w:t>العربية</w:t>
      </w:r>
      <w:bookmarkEnd w:id="66"/>
    </w:p>
    <w:p w14:paraId="366360E2" w14:textId="77777777" w:rsidR="00A95123" w:rsidRPr="00234C43" w:rsidRDefault="00A95123" w:rsidP="00A95123">
      <w:pPr>
        <w:pStyle w:val="Compact"/>
        <w:numPr>
          <w:ilvl w:val="0"/>
          <w:numId w:val="33"/>
        </w:numPr>
        <w:bidi/>
      </w:pPr>
      <w:r w:rsidRPr="00234C43">
        <w:rPr>
          <w:rFonts w:ascii="Arial" w:hAnsi="Arial" w:cs="Arial"/>
        </w:rPr>
        <w:t>إجراء</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r w:rsidRPr="00234C43">
        <w:t xml:space="preserve"> (RA) </w:t>
      </w:r>
      <w:r w:rsidRPr="00234C43">
        <w:rPr>
          <w:rFonts w:ascii="Arial" w:hAnsi="Arial" w:cs="Arial"/>
        </w:rPr>
        <w:t>أو</w:t>
      </w:r>
      <w:r w:rsidRPr="00234C43">
        <w:t xml:space="preserve"> </w:t>
      </w:r>
      <w:r w:rsidRPr="00234C43">
        <w:rPr>
          <w:rFonts w:ascii="Arial" w:hAnsi="Arial" w:cs="Arial"/>
        </w:rPr>
        <w:t>تحليل</w:t>
      </w:r>
      <w:r w:rsidRPr="00234C43">
        <w:t xml:space="preserve"> </w:t>
      </w:r>
      <w:r w:rsidRPr="00234C43">
        <w:rPr>
          <w:rFonts w:ascii="Arial" w:hAnsi="Arial" w:cs="Arial"/>
        </w:rPr>
        <w:t>سلامة</w:t>
      </w:r>
      <w:r w:rsidRPr="00234C43">
        <w:t xml:space="preserve"> </w:t>
      </w:r>
      <w:r w:rsidRPr="00234C43">
        <w:rPr>
          <w:rFonts w:ascii="Arial" w:hAnsi="Arial" w:cs="Arial"/>
        </w:rPr>
        <w:t>العمل</w:t>
      </w:r>
      <w:r w:rsidRPr="00234C43">
        <w:t xml:space="preserve"> (JSA) </w:t>
      </w:r>
      <w:r w:rsidRPr="00234C43">
        <w:rPr>
          <w:rFonts w:ascii="Arial" w:hAnsi="Arial" w:cs="Arial"/>
        </w:rPr>
        <w:t>قبل</w:t>
      </w:r>
      <w:r w:rsidRPr="00234C43">
        <w:t xml:space="preserve"> </w:t>
      </w:r>
      <w:r w:rsidRPr="00234C43">
        <w:rPr>
          <w:rFonts w:ascii="Arial" w:hAnsi="Arial" w:cs="Arial"/>
        </w:rPr>
        <w:t>بدء</w:t>
      </w:r>
      <w:r w:rsidRPr="00234C43">
        <w:t xml:space="preserve"> </w:t>
      </w:r>
      <w:r w:rsidRPr="00234C43">
        <w:rPr>
          <w:rFonts w:ascii="Arial" w:hAnsi="Arial" w:cs="Arial"/>
        </w:rPr>
        <w:t>العمل</w:t>
      </w:r>
      <w:r w:rsidRPr="00234C43">
        <w:t>.</w:t>
      </w:r>
    </w:p>
    <w:p w14:paraId="1D88953F" w14:textId="77777777" w:rsidR="00A95123" w:rsidRPr="00234C43" w:rsidRDefault="00A95123" w:rsidP="00A95123">
      <w:pPr>
        <w:pStyle w:val="Compact"/>
        <w:numPr>
          <w:ilvl w:val="0"/>
          <w:numId w:val="33"/>
        </w:numPr>
        <w:bidi/>
      </w:pPr>
      <w:r w:rsidRPr="00234C43">
        <w:rPr>
          <w:rFonts w:ascii="Arial" w:hAnsi="Arial" w:cs="Arial"/>
        </w:rPr>
        <w:t>التأكد</w:t>
      </w:r>
      <w:r w:rsidRPr="00234C43">
        <w:t xml:space="preserve"> </w:t>
      </w:r>
      <w:r w:rsidRPr="00234C43">
        <w:rPr>
          <w:rFonts w:ascii="Arial" w:hAnsi="Arial" w:cs="Arial"/>
        </w:rPr>
        <w:t>من</w:t>
      </w:r>
      <w:r w:rsidRPr="00234C43">
        <w:t xml:space="preserve"> </w:t>
      </w:r>
      <w:r w:rsidRPr="00234C43">
        <w:rPr>
          <w:rFonts w:ascii="Arial" w:hAnsi="Arial" w:cs="Arial"/>
        </w:rPr>
        <w:t>أن</w:t>
      </w:r>
      <w:r w:rsidRPr="00234C43">
        <w:t xml:space="preserve"> </w:t>
      </w:r>
      <w:r w:rsidRPr="00234C43">
        <w:rPr>
          <w:rFonts w:ascii="Arial" w:hAnsi="Arial" w:cs="Arial"/>
        </w:rPr>
        <w:t>جميع</w:t>
      </w:r>
      <w:r w:rsidRPr="00234C43">
        <w:t xml:space="preserve"> </w:t>
      </w:r>
      <w:r w:rsidRPr="00234C43">
        <w:rPr>
          <w:rFonts w:ascii="Arial" w:hAnsi="Arial" w:cs="Arial"/>
        </w:rPr>
        <w:t>العاملين</w:t>
      </w:r>
      <w:r w:rsidRPr="00234C43">
        <w:t xml:space="preserve"> </w:t>
      </w:r>
      <w:r w:rsidRPr="00234C43">
        <w:rPr>
          <w:rFonts w:ascii="Arial" w:hAnsi="Arial" w:cs="Arial"/>
        </w:rPr>
        <w:t>مدربون</w:t>
      </w:r>
      <w:r w:rsidRPr="00234C43">
        <w:t xml:space="preserve"> </w:t>
      </w:r>
      <w:r w:rsidRPr="00234C43">
        <w:rPr>
          <w:rFonts w:ascii="Arial" w:hAnsi="Arial" w:cs="Arial"/>
        </w:rPr>
        <w:t>ومصرح</w:t>
      </w:r>
      <w:r w:rsidRPr="00234C43">
        <w:t xml:space="preserve"> </w:t>
      </w:r>
      <w:r w:rsidRPr="00234C43">
        <w:rPr>
          <w:rFonts w:ascii="Arial" w:hAnsi="Arial" w:cs="Arial"/>
        </w:rPr>
        <w:t>لهم</w:t>
      </w:r>
      <w:r w:rsidRPr="00234C43">
        <w:t>.</w:t>
      </w:r>
    </w:p>
    <w:p w14:paraId="1BD24EE2" w14:textId="77777777" w:rsidR="00A95123" w:rsidRPr="00234C43" w:rsidRDefault="00A95123" w:rsidP="00A95123">
      <w:pPr>
        <w:pStyle w:val="Compact"/>
        <w:numPr>
          <w:ilvl w:val="0"/>
          <w:numId w:val="33"/>
        </w:numPr>
        <w:bidi/>
      </w:pPr>
      <w:r w:rsidRPr="00234C43">
        <w:rPr>
          <w:rFonts w:ascii="Arial" w:hAnsi="Arial" w:cs="Arial"/>
        </w:rPr>
        <w:t>التحقق</w:t>
      </w:r>
      <w:r w:rsidRPr="00234C43">
        <w:t xml:space="preserve"> </w:t>
      </w:r>
      <w:r w:rsidRPr="00234C43">
        <w:rPr>
          <w:rFonts w:ascii="Arial" w:hAnsi="Arial" w:cs="Arial"/>
        </w:rPr>
        <w:t>من</w:t>
      </w:r>
      <w:r w:rsidRPr="00234C43">
        <w:t xml:space="preserve"> </w:t>
      </w:r>
      <w:r w:rsidRPr="00234C43">
        <w:rPr>
          <w:rFonts w:ascii="Arial" w:hAnsi="Arial" w:cs="Arial"/>
        </w:rPr>
        <w:t>صلاحية</w:t>
      </w:r>
      <w:r w:rsidRPr="00234C43">
        <w:t xml:space="preserve"> </w:t>
      </w:r>
      <w:r w:rsidRPr="00234C43">
        <w:rPr>
          <w:rFonts w:ascii="Arial" w:hAnsi="Arial" w:cs="Arial"/>
        </w:rPr>
        <w:t>شهادات</w:t>
      </w:r>
      <w:r w:rsidRPr="00234C43">
        <w:t xml:space="preserve"> </w:t>
      </w:r>
      <w:r w:rsidRPr="00234C43">
        <w:rPr>
          <w:rFonts w:ascii="Arial" w:hAnsi="Arial" w:cs="Arial"/>
        </w:rPr>
        <w:t>الفحص</w:t>
      </w:r>
      <w:r w:rsidRPr="00234C43">
        <w:t xml:space="preserve"> </w:t>
      </w:r>
      <w:r w:rsidRPr="00234C43">
        <w:rPr>
          <w:rFonts w:ascii="Arial" w:hAnsi="Arial" w:cs="Arial"/>
        </w:rPr>
        <w:t>والمعايرة</w:t>
      </w:r>
      <w:r w:rsidRPr="00234C43">
        <w:t>.</w:t>
      </w:r>
    </w:p>
    <w:p w14:paraId="6E28E208" w14:textId="77777777" w:rsidR="00A95123" w:rsidRPr="00234C43" w:rsidRDefault="00A95123" w:rsidP="00A95123">
      <w:pPr>
        <w:pStyle w:val="Compact"/>
        <w:numPr>
          <w:ilvl w:val="0"/>
          <w:numId w:val="33"/>
        </w:numPr>
        <w:bidi/>
      </w:pPr>
      <w:r w:rsidRPr="00234C43">
        <w:rPr>
          <w:rFonts w:ascii="Arial" w:hAnsi="Arial" w:cs="Arial"/>
        </w:rPr>
        <w:t>التأكد</w:t>
      </w:r>
      <w:r w:rsidRPr="00234C43">
        <w:t xml:space="preserve"> </w:t>
      </w:r>
      <w:r w:rsidRPr="00234C43">
        <w:rPr>
          <w:rFonts w:ascii="Arial" w:hAnsi="Arial" w:cs="Arial"/>
        </w:rPr>
        <w:t>من</w:t>
      </w:r>
      <w:r w:rsidRPr="00234C43">
        <w:t xml:space="preserve"> </w:t>
      </w:r>
      <w:r w:rsidRPr="00234C43">
        <w:rPr>
          <w:rFonts w:ascii="Arial" w:hAnsi="Arial" w:cs="Arial"/>
        </w:rPr>
        <w:t>مطابقة</w:t>
      </w:r>
      <w:r w:rsidRPr="00234C43">
        <w:t xml:space="preserve"> </w:t>
      </w:r>
      <w:r w:rsidRPr="00234C43">
        <w:rPr>
          <w:rFonts w:ascii="Arial" w:hAnsi="Arial" w:cs="Arial"/>
        </w:rPr>
        <w:t>معدات</w:t>
      </w:r>
      <w:r w:rsidRPr="00234C43">
        <w:t xml:space="preserve"> </w:t>
      </w:r>
      <w:r w:rsidRPr="00234C43">
        <w:rPr>
          <w:rFonts w:ascii="Arial" w:hAnsi="Arial" w:cs="Arial"/>
        </w:rPr>
        <w:t>الرفع</w:t>
      </w:r>
      <w:r w:rsidRPr="00234C43">
        <w:t xml:space="preserve"> </w:t>
      </w:r>
      <w:r w:rsidRPr="00234C43">
        <w:rPr>
          <w:rFonts w:ascii="Arial" w:hAnsi="Arial" w:cs="Arial"/>
        </w:rPr>
        <w:t>لمتطلبات</w:t>
      </w:r>
      <w:r w:rsidRPr="00234C43">
        <w:t xml:space="preserve"> SWL/WLL.</w:t>
      </w:r>
    </w:p>
    <w:p w14:paraId="31743402" w14:textId="77777777" w:rsidR="00A95123" w:rsidRPr="00234C43" w:rsidRDefault="00A95123" w:rsidP="00A95123">
      <w:pPr>
        <w:pStyle w:val="Compact"/>
        <w:numPr>
          <w:ilvl w:val="0"/>
          <w:numId w:val="33"/>
        </w:numPr>
        <w:bidi/>
      </w:pPr>
      <w:r w:rsidRPr="00234C43">
        <w:rPr>
          <w:rFonts w:ascii="Arial" w:hAnsi="Arial" w:cs="Arial"/>
        </w:rPr>
        <w:t>عقد</w:t>
      </w:r>
      <w:r w:rsidRPr="00234C43">
        <w:t xml:space="preserve"> </w:t>
      </w:r>
      <w:r w:rsidRPr="00234C43">
        <w:rPr>
          <w:rFonts w:ascii="Arial" w:hAnsi="Arial" w:cs="Arial"/>
        </w:rPr>
        <w:t>اجتماع</w:t>
      </w:r>
      <w:r w:rsidRPr="00234C43">
        <w:t xml:space="preserve"> </w:t>
      </w:r>
      <w:r w:rsidRPr="00234C43">
        <w:rPr>
          <w:rFonts w:ascii="Arial" w:hAnsi="Arial" w:cs="Arial"/>
        </w:rPr>
        <w:t>السلامة</w:t>
      </w:r>
      <w:r w:rsidRPr="00234C43">
        <w:t xml:space="preserve"> (Toolbox Talk) </w:t>
      </w:r>
      <w:r w:rsidRPr="00234C43">
        <w:rPr>
          <w:rFonts w:ascii="Arial" w:hAnsi="Arial" w:cs="Arial"/>
        </w:rPr>
        <w:t>قبل</w:t>
      </w:r>
      <w:r w:rsidRPr="00234C43">
        <w:t xml:space="preserve"> </w:t>
      </w:r>
      <w:r w:rsidRPr="00234C43">
        <w:rPr>
          <w:rFonts w:ascii="Arial" w:hAnsi="Arial" w:cs="Arial"/>
        </w:rPr>
        <w:t>كل</w:t>
      </w:r>
      <w:r w:rsidRPr="00234C43">
        <w:t xml:space="preserve"> </w:t>
      </w:r>
      <w:r w:rsidRPr="00234C43">
        <w:rPr>
          <w:rFonts w:ascii="Arial" w:hAnsi="Arial" w:cs="Arial"/>
        </w:rPr>
        <w:t>وردية</w:t>
      </w:r>
      <w:r w:rsidRPr="00234C43">
        <w:t>.</w:t>
      </w:r>
    </w:p>
    <w:p w14:paraId="51FC082B" w14:textId="77777777" w:rsidR="00A95123" w:rsidRPr="00234C43" w:rsidRDefault="00A95123" w:rsidP="00A95123">
      <w:pPr>
        <w:pStyle w:val="Compact"/>
        <w:numPr>
          <w:ilvl w:val="0"/>
          <w:numId w:val="33"/>
        </w:numPr>
        <w:bidi/>
      </w:pPr>
      <w:r w:rsidRPr="00234C43">
        <w:rPr>
          <w:rFonts w:ascii="Arial" w:hAnsi="Arial" w:cs="Arial"/>
        </w:rPr>
        <w:t>ارتداء</w:t>
      </w:r>
      <w:r w:rsidRPr="00234C43">
        <w:t xml:space="preserve"> </w:t>
      </w:r>
      <w:r w:rsidRPr="00234C43">
        <w:rPr>
          <w:rFonts w:ascii="Arial" w:hAnsi="Arial" w:cs="Arial"/>
        </w:rPr>
        <w:t>معدات</w:t>
      </w:r>
      <w:r w:rsidRPr="00234C43">
        <w:t xml:space="preserve"> </w:t>
      </w:r>
      <w:r w:rsidRPr="00234C43">
        <w:rPr>
          <w:rFonts w:ascii="Arial" w:hAnsi="Arial" w:cs="Arial"/>
        </w:rPr>
        <w:t>الوقاية</w:t>
      </w:r>
      <w:r w:rsidRPr="00234C43">
        <w:t xml:space="preserve"> </w:t>
      </w:r>
      <w:r w:rsidRPr="00234C43">
        <w:rPr>
          <w:rFonts w:ascii="Arial" w:hAnsi="Arial" w:cs="Arial"/>
        </w:rPr>
        <w:t>الشخصية</w:t>
      </w:r>
      <w:r w:rsidRPr="00234C43">
        <w:t xml:space="preserve"> </w:t>
      </w:r>
      <w:r w:rsidRPr="00234C43">
        <w:rPr>
          <w:rFonts w:ascii="Arial" w:hAnsi="Arial" w:cs="Arial"/>
        </w:rPr>
        <w:t>المناسبة</w:t>
      </w:r>
      <w:r w:rsidRPr="00234C43">
        <w:t>.</w:t>
      </w:r>
    </w:p>
    <w:p w14:paraId="4CD2327C" w14:textId="77777777" w:rsidR="00A95123" w:rsidRPr="00234C43" w:rsidRDefault="00A95123" w:rsidP="00A95123">
      <w:pPr>
        <w:pStyle w:val="Compact"/>
        <w:numPr>
          <w:ilvl w:val="0"/>
          <w:numId w:val="33"/>
        </w:numPr>
        <w:bidi/>
      </w:pPr>
      <w:r w:rsidRPr="00234C43">
        <w:rPr>
          <w:rFonts w:ascii="Arial" w:hAnsi="Arial" w:cs="Arial"/>
        </w:rPr>
        <w:t>عزل</w:t>
      </w:r>
      <w:r w:rsidRPr="00234C43">
        <w:t xml:space="preserve"> </w:t>
      </w:r>
      <w:r w:rsidRPr="00234C43">
        <w:rPr>
          <w:rFonts w:ascii="Arial" w:hAnsi="Arial" w:cs="Arial"/>
        </w:rPr>
        <w:t>منطقة</w:t>
      </w:r>
      <w:r w:rsidRPr="00234C43">
        <w:t xml:space="preserve"> </w:t>
      </w:r>
      <w:r w:rsidRPr="00234C43">
        <w:rPr>
          <w:rFonts w:ascii="Arial" w:hAnsi="Arial" w:cs="Arial"/>
        </w:rPr>
        <w:t>العمل</w:t>
      </w:r>
      <w:r w:rsidRPr="00234C43">
        <w:t xml:space="preserve"> </w:t>
      </w:r>
      <w:r w:rsidRPr="00234C43">
        <w:rPr>
          <w:rFonts w:ascii="Arial" w:hAnsi="Arial" w:cs="Arial"/>
        </w:rPr>
        <w:t>باستخدام</w:t>
      </w:r>
      <w:r w:rsidRPr="00234C43">
        <w:t xml:space="preserve"> </w:t>
      </w:r>
      <w:r w:rsidRPr="00234C43">
        <w:rPr>
          <w:rFonts w:ascii="Arial" w:hAnsi="Arial" w:cs="Arial"/>
        </w:rPr>
        <w:t>الحواجز</w:t>
      </w:r>
      <w:r w:rsidRPr="00234C43">
        <w:t xml:space="preserve"> </w:t>
      </w:r>
      <w:r w:rsidRPr="00234C43">
        <w:rPr>
          <w:rFonts w:ascii="Arial" w:hAnsi="Arial" w:cs="Arial"/>
        </w:rPr>
        <w:t>واللافتات</w:t>
      </w:r>
      <w:r w:rsidRPr="00234C43">
        <w:t xml:space="preserve"> </w:t>
      </w:r>
      <w:r w:rsidRPr="00234C43">
        <w:rPr>
          <w:rFonts w:ascii="Arial" w:hAnsi="Arial" w:cs="Arial"/>
        </w:rPr>
        <w:t>التحذيرية</w:t>
      </w:r>
      <w:r w:rsidRPr="00234C43">
        <w:t>.</w:t>
      </w:r>
    </w:p>
    <w:p w14:paraId="36E7A939" w14:textId="77777777" w:rsidR="00A95123" w:rsidRDefault="00A95123" w:rsidP="00A95123">
      <w:pPr>
        <w:pStyle w:val="Compact"/>
        <w:numPr>
          <w:ilvl w:val="0"/>
          <w:numId w:val="33"/>
        </w:numPr>
        <w:bidi/>
      </w:pPr>
      <w:r w:rsidRPr="00234C43">
        <w:rPr>
          <w:rFonts w:ascii="Arial" w:hAnsi="Arial" w:cs="Arial"/>
        </w:rPr>
        <w:t>التأكد</w:t>
      </w:r>
      <w:r w:rsidRPr="00234C43">
        <w:t xml:space="preserve"> </w:t>
      </w:r>
      <w:r w:rsidRPr="00234C43">
        <w:rPr>
          <w:rFonts w:ascii="Arial" w:hAnsi="Arial" w:cs="Arial"/>
        </w:rPr>
        <w:t>من</w:t>
      </w:r>
      <w:r w:rsidRPr="00234C43">
        <w:t xml:space="preserve"> </w:t>
      </w:r>
      <w:r w:rsidRPr="00234C43">
        <w:rPr>
          <w:rFonts w:ascii="Arial" w:hAnsi="Arial" w:cs="Arial"/>
        </w:rPr>
        <w:t>جاهزية</w:t>
      </w:r>
      <w:r w:rsidRPr="00234C43">
        <w:t xml:space="preserve"> </w:t>
      </w:r>
      <w:r w:rsidRPr="00234C43">
        <w:rPr>
          <w:rFonts w:ascii="Arial" w:hAnsi="Arial" w:cs="Arial"/>
        </w:rPr>
        <w:t>خطة</w:t>
      </w:r>
      <w:r w:rsidRPr="00234C43">
        <w:t xml:space="preserve"> </w:t>
      </w:r>
      <w:r w:rsidRPr="00234C43">
        <w:rPr>
          <w:rFonts w:ascii="Arial" w:hAnsi="Arial" w:cs="Arial"/>
        </w:rPr>
        <w:t>الاستجابة</w:t>
      </w:r>
      <w:r w:rsidRPr="00234C43">
        <w:t xml:space="preserve"> </w:t>
      </w:r>
      <w:r w:rsidRPr="00234C43">
        <w:rPr>
          <w:rFonts w:ascii="Arial" w:hAnsi="Arial" w:cs="Arial"/>
        </w:rPr>
        <w:t>للطوارئ</w:t>
      </w:r>
      <w:r w:rsidRPr="00234C43">
        <w:t xml:space="preserve"> </w:t>
      </w:r>
      <w:r w:rsidRPr="00234C43">
        <w:rPr>
          <w:rFonts w:ascii="Arial" w:hAnsi="Arial" w:cs="Arial"/>
        </w:rPr>
        <w:t>قبل</w:t>
      </w:r>
      <w:r w:rsidRPr="00234C43">
        <w:t xml:space="preserve"> </w:t>
      </w:r>
      <w:r w:rsidRPr="00234C43">
        <w:rPr>
          <w:rFonts w:ascii="Arial" w:hAnsi="Arial" w:cs="Arial"/>
        </w:rPr>
        <w:t>بدء</w:t>
      </w:r>
      <w:r w:rsidRPr="00234C43">
        <w:t xml:space="preserve"> </w:t>
      </w:r>
      <w:r w:rsidRPr="00234C43">
        <w:rPr>
          <w:rFonts w:ascii="Arial" w:hAnsi="Arial" w:cs="Arial"/>
        </w:rPr>
        <w:t>العمليات</w:t>
      </w:r>
      <w:r w:rsidRPr="00234C43">
        <w:t>.</w:t>
      </w:r>
    </w:p>
    <w:p w14:paraId="5E8FE3FF" w14:textId="77777777" w:rsidR="00481810" w:rsidRDefault="00481810" w:rsidP="00481810">
      <w:pPr>
        <w:pStyle w:val="Compact"/>
        <w:bidi/>
      </w:pPr>
    </w:p>
    <w:bookmarkEnd w:id="58"/>
    <w:bookmarkEnd w:id="62"/>
    <w:p w14:paraId="215D5452" w14:textId="77777777" w:rsidR="00217CCD" w:rsidRPr="00234C43" w:rsidRDefault="00217CCD" w:rsidP="00B776E3">
      <w:pPr>
        <w:ind w:firstLine="720"/>
        <w:jc w:val="right"/>
        <w:rPr>
          <w:rtl/>
          <w:lang w:bidi="ar-SY"/>
        </w:rPr>
      </w:pPr>
    </w:p>
    <w:p w14:paraId="7F460AFB" w14:textId="77777777" w:rsidR="00A36101" w:rsidRPr="00234C43" w:rsidRDefault="00A36101" w:rsidP="00F67C17">
      <w:pPr>
        <w:pStyle w:val="Heading1"/>
      </w:pPr>
      <w:bookmarkStart w:id="67" w:name="_Toc236009127"/>
      <w:r w:rsidRPr="00234C43">
        <w:t>6. Risk Assessment Register</w:t>
      </w:r>
      <w:bookmarkEnd w:id="67"/>
    </w:p>
    <w:p w14:paraId="3D20454E" w14:textId="77777777" w:rsidR="00A36101" w:rsidRPr="00234C43" w:rsidRDefault="00A36101" w:rsidP="00F67C17">
      <w:pPr>
        <w:pStyle w:val="Heading1"/>
        <w:bidi/>
      </w:pPr>
      <w:bookmarkStart w:id="68" w:name="_Toc236009128"/>
      <w:r w:rsidRPr="00234C43">
        <w:rPr>
          <w:rFonts w:ascii="Arial" w:hAnsi="Arial" w:cs="Arial"/>
        </w:rPr>
        <w:t>سجل</w:t>
      </w:r>
      <w:r w:rsidRPr="00234C43">
        <w:t xml:space="preserve"> </w:t>
      </w:r>
      <w:r w:rsidRPr="00234C43">
        <w:rPr>
          <w:rFonts w:ascii="Arial" w:hAnsi="Arial" w:cs="Arial"/>
        </w:rPr>
        <w:t>تقييم</w:t>
      </w:r>
      <w:r w:rsidRPr="00234C43">
        <w:t xml:space="preserve"> </w:t>
      </w:r>
      <w:r w:rsidRPr="00234C43">
        <w:rPr>
          <w:rFonts w:ascii="Arial" w:hAnsi="Arial" w:cs="Arial"/>
        </w:rPr>
        <w:t>المخاطر</w:t>
      </w:r>
      <w:bookmarkEnd w:id="68"/>
    </w:p>
    <w:p w14:paraId="1A0FA093" w14:textId="77777777" w:rsidR="00A36101" w:rsidRPr="00234C43" w:rsidRDefault="00A36101" w:rsidP="00A36101">
      <w:pPr>
        <w:pStyle w:val="Heading2"/>
      </w:pPr>
      <w:bookmarkStart w:id="69" w:name="_Toc236009129"/>
      <w:r w:rsidRPr="00234C43">
        <w:t>Activity:</w:t>
      </w:r>
      <w:bookmarkEnd w:id="69"/>
    </w:p>
    <w:p w14:paraId="648FD5B5" w14:textId="77777777" w:rsidR="00A36101" w:rsidRDefault="00A36101" w:rsidP="00A36101">
      <w:pPr>
        <w:pStyle w:val="FirstParagraph"/>
        <w:rPr>
          <w:b/>
          <w:bCs/>
        </w:rPr>
      </w:pPr>
      <w:r w:rsidRPr="00234C43">
        <w:rPr>
          <w:b/>
          <w:bCs/>
        </w:rPr>
        <w:t>Pulling &amp; Running Operations – Equipment Preparation Stage</w:t>
      </w:r>
    </w:p>
    <w:p w14:paraId="7D066455" w14:textId="5A27EF43" w:rsidR="00A36101" w:rsidRPr="00234C43" w:rsidRDefault="00A36101" w:rsidP="00A36101"/>
    <w:tbl>
      <w:tblPr>
        <w:tblStyle w:val="Table"/>
        <w:tblW w:w="5363" w:type="pct"/>
        <w:tblInd w:w="-386" w:type="dxa"/>
        <w:tblLayout w:type="fixed"/>
        <w:tblLook w:val="0020" w:firstRow="1" w:lastRow="0" w:firstColumn="0" w:lastColumn="0" w:noHBand="0" w:noVBand="0"/>
      </w:tblPr>
      <w:tblGrid>
        <w:gridCol w:w="451"/>
        <w:gridCol w:w="1374"/>
        <w:gridCol w:w="1341"/>
        <w:gridCol w:w="1629"/>
        <w:gridCol w:w="2173"/>
        <w:gridCol w:w="724"/>
        <w:gridCol w:w="724"/>
        <w:gridCol w:w="724"/>
        <w:gridCol w:w="905"/>
        <w:gridCol w:w="1539"/>
      </w:tblGrid>
      <w:tr w:rsidR="00A36101" w:rsidRPr="00234C43" w14:paraId="3B6CA745" w14:textId="77777777" w:rsidTr="00430D2E">
        <w:trPr>
          <w:cnfStyle w:val="100000000000" w:firstRow="1" w:lastRow="0" w:firstColumn="0" w:lastColumn="0" w:oddVBand="0" w:evenVBand="0" w:oddHBand="0" w:evenHBand="0" w:firstRowFirstColumn="0" w:firstRowLastColumn="0" w:lastRowFirstColumn="0" w:lastRowLastColumn="0"/>
          <w:trHeight w:val="840"/>
          <w:tblHeader/>
        </w:trPr>
        <w:tc>
          <w:tcPr>
            <w:tcW w:w="451" w:type="dxa"/>
          </w:tcPr>
          <w:p w14:paraId="7943FA13" w14:textId="77777777" w:rsidR="00A36101" w:rsidRPr="00234C43" w:rsidRDefault="00A36101" w:rsidP="00805C8B">
            <w:pPr>
              <w:pStyle w:val="Compact"/>
            </w:pPr>
            <w:r w:rsidRPr="00234C43">
              <w:t>No.</w:t>
            </w:r>
          </w:p>
        </w:tc>
        <w:tc>
          <w:tcPr>
            <w:tcW w:w="1374" w:type="dxa"/>
          </w:tcPr>
          <w:p w14:paraId="3FDDAC01" w14:textId="77777777" w:rsidR="00A36101" w:rsidRPr="00234C43" w:rsidRDefault="00A36101" w:rsidP="00805C8B">
            <w:pPr>
              <w:pStyle w:val="Compact"/>
              <w:rPr>
                <w:sz w:val="22"/>
                <w:szCs w:val="22"/>
              </w:rPr>
            </w:pPr>
            <w:r w:rsidRPr="00234C43">
              <w:rPr>
                <w:sz w:val="22"/>
                <w:szCs w:val="22"/>
              </w:rPr>
              <w:t xml:space="preserve">Task / </w:t>
            </w:r>
            <w:r w:rsidRPr="00234C43">
              <w:rPr>
                <w:rFonts w:ascii="Arial" w:hAnsi="Arial" w:cs="Arial"/>
                <w:sz w:val="22"/>
                <w:szCs w:val="22"/>
              </w:rPr>
              <w:t>المهمة</w:t>
            </w:r>
          </w:p>
        </w:tc>
        <w:tc>
          <w:tcPr>
            <w:tcW w:w="1341" w:type="dxa"/>
          </w:tcPr>
          <w:p w14:paraId="361C7B01" w14:textId="77777777" w:rsidR="00A36101" w:rsidRPr="00234C43" w:rsidRDefault="00A36101" w:rsidP="00805C8B">
            <w:pPr>
              <w:pStyle w:val="Compact"/>
              <w:rPr>
                <w:sz w:val="22"/>
                <w:szCs w:val="22"/>
              </w:rPr>
            </w:pPr>
            <w:r w:rsidRPr="00234C43">
              <w:rPr>
                <w:sz w:val="22"/>
                <w:szCs w:val="22"/>
              </w:rPr>
              <w:t xml:space="preserve">Hazard / </w:t>
            </w:r>
            <w:r w:rsidRPr="00234C43">
              <w:rPr>
                <w:rFonts w:ascii="Arial" w:hAnsi="Arial" w:cs="Arial"/>
                <w:sz w:val="22"/>
                <w:szCs w:val="22"/>
              </w:rPr>
              <w:t>الخطر</w:t>
            </w:r>
          </w:p>
        </w:tc>
        <w:tc>
          <w:tcPr>
            <w:tcW w:w="1629" w:type="dxa"/>
          </w:tcPr>
          <w:p w14:paraId="7DA7AAA1" w14:textId="77777777" w:rsidR="00A36101" w:rsidRPr="00234C43" w:rsidRDefault="00A36101" w:rsidP="00805C8B">
            <w:pPr>
              <w:pStyle w:val="Compact"/>
              <w:rPr>
                <w:sz w:val="22"/>
                <w:szCs w:val="22"/>
              </w:rPr>
            </w:pPr>
            <w:r w:rsidRPr="00234C43">
              <w:rPr>
                <w:sz w:val="22"/>
                <w:szCs w:val="22"/>
              </w:rPr>
              <w:t xml:space="preserve">Potential Consequences / </w:t>
            </w:r>
            <w:r w:rsidRPr="00234C43">
              <w:rPr>
                <w:rFonts w:ascii="Arial" w:hAnsi="Arial" w:cs="Arial"/>
                <w:sz w:val="22"/>
                <w:szCs w:val="22"/>
              </w:rPr>
              <w:t>العواقب</w:t>
            </w:r>
            <w:r w:rsidRPr="00234C43">
              <w:rPr>
                <w:sz w:val="22"/>
                <w:szCs w:val="22"/>
              </w:rPr>
              <w:t xml:space="preserve"> </w:t>
            </w:r>
            <w:r w:rsidRPr="00234C43">
              <w:rPr>
                <w:rFonts w:ascii="Arial" w:hAnsi="Arial" w:cs="Arial"/>
                <w:sz w:val="22"/>
                <w:szCs w:val="22"/>
              </w:rPr>
              <w:t>المحتملة</w:t>
            </w:r>
          </w:p>
        </w:tc>
        <w:tc>
          <w:tcPr>
            <w:tcW w:w="2173" w:type="dxa"/>
          </w:tcPr>
          <w:p w14:paraId="2449D774" w14:textId="77777777" w:rsidR="00A36101" w:rsidRPr="00234C43" w:rsidRDefault="00A36101" w:rsidP="00805C8B">
            <w:pPr>
              <w:pStyle w:val="Compact"/>
              <w:rPr>
                <w:sz w:val="22"/>
                <w:szCs w:val="22"/>
              </w:rPr>
            </w:pPr>
            <w:r w:rsidRPr="00234C43">
              <w:rPr>
                <w:sz w:val="22"/>
                <w:szCs w:val="22"/>
              </w:rPr>
              <w:t xml:space="preserve">Existing Control Measures / </w:t>
            </w:r>
            <w:r w:rsidRPr="00234C43">
              <w:rPr>
                <w:rFonts w:ascii="Arial" w:hAnsi="Arial" w:cs="Arial"/>
                <w:sz w:val="22"/>
                <w:szCs w:val="22"/>
              </w:rPr>
              <w:t>إجراءات</w:t>
            </w:r>
            <w:r w:rsidRPr="00234C43">
              <w:rPr>
                <w:sz w:val="22"/>
                <w:szCs w:val="22"/>
              </w:rPr>
              <w:t xml:space="preserve"> </w:t>
            </w:r>
            <w:r w:rsidRPr="00234C43">
              <w:rPr>
                <w:rFonts w:ascii="Arial" w:hAnsi="Arial" w:cs="Arial"/>
                <w:sz w:val="22"/>
                <w:szCs w:val="22"/>
              </w:rPr>
              <w:t>التحكم</w:t>
            </w:r>
            <w:r w:rsidRPr="00234C43">
              <w:rPr>
                <w:sz w:val="22"/>
                <w:szCs w:val="22"/>
              </w:rPr>
              <w:t xml:space="preserve"> </w:t>
            </w:r>
            <w:r w:rsidRPr="00234C43">
              <w:rPr>
                <w:rFonts w:ascii="Arial" w:hAnsi="Arial" w:cs="Arial"/>
                <w:sz w:val="22"/>
                <w:szCs w:val="22"/>
              </w:rPr>
              <w:t>الحالية</w:t>
            </w:r>
          </w:p>
        </w:tc>
        <w:tc>
          <w:tcPr>
            <w:tcW w:w="724" w:type="dxa"/>
          </w:tcPr>
          <w:p w14:paraId="3FDB4572" w14:textId="77777777" w:rsidR="00A36101" w:rsidRPr="00234C43" w:rsidRDefault="00A36101" w:rsidP="00805C8B">
            <w:pPr>
              <w:pStyle w:val="Compact"/>
              <w:jc w:val="right"/>
              <w:rPr>
                <w:sz w:val="22"/>
                <w:szCs w:val="22"/>
              </w:rPr>
            </w:pPr>
            <w:r w:rsidRPr="00234C43">
              <w:rPr>
                <w:sz w:val="22"/>
                <w:szCs w:val="22"/>
              </w:rPr>
              <w:t>Likelihood</w:t>
            </w:r>
          </w:p>
        </w:tc>
        <w:tc>
          <w:tcPr>
            <w:tcW w:w="724" w:type="dxa"/>
          </w:tcPr>
          <w:p w14:paraId="5A040B1E" w14:textId="77777777" w:rsidR="00A36101" w:rsidRPr="00234C43" w:rsidRDefault="00A36101" w:rsidP="00805C8B">
            <w:pPr>
              <w:pStyle w:val="Compact"/>
              <w:jc w:val="right"/>
              <w:rPr>
                <w:sz w:val="22"/>
                <w:szCs w:val="22"/>
              </w:rPr>
            </w:pPr>
            <w:r w:rsidRPr="00234C43">
              <w:rPr>
                <w:sz w:val="22"/>
                <w:szCs w:val="22"/>
              </w:rPr>
              <w:t>Severity</w:t>
            </w:r>
          </w:p>
        </w:tc>
        <w:tc>
          <w:tcPr>
            <w:tcW w:w="724" w:type="dxa"/>
          </w:tcPr>
          <w:p w14:paraId="682B5C88" w14:textId="77777777" w:rsidR="00A36101" w:rsidRPr="00234C43" w:rsidRDefault="00A36101" w:rsidP="00805C8B">
            <w:pPr>
              <w:pStyle w:val="Compact"/>
              <w:rPr>
                <w:sz w:val="22"/>
                <w:szCs w:val="22"/>
              </w:rPr>
            </w:pPr>
            <w:r w:rsidRPr="00234C43">
              <w:rPr>
                <w:sz w:val="22"/>
                <w:szCs w:val="22"/>
              </w:rPr>
              <w:t>Risk</w:t>
            </w:r>
          </w:p>
        </w:tc>
        <w:tc>
          <w:tcPr>
            <w:tcW w:w="905" w:type="dxa"/>
          </w:tcPr>
          <w:p w14:paraId="6289B70E" w14:textId="77777777" w:rsidR="00A36101" w:rsidRPr="00234C43" w:rsidRDefault="00A36101" w:rsidP="00805C8B">
            <w:pPr>
              <w:pStyle w:val="Compact"/>
              <w:jc w:val="right"/>
              <w:rPr>
                <w:sz w:val="22"/>
                <w:szCs w:val="22"/>
              </w:rPr>
            </w:pPr>
            <w:r w:rsidRPr="00234C43">
              <w:rPr>
                <w:sz w:val="22"/>
                <w:szCs w:val="22"/>
              </w:rPr>
              <w:t>Residual Risk</w:t>
            </w:r>
          </w:p>
        </w:tc>
        <w:tc>
          <w:tcPr>
            <w:tcW w:w="1539" w:type="dxa"/>
          </w:tcPr>
          <w:p w14:paraId="58407245" w14:textId="77777777" w:rsidR="00A36101" w:rsidRPr="00234C43" w:rsidRDefault="00A36101" w:rsidP="00805C8B">
            <w:pPr>
              <w:pStyle w:val="Compact"/>
              <w:rPr>
                <w:sz w:val="22"/>
                <w:szCs w:val="22"/>
              </w:rPr>
            </w:pPr>
            <w:r w:rsidRPr="00234C43">
              <w:rPr>
                <w:sz w:val="22"/>
                <w:szCs w:val="22"/>
              </w:rPr>
              <w:t>Responsible Person</w:t>
            </w:r>
          </w:p>
        </w:tc>
      </w:tr>
      <w:tr w:rsidR="00A36101" w:rsidRPr="00234C43" w14:paraId="695E46F8" w14:textId="77777777" w:rsidTr="00430D2E">
        <w:trPr>
          <w:trHeight w:val="1117"/>
        </w:trPr>
        <w:tc>
          <w:tcPr>
            <w:tcW w:w="451" w:type="dxa"/>
          </w:tcPr>
          <w:p w14:paraId="5259D29D" w14:textId="77777777" w:rsidR="00A36101" w:rsidRPr="00234C43" w:rsidRDefault="00A36101" w:rsidP="00805C8B">
            <w:pPr>
              <w:pStyle w:val="Compact"/>
            </w:pPr>
            <w:r w:rsidRPr="00234C43">
              <w:t>1</w:t>
            </w:r>
          </w:p>
        </w:tc>
        <w:tc>
          <w:tcPr>
            <w:tcW w:w="1374" w:type="dxa"/>
          </w:tcPr>
          <w:p w14:paraId="5AF1B4FD" w14:textId="77777777" w:rsidR="00A36101" w:rsidRPr="00234C43" w:rsidRDefault="00A36101" w:rsidP="00805C8B">
            <w:pPr>
              <w:pStyle w:val="Compact"/>
              <w:rPr>
                <w:sz w:val="22"/>
                <w:szCs w:val="22"/>
              </w:rPr>
            </w:pPr>
            <w:r w:rsidRPr="00234C43">
              <w:rPr>
                <w:sz w:val="22"/>
                <w:szCs w:val="22"/>
              </w:rPr>
              <w:t>Unload Equipment</w:t>
            </w:r>
          </w:p>
        </w:tc>
        <w:tc>
          <w:tcPr>
            <w:tcW w:w="1341" w:type="dxa"/>
          </w:tcPr>
          <w:p w14:paraId="05B93397" w14:textId="77777777" w:rsidR="00A36101" w:rsidRPr="00234C43" w:rsidRDefault="00A36101" w:rsidP="00805C8B">
            <w:pPr>
              <w:pStyle w:val="Compact"/>
              <w:rPr>
                <w:sz w:val="22"/>
                <w:szCs w:val="22"/>
              </w:rPr>
            </w:pPr>
            <w:r w:rsidRPr="00234C43">
              <w:rPr>
                <w:sz w:val="22"/>
                <w:szCs w:val="22"/>
              </w:rPr>
              <w:t>Dropped objects</w:t>
            </w:r>
          </w:p>
        </w:tc>
        <w:tc>
          <w:tcPr>
            <w:tcW w:w="1629" w:type="dxa"/>
          </w:tcPr>
          <w:p w14:paraId="2CFCEDFD" w14:textId="77777777" w:rsidR="00A36101" w:rsidRPr="00234C43" w:rsidRDefault="00A36101" w:rsidP="00805C8B">
            <w:pPr>
              <w:pStyle w:val="Compact"/>
              <w:rPr>
                <w:sz w:val="22"/>
                <w:szCs w:val="22"/>
              </w:rPr>
            </w:pPr>
            <w:r w:rsidRPr="00234C43">
              <w:rPr>
                <w:sz w:val="22"/>
                <w:szCs w:val="22"/>
              </w:rPr>
              <w:t>Serious injury or equipment damage</w:t>
            </w:r>
          </w:p>
        </w:tc>
        <w:tc>
          <w:tcPr>
            <w:tcW w:w="2173" w:type="dxa"/>
          </w:tcPr>
          <w:p w14:paraId="7E42DD58" w14:textId="77777777" w:rsidR="00A36101" w:rsidRPr="00234C43" w:rsidRDefault="00A36101" w:rsidP="00805C8B">
            <w:pPr>
              <w:pStyle w:val="Compact"/>
              <w:rPr>
                <w:sz w:val="22"/>
                <w:szCs w:val="22"/>
              </w:rPr>
            </w:pPr>
            <w:r w:rsidRPr="00234C43">
              <w:rPr>
                <w:sz w:val="22"/>
                <w:szCs w:val="22"/>
              </w:rPr>
              <w:t>Use certified lifting equipment and establish an exclusion zone</w:t>
            </w:r>
          </w:p>
        </w:tc>
        <w:tc>
          <w:tcPr>
            <w:tcW w:w="724" w:type="dxa"/>
          </w:tcPr>
          <w:p w14:paraId="66328263" w14:textId="77777777" w:rsidR="00A36101" w:rsidRPr="00234C43" w:rsidRDefault="00A36101" w:rsidP="00805C8B">
            <w:pPr>
              <w:pStyle w:val="Compact"/>
              <w:jc w:val="right"/>
              <w:rPr>
                <w:sz w:val="22"/>
                <w:szCs w:val="22"/>
              </w:rPr>
            </w:pPr>
            <w:r w:rsidRPr="00234C43">
              <w:rPr>
                <w:sz w:val="22"/>
                <w:szCs w:val="22"/>
              </w:rPr>
              <w:t>4</w:t>
            </w:r>
          </w:p>
        </w:tc>
        <w:tc>
          <w:tcPr>
            <w:tcW w:w="724" w:type="dxa"/>
          </w:tcPr>
          <w:p w14:paraId="3AC0EEE6" w14:textId="77777777" w:rsidR="00A36101" w:rsidRPr="00234C43" w:rsidRDefault="00A36101" w:rsidP="00805C8B">
            <w:pPr>
              <w:pStyle w:val="Compact"/>
              <w:jc w:val="right"/>
              <w:rPr>
                <w:sz w:val="22"/>
                <w:szCs w:val="22"/>
              </w:rPr>
            </w:pPr>
            <w:r w:rsidRPr="00234C43">
              <w:rPr>
                <w:sz w:val="22"/>
                <w:szCs w:val="22"/>
              </w:rPr>
              <w:t>5</w:t>
            </w:r>
          </w:p>
        </w:tc>
        <w:tc>
          <w:tcPr>
            <w:tcW w:w="724" w:type="dxa"/>
          </w:tcPr>
          <w:p w14:paraId="1699CCB7" w14:textId="77777777" w:rsidR="00A36101" w:rsidRPr="00234C43" w:rsidRDefault="00A36101" w:rsidP="00805C8B">
            <w:pPr>
              <w:pStyle w:val="Compact"/>
              <w:jc w:val="right"/>
              <w:rPr>
                <w:sz w:val="22"/>
                <w:szCs w:val="22"/>
              </w:rPr>
            </w:pPr>
            <w:r w:rsidRPr="00234C43">
              <w:rPr>
                <w:sz w:val="22"/>
                <w:szCs w:val="22"/>
              </w:rPr>
              <w:t>20</w:t>
            </w:r>
          </w:p>
        </w:tc>
        <w:tc>
          <w:tcPr>
            <w:tcW w:w="905" w:type="dxa"/>
          </w:tcPr>
          <w:p w14:paraId="254F562F" w14:textId="77777777" w:rsidR="00A36101" w:rsidRPr="00234C43" w:rsidRDefault="00A36101" w:rsidP="00805C8B">
            <w:pPr>
              <w:pStyle w:val="Compact"/>
              <w:jc w:val="right"/>
              <w:rPr>
                <w:sz w:val="22"/>
                <w:szCs w:val="22"/>
              </w:rPr>
            </w:pPr>
            <w:r w:rsidRPr="00234C43">
              <w:rPr>
                <w:sz w:val="22"/>
                <w:szCs w:val="22"/>
              </w:rPr>
              <w:t>5</w:t>
            </w:r>
          </w:p>
        </w:tc>
        <w:tc>
          <w:tcPr>
            <w:tcW w:w="1539" w:type="dxa"/>
          </w:tcPr>
          <w:p w14:paraId="6FAA0A69" w14:textId="77777777" w:rsidR="00A36101" w:rsidRPr="00234C43" w:rsidRDefault="00A36101" w:rsidP="00805C8B">
            <w:pPr>
              <w:pStyle w:val="Compact"/>
              <w:rPr>
                <w:sz w:val="22"/>
                <w:szCs w:val="22"/>
              </w:rPr>
            </w:pPr>
            <w:r w:rsidRPr="00234C43">
              <w:rPr>
                <w:sz w:val="22"/>
                <w:szCs w:val="22"/>
              </w:rPr>
              <w:t>Lifting Supervisor</w:t>
            </w:r>
          </w:p>
        </w:tc>
      </w:tr>
      <w:tr w:rsidR="00A36101" w:rsidRPr="00234C43" w14:paraId="00F7003F" w14:textId="77777777" w:rsidTr="00430D2E">
        <w:trPr>
          <w:trHeight w:val="1117"/>
        </w:trPr>
        <w:tc>
          <w:tcPr>
            <w:tcW w:w="451" w:type="dxa"/>
          </w:tcPr>
          <w:p w14:paraId="60D5766D" w14:textId="77777777" w:rsidR="00A36101" w:rsidRPr="00234C43" w:rsidRDefault="00A36101" w:rsidP="00805C8B">
            <w:pPr>
              <w:pStyle w:val="Compact"/>
            </w:pPr>
            <w:r w:rsidRPr="00234C43">
              <w:t>2</w:t>
            </w:r>
          </w:p>
        </w:tc>
        <w:tc>
          <w:tcPr>
            <w:tcW w:w="1374" w:type="dxa"/>
          </w:tcPr>
          <w:p w14:paraId="782D27BC" w14:textId="77777777" w:rsidR="00A36101" w:rsidRPr="00234C43" w:rsidRDefault="00A36101" w:rsidP="00805C8B">
            <w:pPr>
              <w:pStyle w:val="Compact"/>
              <w:rPr>
                <w:sz w:val="22"/>
                <w:szCs w:val="22"/>
              </w:rPr>
            </w:pPr>
            <w:r w:rsidRPr="00234C43">
              <w:rPr>
                <w:sz w:val="22"/>
                <w:szCs w:val="22"/>
              </w:rPr>
              <w:t>Move Equipment to Work Area</w:t>
            </w:r>
          </w:p>
        </w:tc>
        <w:tc>
          <w:tcPr>
            <w:tcW w:w="1341" w:type="dxa"/>
          </w:tcPr>
          <w:p w14:paraId="775A45F7" w14:textId="77777777" w:rsidR="00A36101" w:rsidRPr="00234C43" w:rsidRDefault="00A36101" w:rsidP="00805C8B">
            <w:pPr>
              <w:pStyle w:val="Compact"/>
              <w:rPr>
                <w:sz w:val="22"/>
                <w:szCs w:val="22"/>
              </w:rPr>
            </w:pPr>
            <w:r w:rsidRPr="00234C43">
              <w:rPr>
                <w:sz w:val="22"/>
                <w:szCs w:val="22"/>
              </w:rPr>
              <w:t>Collision with personnel or equipment</w:t>
            </w:r>
          </w:p>
        </w:tc>
        <w:tc>
          <w:tcPr>
            <w:tcW w:w="1629" w:type="dxa"/>
          </w:tcPr>
          <w:p w14:paraId="5D3AF982" w14:textId="77777777" w:rsidR="00A36101" w:rsidRPr="00234C43" w:rsidRDefault="00A36101" w:rsidP="00805C8B">
            <w:pPr>
              <w:pStyle w:val="Compact"/>
              <w:rPr>
                <w:sz w:val="22"/>
                <w:szCs w:val="22"/>
              </w:rPr>
            </w:pPr>
            <w:r w:rsidRPr="00234C43">
              <w:rPr>
                <w:sz w:val="22"/>
                <w:szCs w:val="22"/>
              </w:rPr>
              <w:t>Injury and property damage</w:t>
            </w:r>
          </w:p>
        </w:tc>
        <w:tc>
          <w:tcPr>
            <w:tcW w:w="2173" w:type="dxa"/>
          </w:tcPr>
          <w:p w14:paraId="3A82D5E8" w14:textId="77777777" w:rsidR="00A36101" w:rsidRPr="00234C43" w:rsidRDefault="00A36101" w:rsidP="00805C8B">
            <w:pPr>
              <w:pStyle w:val="Compact"/>
              <w:rPr>
                <w:sz w:val="22"/>
                <w:szCs w:val="22"/>
              </w:rPr>
            </w:pPr>
            <w:r w:rsidRPr="00234C43">
              <w:rPr>
                <w:sz w:val="22"/>
                <w:szCs w:val="22"/>
              </w:rPr>
              <w:t>Use banksman and designated travel routes</w:t>
            </w:r>
          </w:p>
        </w:tc>
        <w:tc>
          <w:tcPr>
            <w:tcW w:w="724" w:type="dxa"/>
          </w:tcPr>
          <w:p w14:paraId="4854EB6A"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7CD81BF1" w14:textId="77777777" w:rsidR="00A36101" w:rsidRPr="00234C43" w:rsidRDefault="00A36101" w:rsidP="00805C8B">
            <w:pPr>
              <w:pStyle w:val="Compact"/>
              <w:jc w:val="right"/>
              <w:rPr>
                <w:sz w:val="22"/>
                <w:szCs w:val="22"/>
              </w:rPr>
            </w:pPr>
            <w:r w:rsidRPr="00234C43">
              <w:rPr>
                <w:sz w:val="22"/>
                <w:szCs w:val="22"/>
              </w:rPr>
              <w:t>4</w:t>
            </w:r>
          </w:p>
        </w:tc>
        <w:tc>
          <w:tcPr>
            <w:tcW w:w="724" w:type="dxa"/>
          </w:tcPr>
          <w:p w14:paraId="09B4F5F9" w14:textId="77777777" w:rsidR="00A36101" w:rsidRPr="00234C43" w:rsidRDefault="00A36101" w:rsidP="00805C8B">
            <w:pPr>
              <w:pStyle w:val="Compact"/>
              <w:jc w:val="right"/>
              <w:rPr>
                <w:sz w:val="22"/>
                <w:szCs w:val="22"/>
              </w:rPr>
            </w:pPr>
            <w:r w:rsidRPr="00234C43">
              <w:rPr>
                <w:sz w:val="22"/>
                <w:szCs w:val="22"/>
              </w:rPr>
              <w:t>12</w:t>
            </w:r>
          </w:p>
        </w:tc>
        <w:tc>
          <w:tcPr>
            <w:tcW w:w="905" w:type="dxa"/>
          </w:tcPr>
          <w:p w14:paraId="7E4D0A06" w14:textId="77777777" w:rsidR="00A36101" w:rsidRPr="00234C43" w:rsidRDefault="00A36101" w:rsidP="00805C8B">
            <w:pPr>
              <w:pStyle w:val="Compact"/>
              <w:jc w:val="right"/>
              <w:rPr>
                <w:sz w:val="22"/>
                <w:szCs w:val="22"/>
              </w:rPr>
            </w:pPr>
            <w:r w:rsidRPr="00234C43">
              <w:rPr>
                <w:sz w:val="22"/>
                <w:szCs w:val="22"/>
              </w:rPr>
              <w:t>4</w:t>
            </w:r>
          </w:p>
        </w:tc>
        <w:tc>
          <w:tcPr>
            <w:tcW w:w="1539" w:type="dxa"/>
          </w:tcPr>
          <w:p w14:paraId="6C868DB3" w14:textId="77777777" w:rsidR="00A36101" w:rsidRPr="00234C43" w:rsidRDefault="00A36101" w:rsidP="00805C8B">
            <w:pPr>
              <w:pStyle w:val="Compact"/>
              <w:rPr>
                <w:sz w:val="22"/>
                <w:szCs w:val="22"/>
              </w:rPr>
            </w:pPr>
            <w:r w:rsidRPr="00234C43">
              <w:rPr>
                <w:sz w:val="22"/>
                <w:szCs w:val="22"/>
              </w:rPr>
              <w:t>Operator</w:t>
            </w:r>
          </w:p>
        </w:tc>
      </w:tr>
      <w:tr w:rsidR="00A36101" w:rsidRPr="00234C43" w14:paraId="294E6F8D" w14:textId="77777777" w:rsidTr="00430D2E">
        <w:trPr>
          <w:trHeight w:val="1129"/>
        </w:trPr>
        <w:tc>
          <w:tcPr>
            <w:tcW w:w="451" w:type="dxa"/>
          </w:tcPr>
          <w:p w14:paraId="1ED119E0" w14:textId="77777777" w:rsidR="00A36101" w:rsidRPr="00234C43" w:rsidRDefault="00A36101" w:rsidP="00805C8B">
            <w:pPr>
              <w:pStyle w:val="Compact"/>
            </w:pPr>
            <w:r w:rsidRPr="00234C43">
              <w:t>3</w:t>
            </w:r>
          </w:p>
        </w:tc>
        <w:tc>
          <w:tcPr>
            <w:tcW w:w="1374" w:type="dxa"/>
          </w:tcPr>
          <w:p w14:paraId="56DA6790" w14:textId="77777777" w:rsidR="00A36101" w:rsidRPr="00234C43" w:rsidRDefault="00A36101" w:rsidP="00805C8B">
            <w:pPr>
              <w:pStyle w:val="Compact"/>
              <w:rPr>
                <w:sz w:val="22"/>
                <w:szCs w:val="22"/>
              </w:rPr>
            </w:pPr>
            <w:r w:rsidRPr="00234C43">
              <w:rPr>
                <w:sz w:val="22"/>
                <w:szCs w:val="22"/>
              </w:rPr>
              <w:t>Position Equipment</w:t>
            </w:r>
          </w:p>
        </w:tc>
        <w:tc>
          <w:tcPr>
            <w:tcW w:w="1341" w:type="dxa"/>
          </w:tcPr>
          <w:p w14:paraId="13C3E5B4" w14:textId="77777777" w:rsidR="00A36101" w:rsidRPr="00234C43" w:rsidRDefault="00A36101" w:rsidP="00805C8B">
            <w:pPr>
              <w:pStyle w:val="Compact"/>
              <w:rPr>
                <w:sz w:val="22"/>
                <w:szCs w:val="22"/>
              </w:rPr>
            </w:pPr>
            <w:r w:rsidRPr="00234C43">
              <w:rPr>
                <w:sz w:val="22"/>
                <w:szCs w:val="22"/>
              </w:rPr>
              <w:t>Unstable ground or poor positioning</w:t>
            </w:r>
          </w:p>
        </w:tc>
        <w:tc>
          <w:tcPr>
            <w:tcW w:w="1629" w:type="dxa"/>
          </w:tcPr>
          <w:p w14:paraId="5D4FF937" w14:textId="77777777" w:rsidR="00A36101" w:rsidRPr="00234C43" w:rsidRDefault="00A36101" w:rsidP="00805C8B">
            <w:pPr>
              <w:pStyle w:val="Compact"/>
              <w:rPr>
                <w:sz w:val="22"/>
                <w:szCs w:val="22"/>
              </w:rPr>
            </w:pPr>
            <w:r w:rsidRPr="00234C43">
              <w:rPr>
                <w:sz w:val="22"/>
                <w:szCs w:val="22"/>
              </w:rPr>
              <w:t>Equipment overturning</w:t>
            </w:r>
          </w:p>
        </w:tc>
        <w:tc>
          <w:tcPr>
            <w:tcW w:w="2173" w:type="dxa"/>
          </w:tcPr>
          <w:p w14:paraId="6018901D" w14:textId="77777777" w:rsidR="00A36101" w:rsidRPr="00234C43" w:rsidRDefault="00A36101" w:rsidP="00805C8B">
            <w:pPr>
              <w:pStyle w:val="Compact"/>
              <w:rPr>
                <w:sz w:val="22"/>
                <w:szCs w:val="22"/>
              </w:rPr>
            </w:pPr>
            <w:r w:rsidRPr="00234C43">
              <w:rPr>
                <w:sz w:val="22"/>
                <w:szCs w:val="22"/>
              </w:rPr>
              <w:t>Verify ground stability and level the equipment</w:t>
            </w:r>
          </w:p>
        </w:tc>
        <w:tc>
          <w:tcPr>
            <w:tcW w:w="724" w:type="dxa"/>
          </w:tcPr>
          <w:p w14:paraId="295DA046"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07DA5AF3" w14:textId="77777777" w:rsidR="00A36101" w:rsidRPr="00234C43" w:rsidRDefault="00A36101" w:rsidP="00805C8B">
            <w:pPr>
              <w:pStyle w:val="Compact"/>
              <w:jc w:val="right"/>
              <w:rPr>
                <w:sz w:val="22"/>
                <w:szCs w:val="22"/>
              </w:rPr>
            </w:pPr>
            <w:r w:rsidRPr="00234C43">
              <w:rPr>
                <w:sz w:val="22"/>
                <w:szCs w:val="22"/>
              </w:rPr>
              <w:t>5</w:t>
            </w:r>
          </w:p>
        </w:tc>
        <w:tc>
          <w:tcPr>
            <w:tcW w:w="724" w:type="dxa"/>
          </w:tcPr>
          <w:p w14:paraId="5EDFD49F" w14:textId="77777777" w:rsidR="00A36101" w:rsidRPr="00234C43" w:rsidRDefault="00A36101" w:rsidP="00805C8B">
            <w:pPr>
              <w:pStyle w:val="Compact"/>
              <w:jc w:val="right"/>
              <w:rPr>
                <w:sz w:val="22"/>
                <w:szCs w:val="22"/>
              </w:rPr>
            </w:pPr>
            <w:r w:rsidRPr="00234C43">
              <w:rPr>
                <w:sz w:val="22"/>
                <w:szCs w:val="22"/>
              </w:rPr>
              <w:t>15</w:t>
            </w:r>
          </w:p>
        </w:tc>
        <w:tc>
          <w:tcPr>
            <w:tcW w:w="905" w:type="dxa"/>
          </w:tcPr>
          <w:p w14:paraId="4BECC861" w14:textId="77777777" w:rsidR="00A36101" w:rsidRPr="00234C43" w:rsidRDefault="00A36101" w:rsidP="00805C8B">
            <w:pPr>
              <w:pStyle w:val="Compact"/>
              <w:jc w:val="right"/>
              <w:rPr>
                <w:sz w:val="22"/>
                <w:szCs w:val="22"/>
              </w:rPr>
            </w:pPr>
            <w:r w:rsidRPr="00234C43">
              <w:rPr>
                <w:sz w:val="22"/>
                <w:szCs w:val="22"/>
              </w:rPr>
              <w:t>5</w:t>
            </w:r>
          </w:p>
        </w:tc>
        <w:tc>
          <w:tcPr>
            <w:tcW w:w="1539" w:type="dxa"/>
          </w:tcPr>
          <w:p w14:paraId="55D00B4D" w14:textId="77777777" w:rsidR="00A36101" w:rsidRPr="00234C43" w:rsidRDefault="00A36101" w:rsidP="00805C8B">
            <w:pPr>
              <w:pStyle w:val="Compact"/>
              <w:rPr>
                <w:sz w:val="22"/>
                <w:szCs w:val="22"/>
              </w:rPr>
            </w:pPr>
            <w:r w:rsidRPr="00234C43">
              <w:rPr>
                <w:sz w:val="22"/>
                <w:szCs w:val="22"/>
              </w:rPr>
              <w:t>Supervisor</w:t>
            </w:r>
          </w:p>
        </w:tc>
      </w:tr>
      <w:tr w:rsidR="00A36101" w:rsidRPr="00234C43" w14:paraId="1100753E" w14:textId="77777777" w:rsidTr="00430D2E">
        <w:trPr>
          <w:trHeight w:val="1117"/>
        </w:trPr>
        <w:tc>
          <w:tcPr>
            <w:tcW w:w="451" w:type="dxa"/>
          </w:tcPr>
          <w:p w14:paraId="411A4140" w14:textId="77777777" w:rsidR="00A36101" w:rsidRPr="00234C43" w:rsidRDefault="00A36101" w:rsidP="00805C8B">
            <w:pPr>
              <w:pStyle w:val="Compact"/>
            </w:pPr>
            <w:r w:rsidRPr="00234C43">
              <w:t>4</w:t>
            </w:r>
          </w:p>
        </w:tc>
        <w:tc>
          <w:tcPr>
            <w:tcW w:w="1374" w:type="dxa"/>
          </w:tcPr>
          <w:p w14:paraId="2746039A" w14:textId="77777777" w:rsidR="00A36101" w:rsidRPr="00234C43" w:rsidRDefault="00A36101" w:rsidP="00805C8B">
            <w:pPr>
              <w:pStyle w:val="Compact"/>
              <w:rPr>
                <w:sz w:val="22"/>
                <w:szCs w:val="22"/>
              </w:rPr>
            </w:pPr>
            <w:r w:rsidRPr="00234C43">
              <w:rPr>
                <w:sz w:val="22"/>
                <w:szCs w:val="22"/>
              </w:rPr>
              <w:t>Connect Hydraulic Hoses</w:t>
            </w:r>
          </w:p>
        </w:tc>
        <w:tc>
          <w:tcPr>
            <w:tcW w:w="1341" w:type="dxa"/>
          </w:tcPr>
          <w:p w14:paraId="4404EC22" w14:textId="77777777" w:rsidR="00A36101" w:rsidRPr="00234C43" w:rsidRDefault="00A36101" w:rsidP="00805C8B">
            <w:pPr>
              <w:pStyle w:val="Compact"/>
              <w:rPr>
                <w:sz w:val="22"/>
                <w:szCs w:val="22"/>
              </w:rPr>
            </w:pPr>
            <w:r w:rsidRPr="00234C43">
              <w:rPr>
                <w:sz w:val="22"/>
                <w:szCs w:val="22"/>
              </w:rPr>
              <w:t>Hydraulic oil leak</w:t>
            </w:r>
          </w:p>
        </w:tc>
        <w:tc>
          <w:tcPr>
            <w:tcW w:w="1629" w:type="dxa"/>
          </w:tcPr>
          <w:p w14:paraId="0BE3AF3E" w14:textId="77777777" w:rsidR="00A36101" w:rsidRPr="00234C43" w:rsidRDefault="00A36101" w:rsidP="00805C8B">
            <w:pPr>
              <w:pStyle w:val="Compact"/>
              <w:rPr>
                <w:sz w:val="22"/>
                <w:szCs w:val="22"/>
              </w:rPr>
            </w:pPr>
            <w:r w:rsidRPr="00234C43">
              <w:rPr>
                <w:sz w:val="22"/>
                <w:szCs w:val="22"/>
              </w:rPr>
              <w:t>Injection injury, slip hazard, environmental contamination</w:t>
            </w:r>
          </w:p>
        </w:tc>
        <w:tc>
          <w:tcPr>
            <w:tcW w:w="2173" w:type="dxa"/>
          </w:tcPr>
          <w:p w14:paraId="38C69DAA" w14:textId="77777777" w:rsidR="00A36101" w:rsidRPr="00234C43" w:rsidRDefault="00A36101" w:rsidP="00805C8B">
            <w:pPr>
              <w:pStyle w:val="Compact"/>
              <w:rPr>
                <w:sz w:val="22"/>
                <w:szCs w:val="22"/>
              </w:rPr>
            </w:pPr>
            <w:r w:rsidRPr="00234C43">
              <w:rPr>
                <w:sz w:val="22"/>
                <w:szCs w:val="22"/>
              </w:rPr>
              <w:t>Inspect hoses and fittings before connection</w:t>
            </w:r>
          </w:p>
        </w:tc>
        <w:tc>
          <w:tcPr>
            <w:tcW w:w="724" w:type="dxa"/>
          </w:tcPr>
          <w:p w14:paraId="369B48D1"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7E454D64" w14:textId="77777777" w:rsidR="00A36101" w:rsidRPr="00234C43" w:rsidRDefault="00A36101" w:rsidP="00805C8B">
            <w:pPr>
              <w:pStyle w:val="Compact"/>
              <w:jc w:val="right"/>
              <w:rPr>
                <w:sz w:val="22"/>
                <w:szCs w:val="22"/>
              </w:rPr>
            </w:pPr>
            <w:r w:rsidRPr="00234C43">
              <w:rPr>
                <w:sz w:val="22"/>
                <w:szCs w:val="22"/>
              </w:rPr>
              <w:t>4</w:t>
            </w:r>
          </w:p>
        </w:tc>
        <w:tc>
          <w:tcPr>
            <w:tcW w:w="724" w:type="dxa"/>
          </w:tcPr>
          <w:p w14:paraId="43B702DE" w14:textId="77777777" w:rsidR="00A36101" w:rsidRPr="00234C43" w:rsidRDefault="00A36101" w:rsidP="00805C8B">
            <w:pPr>
              <w:pStyle w:val="Compact"/>
              <w:jc w:val="right"/>
              <w:rPr>
                <w:sz w:val="22"/>
                <w:szCs w:val="22"/>
              </w:rPr>
            </w:pPr>
            <w:r w:rsidRPr="00234C43">
              <w:rPr>
                <w:sz w:val="22"/>
                <w:szCs w:val="22"/>
              </w:rPr>
              <w:t>12</w:t>
            </w:r>
          </w:p>
        </w:tc>
        <w:tc>
          <w:tcPr>
            <w:tcW w:w="905" w:type="dxa"/>
          </w:tcPr>
          <w:p w14:paraId="5EF5DD22" w14:textId="77777777" w:rsidR="00A36101" w:rsidRPr="00234C43" w:rsidRDefault="00A36101" w:rsidP="00805C8B">
            <w:pPr>
              <w:pStyle w:val="Compact"/>
              <w:jc w:val="right"/>
              <w:rPr>
                <w:sz w:val="22"/>
                <w:szCs w:val="22"/>
              </w:rPr>
            </w:pPr>
            <w:r w:rsidRPr="00234C43">
              <w:rPr>
                <w:sz w:val="22"/>
                <w:szCs w:val="22"/>
              </w:rPr>
              <w:t>4</w:t>
            </w:r>
          </w:p>
        </w:tc>
        <w:tc>
          <w:tcPr>
            <w:tcW w:w="1539" w:type="dxa"/>
          </w:tcPr>
          <w:p w14:paraId="19313D11" w14:textId="77777777" w:rsidR="00A36101" w:rsidRPr="00234C43" w:rsidRDefault="00A36101" w:rsidP="00805C8B">
            <w:pPr>
              <w:pStyle w:val="Compact"/>
              <w:rPr>
                <w:sz w:val="22"/>
                <w:szCs w:val="22"/>
              </w:rPr>
            </w:pPr>
            <w:r w:rsidRPr="00234C43">
              <w:rPr>
                <w:sz w:val="22"/>
                <w:szCs w:val="22"/>
              </w:rPr>
              <w:t>Operator</w:t>
            </w:r>
          </w:p>
        </w:tc>
      </w:tr>
      <w:tr w:rsidR="00A36101" w:rsidRPr="00234C43" w14:paraId="3BEA1D28" w14:textId="77777777" w:rsidTr="00430D2E">
        <w:trPr>
          <w:trHeight w:val="853"/>
        </w:trPr>
        <w:tc>
          <w:tcPr>
            <w:tcW w:w="451" w:type="dxa"/>
          </w:tcPr>
          <w:p w14:paraId="599E8A9D" w14:textId="77777777" w:rsidR="00A36101" w:rsidRPr="00234C43" w:rsidRDefault="00A36101" w:rsidP="00805C8B">
            <w:pPr>
              <w:pStyle w:val="Compact"/>
            </w:pPr>
            <w:r w:rsidRPr="00234C43">
              <w:lastRenderedPageBreak/>
              <w:t>5</w:t>
            </w:r>
          </w:p>
        </w:tc>
        <w:tc>
          <w:tcPr>
            <w:tcW w:w="1374" w:type="dxa"/>
          </w:tcPr>
          <w:p w14:paraId="323880A1" w14:textId="77777777" w:rsidR="00A36101" w:rsidRPr="00234C43" w:rsidRDefault="00A36101" w:rsidP="00805C8B">
            <w:pPr>
              <w:pStyle w:val="Compact"/>
              <w:rPr>
                <w:sz w:val="22"/>
                <w:szCs w:val="22"/>
              </w:rPr>
            </w:pPr>
            <w:r w:rsidRPr="00234C43">
              <w:rPr>
                <w:sz w:val="22"/>
                <w:szCs w:val="22"/>
              </w:rPr>
              <w:t>Connect Power Supply</w:t>
            </w:r>
          </w:p>
        </w:tc>
        <w:tc>
          <w:tcPr>
            <w:tcW w:w="1341" w:type="dxa"/>
          </w:tcPr>
          <w:p w14:paraId="3CAB60ED" w14:textId="77777777" w:rsidR="00A36101" w:rsidRPr="00234C43" w:rsidRDefault="00A36101" w:rsidP="00805C8B">
            <w:pPr>
              <w:pStyle w:val="Compact"/>
              <w:rPr>
                <w:sz w:val="22"/>
                <w:szCs w:val="22"/>
              </w:rPr>
            </w:pPr>
            <w:r w:rsidRPr="00234C43">
              <w:rPr>
                <w:sz w:val="22"/>
                <w:szCs w:val="22"/>
              </w:rPr>
              <w:t>Electrical hazard</w:t>
            </w:r>
          </w:p>
        </w:tc>
        <w:tc>
          <w:tcPr>
            <w:tcW w:w="1629" w:type="dxa"/>
          </w:tcPr>
          <w:p w14:paraId="15B24608" w14:textId="77777777" w:rsidR="00A36101" w:rsidRPr="00234C43" w:rsidRDefault="00A36101" w:rsidP="00805C8B">
            <w:pPr>
              <w:pStyle w:val="Compact"/>
              <w:rPr>
                <w:sz w:val="22"/>
                <w:szCs w:val="22"/>
              </w:rPr>
            </w:pPr>
            <w:r w:rsidRPr="00234C43">
              <w:rPr>
                <w:sz w:val="22"/>
                <w:szCs w:val="22"/>
              </w:rPr>
              <w:t>Electric shock or equipment damage</w:t>
            </w:r>
          </w:p>
        </w:tc>
        <w:tc>
          <w:tcPr>
            <w:tcW w:w="2173" w:type="dxa"/>
          </w:tcPr>
          <w:p w14:paraId="733563E4" w14:textId="77777777" w:rsidR="00A36101" w:rsidRPr="00234C43" w:rsidRDefault="00A36101" w:rsidP="00805C8B">
            <w:pPr>
              <w:pStyle w:val="Compact"/>
              <w:rPr>
                <w:sz w:val="22"/>
                <w:szCs w:val="22"/>
              </w:rPr>
            </w:pPr>
            <w:r w:rsidRPr="00234C43">
              <w:rPr>
                <w:sz w:val="22"/>
                <w:szCs w:val="22"/>
              </w:rPr>
              <w:t>Inspect cables, ensure proper grounding and isolation</w:t>
            </w:r>
          </w:p>
        </w:tc>
        <w:tc>
          <w:tcPr>
            <w:tcW w:w="724" w:type="dxa"/>
          </w:tcPr>
          <w:p w14:paraId="62460A80" w14:textId="77777777" w:rsidR="00A36101" w:rsidRPr="00234C43" w:rsidRDefault="00A36101" w:rsidP="00805C8B">
            <w:pPr>
              <w:pStyle w:val="Compact"/>
              <w:jc w:val="right"/>
              <w:rPr>
                <w:sz w:val="22"/>
                <w:szCs w:val="22"/>
              </w:rPr>
            </w:pPr>
            <w:r w:rsidRPr="00234C43">
              <w:rPr>
                <w:sz w:val="22"/>
                <w:szCs w:val="22"/>
              </w:rPr>
              <w:t>2</w:t>
            </w:r>
          </w:p>
        </w:tc>
        <w:tc>
          <w:tcPr>
            <w:tcW w:w="724" w:type="dxa"/>
          </w:tcPr>
          <w:p w14:paraId="340DC743" w14:textId="77777777" w:rsidR="00A36101" w:rsidRPr="00234C43" w:rsidRDefault="00A36101" w:rsidP="00805C8B">
            <w:pPr>
              <w:pStyle w:val="Compact"/>
              <w:jc w:val="right"/>
              <w:rPr>
                <w:sz w:val="22"/>
                <w:szCs w:val="22"/>
              </w:rPr>
            </w:pPr>
            <w:r w:rsidRPr="00234C43">
              <w:rPr>
                <w:sz w:val="22"/>
                <w:szCs w:val="22"/>
              </w:rPr>
              <w:t>5</w:t>
            </w:r>
          </w:p>
        </w:tc>
        <w:tc>
          <w:tcPr>
            <w:tcW w:w="724" w:type="dxa"/>
          </w:tcPr>
          <w:p w14:paraId="0FA22B5C" w14:textId="77777777" w:rsidR="00A36101" w:rsidRPr="00234C43" w:rsidRDefault="00A36101" w:rsidP="00805C8B">
            <w:pPr>
              <w:pStyle w:val="Compact"/>
              <w:jc w:val="right"/>
              <w:rPr>
                <w:sz w:val="22"/>
                <w:szCs w:val="22"/>
              </w:rPr>
            </w:pPr>
            <w:r w:rsidRPr="00234C43">
              <w:rPr>
                <w:sz w:val="22"/>
                <w:szCs w:val="22"/>
              </w:rPr>
              <w:t>10</w:t>
            </w:r>
          </w:p>
        </w:tc>
        <w:tc>
          <w:tcPr>
            <w:tcW w:w="905" w:type="dxa"/>
          </w:tcPr>
          <w:p w14:paraId="5B662FFA" w14:textId="77777777" w:rsidR="00A36101" w:rsidRPr="00234C43" w:rsidRDefault="00A36101" w:rsidP="00805C8B">
            <w:pPr>
              <w:pStyle w:val="Compact"/>
              <w:jc w:val="right"/>
              <w:rPr>
                <w:sz w:val="22"/>
                <w:szCs w:val="22"/>
              </w:rPr>
            </w:pPr>
            <w:r w:rsidRPr="00234C43">
              <w:rPr>
                <w:sz w:val="22"/>
                <w:szCs w:val="22"/>
              </w:rPr>
              <w:t>4</w:t>
            </w:r>
          </w:p>
        </w:tc>
        <w:tc>
          <w:tcPr>
            <w:tcW w:w="1539" w:type="dxa"/>
          </w:tcPr>
          <w:p w14:paraId="7A4B7590" w14:textId="77777777" w:rsidR="00A36101" w:rsidRPr="00234C43" w:rsidRDefault="00A36101" w:rsidP="00805C8B">
            <w:pPr>
              <w:pStyle w:val="Compact"/>
              <w:rPr>
                <w:sz w:val="22"/>
                <w:szCs w:val="22"/>
              </w:rPr>
            </w:pPr>
            <w:r w:rsidRPr="00234C43">
              <w:rPr>
                <w:sz w:val="22"/>
                <w:szCs w:val="22"/>
              </w:rPr>
              <w:t>Electrician</w:t>
            </w:r>
          </w:p>
        </w:tc>
      </w:tr>
      <w:tr w:rsidR="00A36101" w:rsidRPr="00234C43" w14:paraId="1BD3BACD" w14:textId="77777777" w:rsidTr="00430D2E">
        <w:trPr>
          <w:trHeight w:val="866"/>
        </w:trPr>
        <w:tc>
          <w:tcPr>
            <w:tcW w:w="451" w:type="dxa"/>
          </w:tcPr>
          <w:p w14:paraId="1F6D6D83" w14:textId="77777777" w:rsidR="00A36101" w:rsidRPr="00234C43" w:rsidRDefault="00A36101" w:rsidP="00805C8B">
            <w:pPr>
              <w:pStyle w:val="Compact"/>
            </w:pPr>
            <w:r w:rsidRPr="00234C43">
              <w:t>6</w:t>
            </w:r>
          </w:p>
        </w:tc>
        <w:tc>
          <w:tcPr>
            <w:tcW w:w="1374" w:type="dxa"/>
          </w:tcPr>
          <w:p w14:paraId="440EF63C" w14:textId="77777777" w:rsidR="00A36101" w:rsidRPr="00234C43" w:rsidRDefault="00A36101" w:rsidP="00805C8B">
            <w:pPr>
              <w:pStyle w:val="Compact"/>
              <w:rPr>
                <w:sz w:val="22"/>
                <w:szCs w:val="22"/>
              </w:rPr>
            </w:pPr>
            <w:r w:rsidRPr="00234C43">
              <w:rPr>
                <w:sz w:val="22"/>
                <w:szCs w:val="22"/>
              </w:rPr>
              <w:t>Inspect Pressure Lines</w:t>
            </w:r>
          </w:p>
        </w:tc>
        <w:tc>
          <w:tcPr>
            <w:tcW w:w="1341" w:type="dxa"/>
          </w:tcPr>
          <w:p w14:paraId="0D0925C1" w14:textId="77777777" w:rsidR="00A36101" w:rsidRPr="00234C43" w:rsidRDefault="00A36101" w:rsidP="00805C8B">
            <w:pPr>
              <w:pStyle w:val="Compact"/>
              <w:rPr>
                <w:sz w:val="22"/>
                <w:szCs w:val="22"/>
              </w:rPr>
            </w:pPr>
            <w:r w:rsidRPr="00234C43">
              <w:rPr>
                <w:sz w:val="22"/>
                <w:szCs w:val="22"/>
              </w:rPr>
              <w:t>Burst hose or fitting failure</w:t>
            </w:r>
          </w:p>
        </w:tc>
        <w:tc>
          <w:tcPr>
            <w:tcW w:w="1629" w:type="dxa"/>
          </w:tcPr>
          <w:p w14:paraId="32FA1B4E" w14:textId="77777777" w:rsidR="00A36101" w:rsidRPr="00234C43" w:rsidRDefault="00A36101" w:rsidP="00805C8B">
            <w:pPr>
              <w:pStyle w:val="Compact"/>
              <w:rPr>
                <w:sz w:val="22"/>
                <w:szCs w:val="22"/>
              </w:rPr>
            </w:pPr>
            <w:r w:rsidRPr="00234C43">
              <w:rPr>
                <w:sz w:val="22"/>
                <w:szCs w:val="22"/>
              </w:rPr>
              <w:t>High-pressure release causing injury</w:t>
            </w:r>
          </w:p>
        </w:tc>
        <w:tc>
          <w:tcPr>
            <w:tcW w:w="2173" w:type="dxa"/>
          </w:tcPr>
          <w:p w14:paraId="3FF65009" w14:textId="77777777" w:rsidR="00A36101" w:rsidRPr="00234C43" w:rsidRDefault="00A36101" w:rsidP="00805C8B">
            <w:pPr>
              <w:pStyle w:val="Compact"/>
              <w:rPr>
                <w:sz w:val="22"/>
                <w:szCs w:val="22"/>
              </w:rPr>
            </w:pPr>
            <w:r w:rsidRPr="00234C43">
              <w:rPr>
                <w:sz w:val="22"/>
                <w:szCs w:val="22"/>
              </w:rPr>
              <w:t>Pressure-test and inspect all pressure components</w:t>
            </w:r>
          </w:p>
        </w:tc>
        <w:tc>
          <w:tcPr>
            <w:tcW w:w="724" w:type="dxa"/>
          </w:tcPr>
          <w:p w14:paraId="676934CC"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4A1B538B" w14:textId="77777777" w:rsidR="00A36101" w:rsidRPr="00234C43" w:rsidRDefault="00A36101" w:rsidP="00805C8B">
            <w:pPr>
              <w:pStyle w:val="Compact"/>
              <w:jc w:val="right"/>
              <w:rPr>
                <w:sz w:val="22"/>
                <w:szCs w:val="22"/>
              </w:rPr>
            </w:pPr>
            <w:r w:rsidRPr="00234C43">
              <w:rPr>
                <w:sz w:val="22"/>
                <w:szCs w:val="22"/>
              </w:rPr>
              <w:t>5</w:t>
            </w:r>
          </w:p>
        </w:tc>
        <w:tc>
          <w:tcPr>
            <w:tcW w:w="724" w:type="dxa"/>
          </w:tcPr>
          <w:p w14:paraId="1560E8BF" w14:textId="77777777" w:rsidR="00A36101" w:rsidRPr="00234C43" w:rsidRDefault="00A36101" w:rsidP="00805C8B">
            <w:pPr>
              <w:pStyle w:val="Compact"/>
              <w:jc w:val="right"/>
              <w:rPr>
                <w:sz w:val="22"/>
                <w:szCs w:val="22"/>
              </w:rPr>
            </w:pPr>
            <w:r w:rsidRPr="00234C43">
              <w:rPr>
                <w:sz w:val="22"/>
                <w:szCs w:val="22"/>
              </w:rPr>
              <w:t>15</w:t>
            </w:r>
          </w:p>
        </w:tc>
        <w:tc>
          <w:tcPr>
            <w:tcW w:w="905" w:type="dxa"/>
          </w:tcPr>
          <w:p w14:paraId="41CD946B" w14:textId="77777777" w:rsidR="00A36101" w:rsidRPr="00234C43" w:rsidRDefault="00A36101" w:rsidP="00805C8B">
            <w:pPr>
              <w:pStyle w:val="Compact"/>
              <w:jc w:val="right"/>
              <w:rPr>
                <w:sz w:val="22"/>
                <w:szCs w:val="22"/>
              </w:rPr>
            </w:pPr>
            <w:r w:rsidRPr="00234C43">
              <w:rPr>
                <w:sz w:val="22"/>
                <w:szCs w:val="22"/>
              </w:rPr>
              <w:t>5</w:t>
            </w:r>
          </w:p>
        </w:tc>
        <w:tc>
          <w:tcPr>
            <w:tcW w:w="1539" w:type="dxa"/>
          </w:tcPr>
          <w:p w14:paraId="06C3AD15" w14:textId="77777777" w:rsidR="00A36101" w:rsidRPr="00234C43" w:rsidRDefault="00A36101" w:rsidP="00805C8B">
            <w:pPr>
              <w:pStyle w:val="Compact"/>
              <w:rPr>
                <w:sz w:val="22"/>
                <w:szCs w:val="22"/>
              </w:rPr>
            </w:pPr>
            <w:r w:rsidRPr="00234C43">
              <w:rPr>
                <w:sz w:val="22"/>
                <w:szCs w:val="22"/>
              </w:rPr>
              <w:t>Supervisor</w:t>
            </w:r>
          </w:p>
        </w:tc>
      </w:tr>
      <w:tr w:rsidR="00A36101" w:rsidRPr="00234C43" w14:paraId="2D55BB22" w14:textId="77777777" w:rsidTr="00430D2E">
        <w:trPr>
          <w:trHeight w:val="1204"/>
        </w:trPr>
        <w:tc>
          <w:tcPr>
            <w:tcW w:w="451" w:type="dxa"/>
          </w:tcPr>
          <w:p w14:paraId="24B1F87B" w14:textId="77777777" w:rsidR="00A36101" w:rsidRPr="00234C43" w:rsidRDefault="00A36101" w:rsidP="00805C8B">
            <w:pPr>
              <w:pStyle w:val="Compact"/>
            </w:pPr>
            <w:r w:rsidRPr="00234C43">
              <w:t>7</w:t>
            </w:r>
          </w:p>
        </w:tc>
        <w:tc>
          <w:tcPr>
            <w:tcW w:w="1374" w:type="dxa"/>
          </w:tcPr>
          <w:p w14:paraId="5A964E64" w14:textId="77777777" w:rsidR="00A36101" w:rsidRPr="00234C43" w:rsidRDefault="00A36101" w:rsidP="00805C8B">
            <w:pPr>
              <w:pStyle w:val="Compact"/>
            </w:pPr>
            <w:r w:rsidRPr="00234C43">
              <w:t>Verify Safety Devices</w:t>
            </w:r>
          </w:p>
        </w:tc>
        <w:tc>
          <w:tcPr>
            <w:tcW w:w="1341" w:type="dxa"/>
          </w:tcPr>
          <w:p w14:paraId="534A25A6" w14:textId="77777777" w:rsidR="00A36101" w:rsidRPr="00234C43" w:rsidRDefault="00A36101" w:rsidP="00805C8B">
            <w:pPr>
              <w:pStyle w:val="Compact"/>
            </w:pPr>
            <w:r w:rsidRPr="00234C43">
              <w:t>Safety device failure</w:t>
            </w:r>
          </w:p>
        </w:tc>
        <w:tc>
          <w:tcPr>
            <w:tcW w:w="1629" w:type="dxa"/>
          </w:tcPr>
          <w:p w14:paraId="5E932A8B" w14:textId="77777777" w:rsidR="00A36101" w:rsidRPr="00234C43" w:rsidRDefault="00A36101" w:rsidP="00805C8B">
            <w:pPr>
              <w:pStyle w:val="Compact"/>
            </w:pPr>
            <w:r w:rsidRPr="00234C43">
              <w:t>Increased operational risk</w:t>
            </w:r>
          </w:p>
        </w:tc>
        <w:tc>
          <w:tcPr>
            <w:tcW w:w="2173" w:type="dxa"/>
          </w:tcPr>
          <w:p w14:paraId="4ED3FD26" w14:textId="77777777" w:rsidR="00A36101" w:rsidRPr="00234C43" w:rsidRDefault="00A36101" w:rsidP="00805C8B">
            <w:pPr>
              <w:pStyle w:val="Compact"/>
            </w:pPr>
            <w:r w:rsidRPr="00234C43">
              <w:t>Test emergency stop, alarms and interlocks before operation</w:t>
            </w:r>
          </w:p>
        </w:tc>
        <w:tc>
          <w:tcPr>
            <w:tcW w:w="724" w:type="dxa"/>
          </w:tcPr>
          <w:p w14:paraId="35A36ECD" w14:textId="77777777" w:rsidR="00A36101" w:rsidRPr="00234C43" w:rsidRDefault="00A36101" w:rsidP="00805C8B">
            <w:pPr>
              <w:pStyle w:val="Compact"/>
              <w:jc w:val="right"/>
            </w:pPr>
            <w:r w:rsidRPr="00234C43">
              <w:t>2</w:t>
            </w:r>
          </w:p>
        </w:tc>
        <w:tc>
          <w:tcPr>
            <w:tcW w:w="724" w:type="dxa"/>
          </w:tcPr>
          <w:p w14:paraId="59DE79B3" w14:textId="77777777" w:rsidR="00A36101" w:rsidRPr="00234C43" w:rsidRDefault="00A36101" w:rsidP="00805C8B">
            <w:pPr>
              <w:pStyle w:val="Compact"/>
              <w:jc w:val="right"/>
            </w:pPr>
            <w:r w:rsidRPr="00234C43">
              <w:t>5</w:t>
            </w:r>
          </w:p>
        </w:tc>
        <w:tc>
          <w:tcPr>
            <w:tcW w:w="724" w:type="dxa"/>
          </w:tcPr>
          <w:p w14:paraId="46EFAFF4" w14:textId="77777777" w:rsidR="00A36101" w:rsidRPr="00234C43" w:rsidRDefault="00A36101" w:rsidP="00805C8B">
            <w:pPr>
              <w:pStyle w:val="Compact"/>
              <w:jc w:val="right"/>
            </w:pPr>
            <w:r w:rsidRPr="00234C43">
              <w:t>10</w:t>
            </w:r>
          </w:p>
        </w:tc>
        <w:tc>
          <w:tcPr>
            <w:tcW w:w="905" w:type="dxa"/>
          </w:tcPr>
          <w:p w14:paraId="743DFB01" w14:textId="77777777" w:rsidR="00A36101" w:rsidRPr="00234C43" w:rsidRDefault="00A36101" w:rsidP="00805C8B">
            <w:pPr>
              <w:pStyle w:val="Compact"/>
              <w:jc w:val="right"/>
            </w:pPr>
            <w:r w:rsidRPr="00234C43">
              <w:t>3</w:t>
            </w:r>
          </w:p>
        </w:tc>
        <w:tc>
          <w:tcPr>
            <w:tcW w:w="1539" w:type="dxa"/>
          </w:tcPr>
          <w:p w14:paraId="08D34DA0" w14:textId="77777777" w:rsidR="00A36101" w:rsidRPr="00234C43" w:rsidRDefault="00A36101" w:rsidP="00805C8B">
            <w:pPr>
              <w:pStyle w:val="Compact"/>
            </w:pPr>
            <w:r w:rsidRPr="00234C43">
              <w:t>Operator</w:t>
            </w:r>
          </w:p>
        </w:tc>
      </w:tr>
      <w:tr w:rsidR="00A36101" w:rsidRPr="00234C43" w14:paraId="790BD4A4" w14:textId="77777777" w:rsidTr="00430D2E">
        <w:trPr>
          <w:trHeight w:val="866"/>
        </w:trPr>
        <w:tc>
          <w:tcPr>
            <w:tcW w:w="451" w:type="dxa"/>
          </w:tcPr>
          <w:p w14:paraId="4CF8D02E" w14:textId="77777777" w:rsidR="00A36101" w:rsidRPr="00234C43" w:rsidRDefault="00A36101" w:rsidP="00805C8B">
            <w:pPr>
              <w:pStyle w:val="Compact"/>
              <w:rPr>
                <w:sz w:val="22"/>
                <w:szCs w:val="22"/>
              </w:rPr>
            </w:pPr>
            <w:r w:rsidRPr="00234C43">
              <w:rPr>
                <w:sz w:val="22"/>
                <w:szCs w:val="22"/>
              </w:rPr>
              <w:t>8</w:t>
            </w:r>
          </w:p>
        </w:tc>
        <w:tc>
          <w:tcPr>
            <w:tcW w:w="1374" w:type="dxa"/>
          </w:tcPr>
          <w:p w14:paraId="005763D5" w14:textId="77777777" w:rsidR="00A36101" w:rsidRPr="00234C43" w:rsidRDefault="00A36101" w:rsidP="00805C8B">
            <w:pPr>
              <w:pStyle w:val="Compact"/>
              <w:rPr>
                <w:sz w:val="22"/>
                <w:szCs w:val="22"/>
              </w:rPr>
            </w:pPr>
            <w:r w:rsidRPr="00234C43">
              <w:rPr>
                <w:sz w:val="22"/>
                <w:szCs w:val="22"/>
              </w:rPr>
              <w:t>Check Tools and Accessories</w:t>
            </w:r>
          </w:p>
        </w:tc>
        <w:tc>
          <w:tcPr>
            <w:tcW w:w="1341" w:type="dxa"/>
          </w:tcPr>
          <w:p w14:paraId="339DA42B" w14:textId="77777777" w:rsidR="00A36101" w:rsidRPr="00234C43" w:rsidRDefault="00A36101" w:rsidP="00805C8B">
            <w:pPr>
              <w:pStyle w:val="Compact"/>
              <w:rPr>
                <w:sz w:val="22"/>
                <w:szCs w:val="22"/>
              </w:rPr>
            </w:pPr>
            <w:r w:rsidRPr="00234C43">
              <w:rPr>
                <w:sz w:val="22"/>
                <w:szCs w:val="22"/>
              </w:rPr>
              <w:t>Defective tools</w:t>
            </w:r>
          </w:p>
        </w:tc>
        <w:tc>
          <w:tcPr>
            <w:tcW w:w="1629" w:type="dxa"/>
          </w:tcPr>
          <w:p w14:paraId="41AFCB88" w14:textId="77777777" w:rsidR="00A36101" w:rsidRPr="00234C43" w:rsidRDefault="00A36101" w:rsidP="00805C8B">
            <w:pPr>
              <w:pStyle w:val="Compact"/>
              <w:rPr>
                <w:sz w:val="22"/>
                <w:szCs w:val="22"/>
              </w:rPr>
            </w:pPr>
            <w:r w:rsidRPr="00234C43">
              <w:rPr>
                <w:sz w:val="22"/>
                <w:szCs w:val="22"/>
              </w:rPr>
              <w:t>Hand injuries or equipment failure</w:t>
            </w:r>
          </w:p>
        </w:tc>
        <w:tc>
          <w:tcPr>
            <w:tcW w:w="2173" w:type="dxa"/>
          </w:tcPr>
          <w:p w14:paraId="101FF454" w14:textId="77777777" w:rsidR="00A36101" w:rsidRPr="00234C43" w:rsidRDefault="00A36101" w:rsidP="00805C8B">
            <w:pPr>
              <w:pStyle w:val="Compact"/>
              <w:rPr>
                <w:sz w:val="22"/>
                <w:szCs w:val="22"/>
              </w:rPr>
            </w:pPr>
            <w:r w:rsidRPr="00234C43">
              <w:rPr>
                <w:sz w:val="22"/>
                <w:szCs w:val="22"/>
              </w:rPr>
              <w:t>Remove damaged tools from service and replace immediately</w:t>
            </w:r>
          </w:p>
        </w:tc>
        <w:tc>
          <w:tcPr>
            <w:tcW w:w="724" w:type="dxa"/>
          </w:tcPr>
          <w:p w14:paraId="34ECFEC7"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02F6DDFB"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53AE96D0" w14:textId="77777777" w:rsidR="00A36101" w:rsidRPr="00234C43" w:rsidRDefault="00A36101" w:rsidP="00805C8B">
            <w:pPr>
              <w:pStyle w:val="Compact"/>
              <w:jc w:val="right"/>
              <w:rPr>
                <w:sz w:val="22"/>
                <w:szCs w:val="22"/>
              </w:rPr>
            </w:pPr>
            <w:r w:rsidRPr="00234C43">
              <w:rPr>
                <w:sz w:val="22"/>
                <w:szCs w:val="22"/>
              </w:rPr>
              <w:t>9</w:t>
            </w:r>
          </w:p>
        </w:tc>
        <w:tc>
          <w:tcPr>
            <w:tcW w:w="905" w:type="dxa"/>
          </w:tcPr>
          <w:p w14:paraId="6BDC7EFB" w14:textId="77777777" w:rsidR="00A36101" w:rsidRPr="00234C43" w:rsidRDefault="00A36101" w:rsidP="00805C8B">
            <w:pPr>
              <w:pStyle w:val="Compact"/>
              <w:jc w:val="right"/>
              <w:rPr>
                <w:sz w:val="22"/>
                <w:szCs w:val="22"/>
              </w:rPr>
            </w:pPr>
            <w:r w:rsidRPr="00234C43">
              <w:rPr>
                <w:sz w:val="22"/>
                <w:szCs w:val="22"/>
              </w:rPr>
              <w:t>3</w:t>
            </w:r>
          </w:p>
        </w:tc>
        <w:tc>
          <w:tcPr>
            <w:tcW w:w="1539" w:type="dxa"/>
          </w:tcPr>
          <w:p w14:paraId="050056BA" w14:textId="77777777" w:rsidR="00A36101" w:rsidRPr="00234C43" w:rsidRDefault="00A36101" w:rsidP="00805C8B">
            <w:pPr>
              <w:pStyle w:val="Compact"/>
              <w:rPr>
                <w:sz w:val="22"/>
                <w:szCs w:val="22"/>
              </w:rPr>
            </w:pPr>
            <w:r w:rsidRPr="00234C43">
              <w:rPr>
                <w:sz w:val="22"/>
                <w:szCs w:val="22"/>
              </w:rPr>
              <w:t>Operator</w:t>
            </w:r>
          </w:p>
        </w:tc>
      </w:tr>
      <w:tr w:rsidR="00A36101" w:rsidRPr="00234C43" w14:paraId="0B5D601D" w14:textId="77777777" w:rsidTr="00430D2E">
        <w:trPr>
          <w:trHeight w:val="853"/>
        </w:trPr>
        <w:tc>
          <w:tcPr>
            <w:tcW w:w="451" w:type="dxa"/>
          </w:tcPr>
          <w:p w14:paraId="55E984D3" w14:textId="77777777" w:rsidR="00A36101" w:rsidRPr="00234C43" w:rsidRDefault="00A36101" w:rsidP="00805C8B">
            <w:pPr>
              <w:pStyle w:val="Compact"/>
              <w:rPr>
                <w:sz w:val="22"/>
                <w:szCs w:val="22"/>
              </w:rPr>
            </w:pPr>
            <w:r w:rsidRPr="00234C43">
              <w:rPr>
                <w:sz w:val="22"/>
                <w:szCs w:val="22"/>
              </w:rPr>
              <w:t>9</w:t>
            </w:r>
          </w:p>
        </w:tc>
        <w:tc>
          <w:tcPr>
            <w:tcW w:w="1374" w:type="dxa"/>
          </w:tcPr>
          <w:p w14:paraId="7A996632" w14:textId="77777777" w:rsidR="00A36101" w:rsidRPr="00234C43" w:rsidRDefault="00A36101" w:rsidP="00805C8B">
            <w:pPr>
              <w:pStyle w:val="Compact"/>
              <w:rPr>
                <w:sz w:val="22"/>
                <w:szCs w:val="22"/>
              </w:rPr>
            </w:pPr>
            <w:r w:rsidRPr="00234C43">
              <w:rPr>
                <w:sz w:val="22"/>
                <w:szCs w:val="22"/>
              </w:rPr>
              <w:t>Housekeeping</w:t>
            </w:r>
          </w:p>
        </w:tc>
        <w:tc>
          <w:tcPr>
            <w:tcW w:w="1341" w:type="dxa"/>
          </w:tcPr>
          <w:p w14:paraId="69F27A4E" w14:textId="77777777" w:rsidR="00A36101" w:rsidRPr="00234C43" w:rsidRDefault="00A36101" w:rsidP="00805C8B">
            <w:pPr>
              <w:pStyle w:val="Compact"/>
              <w:rPr>
                <w:sz w:val="22"/>
                <w:szCs w:val="22"/>
              </w:rPr>
            </w:pPr>
            <w:r w:rsidRPr="00234C43">
              <w:rPr>
                <w:sz w:val="22"/>
                <w:szCs w:val="22"/>
              </w:rPr>
              <w:t>Trip and slip hazards</w:t>
            </w:r>
          </w:p>
        </w:tc>
        <w:tc>
          <w:tcPr>
            <w:tcW w:w="1629" w:type="dxa"/>
          </w:tcPr>
          <w:p w14:paraId="164B0324" w14:textId="77777777" w:rsidR="00A36101" w:rsidRPr="00234C43" w:rsidRDefault="00A36101" w:rsidP="00805C8B">
            <w:pPr>
              <w:pStyle w:val="Compact"/>
              <w:rPr>
                <w:sz w:val="22"/>
                <w:szCs w:val="22"/>
              </w:rPr>
            </w:pPr>
            <w:r w:rsidRPr="00234C43">
              <w:rPr>
                <w:sz w:val="22"/>
                <w:szCs w:val="22"/>
              </w:rPr>
              <w:t>Minor or serious injuries</w:t>
            </w:r>
          </w:p>
        </w:tc>
        <w:tc>
          <w:tcPr>
            <w:tcW w:w="2173" w:type="dxa"/>
          </w:tcPr>
          <w:p w14:paraId="56C438C5" w14:textId="77777777" w:rsidR="00A36101" w:rsidRPr="00234C43" w:rsidRDefault="00A36101" w:rsidP="00805C8B">
            <w:pPr>
              <w:pStyle w:val="Compact"/>
              <w:rPr>
                <w:sz w:val="22"/>
                <w:szCs w:val="22"/>
              </w:rPr>
            </w:pPr>
            <w:r w:rsidRPr="00234C43">
              <w:rPr>
                <w:sz w:val="22"/>
                <w:szCs w:val="22"/>
              </w:rPr>
              <w:t>Keep work area clean and free from obstacles</w:t>
            </w:r>
          </w:p>
        </w:tc>
        <w:tc>
          <w:tcPr>
            <w:tcW w:w="724" w:type="dxa"/>
          </w:tcPr>
          <w:p w14:paraId="40C2BC5A"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09C099EC"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3CDDA250" w14:textId="77777777" w:rsidR="00A36101" w:rsidRPr="00234C43" w:rsidRDefault="00A36101" w:rsidP="00805C8B">
            <w:pPr>
              <w:pStyle w:val="Compact"/>
              <w:jc w:val="right"/>
              <w:rPr>
                <w:sz w:val="22"/>
                <w:szCs w:val="22"/>
              </w:rPr>
            </w:pPr>
            <w:r w:rsidRPr="00234C43">
              <w:rPr>
                <w:sz w:val="22"/>
                <w:szCs w:val="22"/>
              </w:rPr>
              <w:t>9</w:t>
            </w:r>
          </w:p>
        </w:tc>
        <w:tc>
          <w:tcPr>
            <w:tcW w:w="905" w:type="dxa"/>
          </w:tcPr>
          <w:p w14:paraId="1DA8BE04" w14:textId="77777777" w:rsidR="00A36101" w:rsidRPr="00234C43" w:rsidRDefault="00A36101" w:rsidP="00805C8B">
            <w:pPr>
              <w:pStyle w:val="Compact"/>
              <w:jc w:val="right"/>
              <w:rPr>
                <w:sz w:val="22"/>
                <w:szCs w:val="22"/>
              </w:rPr>
            </w:pPr>
            <w:r w:rsidRPr="00234C43">
              <w:rPr>
                <w:sz w:val="22"/>
                <w:szCs w:val="22"/>
              </w:rPr>
              <w:t>2</w:t>
            </w:r>
          </w:p>
        </w:tc>
        <w:tc>
          <w:tcPr>
            <w:tcW w:w="1539" w:type="dxa"/>
          </w:tcPr>
          <w:p w14:paraId="6D8E68F5" w14:textId="77777777" w:rsidR="00A36101" w:rsidRPr="00234C43" w:rsidRDefault="00A36101" w:rsidP="00805C8B">
            <w:pPr>
              <w:pStyle w:val="Compact"/>
              <w:rPr>
                <w:sz w:val="22"/>
                <w:szCs w:val="22"/>
              </w:rPr>
            </w:pPr>
            <w:r w:rsidRPr="00234C43">
              <w:rPr>
                <w:sz w:val="22"/>
                <w:szCs w:val="22"/>
              </w:rPr>
              <w:t>All Personnel</w:t>
            </w:r>
          </w:p>
        </w:tc>
      </w:tr>
      <w:tr w:rsidR="00A36101" w:rsidRPr="00234C43" w14:paraId="13CF8FAD" w14:textId="77777777" w:rsidTr="00430D2E">
        <w:trPr>
          <w:trHeight w:val="853"/>
        </w:trPr>
        <w:tc>
          <w:tcPr>
            <w:tcW w:w="451" w:type="dxa"/>
          </w:tcPr>
          <w:p w14:paraId="183CFB99" w14:textId="77777777" w:rsidR="00A36101" w:rsidRPr="00234C43" w:rsidRDefault="00A36101" w:rsidP="00805C8B">
            <w:pPr>
              <w:pStyle w:val="Compact"/>
              <w:rPr>
                <w:sz w:val="22"/>
                <w:szCs w:val="22"/>
              </w:rPr>
            </w:pPr>
            <w:r w:rsidRPr="00234C43">
              <w:rPr>
                <w:sz w:val="22"/>
                <w:szCs w:val="22"/>
              </w:rPr>
              <w:t>10</w:t>
            </w:r>
          </w:p>
        </w:tc>
        <w:tc>
          <w:tcPr>
            <w:tcW w:w="1374" w:type="dxa"/>
          </w:tcPr>
          <w:p w14:paraId="768CE5DC" w14:textId="77777777" w:rsidR="00A36101" w:rsidRPr="00234C43" w:rsidRDefault="00A36101" w:rsidP="00805C8B">
            <w:pPr>
              <w:pStyle w:val="Compact"/>
              <w:rPr>
                <w:sz w:val="22"/>
                <w:szCs w:val="22"/>
              </w:rPr>
            </w:pPr>
            <w:r w:rsidRPr="00234C43">
              <w:rPr>
                <w:sz w:val="22"/>
                <w:szCs w:val="22"/>
              </w:rPr>
              <w:t>Final Pre-Start Inspection</w:t>
            </w:r>
          </w:p>
        </w:tc>
        <w:tc>
          <w:tcPr>
            <w:tcW w:w="1341" w:type="dxa"/>
          </w:tcPr>
          <w:p w14:paraId="165B1B7D" w14:textId="77777777" w:rsidR="00A36101" w:rsidRPr="00234C43" w:rsidRDefault="00A36101" w:rsidP="00805C8B">
            <w:pPr>
              <w:pStyle w:val="Compact"/>
              <w:rPr>
                <w:sz w:val="22"/>
                <w:szCs w:val="22"/>
              </w:rPr>
            </w:pPr>
            <w:r w:rsidRPr="00234C43">
              <w:rPr>
                <w:sz w:val="22"/>
                <w:szCs w:val="22"/>
              </w:rPr>
              <w:t>Undetected equipment defect</w:t>
            </w:r>
          </w:p>
        </w:tc>
        <w:tc>
          <w:tcPr>
            <w:tcW w:w="1629" w:type="dxa"/>
          </w:tcPr>
          <w:p w14:paraId="403A59E9" w14:textId="77777777" w:rsidR="00A36101" w:rsidRPr="00234C43" w:rsidRDefault="00A36101" w:rsidP="00805C8B">
            <w:pPr>
              <w:pStyle w:val="Compact"/>
              <w:rPr>
                <w:sz w:val="22"/>
                <w:szCs w:val="22"/>
              </w:rPr>
            </w:pPr>
            <w:r w:rsidRPr="00234C43">
              <w:rPr>
                <w:sz w:val="22"/>
                <w:szCs w:val="22"/>
              </w:rPr>
              <w:t>Equipment failure during operation</w:t>
            </w:r>
          </w:p>
        </w:tc>
        <w:tc>
          <w:tcPr>
            <w:tcW w:w="2173" w:type="dxa"/>
          </w:tcPr>
          <w:p w14:paraId="19980EC5" w14:textId="77777777" w:rsidR="00A36101" w:rsidRPr="00234C43" w:rsidRDefault="00A36101" w:rsidP="00805C8B">
            <w:pPr>
              <w:pStyle w:val="Compact"/>
              <w:rPr>
                <w:sz w:val="22"/>
                <w:szCs w:val="22"/>
              </w:rPr>
            </w:pPr>
            <w:r w:rsidRPr="00234C43">
              <w:rPr>
                <w:sz w:val="22"/>
                <w:szCs w:val="22"/>
              </w:rPr>
              <w:t>Complete and sign the pre-start inspection checklist</w:t>
            </w:r>
          </w:p>
        </w:tc>
        <w:tc>
          <w:tcPr>
            <w:tcW w:w="724" w:type="dxa"/>
          </w:tcPr>
          <w:p w14:paraId="797B6E36" w14:textId="77777777" w:rsidR="00A36101" w:rsidRPr="00234C43" w:rsidRDefault="00A36101" w:rsidP="00805C8B">
            <w:pPr>
              <w:pStyle w:val="Compact"/>
              <w:jc w:val="right"/>
              <w:rPr>
                <w:sz w:val="22"/>
                <w:szCs w:val="22"/>
              </w:rPr>
            </w:pPr>
            <w:r w:rsidRPr="00234C43">
              <w:rPr>
                <w:sz w:val="22"/>
                <w:szCs w:val="22"/>
              </w:rPr>
              <w:t>3</w:t>
            </w:r>
          </w:p>
        </w:tc>
        <w:tc>
          <w:tcPr>
            <w:tcW w:w="724" w:type="dxa"/>
          </w:tcPr>
          <w:p w14:paraId="0F3FF4DF" w14:textId="77777777" w:rsidR="00A36101" w:rsidRPr="00234C43" w:rsidRDefault="00A36101" w:rsidP="00805C8B">
            <w:pPr>
              <w:pStyle w:val="Compact"/>
              <w:jc w:val="right"/>
              <w:rPr>
                <w:sz w:val="22"/>
                <w:szCs w:val="22"/>
              </w:rPr>
            </w:pPr>
            <w:r w:rsidRPr="00234C43">
              <w:rPr>
                <w:sz w:val="22"/>
                <w:szCs w:val="22"/>
              </w:rPr>
              <w:t>4</w:t>
            </w:r>
          </w:p>
        </w:tc>
        <w:tc>
          <w:tcPr>
            <w:tcW w:w="724" w:type="dxa"/>
          </w:tcPr>
          <w:p w14:paraId="23A1CE2E" w14:textId="77777777" w:rsidR="00A36101" w:rsidRPr="00234C43" w:rsidRDefault="00A36101" w:rsidP="00805C8B">
            <w:pPr>
              <w:pStyle w:val="Compact"/>
              <w:jc w:val="right"/>
              <w:rPr>
                <w:sz w:val="22"/>
                <w:szCs w:val="22"/>
              </w:rPr>
            </w:pPr>
            <w:r w:rsidRPr="00234C43">
              <w:rPr>
                <w:sz w:val="22"/>
                <w:szCs w:val="22"/>
              </w:rPr>
              <w:t>12</w:t>
            </w:r>
          </w:p>
        </w:tc>
        <w:tc>
          <w:tcPr>
            <w:tcW w:w="905" w:type="dxa"/>
          </w:tcPr>
          <w:p w14:paraId="116F72E9" w14:textId="77777777" w:rsidR="00A36101" w:rsidRPr="00234C43" w:rsidRDefault="00A36101" w:rsidP="00805C8B">
            <w:pPr>
              <w:pStyle w:val="Compact"/>
              <w:jc w:val="right"/>
              <w:rPr>
                <w:sz w:val="22"/>
                <w:szCs w:val="22"/>
              </w:rPr>
            </w:pPr>
            <w:r w:rsidRPr="00234C43">
              <w:rPr>
                <w:sz w:val="22"/>
                <w:szCs w:val="22"/>
              </w:rPr>
              <w:t>3</w:t>
            </w:r>
          </w:p>
        </w:tc>
        <w:tc>
          <w:tcPr>
            <w:tcW w:w="1539" w:type="dxa"/>
          </w:tcPr>
          <w:p w14:paraId="7B9810F5" w14:textId="77777777" w:rsidR="00A36101" w:rsidRPr="00234C43" w:rsidRDefault="00A36101" w:rsidP="00805C8B">
            <w:pPr>
              <w:pStyle w:val="Compact"/>
              <w:rPr>
                <w:sz w:val="22"/>
                <w:szCs w:val="22"/>
              </w:rPr>
            </w:pPr>
            <w:r w:rsidRPr="00234C43">
              <w:rPr>
                <w:sz w:val="22"/>
                <w:szCs w:val="22"/>
              </w:rPr>
              <w:t>Supervisor</w:t>
            </w:r>
          </w:p>
        </w:tc>
      </w:tr>
    </w:tbl>
    <w:p w14:paraId="1CC79F50" w14:textId="77777777" w:rsidR="00A36101" w:rsidRPr="00234C43" w:rsidRDefault="008E7076" w:rsidP="00A36101">
      <w:r>
        <w:pict w14:anchorId="013E2DA6">
          <v:rect id="_x0000_i1045" style="width:0;height:1.5pt" o:hralign="center" o:hrstd="t" o:hr="t"/>
        </w:pict>
      </w:r>
    </w:p>
    <w:p w14:paraId="31379422" w14:textId="77777777" w:rsidR="00A36101" w:rsidRPr="009D103E" w:rsidRDefault="00A36101" w:rsidP="00F67C17">
      <w:pPr>
        <w:pStyle w:val="Heading1"/>
        <w:rPr>
          <w:sz w:val="32"/>
          <w:szCs w:val="32"/>
        </w:rPr>
      </w:pPr>
      <w:bookmarkStart w:id="70" w:name="_Toc236009130"/>
      <w:r w:rsidRPr="009D103E">
        <w:rPr>
          <w:sz w:val="32"/>
          <w:szCs w:val="32"/>
        </w:rPr>
        <w:t>Additional Control Measures</w:t>
      </w:r>
      <w:bookmarkEnd w:id="70"/>
    </w:p>
    <w:p w14:paraId="3C3AAE8C" w14:textId="77777777" w:rsidR="00A36101" w:rsidRPr="00F95975" w:rsidRDefault="00A36101" w:rsidP="00A36101">
      <w:pPr>
        <w:pStyle w:val="Heading2"/>
        <w:bidi/>
        <w:rPr>
          <w:sz w:val="28"/>
          <w:szCs w:val="28"/>
        </w:rPr>
      </w:pPr>
      <w:bookmarkStart w:id="71" w:name="_Toc236009131"/>
      <w:bookmarkStart w:id="72" w:name="إجراءات-التحكم-الإضافية"/>
      <w:r w:rsidRPr="00F95975">
        <w:rPr>
          <w:rFonts w:ascii="Arial" w:hAnsi="Arial" w:cs="Arial"/>
          <w:sz w:val="28"/>
          <w:szCs w:val="28"/>
        </w:rPr>
        <w:t>إجراءات</w:t>
      </w:r>
      <w:r w:rsidRPr="00F95975">
        <w:rPr>
          <w:sz w:val="28"/>
          <w:szCs w:val="28"/>
        </w:rPr>
        <w:t xml:space="preserve"> </w:t>
      </w:r>
      <w:r w:rsidRPr="00F95975">
        <w:rPr>
          <w:rFonts w:ascii="Arial" w:hAnsi="Arial" w:cs="Arial"/>
          <w:sz w:val="28"/>
          <w:szCs w:val="28"/>
        </w:rPr>
        <w:t>التحكم</w:t>
      </w:r>
      <w:r w:rsidRPr="00F95975">
        <w:rPr>
          <w:sz w:val="28"/>
          <w:szCs w:val="28"/>
        </w:rPr>
        <w:t xml:space="preserve"> </w:t>
      </w:r>
      <w:r w:rsidRPr="00F95975">
        <w:rPr>
          <w:rFonts w:ascii="Arial" w:hAnsi="Arial" w:cs="Arial"/>
          <w:sz w:val="28"/>
          <w:szCs w:val="28"/>
        </w:rPr>
        <w:t>الإضافية</w:t>
      </w:r>
      <w:bookmarkEnd w:id="71"/>
    </w:p>
    <w:p w14:paraId="324714AA" w14:textId="77777777" w:rsidR="00A36101" w:rsidRPr="00234C43" w:rsidRDefault="00A36101" w:rsidP="00A36101">
      <w:pPr>
        <w:pStyle w:val="Heading3"/>
      </w:pPr>
      <w:bookmarkStart w:id="73" w:name="_Toc236009132"/>
      <w:r w:rsidRPr="00234C43">
        <w:t>English</w:t>
      </w:r>
      <w:bookmarkEnd w:id="73"/>
    </w:p>
    <w:p w14:paraId="6BF0957F" w14:textId="77777777" w:rsidR="00A36101" w:rsidRPr="00234C43" w:rsidRDefault="00A36101" w:rsidP="00A36101">
      <w:pPr>
        <w:pStyle w:val="Compact"/>
        <w:numPr>
          <w:ilvl w:val="0"/>
          <w:numId w:val="33"/>
        </w:numPr>
      </w:pPr>
      <w:r w:rsidRPr="00234C43">
        <w:t>Ensure all equipment has a valid inspection certificate.</w:t>
      </w:r>
    </w:p>
    <w:p w14:paraId="07A41DE1" w14:textId="77777777" w:rsidR="00A36101" w:rsidRPr="00234C43" w:rsidRDefault="00A36101" w:rsidP="00A36101">
      <w:pPr>
        <w:pStyle w:val="Compact"/>
        <w:numPr>
          <w:ilvl w:val="0"/>
          <w:numId w:val="33"/>
        </w:numPr>
      </w:pPr>
      <w:r w:rsidRPr="00234C43">
        <w:t>Verify Safe Working Load (SWL) and Working Load Limit (WLL) before lifting.</w:t>
      </w:r>
    </w:p>
    <w:p w14:paraId="3E1AF437" w14:textId="77777777" w:rsidR="00A36101" w:rsidRPr="00234C43" w:rsidRDefault="00A36101" w:rsidP="00A36101">
      <w:pPr>
        <w:pStyle w:val="Compact"/>
        <w:numPr>
          <w:ilvl w:val="0"/>
          <w:numId w:val="33"/>
        </w:numPr>
      </w:pPr>
      <w:r w:rsidRPr="00234C43">
        <w:t>Never stand beneath suspended loads.</w:t>
      </w:r>
    </w:p>
    <w:p w14:paraId="2B17B3A7" w14:textId="77777777" w:rsidR="00A36101" w:rsidRPr="00234C43" w:rsidRDefault="00A36101" w:rsidP="00A36101">
      <w:pPr>
        <w:pStyle w:val="Compact"/>
        <w:numPr>
          <w:ilvl w:val="0"/>
          <w:numId w:val="33"/>
        </w:numPr>
      </w:pPr>
      <w:r w:rsidRPr="00234C43">
        <w:t>Isolate all energy sources before connecting or disconnecting equipment.</w:t>
      </w:r>
    </w:p>
    <w:p w14:paraId="4753E70F" w14:textId="77777777" w:rsidR="00A36101" w:rsidRPr="00234C43" w:rsidRDefault="00A36101" w:rsidP="00A36101">
      <w:pPr>
        <w:pStyle w:val="Compact"/>
        <w:numPr>
          <w:ilvl w:val="0"/>
          <w:numId w:val="33"/>
        </w:numPr>
      </w:pPr>
      <w:r w:rsidRPr="00234C43">
        <w:t>Immediately clean any hydraulic oil spills.</w:t>
      </w:r>
    </w:p>
    <w:p w14:paraId="78D3F8AC" w14:textId="77777777" w:rsidR="00A36101" w:rsidRPr="00234C43" w:rsidRDefault="00A36101" w:rsidP="00A36101">
      <w:pPr>
        <w:pStyle w:val="Compact"/>
        <w:numPr>
          <w:ilvl w:val="0"/>
          <w:numId w:val="33"/>
        </w:numPr>
      </w:pPr>
      <w:r w:rsidRPr="00234C43">
        <w:t>Ensure emergency stop devices are fully operational.</w:t>
      </w:r>
    </w:p>
    <w:p w14:paraId="76F7D099" w14:textId="77777777" w:rsidR="00A36101" w:rsidRPr="00234C43" w:rsidRDefault="00A36101" w:rsidP="00A36101">
      <w:pPr>
        <w:pStyle w:val="Compact"/>
        <w:numPr>
          <w:ilvl w:val="0"/>
          <w:numId w:val="33"/>
        </w:numPr>
      </w:pPr>
      <w:r w:rsidRPr="00234C43">
        <w:t>Maintain continuous communication between the operator, supervisor, and banksman.</w:t>
      </w:r>
    </w:p>
    <w:p w14:paraId="1C0A7000" w14:textId="77777777" w:rsidR="00A36101" w:rsidRPr="00234C43" w:rsidRDefault="00A36101" w:rsidP="00A36101">
      <w:pPr>
        <w:pStyle w:val="Compact"/>
        <w:numPr>
          <w:ilvl w:val="0"/>
          <w:numId w:val="33"/>
        </w:numPr>
      </w:pPr>
      <w:r w:rsidRPr="00234C43">
        <w:t>Stop work immediately if any unsafe condition is identified.</w:t>
      </w:r>
    </w:p>
    <w:p w14:paraId="57777190" w14:textId="77777777" w:rsidR="00A36101" w:rsidRPr="00234C43" w:rsidRDefault="00A36101" w:rsidP="00A36101">
      <w:pPr>
        <w:pStyle w:val="Heading3"/>
        <w:bidi/>
      </w:pPr>
      <w:bookmarkStart w:id="74" w:name="_Toc236009133"/>
      <w:r w:rsidRPr="00234C43">
        <w:rPr>
          <w:rFonts w:ascii="Arial" w:hAnsi="Arial" w:cs="Arial"/>
        </w:rPr>
        <w:t>العربية</w:t>
      </w:r>
      <w:bookmarkEnd w:id="74"/>
    </w:p>
    <w:p w14:paraId="1C4C78AE" w14:textId="77777777" w:rsidR="00A36101" w:rsidRPr="00234C43" w:rsidRDefault="00A36101" w:rsidP="00A36101">
      <w:pPr>
        <w:pStyle w:val="Compact"/>
        <w:numPr>
          <w:ilvl w:val="0"/>
          <w:numId w:val="33"/>
        </w:numPr>
        <w:bidi/>
      </w:pPr>
      <w:r w:rsidRPr="00234C43">
        <w:rPr>
          <w:rFonts w:ascii="Arial" w:hAnsi="Arial" w:cs="Arial"/>
        </w:rPr>
        <w:t>التأكد</w:t>
      </w:r>
      <w:r w:rsidRPr="00234C43">
        <w:t xml:space="preserve"> </w:t>
      </w:r>
      <w:r w:rsidRPr="00234C43">
        <w:rPr>
          <w:rFonts w:ascii="Arial" w:hAnsi="Arial" w:cs="Arial"/>
        </w:rPr>
        <w:t>من</w:t>
      </w:r>
      <w:r w:rsidRPr="00234C43">
        <w:t xml:space="preserve"> </w:t>
      </w:r>
      <w:r w:rsidRPr="00234C43">
        <w:rPr>
          <w:rFonts w:ascii="Arial" w:hAnsi="Arial" w:cs="Arial"/>
        </w:rPr>
        <w:t>أن</w:t>
      </w:r>
      <w:r w:rsidRPr="00234C43">
        <w:t xml:space="preserve"> </w:t>
      </w:r>
      <w:r w:rsidRPr="00234C43">
        <w:rPr>
          <w:rFonts w:ascii="Arial" w:hAnsi="Arial" w:cs="Arial"/>
        </w:rPr>
        <w:t>جميع</w:t>
      </w:r>
      <w:r w:rsidRPr="00234C43">
        <w:t xml:space="preserve"> </w:t>
      </w:r>
      <w:r w:rsidRPr="00234C43">
        <w:rPr>
          <w:rFonts w:ascii="Arial" w:hAnsi="Arial" w:cs="Arial"/>
        </w:rPr>
        <w:t>المعدات</w:t>
      </w:r>
      <w:r w:rsidRPr="00234C43">
        <w:t xml:space="preserve"> </w:t>
      </w:r>
      <w:r w:rsidRPr="00234C43">
        <w:rPr>
          <w:rFonts w:ascii="Arial" w:hAnsi="Arial" w:cs="Arial"/>
        </w:rPr>
        <w:t>تحمل</w:t>
      </w:r>
      <w:r w:rsidRPr="00234C43">
        <w:t xml:space="preserve"> </w:t>
      </w:r>
      <w:r w:rsidRPr="00234C43">
        <w:rPr>
          <w:rFonts w:ascii="Arial" w:hAnsi="Arial" w:cs="Arial"/>
        </w:rPr>
        <w:t>شهادات</w:t>
      </w:r>
      <w:r w:rsidRPr="00234C43">
        <w:t xml:space="preserve"> </w:t>
      </w:r>
      <w:r w:rsidRPr="00234C43">
        <w:rPr>
          <w:rFonts w:ascii="Arial" w:hAnsi="Arial" w:cs="Arial"/>
        </w:rPr>
        <w:t>فحص</w:t>
      </w:r>
      <w:r w:rsidRPr="00234C43">
        <w:t xml:space="preserve"> </w:t>
      </w:r>
      <w:r w:rsidRPr="00234C43">
        <w:rPr>
          <w:rFonts w:ascii="Arial" w:hAnsi="Arial" w:cs="Arial"/>
        </w:rPr>
        <w:t>سارية</w:t>
      </w:r>
      <w:r w:rsidRPr="00234C43">
        <w:t>.</w:t>
      </w:r>
    </w:p>
    <w:p w14:paraId="3CBE7D1C" w14:textId="77777777" w:rsidR="00A36101" w:rsidRPr="00234C43" w:rsidRDefault="00A36101" w:rsidP="00A36101">
      <w:pPr>
        <w:pStyle w:val="Compact"/>
        <w:numPr>
          <w:ilvl w:val="0"/>
          <w:numId w:val="33"/>
        </w:numPr>
        <w:bidi/>
      </w:pPr>
      <w:r w:rsidRPr="00234C43">
        <w:rPr>
          <w:rFonts w:ascii="Arial" w:hAnsi="Arial" w:cs="Arial"/>
        </w:rPr>
        <w:t>التحقق</w:t>
      </w:r>
      <w:r w:rsidRPr="00234C43">
        <w:t xml:space="preserve"> </w:t>
      </w:r>
      <w:r w:rsidRPr="00234C43">
        <w:rPr>
          <w:rFonts w:ascii="Arial" w:hAnsi="Arial" w:cs="Arial"/>
        </w:rPr>
        <w:t>من</w:t>
      </w:r>
      <w:r w:rsidRPr="00234C43">
        <w:t xml:space="preserve"> </w:t>
      </w:r>
      <w:r w:rsidRPr="00234C43">
        <w:rPr>
          <w:rFonts w:ascii="Arial" w:hAnsi="Arial" w:cs="Arial"/>
        </w:rPr>
        <w:t>حدود</w:t>
      </w:r>
      <w:r w:rsidRPr="00234C43">
        <w:t xml:space="preserve"> </w:t>
      </w:r>
      <w:r w:rsidRPr="00234C43">
        <w:rPr>
          <w:rFonts w:ascii="Arial" w:hAnsi="Arial" w:cs="Arial"/>
        </w:rPr>
        <w:t>الحمل</w:t>
      </w:r>
      <w:r w:rsidRPr="00234C43">
        <w:t xml:space="preserve"> </w:t>
      </w:r>
      <w:r w:rsidRPr="00234C43">
        <w:rPr>
          <w:rFonts w:ascii="Arial" w:hAnsi="Arial" w:cs="Arial"/>
        </w:rPr>
        <w:t>الآمن</w:t>
      </w:r>
      <w:r w:rsidRPr="00234C43">
        <w:t xml:space="preserve"> (SWL) </w:t>
      </w:r>
      <w:r w:rsidRPr="00234C43">
        <w:rPr>
          <w:rFonts w:ascii="Arial" w:hAnsi="Arial" w:cs="Arial"/>
        </w:rPr>
        <w:t>وحدود</w:t>
      </w:r>
      <w:r w:rsidRPr="00234C43">
        <w:t xml:space="preserve"> </w:t>
      </w:r>
      <w:r w:rsidRPr="00234C43">
        <w:rPr>
          <w:rFonts w:ascii="Arial" w:hAnsi="Arial" w:cs="Arial"/>
        </w:rPr>
        <w:t>حمل</w:t>
      </w:r>
      <w:r w:rsidRPr="00234C43">
        <w:t xml:space="preserve"> </w:t>
      </w:r>
      <w:r w:rsidRPr="00234C43">
        <w:rPr>
          <w:rFonts w:ascii="Arial" w:hAnsi="Arial" w:cs="Arial"/>
        </w:rPr>
        <w:t>التشغيل</w:t>
      </w:r>
      <w:r w:rsidRPr="00234C43">
        <w:t xml:space="preserve"> (WLL) </w:t>
      </w:r>
      <w:r w:rsidRPr="00234C43">
        <w:rPr>
          <w:rFonts w:ascii="Arial" w:hAnsi="Arial" w:cs="Arial"/>
        </w:rPr>
        <w:t>قبل</w:t>
      </w:r>
      <w:r w:rsidRPr="00234C43">
        <w:t xml:space="preserve"> </w:t>
      </w:r>
      <w:r w:rsidRPr="00234C43">
        <w:rPr>
          <w:rFonts w:ascii="Arial" w:hAnsi="Arial" w:cs="Arial"/>
        </w:rPr>
        <w:t>أي</w:t>
      </w:r>
      <w:r w:rsidRPr="00234C43">
        <w:t xml:space="preserve"> </w:t>
      </w:r>
      <w:r w:rsidRPr="00234C43">
        <w:rPr>
          <w:rFonts w:ascii="Arial" w:hAnsi="Arial" w:cs="Arial"/>
        </w:rPr>
        <w:t>عملية</w:t>
      </w:r>
      <w:r w:rsidRPr="00234C43">
        <w:t xml:space="preserve"> </w:t>
      </w:r>
      <w:r w:rsidRPr="00234C43">
        <w:rPr>
          <w:rFonts w:ascii="Arial" w:hAnsi="Arial" w:cs="Arial"/>
        </w:rPr>
        <w:t>رفع</w:t>
      </w:r>
      <w:r w:rsidRPr="00234C43">
        <w:t>.</w:t>
      </w:r>
    </w:p>
    <w:p w14:paraId="72D2631A" w14:textId="77777777" w:rsidR="00A36101" w:rsidRPr="00234C43" w:rsidRDefault="00A36101" w:rsidP="00A36101">
      <w:pPr>
        <w:pStyle w:val="Compact"/>
        <w:numPr>
          <w:ilvl w:val="0"/>
          <w:numId w:val="33"/>
        </w:numPr>
        <w:bidi/>
      </w:pPr>
      <w:r w:rsidRPr="00234C43">
        <w:rPr>
          <w:rFonts w:ascii="Arial" w:hAnsi="Arial" w:cs="Arial"/>
        </w:rPr>
        <w:t>يمنع</w:t>
      </w:r>
      <w:r w:rsidRPr="00234C43">
        <w:t xml:space="preserve"> </w:t>
      </w:r>
      <w:r w:rsidRPr="00234C43">
        <w:rPr>
          <w:rFonts w:ascii="Arial" w:hAnsi="Arial" w:cs="Arial"/>
        </w:rPr>
        <w:t>الوقوف</w:t>
      </w:r>
      <w:r w:rsidRPr="00234C43">
        <w:t xml:space="preserve"> </w:t>
      </w:r>
      <w:r w:rsidRPr="00234C43">
        <w:rPr>
          <w:rFonts w:ascii="Arial" w:hAnsi="Arial" w:cs="Arial"/>
        </w:rPr>
        <w:t>أو</w:t>
      </w:r>
      <w:r w:rsidRPr="00234C43">
        <w:t xml:space="preserve"> </w:t>
      </w:r>
      <w:r w:rsidRPr="00234C43">
        <w:rPr>
          <w:rFonts w:ascii="Arial" w:hAnsi="Arial" w:cs="Arial"/>
        </w:rPr>
        <w:t>المرور</w:t>
      </w:r>
      <w:r w:rsidRPr="00234C43">
        <w:t xml:space="preserve"> </w:t>
      </w:r>
      <w:r w:rsidRPr="00234C43">
        <w:rPr>
          <w:rFonts w:ascii="Arial" w:hAnsi="Arial" w:cs="Arial"/>
        </w:rPr>
        <w:t>أسفل</w:t>
      </w:r>
      <w:r w:rsidRPr="00234C43">
        <w:t xml:space="preserve"> </w:t>
      </w:r>
      <w:r w:rsidRPr="00234C43">
        <w:rPr>
          <w:rFonts w:ascii="Arial" w:hAnsi="Arial" w:cs="Arial"/>
        </w:rPr>
        <w:t>الأحمال</w:t>
      </w:r>
      <w:r w:rsidRPr="00234C43">
        <w:t xml:space="preserve"> </w:t>
      </w:r>
      <w:r w:rsidRPr="00234C43">
        <w:rPr>
          <w:rFonts w:ascii="Arial" w:hAnsi="Arial" w:cs="Arial"/>
        </w:rPr>
        <w:t>المعلقة</w:t>
      </w:r>
      <w:r w:rsidRPr="00234C43">
        <w:t>.</w:t>
      </w:r>
    </w:p>
    <w:p w14:paraId="0C30C4AD" w14:textId="77777777" w:rsidR="00A36101" w:rsidRPr="00234C43" w:rsidRDefault="00A36101" w:rsidP="00A36101">
      <w:pPr>
        <w:pStyle w:val="Compact"/>
        <w:numPr>
          <w:ilvl w:val="0"/>
          <w:numId w:val="33"/>
        </w:numPr>
        <w:bidi/>
      </w:pPr>
      <w:r w:rsidRPr="00234C43">
        <w:rPr>
          <w:rFonts w:ascii="Arial" w:hAnsi="Arial" w:cs="Arial"/>
        </w:rPr>
        <w:t>عزل</w:t>
      </w:r>
      <w:r w:rsidRPr="00234C43">
        <w:t xml:space="preserve"> </w:t>
      </w:r>
      <w:r w:rsidRPr="00234C43">
        <w:rPr>
          <w:rFonts w:ascii="Arial" w:hAnsi="Arial" w:cs="Arial"/>
        </w:rPr>
        <w:t>جميع</w:t>
      </w:r>
      <w:r w:rsidRPr="00234C43">
        <w:t xml:space="preserve"> </w:t>
      </w:r>
      <w:r w:rsidRPr="00234C43">
        <w:rPr>
          <w:rFonts w:ascii="Arial" w:hAnsi="Arial" w:cs="Arial"/>
        </w:rPr>
        <w:t>مصادر</w:t>
      </w:r>
      <w:r w:rsidRPr="00234C43">
        <w:t xml:space="preserve"> </w:t>
      </w:r>
      <w:r w:rsidRPr="00234C43">
        <w:rPr>
          <w:rFonts w:ascii="Arial" w:hAnsi="Arial" w:cs="Arial"/>
        </w:rPr>
        <w:t>الطاقة</w:t>
      </w:r>
      <w:r w:rsidRPr="00234C43">
        <w:t xml:space="preserve"> </w:t>
      </w:r>
      <w:r w:rsidRPr="00234C43">
        <w:rPr>
          <w:rFonts w:ascii="Arial" w:hAnsi="Arial" w:cs="Arial"/>
        </w:rPr>
        <w:t>قبل</w:t>
      </w:r>
      <w:r w:rsidRPr="00234C43">
        <w:t xml:space="preserve"> </w:t>
      </w:r>
      <w:r w:rsidRPr="00234C43">
        <w:rPr>
          <w:rFonts w:ascii="Arial" w:hAnsi="Arial" w:cs="Arial"/>
        </w:rPr>
        <w:t>توصيل</w:t>
      </w:r>
      <w:r w:rsidRPr="00234C43">
        <w:t xml:space="preserve"> </w:t>
      </w:r>
      <w:r w:rsidRPr="00234C43">
        <w:rPr>
          <w:rFonts w:ascii="Arial" w:hAnsi="Arial" w:cs="Arial"/>
        </w:rPr>
        <w:t>أو</w:t>
      </w:r>
      <w:r w:rsidRPr="00234C43">
        <w:t xml:space="preserve"> </w:t>
      </w:r>
      <w:r w:rsidRPr="00234C43">
        <w:rPr>
          <w:rFonts w:ascii="Arial" w:hAnsi="Arial" w:cs="Arial"/>
        </w:rPr>
        <w:t>فصل</w:t>
      </w:r>
      <w:r w:rsidRPr="00234C43">
        <w:t xml:space="preserve"> </w:t>
      </w:r>
      <w:r w:rsidRPr="00234C43">
        <w:rPr>
          <w:rFonts w:ascii="Arial" w:hAnsi="Arial" w:cs="Arial"/>
        </w:rPr>
        <w:t>المعدات</w:t>
      </w:r>
      <w:r w:rsidRPr="00234C43">
        <w:t>.</w:t>
      </w:r>
    </w:p>
    <w:p w14:paraId="45F5C770" w14:textId="77777777" w:rsidR="00A36101" w:rsidRPr="00234C43" w:rsidRDefault="00A36101" w:rsidP="00A36101">
      <w:pPr>
        <w:pStyle w:val="Compact"/>
        <w:numPr>
          <w:ilvl w:val="0"/>
          <w:numId w:val="33"/>
        </w:numPr>
        <w:bidi/>
      </w:pPr>
      <w:r w:rsidRPr="00234C43">
        <w:rPr>
          <w:rFonts w:ascii="Arial" w:hAnsi="Arial" w:cs="Arial"/>
        </w:rPr>
        <w:lastRenderedPageBreak/>
        <w:t>تنظيف</w:t>
      </w:r>
      <w:r w:rsidRPr="00234C43">
        <w:t xml:space="preserve"> </w:t>
      </w:r>
      <w:r w:rsidRPr="00234C43">
        <w:rPr>
          <w:rFonts w:ascii="Arial" w:hAnsi="Arial" w:cs="Arial"/>
        </w:rPr>
        <w:t>أي</w:t>
      </w:r>
      <w:r w:rsidRPr="00234C43">
        <w:t xml:space="preserve"> </w:t>
      </w:r>
      <w:r w:rsidRPr="00234C43">
        <w:rPr>
          <w:rFonts w:ascii="Arial" w:hAnsi="Arial" w:cs="Arial"/>
        </w:rPr>
        <w:t>تسرب</w:t>
      </w:r>
      <w:r w:rsidRPr="00234C43">
        <w:t xml:space="preserve"> </w:t>
      </w:r>
      <w:r w:rsidRPr="00234C43">
        <w:rPr>
          <w:rFonts w:ascii="Arial" w:hAnsi="Arial" w:cs="Arial"/>
        </w:rPr>
        <w:t>للزيت</w:t>
      </w:r>
      <w:r w:rsidRPr="00234C43">
        <w:t xml:space="preserve"> </w:t>
      </w:r>
      <w:r w:rsidRPr="00234C43">
        <w:rPr>
          <w:rFonts w:ascii="Arial" w:hAnsi="Arial" w:cs="Arial"/>
        </w:rPr>
        <w:t>الهيدروليكي</w:t>
      </w:r>
      <w:r w:rsidRPr="00234C43">
        <w:t xml:space="preserve"> </w:t>
      </w:r>
      <w:r w:rsidRPr="00234C43">
        <w:rPr>
          <w:rFonts w:ascii="Arial" w:hAnsi="Arial" w:cs="Arial"/>
        </w:rPr>
        <w:t>فورًا</w:t>
      </w:r>
      <w:r w:rsidRPr="00234C43">
        <w:t>.</w:t>
      </w:r>
    </w:p>
    <w:p w14:paraId="00F0DC13" w14:textId="77777777" w:rsidR="00A36101" w:rsidRPr="00234C43" w:rsidRDefault="00A36101" w:rsidP="00A36101">
      <w:pPr>
        <w:pStyle w:val="Compact"/>
        <w:numPr>
          <w:ilvl w:val="0"/>
          <w:numId w:val="33"/>
        </w:numPr>
        <w:bidi/>
      </w:pPr>
      <w:r w:rsidRPr="00234C43">
        <w:rPr>
          <w:rFonts w:ascii="Arial" w:hAnsi="Arial" w:cs="Arial"/>
        </w:rPr>
        <w:t>اختبار</w:t>
      </w:r>
      <w:r w:rsidRPr="00234C43">
        <w:t xml:space="preserve"> </w:t>
      </w:r>
      <w:r w:rsidRPr="00234C43">
        <w:rPr>
          <w:rFonts w:ascii="Arial" w:hAnsi="Arial" w:cs="Arial"/>
        </w:rPr>
        <w:t>زر</w:t>
      </w:r>
      <w:r w:rsidRPr="00234C43">
        <w:t xml:space="preserve"> </w:t>
      </w:r>
      <w:r w:rsidRPr="00234C43">
        <w:rPr>
          <w:rFonts w:ascii="Arial" w:hAnsi="Arial" w:cs="Arial"/>
        </w:rPr>
        <w:t>الإيقاف</w:t>
      </w:r>
      <w:r w:rsidRPr="00234C43">
        <w:t xml:space="preserve"> </w:t>
      </w:r>
      <w:r w:rsidRPr="00234C43">
        <w:rPr>
          <w:rFonts w:ascii="Arial" w:hAnsi="Arial" w:cs="Arial"/>
        </w:rPr>
        <w:t>الاضطراري</w:t>
      </w:r>
      <w:r w:rsidRPr="00234C43">
        <w:t xml:space="preserve"> </w:t>
      </w:r>
      <w:r w:rsidRPr="00234C43">
        <w:rPr>
          <w:rFonts w:ascii="Arial" w:hAnsi="Arial" w:cs="Arial"/>
        </w:rPr>
        <w:t>وأنظمة</w:t>
      </w:r>
      <w:r w:rsidRPr="00234C43">
        <w:t xml:space="preserve"> </w:t>
      </w:r>
      <w:r w:rsidRPr="00234C43">
        <w:rPr>
          <w:rFonts w:ascii="Arial" w:hAnsi="Arial" w:cs="Arial"/>
        </w:rPr>
        <w:t>الإنذار</w:t>
      </w:r>
      <w:r w:rsidRPr="00234C43">
        <w:t xml:space="preserve"> </w:t>
      </w:r>
      <w:r w:rsidRPr="00234C43">
        <w:rPr>
          <w:rFonts w:ascii="Arial" w:hAnsi="Arial" w:cs="Arial"/>
        </w:rPr>
        <w:t>قبل</w:t>
      </w:r>
      <w:r w:rsidRPr="00234C43">
        <w:t xml:space="preserve"> </w:t>
      </w:r>
      <w:r w:rsidRPr="00234C43">
        <w:rPr>
          <w:rFonts w:ascii="Arial" w:hAnsi="Arial" w:cs="Arial"/>
        </w:rPr>
        <w:t>التشغيل</w:t>
      </w:r>
      <w:r w:rsidRPr="00234C43">
        <w:t>.</w:t>
      </w:r>
    </w:p>
    <w:p w14:paraId="333763D9" w14:textId="77777777" w:rsidR="00A36101" w:rsidRPr="00234C43" w:rsidRDefault="00A36101" w:rsidP="00A36101">
      <w:pPr>
        <w:pStyle w:val="Compact"/>
        <w:numPr>
          <w:ilvl w:val="0"/>
          <w:numId w:val="33"/>
        </w:numPr>
        <w:bidi/>
      </w:pPr>
      <w:r w:rsidRPr="00234C43">
        <w:rPr>
          <w:rFonts w:ascii="Arial" w:hAnsi="Arial" w:cs="Arial"/>
        </w:rPr>
        <w:t>الحفاظ</w:t>
      </w:r>
      <w:r w:rsidRPr="00234C43">
        <w:t xml:space="preserve"> </w:t>
      </w:r>
      <w:r w:rsidRPr="00234C43">
        <w:rPr>
          <w:rFonts w:ascii="Arial" w:hAnsi="Arial" w:cs="Arial"/>
        </w:rPr>
        <w:t>على</w:t>
      </w:r>
      <w:r w:rsidRPr="00234C43">
        <w:t xml:space="preserve"> </w:t>
      </w:r>
      <w:r w:rsidRPr="00234C43">
        <w:rPr>
          <w:rFonts w:ascii="Arial" w:hAnsi="Arial" w:cs="Arial"/>
        </w:rPr>
        <w:t>التواصل</w:t>
      </w:r>
      <w:r w:rsidRPr="00234C43">
        <w:t xml:space="preserve"> </w:t>
      </w:r>
      <w:r w:rsidRPr="00234C43">
        <w:rPr>
          <w:rFonts w:ascii="Arial" w:hAnsi="Arial" w:cs="Arial"/>
        </w:rPr>
        <w:t>المستمر</w:t>
      </w:r>
      <w:r w:rsidRPr="00234C43">
        <w:t xml:space="preserve"> </w:t>
      </w:r>
      <w:r w:rsidRPr="00234C43">
        <w:rPr>
          <w:rFonts w:ascii="Arial" w:hAnsi="Arial" w:cs="Arial"/>
        </w:rPr>
        <w:t>بين</w:t>
      </w:r>
      <w:r w:rsidRPr="00234C43">
        <w:t xml:space="preserve"> </w:t>
      </w:r>
      <w:r w:rsidRPr="00234C43">
        <w:rPr>
          <w:rFonts w:ascii="Arial" w:hAnsi="Arial" w:cs="Arial"/>
        </w:rPr>
        <w:t>المشغل</w:t>
      </w:r>
      <w:r w:rsidRPr="00234C43">
        <w:t xml:space="preserve"> </w:t>
      </w:r>
      <w:r w:rsidRPr="00234C43">
        <w:rPr>
          <w:rFonts w:ascii="Arial" w:hAnsi="Arial" w:cs="Arial"/>
        </w:rPr>
        <w:t>والمشرف</w:t>
      </w:r>
      <w:r w:rsidRPr="00234C43">
        <w:t xml:space="preserve"> </w:t>
      </w:r>
      <w:r w:rsidRPr="00234C43">
        <w:rPr>
          <w:rFonts w:ascii="Arial" w:hAnsi="Arial" w:cs="Arial"/>
        </w:rPr>
        <w:t>وموجّه</w:t>
      </w:r>
      <w:r w:rsidRPr="00234C43">
        <w:t xml:space="preserve"> </w:t>
      </w:r>
      <w:r w:rsidRPr="00234C43">
        <w:rPr>
          <w:rFonts w:ascii="Arial" w:hAnsi="Arial" w:cs="Arial"/>
        </w:rPr>
        <w:t>الإشارات</w:t>
      </w:r>
      <w:r w:rsidRPr="00234C43">
        <w:t>.</w:t>
      </w:r>
    </w:p>
    <w:p w14:paraId="6EFE5658" w14:textId="77777777" w:rsidR="00A36101" w:rsidRPr="00234C43" w:rsidRDefault="00A36101" w:rsidP="00A36101">
      <w:pPr>
        <w:pStyle w:val="Compact"/>
        <w:numPr>
          <w:ilvl w:val="0"/>
          <w:numId w:val="33"/>
        </w:numPr>
        <w:bidi/>
      </w:pPr>
      <w:r w:rsidRPr="00234C43">
        <w:rPr>
          <w:rFonts w:ascii="Arial" w:hAnsi="Arial" w:cs="Arial"/>
        </w:rPr>
        <w:t>إيقاف</w:t>
      </w:r>
      <w:r w:rsidRPr="00234C43">
        <w:t xml:space="preserve"> </w:t>
      </w:r>
      <w:r w:rsidRPr="00234C43">
        <w:rPr>
          <w:rFonts w:ascii="Arial" w:hAnsi="Arial" w:cs="Arial"/>
        </w:rPr>
        <w:t>العمل</w:t>
      </w:r>
      <w:r w:rsidRPr="00234C43">
        <w:t xml:space="preserve"> </w:t>
      </w:r>
      <w:r w:rsidRPr="00234C43">
        <w:rPr>
          <w:rFonts w:ascii="Arial" w:hAnsi="Arial" w:cs="Arial"/>
        </w:rPr>
        <w:t>فورًا</w:t>
      </w:r>
      <w:r w:rsidRPr="00234C43">
        <w:t xml:space="preserve"> </w:t>
      </w:r>
      <w:r w:rsidRPr="00234C43">
        <w:rPr>
          <w:rFonts w:ascii="Arial" w:hAnsi="Arial" w:cs="Arial"/>
        </w:rPr>
        <w:t>عند</w:t>
      </w:r>
      <w:r w:rsidRPr="00234C43">
        <w:t xml:space="preserve"> </w:t>
      </w:r>
      <w:r w:rsidRPr="00234C43">
        <w:rPr>
          <w:rFonts w:ascii="Arial" w:hAnsi="Arial" w:cs="Arial"/>
        </w:rPr>
        <w:t>اكتشاف</w:t>
      </w:r>
      <w:r w:rsidRPr="00234C43">
        <w:t xml:space="preserve"> </w:t>
      </w:r>
      <w:r w:rsidRPr="00234C43">
        <w:rPr>
          <w:rFonts w:ascii="Arial" w:hAnsi="Arial" w:cs="Arial"/>
        </w:rPr>
        <w:t>أي</w:t>
      </w:r>
      <w:r w:rsidRPr="00234C43">
        <w:t xml:space="preserve"> </w:t>
      </w:r>
      <w:r w:rsidRPr="00234C43">
        <w:rPr>
          <w:rFonts w:ascii="Arial" w:hAnsi="Arial" w:cs="Arial"/>
        </w:rPr>
        <w:t>حالة</w:t>
      </w:r>
      <w:r w:rsidRPr="00234C43">
        <w:t xml:space="preserve"> </w:t>
      </w:r>
      <w:r w:rsidRPr="00234C43">
        <w:rPr>
          <w:rFonts w:ascii="Arial" w:hAnsi="Arial" w:cs="Arial"/>
        </w:rPr>
        <w:t>غير</w:t>
      </w:r>
      <w:r w:rsidRPr="00234C43">
        <w:t xml:space="preserve"> </w:t>
      </w:r>
      <w:r w:rsidRPr="00234C43">
        <w:rPr>
          <w:rFonts w:ascii="Arial" w:hAnsi="Arial" w:cs="Arial"/>
        </w:rPr>
        <w:t>آمنة</w:t>
      </w:r>
      <w:r w:rsidRPr="00234C43">
        <w:t>.</w:t>
      </w:r>
    </w:p>
    <w:p w14:paraId="2E43637F" w14:textId="4B313070" w:rsidR="00A36101" w:rsidRPr="00234C43" w:rsidRDefault="00A36101" w:rsidP="00A36101"/>
    <w:p w14:paraId="6A4CC232" w14:textId="77777777" w:rsidR="00A36101" w:rsidRPr="00234C43" w:rsidRDefault="00A36101" w:rsidP="00A36101">
      <w:pPr>
        <w:pStyle w:val="Heading2"/>
      </w:pPr>
      <w:bookmarkStart w:id="75" w:name="_Toc236009134"/>
      <w:bookmarkEnd w:id="72"/>
      <w:r w:rsidRPr="00234C43">
        <w:t>Required PPE</w:t>
      </w:r>
      <w:bookmarkEnd w:id="75"/>
    </w:p>
    <w:p w14:paraId="1DC2E7CF" w14:textId="77777777" w:rsidR="00A36101" w:rsidRPr="00234C43" w:rsidRDefault="00A36101" w:rsidP="00A36101">
      <w:pPr>
        <w:pStyle w:val="Heading3"/>
        <w:bidi/>
      </w:pPr>
      <w:bookmarkStart w:id="76" w:name="_Toc236009135"/>
      <w:r w:rsidRPr="00234C43">
        <w:rPr>
          <w:rFonts w:ascii="Arial" w:hAnsi="Arial" w:cs="Arial"/>
        </w:rPr>
        <w:t>معدات</w:t>
      </w:r>
      <w:r w:rsidRPr="00234C43">
        <w:t xml:space="preserve"> </w:t>
      </w:r>
      <w:r w:rsidRPr="00234C43">
        <w:rPr>
          <w:rFonts w:ascii="Arial" w:hAnsi="Arial" w:cs="Arial"/>
        </w:rPr>
        <w:t>الوقاية</w:t>
      </w:r>
      <w:r w:rsidRPr="00234C43">
        <w:t xml:space="preserve"> </w:t>
      </w:r>
      <w:r w:rsidRPr="00234C43">
        <w:rPr>
          <w:rFonts w:ascii="Arial" w:hAnsi="Arial" w:cs="Arial"/>
        </w:rPr>
        <w:t>الشخصية</w:t>
      </w:r>
      <w:r w:rsidRPr="00234C43">
        <w:t xml:space="preserve"> </w:t>
      </w:r>
      <w:r w:rsidRPr="00234C43">
        <w:rPr>
          <w:rFonts w:ascii="Arial" w:hAnsi="Arial" w:cs="Arial"/>
        </w:rPr>
        <w:t>المطلوبة</w:t>
      </w:r>
      <w:bookmarkEnd w:id="76"/>
    </w:p>
    <w:p w14:paraId="5943BC66" w14:textId="77777777" w:rsidR="00A36101" w:rsidRPr="00234C43" w:rsidRDefault="00A36101" w:rsidP="00A36101">
      <w:pPr>
        <w:pStyle w:val="Compact"/>
        <w:numPr>
          <w:ilvl w:val="0"/>
          <w:numId w:val="33"/>
        </w:numPr>
      </w:pPr>
      <w:r w:rsidRPr="00234C43">
        <w:t>Safety Helmet</w:t>
      </w:r>
    </w:p>
    <w:p w14:paraId="169F8AD8" w14:textId="77777777" w:rsidR="00A36101" w:rsidRPr="00234C43" w:rsidRDefault="00A36101" w:rsidP="00A36101">
      <w:pPr>
        <w:pStyle w:val="Compact"/>
        <w:numPr>
          <w:ilvl w:val="0"/>
          <w:numId w:val="33"/>
        </w:numPr>
      </w:pPr>
      <w:r w:rsidRPr="00234C43">
        <w:t>Safety Glasses</w:t>
      </w:r>
    </w:p>
    <w:p w14:paraId="019E48A1" w14:textId="77777777" w:rsidR="00A36101" w:rsidRPr="00234C43" w:rsidRDefault="00A36101" w:rsidP="00A36101">
      <w:pPr>
        <w:pStyle w:val="Compact"/>
        <w:numPr>
          <w:ilvl w:val="0"/>
          <w:numId w:val="33"/>
        </w:numPr>
      </w:pPr>
      <w:r w:rsidRPr="00234C43">
        <w:t>Cut-Resistant Gloves</w:t>
      </w:r>
    </w:p>
    <w:p w14:paraId="3054F8E5" w14:textId="77777777" w:rsidR="00A36101" w:rsidRPr="00234C43" w:rsidRDefault="00A36101" w:rsidP="00A36101">
      <w:pPr>
        <w:pStyle w:val="Compact"/>
        <w:numPr>
          <w:ilvl w:val="0"/>
          <w:numId w:val="33"/>
        </w:numPr>
      </w:pPr>
      <w:r w:rsidRPr="00234C43">
        <w:t>Safety Boots</w:t>
      </w:r>
    </w:p>
    <w:p w14:paraId="46DD29B5" w14:textId="77777777" w:rsidR="00A36101" w:rsidRPr="00234C43" w:rsidRDefault="00A36101" w:rsidP="00A36101">
      <w:pPr>
        <w:pStyle w:val="Compact"/>
        <w:numPr>
          <w:ilvl w:val="0"/>
          <w:numId w:val="33"/>
        </w:numPr>
      </w:pPr>
      <w:r w:rsidRPr="00234C43">
        <w:t>Flame Resistant Coverall (FR)</w:t>
      </w:r>
    </w:p>
    <w:p w14:paraId="2D95D2CB" w14:textId="77777777" w:rsidR="00A36101" w:rsidRPr="00234C43" w:rsidRDefault="00A36101" w:rsidP="00A36101">
      <w:pPr>
        <w:pStyle w:val="Compact"/>
        <w:numPr>
          <w:ilvl w:val="0"/>
          <w:numId w:val="33"/>
        </w:numPr>
      </w:pPr>
      <w:r w:rsidRPr="00234C43">
        <w:t>Hearing Protection (when required)</w:t>
      </w:r>
    </w:p>
    <w:p w14:paraId="761D5D8F" w14:textId="12C2FA66" w:rsidR="00D24EE5" w:rsidRPr="00D24EE5" w:rsidRDefault="00A36101" w:rsidP="00D24EE5">
      <w:pPr>
        <w:ind w:firstLine="720"/>
        <w:jc w:val="right"/>
        <w:rPr>
          <w:rFonts w:ascii="Arial" w:hAnsi="Arial"/>
        </w:rPr>
      </w:pPr>
      <w:r w:rsidRPr="00234C43">
        <w:rPr>
          <w:rFonts w:ascii="Arial" w:hAnsi="Arial"/>
          <w:b/>
          <w:bCs/>
        </w:rPr>
        <w:t>ملاحظة</w:t>
      </w:r>
      <w:r w:rsidRPr="00234C43">
        <w:rPr>
          <w:b/>
          <w:bCs/>
        </w:rPr>
        <w:t>:</w:t>
      </w:r>
      <w:r w:rsidRPr="00234C43">
        <w:t xml:space="preserve"> </w:t>
      </w:r>
      <w:r w:rsidRPr="00234C43">
        <w:rPr>
          <w:rFonts w:ascii="Arial" w:hAnsi="Arial"/>
        </w:rPr>
        <w:t>لا</w:t>
      </w:r>
      <w:r w:rsidRPr="00234C43">
        <w:t xml:space="preserve"> </w:t>
      </w:r>
      <w:r w:rsidRPr="00234C43">
        <w:rPr>
          <w:rFonts w:ascii="Arial" w:hAnsi="Arial"/>
        </w:rPr>
        <w:t>يجوز</w:t>
      </w:r>
      <w:r w:rsidRPr="00234C43">
        <w:t xml:space="preserve"> </w:t>
      </w:r>
      <w:r w:rsidRPr="00234C43">
        <w:rPr>
          <w:rFonts w:ascii="Arial" w:hAnsi="Arial"/>
        </w:rPr>
        <w:t>الانتقال</w:t>
      </w:r>
      <w:r w:rsidRPr="00234C43">
        <w:t xml:space="preserve"> </w:t>
      </w:r>
      <w:r w:rsidRPr="00234C43">
        <w:rPr>
          <w:rFonts w:ascii="Arial" w:hAnsi="Arial"/>
        </w:rPr>
        <w:t>إلى</w:t>
      </w:r>
      <w:r w:rsidRPr="00234C43">
        <w:t xml:space="preserve"> </w:t>
      </w:r>
      <w:r w:rsidRPr="00234C43">
        <w:rPr>
          <w:rFonts w:ascii="Arial" w:hAnsi="Arial"/>
        </w:rPr>
        <w:t>مرحلة</w:t>
      </w:r>
      <w:r w:rsidRPr="00234C43">
        <w:t xml:space="preserve"> </w:t>
      </w:r>
      <w:r w:rsidRPr="00234C43">
        <w:rPr>
          <w:rFonts w:ascii="Arial" w:hAnsi="Arial"/>
        </w:rPr>
        <w:t>التشغيل</w:t>
      </w:r>
      <w:r w:rsidRPr="00234C43">
        <w:t xml:space="preserve"> </w:t>
      </w:r>
      <w:r w:rsidRPr="00234C43">
        <w:rPr>
          <w:rFonts w:ascii="Arial" w:hAnsi="Arial"/>
        </w:rPr>
        <w:t>إلا</w:t>
      </w:r>
      <w:r w:rsidRPr="00234C43">
        <w:t xml:space="preserve"> </w:t>
      </w:r>
      <w:r w:rsidRPr="00234C43">
        <w:rPr>
          <w:rFonts w:ascii="Arial" w:hAnsi="Arial"/>
        </w:rPr>
        <w:t>بعد</w:t>
      </w:r>
      <w:r w:rsidRPr="00234C43">
        <w:t xml:space="preserve"> </w:t>
      </w:r>
      <w:r w:rsidRPr="00234C43">
        <w:rPr>
          <w:rFonts w:ascii="Arial" w:hAnsi="Arial"/>
        </w:rPr>
        <w:t>التأكد</w:t>
      </w:r>
      <w:r w:rsidRPr="00234C43">
        <w:t xml:space="preserve"> </w:t>
      </w:r>
      <w:r w:rsidRPr="00234C43">
        <w:rPr>
          <w:rFonts w:ascii="Arial" w:hAnsi="Arial"/>
        </w:rPr>
        <w:t>من</w:t>
      </w:r>
      <w:r w:rsidRPr="00234C43">
        <w:t xml:space="preserve"> </w:t>
      </w:r>
      <w:r w:rsidRPr="00234C43">
        <w:rPr>
          <w:rFonts w:ascii="Arial" w:hAnsi="Arial"/>
        </w:rPr>
        <w:t>اكتمال</w:t>
      </w:r>
      <w:r w:rsidRPr="00234C43">
        <w:t xml:space="preserve"> </w:t>
      </w:r>
      <w:r w:rsidRPr="00234C43">
        <w:rPr>
          <w:rFonts w:ascii="Arial" w:hAnsi="Arial"/>
        </w:rPr>
        <w:t>جميع</w:t>
      </w:r>
      <w:r w:rsidRPr="00234C43">
        <w:t xml:space="preserve"> </w:t>
      </w:r>
      <w:r w:rsidRPr="00234C43">
        <w:rPr>
          <w:rFonts w:ascii="Arial" w:hAnsi="Arial"/>
        </w:rPr>
        <w:t>متطلبات</w:t>
      </w:r>
      <w:r w:rsidRPr="00234C43">
        <w:t xml:space="preserve"> </w:t>
      </w:r>
      <w:r w:rsidRPr="00234C43">
        <w:rPr>
          <w:rFonts w:ascii="Arial" w:hAnsi="Arial"/>
        </w:rPr>
        <w:t>هذه</w:t>
      </w:r>
      <w:r w:rsidRPr="00234C43">
        <w:t xml:space="preserve"> </w:t>
      </w:r>
      <w:r w:rsidRPr="00234C43">
        <w:rPr>
          <w:rFonts w:ascii="Arial" w:hAnsi="Arial"/>
        </w:rPr>
        <w:t>المرحلة</w:t>
      </w:r>
      <w:r w:rsidRPr="00234C43">
        <w:t xml:space="preserve"> </w:t>
      </w:r>
      <w:r w:rsidRPr="00234C43">
        <w:rPr>
          <w:rFonts w:ascii="Arial" w:hAnsi="Arial"/>
        </w:rPr>
        <w:t>واعتماد</w:t>
      </w:r>
      <w:r w:rsidRPr="00234C43">
        <w:t xml:space="preserve"> </w:t>
      </w:r>
      <w:r w:rsidRPr="00234C43">
        <w:rPr>
          <w:rFonts w:ascii="Arial" w:hAnsi="Arial"/>
        </w:rPr>
        <w:t>المشرف</w:t>
      </w:r>
      <w:r w:rsidRPr="00234C43">
        <w:t xml:space="preserve"> </w:t>
      </w:r>
      <w:r w:rsidRPr="00234C43">
        <w:rPr>
          <w:rFonts w:ascii="Arial" w:hAnsi="Arial"/>
        </w:rPr>
        <w:t>لنتائج</w:t>
      </w:r>
      <w:r w:rsidRPr="00234C43">
        <w:t xml:space="preserve"> </w:t>
      </w:r>
      <w:r w:rsidRPr="00234C43">
        <w:rPr>
          <w:rFonts w:ascii="Arial" w:hAnsi="Arial"/>
        </w:rPr>
        <w:t>الفحص</w:t>
      </w:r>
    </w:p>
    <w:p w14:paraId="6B345F7A" w14:textId="77777777" w:rsidR="00B94DE7" w:rsidRDefault="00B94DE7" w:rsidP="00F67C17">
      <w:pPr>
        <w:pStyle w:val="Heading1"/>
        <w:rPr>
          <w:sz w:val="24"/>
          <w:szCs w:val="24"/>
        </w:rPr>
      </w:pPr>
      <w:bookmarkStart w:id="77" w:name="_Toc236009136"/>
      <w:r w:rsidRPr="008013B9">
        <w:rPr>
          <w:sz w:val="28"/>
          <w:szCs w:val="28"/>
        </w:rPr>
        <w:t>7</w:t>
      </w:r>
      <w:r w:rsidRPr="008013B9">
        <w:rPr>
          <w:sz w:val="24"/>
          <w:szCs w:val="24"/>
        </w:rPr>
        <w:t>. Risk Assessment Register</w:t>
      </w:r>
      <w:bookmarkEnd w:id="77"/>
    </w:p>
    <w:p w14:paraId="25DED202" w14:textId="1BF2DA78" w:rsidR="00E928A3" w:rsidRPr="008013B9" w:rsidRDefault="00E928A3" w:rsidP="00E928A3">
      <w:pPr>
        <w:pStyle w:val="Heading2"/>
        <w:rPr>
          <w:sz w:val="20"/>
          <w:szCs w:val="20"/>
        </w:rPr>
      </w:pPr>
      <w:r w:rsidRPr="008013B9">
        <w:rPr>
          <w:sz w:val="20"/>
          <w:szCs w:val="20"/>
        </w:rPr>
        <w:t>Activity:</w:t>
      </w:r>
      <w:r w:rsidR="00030F3C">
        <w:rPr>
          <w:sz w:val="20"/>
          <w:szCs w:val="20"/>
        </w:rPr>
        <w:t xml:space="preserve"> </w:t>
      </w:r>
    </w:p>
    <w:p w14:paraId="702B524B" w14:textId="77777777" w:rsidR="00E928A3" w:rsidRPr="0004707D" w:rsidRDefault="00E928A3" w:rsidP="00E928A3">
      <w:pPr>
        <w:pStyle w:val="FirstParagraph"/>
        <w:rPr>
          <w:b/>
          <w:bCs/>
          <w:sz w:val="20"/>
          <w:szCs w:val="20"/>
        </w:rPr>
      </w:pPr>
      <w:r w:rsidRPr="008013B9">
        <w:rPr>
          <w:b/>
          <w:bCs/>
          <w:sz w:val="20"/>
          <w:szCs w:val="20"/>
        </w:rPr>
        <w:t>Pulling &amp; Running Operations – Start-up &amp; Operational Readiness</w:t>
      </w:r>
    </w:p>
    <w:p w14:paraId="533FCD8B" w14:textId="77777777" w:rsidR="00B94DE7" w:rsidRPr="008013B9" w:rsidRDefault="00B94DE7" w:rsidP="00F67C17">
      <w:pPr>
        <w:pStyle w:val="Heading1"/>
        <w:bidi/>
        <w:rPr>
          <w:sz w:val="24"/>
          <w:szCs w:val="24"/>
        </w:rPr>
      </w:pPr>
      <w:bookmarkStart w:id="78" w:name="_Toc236009137"/>
      <w:r w:rsidRPr="008013B9">
        <w:rPr>
          <w:rFonts w:ascii="Arial" w:hAnsi="Arial" w:cs="Arial"/>
          <w:sz w:val="24"/>
          <w:szCs w:val="24"/>
        </w:rPr>
        <w:t>سجل</w:t>
      </w:r>
      <w:r w:rsidRPr="008013B9">
        <w:rPr>
          <w:sz w:val="24"/>
          <w:szCs w:val="24"/>
        </w:rPr>
        <w:t xml:space="preserve"> </w:t>
      </w:r>
      <w:r w:rsidRPr="008013B9">
        <w:rPr>
          <w:rFonts w:ascii="Arial" w:hAnsi="Arial" w:cs="Arial"/>
          <w:sz w:val="24"/>
          <w:szCs w:val="24"/>
        </w:rPr>
        <w:t>تقييم</w:t>
      </w:r>
      <w:r w:rsidRPr="008013B9">
        <w:rPr>
          <w:sz w:val="24"/>
          <w:szCs w:val="24"/>
        </w:rPr>
        <w:t xml:space="preserve"> </w:t>
      </w:r>
      <w:r w:rsidRPr="008013B9">
        <w:rPr>
          <w:rFonts w:ascii="Arial" w:hAnsi="Arial" w:cs="Arial"/>
          <w:sz w:val="24"/>
          <w:szCs w:val="24"/>
        </w:rPr>
        <w:t>المخاطر</w:t>
      </w:r>
      <w:bookmarkEnd w:id="78"/>
    </w:p>
    <w:p w14:paraId="0A782E7A" w14:textId="5E561BD7" w:rsidR="00B94DE7" w:rsidRPr="00234C43" w:rsidRDefault="00B94DE7" w:rsidP="00B94DE7">
      <w:pPr>
        <w:rPr>
          <w:sz w:val="22"/>
          <w:szCs w:val="22"/>
        </w:rPr>
      </w:pPr>
    </w:p>
    <w:tbl>
      <w:tblPr>
        <w:tblStyle w:val="Table"/>
        <w:tblW w:w="5400" w:type="pct"/>
        <w:tblInd w:w="-431" w:type="dxa"/>
        <w:tblLayout w:type="fixed"/>
        <w:tblLook w:val="0020" w:firstRow="1" w:lastRow="0" w:firstColumn="0" w:lastColumn="0" w:noHBand="0" w:noVBand="0"/>
      </w:tblPr>
      <w:tblGrid>
        <w:gridCol w:w="633"/>
        <w:gridCol w:w="1176"/>
        <w:gridCol w:w="1356"/>
        <w:gridCol w:w="1989"/>
        <w:gridCol w:w="2170"/>
        <w:gridCol w:w="757"/>
        <w:gridCol w:w="598"/>
        <w:gridCol w:w="633"/>
        <w:gridCol w:w="904"/>
        <w:gridCol w:w="1448"/>
      </w:tblGrid>
      <w:tr w:rsidR="00B94DE7" w:rsidRPr="00234C43" w14:paraId="433DCD0E" w14:textId="77777777" w:rsidTr="00030F3C">
        <w:trPr>
          <w:cnfStyle w:val="100000000000" w:firstRow="1" w:lastRow="0" w:firstColumn="0" w:lastColumn="0" w:oddVBand="0" w:evenVBand="0" w:oddHBand="0" w:evenHBand="0" w:firstRowFirstColumn="0" w:firstRowLastColumn="0" w:lastRowFirstColumn="0" w:lastRowLastColumn="0"/>
          <w:trHeight w:val="836"/>
          <w:tblHeader/>
        </w:trPr>
        <w:tc>
          <w:tcPr>
            <w:tcW w:w="633" w:type="dxa"/>
          </w:tcPr>
          <w:p w14:paraId="3F9BB877" w14:textId="77777777" w:rsidR="00B94DE7" w:rsidRPr="00234C43" w:rsidRDefault="00B94DE7" w:rsidP="00805C8B">
            <w:pPr>
              <w:pStyle w:val="Compact"/>
              <w:rPr>
                <w:sz w:val="22"/>
                <w:szCs w:val="22"/>
              </w:rPr>
            </w:pPr>
            <w:r w:rsidRPr="00234C43">
              <w:rPr>
                <w:sz w:val="22"/>
                <w:szCs w:val="22"/>
              </w:rPr>
              <w:t>No.</w:t>
            </w:r>
          </w:p>
        </w:tc>
        <w:tc>
          <w:tcPr>
            <w:tcW w:w="1176" w:type="dxa"/>
          </w:tcPr>
          <w:p w14:paraId="54008545" w14:textId="77777777" w:rsidR="00B94DE7" w:rsidRPr="00234C43" w:rsidRDefault="00B94DE7" w:rsidP="00805C8B">
            <w:pPr>
              <w:pStyle w:val="Compact"/>
              <w:rPr>
                <w:sz w:val="22"/>
                <w:szCs w:val="22"/>
              </w:rPr>
            </w:pPr>
            <w:r w:rsidRPr="00234C43">
              <w:rPr>
                <w:sz w:val="22"/>
                <w:szCs w:val="22"/>
              </w:rPr>
              <w:t xml:space="preserve">Task / </w:t>
            </w:r>
            <w:r w:rsidRPr="00234C43">
              <w:rPr>
                <w:rFonts w:ascii="Arial" w:hAnsi="Arial" w:cs="Arial"/>
                <w:sz w:val="22"/>
                <w:szCs w:val="22"/>
              </w:rPr>
              <w:t>المهمة</w:t>
            </w:r>
          </w:p>
        </w:tc>
        <w:tc>
          <w:tcPr>
            <w:tcW w:w="1356" w:type="dxa"/>
          </w:tcPr>
          <w:p w14:paraId="33059251" w14:textId="77777777" w:rsidR="00B94DE7" w:rsidRPr="00234C43" w:rsidRDefault="00B94DE7" w:rsidP="00805C8B">
            <w:pPr>
              <w:pStyle w:val="Compact"/>
              <w:rPr>
                <w:sz w:val="22"/>
                <w:szCs w:val="22"/>
              </w:rPr>
            </w:pPr>
            <w:r w:rsidRPr="00234C43">
              <w:rPr>
                <w:sz w:val="22"/>
                <w:szCs w:val="22"/>
              </w:rPr>
              <w:t xml:space="preserve">Hazard / </w:t>
            </w:r>
            <w:r w:rsidRPr="00234C43">
              <w:rPr>
                <w:rFonts w:ascii="Arial" w:hAnsi="Arial" w:cs="Arial"/>
                <w:sz w:val="22"/>
                <w:szCs w:val="22"/>
              </w:rPr>
              <w:t>الخطر</w:t>
            </w:r>
          </w:p>
        </w:tc>
        <w:tc>
          <w:tcPr>
            <w:tcW w:w="1989" w:type="dxa"/>
          </w:tcPr>
          <w:p w14:paraId="77CAF6A1" w14:textId="77777777" w:rsidR="00B94DE7" w:rsidRPr="00234C43" w:rsidRDefault="00B94DE7" w:rsidP="00805C8B">
            <w:pPr>
              <w:pStyle w:val="Compact"/>
              <w:rPr>
                <w:sz w:val="22"/>
                <w:szCs w:val="22"/>
              </w:rPr>
            </w:pPr>
            <w:r w:rsidRPr="00234C43">
              <w:rPr>
                <w:sz w:val="22"/>
                <w:szCs w:val="22"/>
              </w:rPr>
              <w:t xml:space="preserve">Potential Consequences / </w:t>
            </w:r>
            <w:r w:rsidRPr="00234C43">
              <w:rPr>
                <w:rFonts w:ascii="Arial" w:hAnsi="Arial" w:cs="Arial"/>
                <w:sz w:val="22"/>
                <w:szCs w:val="22"/>
              </w:rPr>
              <w:t>العواقب</w:t>
            </w:r>
            <w:r w:rsidRPr="00234C43">
              <w:rPr>
                <w:sz w:val="22"/>
                <w:szCs w:val="22"/>
              </w:rPr>
              <w:t xml:space="preserve"> </w:t>
            </w:r>
            <w:r w:rsidRPr="00234C43">
              <w:rPr>
                <w:rFonts w:ascii="Arial" w:hAnsi="Arial" w:cs="Arial"/>
                <w:sz w:val="22"/>
                <w:szCs w:val="22"/>
              </w:rPr>
              <w:t>المحتملة</w:t>
            </w:r>
          </w:p>
        </w:tc>
        <w:tc>
          <w:tcPr>
            <w:tcW w:w="2170" w:type="dxa"/>
          </w:tcPr>
          <w:p w14:paraId="40646A16" w14:textId="77777777" w:rsidR="00B94DE7" w:rsidRPr="00234C43" w:rsidRDefault="00B94DE7" w:rsidP="00805C8B">
            <w:pPr>
              <w:pStyle w:val="Compact"/>
              <w:rPr>
                <w:sz w:val="22"/>
                <w:szCs w:val="22"/>
              </w:rPr>
            </w:pPr>
            <w:r w:rsidRPr="00234C43">
              <w:rPr>
                <w:sz w:val="22"/>
                <w:szCs w:val="22"/>
              </w:rPr>
              <w:t xml:space="preserve">Existing Control Measures / </w:t>
            </w:r>
            <w:r w:rsidRPr="00234C43">
              <w:rPr>
                <w:rFonts w:ascii="Arial" w:hAnsi="Arial" w:cs="Arial"/>
                <w:sz w:val="22"/>
                <w:szCs w:val="22"/>
              </w:rPr>
              <w:t>إجراءات</w:t>
            </w:r>
            <w:r w:rsidRPr="00234C43">
              <w:rPr>
                <w:sz w:val="22"/>
                <w:szCs w:val="22"/>
              </w:rPr>
              <w:t xml:space="preserve"> </w:t>
            </w:r>
            <w:r w:rsidRPr="00234C43">
              <w:rPr>
                <w:rFonts w:ascii="Arial" w:hAnsi="Arial" w:cs="Arial"/>
                <w:sz w:val="22"/>
                <w:szCs w:val="22"/>
              </w:rPr>
              <w:t>التحكم</w:t>
            </w:r>
            <w:r w:rsidRPr="00234C43">
              <w:rPr>
                <w:sz w:val="22"/>
                <w:szCs w:val="22"/>
              </w:rPr>
              <w:t xml:space="preserve"> </w:t>
            </w:r>
            <w:r w:rsidRPr="00234C43">
              <w:rPr>
                <w:rFonts w:ascii="Arial" w:hAnsi="Arial" w:cs="Arial"/>
                <w:sz w:val="22"/>
                <w:szCs w:val="22"/>
              </w:rPr>
              <w:t>الحالية</w:t>
            </w:r>
          </w:p>
        </w:tc>
        <w:tc>
          <w:tcPr>
            <w:tcW w:w="757" w:type="dxa"/>
          </w:tcPr>
          <w:p w14:paraId="6746A189" w14:textId="77777777" w:rsidR="00B94DE7" w:rsidRPr="00234C43" w:rsidRDefault="00B94DE7" w:rsidP="00805C8B">
            <w:pPr>
              <w:pStyle w:val="Compact"/>
              <w:jc w:val="right"/>
              <w:rPr>
                <w:sz w:val="22"/>
                <w:szCs w:val="22"/>
              </w:rPr>
            </w:pPr>
            <w:r w:rsidRPr="00234C43">
              <w:rPr>
                <w:sz w:val="22"/>
                <w:szCs w:val="22"/>
              </w:rPr>
              <w:t>Likelihood</w:t>
            </w:r>
          </w:p>
        </w:tc>
        <w:tc>
          <w:tcPr>
            <w:tcW w:w="598" w:type="dxa"/>
          </w:tcPr>
          <w:p w14:paraId="1BAFF2EB" w14:textId="77777777" w:rsidR="00B94DE7" w:rsidRPr="00234C43" w:rsidRDefault="00B94DE7" w:rsidP="00805C8B">
            <w:pPr>
              <w:pStyle w:val="Compact"/>
              <w:jc w:val="right"/>
              <w:rPr>
                <w:sz w:val="22"/>
                <w:szCs w:val="22"/>
              </w:rPr>
            </w:pPr>
            <w:r w:rsidRPr="00234C43">
              <w:rPr>
                <w:sz w:val="22"/>
                <w:szCs w:val="22"/>
              </w:rPr>
              <w:t>Severity</w:t>
            </w:r>
          </w:p>
        </w:tc>
        <w:tc>
          <w:tcPr>
            <w:tcW w:w="633" w:type="dxa"/>
          </w:tcPr>
          <w:p w14:paraId="4806D54C" w14:textId="77777777" w:rsidR="00B94DE7" w:rsidRPr="00234C43" w:rsidRDefault="00B94DE7" w:rsidP="00805C8B">
            <w:pPr>
              <w:pStyle w:val="Compact"/>
              <w:jc w:val="right"/>
              <w:rPr>
                <w:sz w:val="22"/>
                <w:szCs w:val="22"/>
              </w:rPr>
            </w:pPr>
            <w:r w:rsidRPr="00234C43">
              <w:rPr>
                <w:sz w:val="22"/>
                <w:szCs w:val="22"/>
              </w:rPr>
              <w:t>Risk</w:t>
            </w:r>
          </w:p>
        </w:tc>
        <w:tc>
          <w:tcPr>
            <w:tcW w:w="904" w:type="dxa"/>
          </w:tcPr>
          <w:p w14:paraId="493199BA" w14:textId="77777777" w:rsidR="00B94DE7" w:rsidRPr="00234C43" w:rsidRDefault="00B94DE7" w:rsidP="00805C8B">
            <w:pPr>
              <w:pStyle w:val="Compact"/>
              <w:jc w:val="right"/>
              <w:rPr>
                <w:sz w:val="22"/>
                <w:szCs w:val="22"/>
              </w:rPr>
            </w:pPr>
            <w:r w:rsidRPr="00234C43">
              <w:rPr>
                <w:sz w:val="22"/>
                <w:szCs w:val="22"/>
              </w:rPr>
              <w:t>Residual Risk</w:t>
            </w:r>
          </w:p>
        </w:tc>
        <w:tc>
          <w:tcPr>
            <w:tcW w:w="1448" w:type="dxa"/>
          </w:tcPr>
          <w:p w14:paraId="0EE35B9A" w14:textId="77777777" w:rsidR="00B94DE7" w:rsidRPr="00234C43" w:rsidRDefault="00B94DE7" w:rsidP="00805C8B">
            <w:pPr>
              <w:pStyle w:val="Compact"/>
              <w:rPr>
                <w:sz w:val="22"/>
                <w:szCs w:val="22"/>
              </w:rPr>
            </w:pPr>
            <w:r w:rsidRPr="00234C43">
              <w:rPr>
                <w:sz w:val="22"/>
                <w:szCs w:val="22"/>
              </w:rPr>
              <w:t>Responsible Person</w:t>
            </w:r>
          </w:p>
        </w:tc>
      </w:tr>
      <w:tr w:rsidR="00B94DE7" w:rsidRPr="00234C43" w14:paraId="37D6204D" w14:textId="77777777" w:rsidTr="00030F3C">
        <w:trPr>
          <w:trHeight w:val="849"/>
        </w:trPr>
        <w:tc>
          <w:tcPr>
            <w:tcW w:w="633" w:type="dxa"/>
          </w:tcPr>
          <w:p w14:paraId="34F06F13" w14:textId="77777777" w:rsidR="00B94DE7" w:rsidRPr="00234C43" w:rsidRDefault="00B94DE7" w:rsidP="00805C8B">
            <w:pPr>
              <w:pStyle w:val="Compact"/>
              <w:rPr>
                <w:sz w:val="22"/>
                <w:szCs w:val="22"/>
              </w:rPr>
            </w:pPr>
            <w:r w:rsidRPr="00234C43">
              <w:rPr>
                <w:sz w:val="22"/>
                <w:szCs w:val="22"/>
              </w:rPr>
              <w:t>1</w:t>
            </w:r>
          </w:p>
        </w:tc>
        <w:tc>
          <w:tcPr>
            <w:tcW w:w="1176" w:type="dxa"/>
          </w:tcPr>
          <w:p w14:paraId="06E1EF57" w14:textId="77777777" w:rsidR="00B94DE7" w:rsidRPr="00582DD0" w:rsidRDefault="00B94DE7" w:rsidP="00805C8B">
            <w:pPr>
              <w:pStyle w:val="Compact"/>
              <w:rPr>
                <w:sz w:val="20"/>
                <w:szCs w:val="20"/>
              </w:rPr>
            </w:pPr>
            <w:r w:rsidRPr="00582DD0">
              <w:rPr>
                <w:sz w:val="20"/>
                <w:szCs w:val="20"/>
              </w:rPr>
              <w:t>Pre-Start Meeting</w:t>
            </w:r>
          </w:p>
        </w:tc>
        <w:tc>
          <w:tcPr>
            <w:tcW w:w="1356" w:type="dxa"/>
          </w:tcPr>
          <w:p w14:paraId="24A7A25E" w14:textId="77777777" w:rsidR="00B94DE7" w:rsidRPr="00234C43" w:rsidRDefault="00B94DE7" w:rsidP="00805C8B">
            <w:pPr>
              <w:pStyle w:val="Compact"/>
              <w:rPr>
                <w:sz w:val="22"/>
                <w:szCs w:val="22"/>
              </w:rPr>
            </w:pPr>
            <w:r w:rsidRPr="00234C43">
              <w:rPr>
                <w:sz w:val="22"/>
                <w:szCs w:val="22"/>
              </w:rPr>
              <w:t>Incomplete communication</w:t>
            </w:r>
          </w:p>
        </w:tc>
        <w:tc>
          <w:tcPr>
            <w:tcW w:w="1989" w:type="dxa"/>
          </w:tcPr>
          <w:p w14:paraId="4E0CA7BF" w14:textId="77777777" w:rsidR="00B94DE7" w:rsidRPr="00234C43" w:rsidRDefault="00B94DE7" w:rsidP="00805C8B">
            <w:pPr>
              <w:pStyle w:val="Compact"/>
              <w:rPr>
                <w:sz w:val="22"/>
                <w:szCs w:val="22"/>
              </w:rPr>
            </w:pPr>
            <w:r w:rsidRPr="00234C43">
              <w:rPr>
                <w:sz w:val="22"/>
                <w:szCs w:val="22"/>
              </w:rPr>
              <w:t>Operational errors and unsafe acts</w:t>
            </w:r>
          </w:p>
        </w:tc>
        <w:tc>
          <w:tcPr>
            <w:tcW w:w="2170" w:type="dxa"/>
          </w:tcPr>
          <w:p w14:paraId="568C1BAF" w14:textId="77777777" w:rsidR="00B94DE7" w:rsidRPr="00234C43" w:rsidRDefault="00B94DE7" w:rsidP="00805C8B">
            <w:pPr>
              <w:pStyle w:val="Compact"/>
              <w:rPr>
                <w:sz w:val="22"/>
                <w:szCs w:val="22"/>
              </w:rPr>
            </w:pPr>
            <w:r w:rsidRPr="00234C43">
              <w:rPr>
                <w:sz w:val="22"/>
                <w:szCs w:val="22"/>
              </w:rPr>
              <w:t>Conduct pre-start briefing with all personnel</w:t>
            </w:r>
          </w:p>
        </w:tc>
        <w:tc>
          <w:tcPr>
            <w:tcW w:w="757" w:type="dxa"/>
          </w:tcPr>
          <w:p w14:paraId="580EE57C"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4E86A8E0" w14:textId="77777777" w:rsidR="00B94DE7" w:rsidRPr="00234C43" w:rsidRDefault="00B94DE7" w:rsidP="00805C8B">
            <w:pPr>
              <w:pStyle w:val="Compact"/>
              <w:jc w:val="right"/>
              <w:rPr>
                <w:sz w:val="22"/>
                <w:szCs w:val="22"/>
              </w:rPr>
            </w:pPr>
            <w:r w:rsidRPr="00234C43">
              <w:rPr>
                <w:sz w:val="22"/>
                <w:szCs w:val="22"/>
              </w:rPr>
              <w:t>3</w:t>
            </w:r>
          </w:p>
        </w:tc>
        <w:tc>
          <w:tcPr>
            <w:tcW w:w="633" w:type="dxa"/>
          </w:tcPr>
          <w:p w14:paraId="1F09899F" w14:textId="77777777" w:rsidR="00B94DE7" w:rsidRPr="00234C43" w:rsidRDefault="00B94DE7" w:rsidP="00805C8B">
            <w:pPr>
              <w:pStyle w:val="Compact"/>
              <w:jc w:val="right"/>
              <w:rPr>
                <w:sz w:val="22"/>
                <w:szCs w:val="22"/>
              </w:rPr>
            </w:pPr>
            <w:r w:rsidRPr="00234C43">
              <w:rPr>
                <w:sz w:val="22"/>
                <w:szCs w:val="22"/>
              </w:rPr>
              <w:t>9</w:t>
            </w:r>
          </w:p>
        </w:tc>
        <w:tc>
          <w:tcPr>
            <w:tcW w:w="904" w:type="dxa"/>
          </w:tcPr>
          <w:p w14:paraId="4BF14FFC" w14:textId="77777777" w:rsidR="00B94DE7" w:rsidRPr="00234C43" w:rsidRDefault="00B94DE7" w:rsidP="00805C8B">
            <w:pPr>
              <w:pStyle w:val="Compact"/>
              <w:jc w:val="right"/>
              <w:rPr>
                <w:sz w:val="22"/>
                <w:szCs w:val="22"/>
              </w:rPr>
            </w:pPr>
            <w:r w:rsidRPr="00234C43">
              <w:rPr>
                <w:sz w:val="22"/>
                <w:szCs w:val="22"/>
              </w:rPr>
              <w:t>3</w:t>
            </w:r>
          </w:p>
        </w:tc>
        <w:tc>
          <w:tcPr>
            <w:tcW w:w="1448" w:type="dxa"/>
          </w:tcPr>
          <w:p w14:paraId="03964B5F" w14:textId="77777777" w:rsidR="00B94DE7" w:rsidRPr="00234C43" w:rsidRDefault="00B94DE7" w:rsidP="00805C8B">
            <w:pPr>
              <w:pStyle w:val="Compact"/>
              <w:rPr>
                <w:sz w:val="22"/>
                <w:szCs w:val="22"/>
              </w:rPr>
            </w:pPr>
            <w:r w:rsidRPr="00234C43">
              <w:rPr>
                <w:sz w:val="22"/>
                <w:szCs w:val="22"/>
              </w:rPr>
              <w:t>Supervisor</w:t>
            </w:r>
          </w:p>
        </w:tc>
      </w:tr>
      <w:tr w:rsidR="00B94DE7" w:rsidRPr="00234C43" w14:paraId="744352BB" w14:textId="77777777" w:rsidTr="00030F3C">
        <w:trPr>
          <w:trHeight w:val="862"/>
        </w:trPr>
        <w:tc>
          <w:tcPr>
            <w:tcW w:w="633" w:type="dxa"/>
          </w:tcPr>
          <w:p w14:paraId="2CA20AEE" w14:textId="77777777" w:rsidR="00B94DE7" w:rsidRPr="00234C43" w:rsidRDefault="00B94DE7" w:rsidP="00805C8B">
            <w:pPr>
              <w:pStyle w:val="Compact"/>
              <w:rPr>
                <w:sz w:val="22"/>
                <w:szCs w:val="22"/>
              </w:rPr>
            </w:pPr>
            <w:r w:rsidRPr="00234C43">
              <w:rPr>
                <w:sz w:val="22"/>
                <w:szCs w:val="22"/>
              </w:rPr>
              <w:t>2</w:t>
            </w:r>
          </w:p>
        </w:tc>
        <w:tc>
          <w:tcPr>
            <w:tcW w:w="1176" w:type="dxa"/>
          </w:tcPr>
          <w:p w14:paraId="5F8A27F2" w14:textId="77777777" w:rsidR="00B94DE7" w:rsidRPr="00582DD0" w:rsidRDefault="00B94DE7" w:rsidP="00805C8B">
            <w:pPr>
              <w:pStyle w:val="Compact"/>
              <w:rPr>
                <w:sz w:val="20"/>
                <w:szCs w:val="20"/>
              </w:rPr>
            </w:pPr>
            <w:r w:rsidRPr="00582DD0">
              <w:rPr>
                <w:sz w:val="20"/>
                <w:szCs w:val="20"/>
              </w:rPr>
              <w:t>Verify Work Area</w:t>
            </w:r>
          </w:p>
        </w:tc>
        <w:tc>
          <w:tcPr>
            <w:tcW w:w="1356" w:type="dxa"/>
          </w:tcPr>
          <w:p w14:paraId="522B66CC" w14:textId="77777777" w:rsidR="00B94DE7" w:rsidRPr="00234C43" w:rsidRDefault="00B94DE7" w:rsidP="00805C8B">
            <w:pPr>
              <w:pStyle w:val="Compact"/>
              <w:rPr>
                <w:sz w:val="22"/>
                <w:szCs w:val="22"/>
              </w:rPr>
            </w:pPr>
            <w:r w:rsidRPr="00234C43">
              <w:rPr>
                <w:sz w:val="22"/>
                <w:szCs w:val="22"/>
              </w:rPr>
              <w:t>Unauthorized personnel in work zone</w:t>
            </w:r>
          </w:p>
        </w:tc>
        <w:tc>
          <w:tcPr>
            <w:tcW w:w="1989" w:type="dxa"/>
          </w:tcPr>
          <w:p w14:paraId="661391EC" w14:textId="77777777" w:rsidR="00B94DE7" w:rsidRPr="00234C43" w:rsidRDefault="00B94DE7" w:rsidP="00805C8B">
            <w:pPr>
              <w:pStyle w:val="Compact"/>
              <w:rPr>
                <w:sz w:val="22"/>
                <w:szCs w:val="22"/>
              </w:rPr>
            </w:pPr>
            <w:r w:rsidRPr="00234C43">
              <w:rPr>
                <w:sz w:val="22"/>
                <w:szCs w:val="22"/>
              </w:rPr>
              <w:t>Personnel injury</w:t>
            </w:r>
          </w:p>
        </w:tc>
        <w:tc>
          <w:tcPr>
            <w:tcW w:w="2170" w:type="dxa"/>
          </w:tcPr>
          <w:p w14:paraId="17D20791" w14:textId="77777777" w:rsidR="00B94DE7" w:rsidRPr="00234C43" w:rsidRDefault="00B94DE7" w:rsidP="00805C8B">
            <w:pPr>
              <w:pStyle w:val="Compact"/>
              <w:rPr>
                <w:sz w:val="22"/>
                <w:szCs w:val="22"/>
              </w:rPr>
            </w:pPr>
            <w:r w:rsidRPr="00234C43">
              <w:rPr>
                <w:sz w:val="22"/>
                <w:szCs w:val="22"/>
              </w:rPr>
              <w:t>Establish exclusion zone and warning signs</w:t>
            </w:r>
          </w:p>
        </w:tc>
        <w:tc>
          <w:tcPr>
            <w:tcW w:w="757" w:type="dxa"/>
          </w:tcPr>
          <w:p w14:paraId="6F7910AD"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1281B63C" w14:textId="77777777" w:rsidR="00B94DE7" w:rsidRPr="00234C43" w:rsidRDefault="00B94DE7" w:rsidP="00805C8B">
            <w:pPr>
              <w:pStyle w:val="Compact"/>
              <w:jc w:val="right"/>
              <w:rPr>
                <w:sz w:val="22"/>
                <w:szCs w:val="22"/>
              </w:rPr>
            </w:pPr>
            <w:r w:rsidRPr="00234C43">
              <w:rPr>
                <w:sz w:val="22"/>
                <w:szCs w:val="22"/>
              </w:rPr>
              <w:t>4</w:t>
            </w:r>
          </w:p>
        </w:tc>
        <w:tc>
          <w:tcPr>
            <w:tcW w:w="633" w:type="dxa"/>
          </w:tcPr>
          <w:p w14:paraId="1538D92B" w14:textId="77777777" w:rsidR="00B94DE7" w:rsidRPr="00234C43" w:rsidRDefault="00B94DE7" w:rsidP="00805C8B">
            <w:pPr>
              <w:pStyle w:val="Compact"/>
              <w:jc w:val="right"/>
              <w:rPr>
                <w:sz w:val="22"/>
                <w:szCs w:val="22"/>
              </w:rPr>
            </w:pPr>
            <w:r w:rsidRPr="00234C43">
              <w:rPr>
                <w:sz w:val="22"/>
                <w:szCs w:val="22"/>
              </w:rPr>
              <w:t>12</w:t>
            </w:r>
          </w:p>
        </w:tc>
        <w:tc>
          <w:tcPr>
            <w:tcW w:w="904" w:type="dxa"/>
          </w:tcPr>
          <w:p w14:paraId="40EFF108" w14:textId="77777777" w:rsidR="00B94DE7" w:rsidRPr="00234C43" w:rsidRDefault="00B94DE7" w:rsidP="00805C8B">
            <w:pPr>
              <w:pStyle w:val="Compact"/>
              <w:jc w:val="right"/>
              <w:rPr>
                <w:sz w:val="22"/>
                <w:szCs w:val="22"/>
              </w:rPr>
            </w:pPr>
            <w:r w:rsidRPr="00234C43">
              <w:rPr>
                <w:sz w:val="22"/>
                <w:szCs w:val="22"/>
              </w:rPr>
              <w:t>3</w:t>
            </w:r>
          </w:p>
        </w:tc>
        <w:tc>
          <w:tcPr>
            <w:tcW w:w="1448" w:type="dxa"/>
          </w:tcPr>
          <w:p w14:paraId="4FFE9267" w14:textId="77777777" w:rsidR="00B94DE7" w:rsidRPr="00234C43" w:rsidRDefault="00B94DE7" w:rsidP="00805C8B">
            <w:pPr>
              <w:pStyle w:val="Compact"/>
              <w:rPr>
                <w:sz w:val="22"/>
                <w:szCs w:val="22"/>
              </w:rPr>
            </w:pPr>
            <w:r w:rsidRPr="00234C43">
              <w:rPr>
                <w:sz w:val="22"/>
                <w:szCs w:val="22"/>
              </w:rPr>
              <w:t>HSE Officer</w:t>
            </w:r>
          </w:p>
        </w:tc>
      </w:tr>
      <w:tr w:rsidR="00B94DE7" w:rsidRPr="00234C43" w14:paraId="60E07538" w14:textId="77777777" w:rsidTr="00030F3C">
        <w:trPr>
          <w:trHeight w:val="849"/>
        </w:trPr>
        <w:tc>
          <w:tcPr>
            <w:tcW w:w="633" w:type="dxa"/>
          </w:tcPr>
          <w:p w14:paraId="55C9BD8D" w14:textId="77777777" w:rsidR="00B94DE7" w:rsidRPr="00234C43" w:rsidRDefault="00B94DE7" w:rsidP="00805C8B">
            <w:pPr>
              <w:pStyle w:val="Compact"/>
              <w:rPr>
                <w:sz w:val="22"/>
                <w:szCs w:val="22"/>
              </w:rPr>
            </w:pPr>
            <w:r w:rsidRPr="00234C43">
              <w:rPr>
                <w:sz w:val="22"/>
                <w:szCs w:val="22"/>
              </w:rPr>
              <w:t>3</w:t>
            </w:r>
          </w:p>
        </w:tc>
        <w:tc>
          <w:tcPr>
            <w:tcW w:w="1176" w:type="dxa"/>
          </w:tcPr>
          <w:p w14:paraId="3779C089" w14:textId="77777777" w:rsidR="00B94DE7" w:rsidRPr="00582DD0" w:rsidRDefault="00B94DE7" w:rsidP="00805C8B">
            <w:pPr>
              <w:pStyle w:val="Compact"/>
              <w:rPr>
                <w:sz w:val="20"/>
                <w:szCs w:val="20"/>
              </w:rPr>
            </w:pPr>
            <w:r w:rsidRPr="00582DD0">
              <w:rPr>
                <w:sz w:val="20"/>
                <w:szCs w:val="20"/>
              </w:rPr>
              <w:t>Start Hydraulic System</w:t>
            </w:r>
          </w:p>
        </w:tc>
        <w:tc>
          <w:tcPr>
            <w:tcW w:w="1356" w:type="dxa"/>
          </w:tcPr>
          <w:p w14:paraId="54DC1A57" w14:textId="77777777" w:rsidR="00B94DE7" w:rsidRPr="00234C43" w:rsidRDefault="00B94DE7" w:rsidP="00805C8B">
            <w:pPr>
              <w:pStyle w:val="Compact"/>
              <w:rPr>
                <w:sz w:val="22"/>
                <w:szCs w:val="22"/>
              </w:rPr>
            </w:pPr>
            <w:r w:rsidRPr="00234C43">
              <w:rPr>
                <w:sz w:val="22"/>
                <w:szCs w:val="22"/>
              </w:rPr>
              <w:t>Sudden pressure build-up</w:t>
            </w:r>
          </w:p>
        </w:tc>
        <w:tc>
          <w:tcPr>
            <w:tcW w:w="1989" w:type="dxa"/>
          </w:tcPr>
          <w:p w14:paraId="1AEB5BE4" w14:textId="77777777" w:rsidR="00B94DE7" w:rsidRPr="00234C43" w:rsidRDefault="00B94DE7" w:rsidP="00805C8B">
            <w:pPr>
              <w:pStyle w:val="Compact"/>
              <w:rPr>
                <w:sz w:val="22"/>
                <w:szCs w:val="22"/>
              </w:rPr>
            </w:pPr>
            <w:r w:rsidRPr="00234C43">
              <w:rPr>
                <w:sz w:val="22"/>
                <w:szCs w:val="22"/>
              </w:rPr>
              <w:t>Hose rupture or equipment damage</w:t>
            </w:r>
          </w:p>
        </w:tc>
        <w:tc>
          <w:tcPr>
            <w:tcW w:w="2170" w:type="dxa"/>
          </w:tcPr>
          <w:p w14:paraId="5230FCF7" w14:textId="77777777" w:rsidR="00B94DE7" w:rsidRPr="00234C43" w:rsidRDefault="00B94DE7" w:rsidP="00805C8B">
            <w:pPr>
              <w:pStyle w:val="Compact"/>
              <w:rPr>
                <w:sz w:val="22"/>
                <w:szCs w:val="22"/>
              </w:rPr>
            </w:pPr>
            <w:r w:rsidRPr="00234C43">
              <w:rPr>
                <w:sz w:val="22"/>
                <w:szCs w:val="22"/>
              </w:rPr>
              <w:t>Increase pressure gradually and monitor gauges</w:t>
            </w:r>
          </w:p>
        </w:tc>
        <w:tc>
          <w:tcPr>
            <w:tcW w:w="757" w:type="dxa"/>
          </w:tcPr>
          <w:p w14:paraId="3C655FFB"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181FE844" w14:textId="77777777" w:rsidR="00B94DE7" w:rsidRPr="00234C43" w:rsidRDefault="00B94DE7" w:rsidP="00805C8B">
            <w:pPr>
              <w:pStyle w:val="Compact"/>
              <w:jc w:val="right"/>
              <w:rPr>
                <w:sz w:val="22"/>
                <w:szCs w:val="22"/>
              </w:rPr>
            </w:pPr>
            <w:r w:rsidRPr="00234C43">
              <w:rPr>
                <w:sz w:val="22"/>
                <w:szCs w:val="22"/>
              </w:rPr>
              <w:t>5</w:t>
            </w:r>
          </w:p>
        </w:tc>
        <w:tc>
          <w:tcPr>
            <w:tcW w:w="633" w:type="dxa"/>
          </w:tcPr>
          <w:p w14:paraId="1B1E4881" w14:textId="77777777" w:rsidR="00B94DE7" w:rsidRPr="00234C43" w:rsidRDefault="00B94DE7" w:rsidP="00805C8B">
            <w:pPr>
              <w:pStyle w:val="Compact"/>
              <w:jc w:val="right"/>
              <w:rPr>
                <w:sz w:val="22"/>
                <w:szCs w:val="22"/>
              </w:rPr>
            </w:pPr>
            <w:r w:rsidRPr="00234C43">
              <w:rPr>
                <w:sz w:val="22"/>
                <w:szCs w:val="22"/>
              </w:rPr>
              <w:t>15</w:t>
            </w:r>
          </w:p>
        </w:tc>
        <w:tc>
          <w:tcPr>
            <w:tcW w:w="904" w:type="dxa"/>
          </w:tcPr>
          <w:p w14:paraId="73D0417F" w14:textId="77777777" w:rsidR="00B94DE7" w:rsidRPr="00234C43" w:rsidRDefault="00B94DE7" w:rsidP="00805C8B">
            <w:pPr>
              <w:pStyle w:val="Compact"/>
              <w:jc w:val="right"/>
              <w:rPr>
                <w:sz w:val="22"/>
                <w:szCs w:val="22"/>
              </w:rPr>
            </w:pPr>
            <w:r w:rsidRPr="00234C43">
              <w:rPr>
                <w:sz w:val="22"/>
                <w:szCs w:val="22"/>
              </w:rPr>
              <w:t>5</w:t>
            </w:r>
          </w:p>
        </w:tc>
        <w:tc>
          <w:tcPr>
            <w:tcW w:w="1448" w:type="dxa"/>
          </w:tcPr>
          <w:p w14:paraId="176D8DAA" w14:textId="77777777" w:rsidR="00B94DE7" w:rsidRPr="00234C43" w:rsidRDefault="00B94DE7" w:rsidP="00805C8B">
            <w:pPr>
              <w:pStyle w:val="Compact"/>
              <w:rPr>
                <w:sz w:val="22"/>
                <w:szCs w:val="22"/>
              </w:rPr>
            </w:pPr>
            <w:r w:rsidRPr="00234C43">
              <w:rPr>
                <w:sz w:val="22"/>
                <w:szCs w:val="22"/>
              </w:rPr>
              <w:t>Operator</w:t>
            </w:r>
          </w:p>
        </w:tc>
      </w:tr>
      <w:tr w:rsidR="00B94DE7" w:rsidRPr="00234C43" w14:paraId="2BEDD57A" w14:textId="77777777" w:rsidTr="00030F3C">
        <w:trPr>
          <w:trHeight w:val="587"/>
        </w:trPr>
        <w:tc>
          <w:tcPr>
            <w:tcW w:w="633" w:type="dxa"/>
          </w:tcPr>
          <w:p w14:paraId="1DFDC39B" w14:textId="77777777" w:rsidR="00B94DE7" w:rsidRPr="00234C43" w:rsidRDefault="00B94DE7" w:rsidP="00805C8B">
            <w:pPr>
              <w:pStyle w:val="Compact"/>
              <w:rPr>
                <w:sz w:val="22"/>
                <w:szCs w:val="22"/>
              </w:rPr>
            </w:pPr>
            <w:r w:rsidRPr="00234C43">
              <w:rPr>
                <w:sz w:val="22"/>
                <w:szCs w:val="22"/>
              </w:rPr>
              <w:t>4</w:t>
            </w:r>
          </w:p>
        </w:tc>
        <w:tc>
          <w:tcPr>
            <w:tcW w:w="1176" w:type="dxa"/>
          </w:tcPr>
          <w:p w14:paraId="2B45D81E" w14:textId="77777777" w:rsidR="00B94DE7" w:rsidRPr="00582DD0" w:rsidRDefault="00B94DE7" w:rsidP="00805C8B">
            <w:pPr>
              <w:pStyle w:val="Compact"/>
              <w:rPr>
                <w:sz w:val="20"/>
                <w:szCs w:val="20"/>
              </w:rPr>
            </w:pPr>
            <w:r w:rsidRPr="00582DD0">
              <w:rPr>
                <w:sz w:val="20"/>
                <w:szCs w:val="20"/>
              </w:rPr>
              <w:t>Functional Test</w:t>
            </w:r>
          </w:p>
        </w:tc>
        <w:tc>
          <w:tcPr>
            <w:tcW w:w="1356" w:type="dxa"/>
          </w:tcPr>
          <w:p w14:paraId="3180C354" w14:textId="77777777" w:rsidR="00B94DE7" w:rsidRPr="00234C43" w:rsidRDefault="00B94DE7" w:rsidP="00805C8B">
            <w:pPr>
              <w:pStyle w:val="Compact"/>
              <w:rPr>
                <w:sz w:val="22"/>
                <w:szCs w:val="22"/>
              </w:rPr>
            </w:pPr>
            <w:r w:rsidRPr="00234C43">
              <w:rPr>
                <w:sz w:val="22"/>
                <w:szCs w:val="22"/>
              </w:rPr>
              <w:t>Equipment malfunction</w:t>
            </w:r>
          </w:p>
        </w:tc>
        <w:tc>
          <w:tcPr>
            <w:tcW w:w="1989" w:type="dxa"/>
          </w:tcPr>
          <w:p w14:paraId="33D22B7B" w14:textId="77777777" w:rsidR="00B94DE7" w:rsidRPr="00234C43" w:rsidRDefault="00B94DE7" w:rsidP="00805C8B">
            <w:pPr>
              <w:pStyle w:val="Compact"/>
              <w:rPr>
                <w:sz w:val="22"/>
                <w:szCs w:val="22"/>
              </w:rPr>
            </w:pPr>
            <w:r w:rsidRPr="00234C43">
              <w:rPr>
                <w:sz w:val="22"/>
                <w:szCs w:val="22"/>
              </w:rPr>
              <w:t>Unexpected movement or failure</w:t>
            </w:r>
          </w:p>
        </w:tc>
        <w:tc>
          <w:tcPr>
            <w:tcW w:w="2170" w:type="dxa"/>
          </w:tcPr>
          <w:p w14:paraId="20DAEFD8" w14:textId="77777777" w:rsidR="00B94DE7" w:rsidRPr="00234C43" w:rsidRDefault="00B94DE7" w:rsidP="00805C8B">
            <w:pPr>
              <w:pStyle w:val="Compact"/>
              <w:rPr>
                <w:sz w:val="22"/>
                <w:szCs w:val="22"/>
              </w:rPr>
            </w:pPr>
            <w:r w:rsidRPr="00234C43">
              <w:rPr>
                <w:sz w:val="22"/>
                <w:szCs w:val="22"/>
              </w:rPr>
              <w:t>Perform function test before full operation</w:t>
            </w:r>
          </w:p>
        </w:tc>
        <w:tc>
          <w:tcPr>
            <w:tcW w:w="757" w:type="dxa"/>
          </w:tcPr>
          <w:p w14:paraId="0A2FE300"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6A242CF2" w14:textId="77777777" w:rsidR="00B94DE7" w:rsidRPr="00234C43" w:rsidRDefault="00B94DE7" w:rsidP="00805C8B">
            <w:pPr>
              <w:pStyle w:val="Compact"/>
              <w:jc w:val="right"/>
              <w:rPr>
                <w:sz w:val="22"/>
                <w:szCs w:val="22"/>
              </w:rPr>
            </w:pPr>
            <w:r w:rsidRPr="00234C43">
              <w:rPr>
                <w:sz w:val="22"/>
                <w:szCs w:val="22"/>
              </w:rPr>
              <w:t>4</w:t>
            </w:r>
          </w:p>
        </w:tc>
        <w:tc>
          <w:tcPr>
            <w:tcW w:w="633" w:type="dxa"/>
          </w:tcPr>
          <w:p w14:paraId="08DD37BA" w14:textId="77777777" w:rsidR="00B94DE7" w:rsidRPr="00234C43" w:rsidRDefault="00B94DE7" w:rsidP="00805C8B">
            <w:pPr>
              <w:pStyle w:val="Compact"/>
              <w:jc w:val="right"/>
              <w:rPr>
                <w:sz w:val="22"/>
                <w:szCs w:val="22"/>
              </w:rPr>
            </w:pPr>
            <w:r w:rsidRPr="00234C43">
              <w:rPr>
                <w:sz w:val="22"/>
                <w:szCs w:val="22"/>
              </w:rPr>
              <w:t>12</w:t>
            </w:r>
          </w:p>
        </w:tc>
        <w:tc>
          <w:tcPr>
            <w:tcW w:w="904" w:type="dxa"/>
          </w:tcPr>
          <w:p w14:paraId="29AF9F0E" w14:textId="77777777" w:rsidR="00B94DE7" w:rsidRPr="00234C43" w:rsidRDefault="00B94DE7" w:rsidP="00805C8B">
            <w:pPr>
              <w:pStyle w:val="Compact"/>
              <w:jc w:val="right"/>
              <w:rPr>
                <w:sz w:val="22"/>
                <w:szCs w:val="22"/>
              </w:rPr>
            </w:pPr>
            <w:r w:rsidRPr="00234C43">
              <w:rPr>
                <w:sz w:val="22"/>
                <w:szCs w:val="22"/>
              </w:rPr>
              <w:t>4</w:t>
            </w:r>
          </w:p>
        </w:tc>
        <w:tc>
          <w:tcPr>
            <w:tcW w:w="1448" w:type="dxa"/>
          </w:tcPr>
          <w:p w14:paraId="5175B6AC" w14:textId="77777777" w:rsidR="00B94DE7" w:rsidRPr="00234C43" w:rsidRDefault="00B94DE7" w:rsidP="00805C8B">
            <w:pPr>
              <w:pStyle w:val="Compact"/>
              <w:rPr>
                <w:sz w:val="22"/>
                <w:szCs w:val="22"/>
              </w:rPr>
            </w:pPr>
            <w:r w:rsidRPr="00234C43">
              <w:rPr>
                <w:sz w:val="22"/>
                <w:szCs w:val="22"/>
              </w:rPr>
              <w:t>Operator</w:t>
            </w:r>
          </w:p>
        </w:tc>
      </w:tr>
      <w:tr w:rsidR="00B94DE7" w:rsidRPr="00234C43" w14:paraId="2E7A641F" w14:textId="77777777" w:rsidTr="00030F3C">
        <w:trPr>
          <w:trHeight w:val="849"/>
        </w:trPr>
        <w:tc>
          <w:tcPr>
            <w:tcW w:w="633" w:type="dxa"/>
          </w:tcPr>
          <w:p w14:paraId="5E237FDC" w14:textId="77777777" w:rsidR="00B94DE7" w:rsidRPr="00234C43" w:rsidRDefault="00B94DE7" w:rsidP="00805C8B">
            <w:pPr>
              <w:pStyle w:val="Compact"/>
              <w:rPr>
                <w:sz w:val="22"/>
                <w:szCs w:val="22"/>
              </w:rPr>
            </w:pPr>
            <w:r w:rsidRPr="00234C43">
              <w:rPr>
                <w:sz w:val="22"/>
                <w:szCs w:val="22"/>
              </w:rPr>
              <w:t>5</w:t>
            </w:r>
          </w:p>
        </w:tc>
        <w:tc>
          <w:tcPr>
            <w:tcW w:w="1176" w:type="dxa"/>
          </w:tcPr>
          <w:p w14:paraId="12ED1343" w14:textId="77777777" w:rsidR="00B94DE7" w:rsidRPr="00582DD0" w:rsidRDefault="00B94DE7" w:rsidP="00805C8B">
            <w:pPr>
              <w:pStyle w:val="Compact"/>
              <w:rPr>
                <w:sz w:val="20"/>
                <w:szCs w:val="20"/>
              </w:rPr>
            </w:pPr>
            <w:r w:rsidRPr="00582DD0">
              <w:rPr>
                <w:sz w:val="20"/>
                <w:szCs w:val="20"/>
              </w:rPr>
              <w:t>Verify Communication</w:t>
            </w:r>
          </w:p>
        </w:tc>
        <w:tc>
          <w:tcPr>
            <w:tcW w:w="1356" w:type="dxa"/>
          </w:tcPr>
          <w:p w14:paraId="2C0899E1" w14:textId="77777777" w:rsidR="00B94DE7" w:rsidRPr="00234C43" w:rsidRDefault="00B94DE7" w:rsidP="00805C8B">
            <w:pPr>
              <w:pStyle w:val="Compact"/>
              <w:rPr>
                <w:sz w:val="22"/>
                <w:szCs w:val="22"/>
              </w:rPr>
            </w:pPr>
            <w:r w:rsidRPr="00234C43">
              <w:rPr>
                <w:sz w:val="22"/>
                <w:szCs w:val="22"/>
              </w:rPr>
              <w:t>Communication failure</w:t>
            </w:r>
          </w:p>
        </w:tc>
        <w:tc>
          <w:tcPr>
            <w:tcW w:w="1989" w:type="dxa"/>
          </w:tcPr>
          <w:p w14:paraId="61040A7A" w14:textId="77777777" w:rsidR="00B94DE7" w:rsidRPr="00234C43" w:rsidRDefault="00B94DE7" w:rsidP="00805C8B">
            <w:pPr>
              <w:pStyle w:val="Compact"/>
              <w:rPr>
                <w:sz w:val="22"/>
                <w:szCs w:val="22"/>
              </w:rPr>
            </w:pPr>
            <w:r w:rsidRPr="00234C43">
              <w:rPr>
                <w:sz w:val="22"/>
                <w:szCs w:val="22"/>
              </w:rPr>
              <w:t>Delayed emergency response</w:t>
            </w:r>
          </w:p>
        </w:tc>
        <w:tc>
          <w:tcPr>
            <w:tcW w:w="2170" w:type="dxa"/>
          </w:tcPr>
          <w:p w14:paraId="7312DDEF" w14:textId="77777777" w:rsidR="00B94DE7" w:rsidRPr="00234C43" w:rsidRDefault="00B94DE7" w:rsidP="00805C8B">
            <w:pPr>
              <w:pStyle w:val="Compact"/>
              <w:rPr>
                <w:sz w:val="22"/>
                <w:szCs w:val="22"/>
              </w:rPr>
            </w:pPr>
            <w:r w:rsidRPr="00234C43">
              <w:rPr>
                <w:sz w:val="22"/>
                <w:szCs w:val="22"/>
              </w:rPr>
              <w:t xml:space="preserve">Test radios and maintain </w:t>
            </w:r>
            <w:r w:rsidRPr="00234C43">
              <w:rPr>
                <w:sz w:val="22"/>
                <w:szCs w:val="22"/>
              </w:rPr>
              <w:lastRenderedPageBreak/>
              <w:t>continuous communication</w:t>
            </w:r>
          </w:p>
        </w:tc>
        <w:tc>
          <w:tcPr>
            <w:tcW w:w="757" w:type="dxa"/>
          </w:tcPr>
          <w:p w14:paraId="35D8FE14" w14:textId="77777777" w:rsidR="00B94DE7" w:rsidRPr="00234C43" w:rsidRDefault="00B94DE7" w:rsidP="00805C8B">
            <w:pPr>
              <w:pStyle w:val="Compact"/>
              <w:jc w:val="right"/>
              <w:rPr>
                <w:sz w:val="22"/>
                <w:szCs w:val="22"/>
              </w:rPr>
            </w:pPr>
            <w:r w:rsidRPr="00234C43">
              <w:rPr>
                <w:sz w:val="22"/>
                <w:szCs w:val="22"/>
              </w:rPr>
              <w:lastRenderedPageBreak/>
              <w:t>2</w:t>
            </w:r>
          </w:p>
        </w:tc>
        <w:tc>
          <w:tcPr>
            <w:tcW w:w="598" w:type="dxa"/>
          </w:tcPr>
          <w:p w14:paraId="6098209A" w14:textId="77777777" w:rsidR="00B94DE7" w:rsidRPr="00234C43" w:rsidRDefault="00B94DE7" w:rsidP="00805C8B">
            <w:pPr>
              <w:pStyle w:val="Compact"/>
              <w:jc w:val="right"/>
              <w:rPr>
                <w:sz w:val="22"/>
                <w:szCs w:val="22"/>
              </w:rPr>
            </w:pPr>
            <w:r w:rsidRPr="00234C43">
              <w:rPr>
                <w:sz w:val="22"/>
                <w:szCs w:val="22"/>
              </w:rPr>
              <w:t>4</w:t>
            </w:r>
          </w:p>
        </w:tc>
        <w:tc>
          <w:tcPr>
            <w:tcW w:w="633" w:type="dxa"/>
          </w:tcPr>
          <w:p w14:paraId="47279DE5" w14:textId="77777777" w:rsidR="00B94DE7" w:rsidRPr="00234C43" w:rsidRDefault="00B94DE7" w:rsidP="00805C8B">
            <w:pPr>
              <w:pStyle w:val="Compact"/>
              <w:jc w:val="right"/>
              <w:rPr>
                <w:sz w:val="22"/>
                <w:szCs w:val="22"/>
              </w:rPr>
            </w:pPr>
            <w:r w:rsidRPr="00234C43">
              <w:rPr>
                <w:sz w:val="22"/>
                <w:szCs w:val="22"/>
              </w:rPr>
              <w:t>8</w:t>
            </w:r>
          </w:p>
        </w:tc>
        <w:tc>
          <w:tcPr>
            <w:tcW w:w="904" w:type="dxa"/>
          </w:tcPr>
          <w:p w14:paraId="55E12DE3" w14:textId="77777777" w:rsidR="00B94DE7" w:rsidRPr="00234C43" w:rsidRDefault="00B94DE7" w:rsidP="00805C8B">
            <w:pPr>
              <w:pStyle w:val="Compact"/>
              <w:jc w:val="right"/>
              <w:rPr>
                <w:sz w:val="22"/>
                <w:szCs w:val="22"/>
              </w:rPr>
            </w:pPr>
            <w:r w:rsidRPr="00234C43">
              <w:rPr>
                <w:sz w:val="22"/>
                <w:szCs w:val="22"/>
              </w:rPr>
              <w:t>2</w:t>
            </w:r>
          </w:p>
        </w:tc>
        <w:tc>
          <w:tcPr>
            <w:tcW w:w="1448" w:type="dxa"/>
          </w:tcPr>
          <w:p w14:paraId="3AAA332F" w14:textId="77777777" w:rsidR="00B94DE7" w:rsidRPr="00234C43" w:rsidRDefault="00B94DE7" w:rsidP="00805C8B">
            <w:pPr>
              <w:pStyle w:val="Compact"/>
              <w:rPr>
                <w:sz w:val="22"/>
                <w:szCs w:val="22"/>
              </w:rPr>
            </w:pPr>
            <w:r w:rsidRPr="00234C43">
              <w:rPr>
                <w:sz w:val="22"/>
                <w:szCs w:val="22"/>
              </w:rPr>
              <w:t>Supervisor</w:t>
            </w:r>
          </w:p>
        </w:tc>
      </w:tr>
      <w:tr w:rsidR="00B94DE7" w:rsidRPr="00234C43" w14:paraId="2C38C134" w14:textId="77777777" w:rsidTr="00030F3C">
        <w:trPr>
          <w:trHeight w:val="862"/>
        </w:trPr>
        <w:tc>
          <w:tcPr>
            <w:tcW w:w="633" w:type="dxa"/>
          </w:tcPr>
          <w:p w14:paraId="285FCF22" w14:textId="77777777" w:rsidR="00B94DE7" w:rsidRPr="00234C43" w:rsidRDefault="00B94DE7" w:rsidP="00805C8B">
            <w:pPr>
              <w:pStyle w:val="Compact"/>
              <w:rPr>
                <w:sz w:val="22"/>
                <w:szCs w:val="22"/>
              </w:rPr>
            </w:pPr>
            <w:r w:rsidRPr="00234C43">
              <w:rPr>
                <w:sz w:val="22"/>
                <w:szCs w:val="22"/>
              </w:rPr>
              <w:t>6</w:t>
            </w:r>
          </w:p>
        </w:tc>
        <w:tc>
          <w:tcPr>
            <w:tcW w:w="1176" w:type="dxa"/>
          </w:tcPr>
          <w:p w14:paraId="7E9A04F8" w14:textId="77777777" w:rsidR="00B94DE7" w:rsidRPr="00582DD0" w:rsidRDefault="00B94DE7" w:rsidP="00805C8B">
            <w:pPr>
              <w:pStyle w:val="Compact"/>
              <w:rPr>
                <w:sz w:val="20"/>
                <w:szCs w:val="20"/>
              </w:rPr>
            </w:pPr>
            <w:r w:rsidRPr="00582DD0">
              <w:rPr>
                <w:sz w:val="20"/>
                <w:szCs w:val="20"/>
              </w:rPr>
              <w:t>Pressure Monitoring</w:t>
            </w:r>
          </w:p>
        </w:tc>
        <w:tc>
          <w:tcPr>
            <w:tcW w:w="1356" w:type="dxa"/>
          </w:tcPr>
          <w:p w14:paraId="75BD9214" w14:textId="77777777" w:rsidR="00B94DE7" w:rsidRPr="00234C43" w:rsidRDefault="00B94DE7" w:rsidP="00805C8B">
            <w:pPr>
              <w:pStyle w:val="Compact"/>
              <w:rPr>
                <w:sz w:val="22"/>
                <w:szCs w:val="22"/>
              </w:rPr>
            </w:pPr>
            <w:r w:rsidRPr="00234C43">
              <w:rPr>
                <w:sz w:val="22"/>
                <w:szCs w:val="22"/>
              </w:rPr>
              <w:t>Overpressure</w:t>
            </w:r>
          </w:p>
        </w:tc>
        <w:tc>
          <w:tcPr>
            <w:tcW w:w="1989" w:type="dxa"/>
          </w:tcPr>
          <w:p w14:paraId="049A105E" w14:textId="77777777" w:rsidR="00B94DE7" w:rsidRPr="00234C43" w:rsidRDefault="00B94DE7" w:rsidP="00805C8B">
            <w:pPr>
              <w:pStyle w:val="Compact"/>
              <w:rPr>
                <w:sz w:val="22"/>
                <w:szCs w:val="22"/>
              </w:rPr>
            </w:pPr>
            <w:r w:rsidRPr="00234C43">
              <w:rPr>
                <w:sz w:val="22"/>
                <w:szCs w:val="22"/>
              </w:rPr>
              <w:t>Equipment failure or personnel injury</w:t>
            </w:r>
          </w:p>
        </w:tc>
        <w:tc>
          <w:tcPr>
            <w:tcW w:w="2170" w:type="dxa"/>
          </w:tcPr>
          <w:p w14:paraId="25728672" w14:textId="77777777" w:rsidR="00B94DE7" w:rsidRPr="00234C43" w:rsidRDefault="00B94DE7" w:rsidP="00805C8B">
            <w:pPr>
              <w:pStyle w:val="Compact"/>
              <w:rPr>
                <w:sz w:val="22"/>
                <w:szCs w:val="22"/>
              </w:rPr>
            </w:pPr>
            <w:r w:rsidRPr="00234C43">
              <w:rPr>
                <w:sz w:val="22"/>
                <w:szCs w:val="22"/>
              </w:rPr>
              <w:t>Monitor pressure continuously and stay within operating limits</w:t>
            </w:r>
          </w:p>
        </w:tc>
        <w:tc>
          <w:tcPr>
            <w:tcW w:w="757" w:type="dxa"/>
          </w:tcPr>
          <w:p w14:paraId="359C81E8"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5030677D" w14:textId="77777777" w:rsidR="00B94DE7" w:rsidRPr="00234C43" w:rsidRDefault="00B94DE7" w:rsidP="00805C8B">
            <w:pPr>
              <w:pStyle w:val="Compact"/>
              <w:jc w:val="right"/>
              <w:rPr>
                <w:sz w:val="22"/>
                <w:szCs w:val="22"/>
              </w:rPr>
            </w:pPr>
            <w:r w:rsidRPr="00234C43">
              <w:rPr>
                <w:sz w:val="22"/>
                <w:szCs w:val="22"/>
              </w:rPr>
              <w:t>5</w:t>
            </w:r>
          </w:p>
        </w:tc>
        <w:tc>
          <w:tcPr>
            <w:tcW w:w="633" w:type="dxa"/>
          </w:tcPr>
          <w:p w14:paraId="6BFF07D1" w14:textId="77777777" w:rsidR="00B94DE7" w:rsidRPr="00234C43" w:rsidRDefault="00B94DE7" w:rsidP="00805C8B">
            <w:pPr>
              <w:pStyle w:val="Compact"/>
              <w:jc w:val="right"/>
              <w:rPr>
                <w:sz w:val="22"/>
                <w:szCs w:val="22"/>
              </w:rPr>
            </w:pPr>
            <w:r w:rsidRPr="00234C43">
              <w:rPr>
                <w:sz w:val="22"/>
                <w:szCs w:val="22"/>
              </w:rPr>
              <w:t>15</w:t>
            </w:r>
          </w:p>
        </w:tc>
        <w:tc>
          <w:tcPr>
            <w:tcW w:w="904" w:type="dxa"/>
          </w:tcPr>
          <w:p w14:paraId="31DBBBDC" w14:textId="77777777" w:rsidR="00B94DE7" w:rsidRPr="00234C43" w:rsidRDefault="00B94DE7" w:rsidP="00805C8B">
            <w:pPr>
              <w:pStyle w:val="Compact"/>
              <w:jc w:val="right"/>
              <w:rPr>
                <w:sz w:val="22"/>
                <w:szCs w:val="22"/>
              </w:rPr>
            </w:pPr>
            <w:r w:rsidRPr="00234C43">
              <w:rPr>
                <w:sz w:val="22"/>
                <w:szCs w:val="22"/>
              </w:rPr>
              <w:t>5</w:t>
            </w:r>
          </w:p>
        </w:tc>
        <w:tc>
          <w:tcPr>
            <w:tcW w:w="1448" w:type="dxa"/>
          </w:tcPr>
          <w:p w14:paraId="55C2C628" w14:textId="77777777" w:rsidR="00B94DE7" w:rsidRPr="00234C43" w:rsidRDefault="00B94DE7" w:rsidP="00805C8B">
            <w:pPr>
              <w:pStyle w:val="Compact"/>
              <w:rPr>
                <w:sz w:val="22"/>
                <w:szCs w:val="22"/>
              </w:rPr>
            </w:pPr>
            <w:r w:rsidRPr="00234C43">
              <w:rPr>
                <w:sz w:val="22"/>
                <w:szCs w:val="22"/>
              </w:rPr>
              <w:t>Operator</w:t>
            </w:r>
          </w:p>
        </w:tc>
      </w:tr>
      <w:tr w:rsidR="00B94DE7" w:rsidRPr="00234C43" w14:paraId="4E587130" w14:textId="77777777" w:rsidTr="00030F3C">
        <w:trPr>
          <w:trHeight w:val="849"/>
        </w:trPr>
        <w:tc>
          <w:tcPr>
            <w:tcW w:w="633" w:type="dxa"/>
          </w:tcPr>
          <w:p w14:paraId="1858A51C" w14:textId="77777777" w:rsidR="00B94DE7" w:rsidRPr="00234C43" w:rsidRDefault="00B94DE7" w:rsidP="00805C8B">
            <w:pPr>
              <w:pStyle w:val="Compact"/>
              <w:rPr>
                <w:sz w:val="22"/>
                <w:szCs w:val="22"/>
              </w:rPr>
            </w:pPr>
            <w:r w:rsidRPr="00234C43">
              <w:rPr>
                <w:sz w:val="22"/>
                <w:szCs w:val="22"/>
              </w:rPr>
              <w:t>7</w:t>
            </w:r>
          </w:p>
        </w:tc>
        <w:tc>
          <w:tcPr>
            <w:tcW w:w="1176" w:type="dxa"/>
          </w:tcPr>
          <w:p w14:paraId="1BC2E603" w14:textId="77777777" w:rsidR="00B94DE7" w:rsidRPr="00582DD0" w:rsidRDefault="00B94DE7" w:rsidP="00805C8B">
            <w:pPr>
              <w:pStyle w:val="Compact"/>
              <w:rPr>
                <w:sz w:val="20"/>
                <w:szCs w:val="20"/>
              </w:rPr>
            </w:pPr>
            <w:r w:rsidRPr="00582DD0">
              <w:rPr>
                <w:sz w:val="20"/>
                <w:szCs w:val="20"/>
              </w:rPr>
              <w:t>Emergency Stop Test</w:t>
            </w:r>
          </w:p>
        </w:tc>
        <w:tc>
          <w:tcPr>
            <w:tcW w:w="1356" w:type="dxa"/>
          </w:tcPr>
          <w:p w14:paraId="1EFEB578" w14:textId="77777777" w:rsidR="00B94DE7" w:rsidRPr="00234C43" w:rsidRDefault="00B94DE7" w:rsidP="00805C8B">
            <w:pPr>
              <w:pStyle w:val="Compact"/>
              <w:rPr>
                <w:sz w:val="22"/>
                <w:szCs w:val="22"/>
              </w:rPr>
            </w:pPr>
            <w:r w:rsidRPr="00234C43">
              <w:rPr>
                <w:sz w:val="22"/>
                <w:szCs w:val="22"/>
              </w:rPr>
              <w:t>Emergency stop not functioning</w:t>
            </w:r>
          </w:p>
        </w:tc>
        <w:tc>
          <w:tcPr>
            <w:tcW w:w="1989" w:type="dxa"/>
          </w:tcPr>
          <w:p w14:paraId="2C846ECC" w14:textId="77777777" w:rsidR="00B94DE7" w:rsidRPr="00234C43" w:rsidRDefault="00B94DE7" w:rsidP="00805C8B">
            <w:pPr>
              <w:pStyle w:val="Compact"/>
              <w:rPr>
                <w:sz w:val="22"/>
                <w:szCs w:val="22"/>
              </w:rPr>
            </w:pPr>
            <w:r w:rsidRPr="00234C43">
              <w:rPr>
                <w:sz w:val="22"/>
                <w:szCs w:val="22"/>
              </w:rPr>
              <w:t>Inability to stop equipment safely</w:t>
            </w:r>
          </w:p>
        </w:tc>
        <w:tc>
          <w:tcPr>
            <w:tcW w:w="2170" w:type="dxa"/>
          </w:tcPr>
          <w:p w14:paraId="6F9B5668" w14:textId="77777777" w:rsidR="00B94DE7" w:rsidRPr="00234C43" w:rsidRDefault="00B94DE7" w:rsidP="00805C8B">
            <w:pPr>
              <w:pStyle w:val="Compact"/>
              <w:rPr>
                <w:sz w:val="22"/>
                <w:szCs w:val="22"/>
              </w:rPr>
            </w:pPr>
            <w:r w:rsidRPr="00234C43">
              <w:rPr>
                <w:sz w:val="22"/>
                <w:szCs w:val="22"/>
              </w:rPr>
              <w:t>Test emergency stop system before operation</w:t>
            </w:r>
          </w:p>
        </w:tc>
        <w:tc>
          <w:tcPr>
            <w:tcW w:w="757" w:type="dxa"/>
          </w:tcPr>
          <w:p w14:paraId="354ECCDE" w14:textId="77777777" w:rsidR="00B94DE7" w:rsidRPr="00234C43" w:rsidRDefault="00B94DE7" w:rsidP="00805C8B">
            <w:pPr>
              <w:pStyle w:val="Compact"/>
              <w:jc w:val="right"/>
              <w:rPr>
                <w:sz w:val="22"/>
                <w:szCs w:val="22"/>
              </w:rPr>
            </w:pPr>
            <w:r w:rsidRPr="00234C43">
              <w:rPr>
                <w:sz w:val="22"/>
                <w:szCs w:val="22"/>
              </w:rPr>
              <w:t>2</w:t>
            </w:r>
          </w:p>
        </w:tc>
        <w:tc>
          <w:tcPr>
            <w:tcW w:w="598" w:type="dxa"/>
          </w:tcPr>
          <w:p w14:paraId="2B162882" w14:textId="77777777" w:rsidR="00B94DE7" w:rsidRPr="00234C43" w:rsidRDefault="00B94DE7" w:rsidP="00805C8B">
            <w:pPr>
              <w:pStyle w:val="Compact"/>
              <w:jc w:val="right"/>
              <w:rPr>
                <w:sz w:val="22"/>
                <w:szCs w:val="22"/>
              </w:rPr>
            </w:pPr>
            <w:r w:rsidRPr="00234C43">
              <w:rPr>
                <w:sz w:val="22"/>
                <w:szCs w:val="22"/>
              </w:rPr>
              <w:t>5</w:t>
            </w:r>
          </w:p>
        </w:tc>
        <w:tc>
          <w:tcPr>
            <w:tcW w:w="633" w:type="dxa"/>
          </w:tcPr>
          <w:p w14:paraId="0C1CBE20" w14:textId="77777777" w:rsidR="00B94DE7" w:rsidRPr="00234C43" w:rsidRDefault="00B94DE7" w:rsidP="00805C8B">
            <w:pPr>
              <w:pStyle w:val="Compact"/>
              <w:jc w:val="right"/>
              <w:rPr>
                <w:sz w:val="22"/>
                <w:szCs w:val="22"/>
              </w:rPr>
            </w:pPr>
            <w:r w:rsidRPr="00234C43">
              <w:rPr>
                <w:sz w:val="22"/>
                <w:szCs w:val="22"/>
              </w:rPr>
              <w:t>10</w:t>
            </w:r>
          </w:p>
        </w:tc>
        <w:tc>
          <w:tcPr>
            <w:tcW w:w="904" w:type="dxa"/>
          </w:tcPr>
          <w:p w14:paraId="45B67C42" w14:textId="77777777" w:rsidR="00B94DE7" w:rsidRPr="00234C43" w:rsidRDefault="00B94DE7" w:rsidP="00805C8B">
            <w:pPr>
              <w:pStyle w:val="Compact"/>
              <w:jc w:val="right"/>
              <w:rPr>
                <w:sz w:val="22"/>
                <w:szCs w:val="22"/>
              </w:rPr>
            </w:pPr>
            <w:r w:rsidRPr="00234C43">
              <w:rPr>
                <w:sz w:val="22"/>
                <w:szCs w:val="22"/>
              </w:rPr>
              <w:t>3</w:t>
            </w:r>
          </w:p>
        </w:tc>
        <w:tc>
          <w:tcPr>
            <w:tcW w:w="1448" w:type="dxa"/>
          </w:tcPr>
          <w:p w14:paraId="04C9D762" w14:textId="77777777" w:rsidR="00B94DE7" w:rsidRPr="00234C43" w:rsidRDefault="00B94DE7" w:rsidP="00805C8B">
            <w:pPr>
              <w:pStyle w:val="Compact"/>
              <w:rPr>
                <w:sz w:val="22"/>
                <w:szCs w:val="22"/>
              </w:rPr>
            </w:pPr>
            <w:r w:rsidRPr="00234C43">
              <w:rPr>
                <w:sz w:val="22"/>
                <w:szCs w:val="22"/>
              </w:rPr>
              <w:t>Operator</w:t>
            </w:r>
          </w:p>
        </w:tc>
      </w:tr>
      <w:tr w:rsidR="00B94DE7" w:rsidRPr="00234C43" w14:paraId="109A2420" w14:textId="77777777" w:rsidTr="00030F3C">
        <w:trPr>
          <w:trHeight w:val="849"/>
        </w:trPr>
        <w:tc>
          <w:tcPr>
            <w:tcW w:w="633" w:type="dxa"/>
          </w:tcPr>
          <w:p w14:paraId="31FB2D2F" w14:textId="77777777" w:rsidR="00B94DE7" w:rsidRPr="00234C43" w:rsidRDefault="00B94DE7" w:rsidP="00805C8B">
            <w:pPr>
              <w:pStyle w:val="Compact"/>
              <w:rPr>
                <w:sz w:val="22"/>
                <w:szCs w:val="22"/>
              </w:rPr>
            </w:pPr>
            <w:r w:rsidRPr="00234C43">
              <w:rPr>
                <w:sz w:val="22"/>
                <w:szCs w:val="22"/>
              </w:rPr>
              <w:t>8</w:t>
            </w:r>
          </w:p>
        </w:tc>
        <w:tc>
          <w:tcPr>
            <w:tcW w:w="1176" w:type="dxa"/>
          </w:tcPr>
          <w:p w14:paraId="0C012963" w14:textId="77777777" w:rsidR="00B94DE7" w:rsidRPr="00582DD0" w:rsidRDefault="00B94DE7" w:rsidP="00805C8B">
            <w:pPr>
              <w:pStyle w:val="Compact"/>
              <w:rPr>
                <w:sz w:val="20"/>
                <w:szCs w:val="20"/>
              </w:rPr>
            </w:pPr>
            <w:r w:rsidRPr="00582DD0">
              <w:rPr>
                <w:sz w:val="20"/>
                <w:szCs w:val="20"/>
              </w:rPr>
              <w:t>Personnel Positioning</w:t>
            </w:r>
          </w:p>
        </w:tc>
        <w:tc>
          <w:tcPr>
            <w:tcW w:w="1356" w:type="dxa"/>
          </w:tcPr>
          <w:p w14:paraId="239D6F1E" w14:textId="77777777" w:rsidR="00B94DE7" w:rsidRPr="00234C43" w:rsidRDefault="00B94DE7" w:rsidP="00805C8B">
            <w:pPr>
              <w:pStyle w:val="Compact"/>
              <w:rPr>
                <w:sz w:val="22"/>
                <w:szCs w:val="22"/>
              </w:rPr>
            </w:pPr>
            <w:r w:rsidRPr="00234C43">
              <w:rPr>
                <w:sz w:val="22"/>
                <w:szCs w:val="22"/>
              </w:rPr>
              <w:t>Standing near moving equipment</w:t>
            </w:r>
          </w:p>
        </w:tc>
        <w:tc>
          <w:tcPr>
            <w:tcW w:w="1989" w:type="dxa"/>
          </w:tcPr>
          <w:p w14:paraId="69BC958E" w14:textId="77777777" w:rsidR="00B94DE7" w:rsidRPr="00234C43" w:rsidRDefault="00B94DE7" w:rsidP="00805C8B">
            <w:pPr>
              <w:pStyle w:val="Compact"/>
              <w:rPr>
                <w:sz w:val="22"/>
                <w:szCs w:val="22"/>
              </w:rPr>
            </w:pPr>
            <w:r w:rsidRPr="00234C43">
              <w:rPr>
                <w:sz w:val="22"/>
                <w:szCs w:val="22"/>
              </w:rPr>
              <w:t>Crushing or struck-by injuries</w:t>
            </w:r>
          </w:p>
        </w:tc>
        <w:tc>
          <w:tcPr>
            <w:tcW w:w="2170" w:type="dxa"/>
          </w:tcPr>
          <w:p w14:paraId="02C2699E" w14:textId="77777777" w:rsidR="00B94DE7" w:rsidRPr="00234C43" w:rsidRDefault="00B94DE7" w:rsidP="00805C8B">
            <w:pPr>
              <w:pStyle w:val="Compact"/>
              <w:rPr>
                <w:sz w:val="22"/>
                <w:szCs w:val="22"/>
              </w:rPr>
            </w:pPr>
            <w:r w:rsidRPr="00234C43">
              <w:rPr>
                <w:sz w:val="22"/>
                <w:szCs w:val="22"/>
              </w:rPr>
              <w:t>Maintain safe distance and follow exclusion zones</w:t>
            </w:r>
          </w:p>
        </w:tc>
        <w:tc>
          <w:tcPr>
            <w:tcW w:w="757" w:type="dxa"/>
          </w:tcPr>
          <w:p w14:paraId="775A7DA1"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65928246" w14:textId="77777777" w:rsidR="00B94DE7" w:rsidRPr="00234C43" w:rsidRDefault="00B94DE7" w:rsidP="00805C8B">
            <w:pPr>
              <w:pStyle w:val="Compact"/>
              <w:jc w:val="right"/>
              <w:rPr>
                <w:sz w:val="22"/>
                <w:szCs w:val="22"/>
              </w:rPr>
            </w:pPr>
            <w:r w:rsidRPr="00234C43">
              <w:rPr>
                <w:sz w:val="22"/>
                <w:szCs w:val="22"/>
              </w:rPr>
              <w:t>5</w:t>
            </w:r>
          </w:p>
        </w:tc>
        <w:tc>
          <w:tcPr>
            <w:tcW w:w="633" w:type="dxa"/>
          </w:tcPr>
          <w:p w14:paraId="409CA0DB" w14:textId="77777777" w:rsidR="00B94DE7" w:rsidRPr="00234C43" w:rsidRDefault="00B94DE7" w:rsidP="00805C8B">
            <w:pPr>
              <w:pStyle w:val="Compact"/>
              <w:jc w:val="right"/>
              <w:rPr>
                <w:sz w:val="22"/>
                <w:szCs w:val="22"/>
              </w:rPr>
            </w:pPr>
            <w:r w:rsidRPr="00234C43">
              <w:rPr>
                <w:sz w:val="22"/>
                <w:szCs w:val="22"/>
              </w:rPr>
              <w:t>15</w:t>
            </w:r>
          </w:p>
        </w:tc>
        <w:tc>
          <w:tcPr>
            <w:tcW w:w="904" w:type="dxa"/>
          </w:tcPr>
          <w:p w14:paraId="53D3BAD6" w14:textId="77777777" w:rsidR="00B94DE7" w:rsidRPr="00234C43" w:rsidRDefault="00B94DE7" w:rsidP="00805C8B">
            <w:pPr>
              <w:pStyle w:val="Compact"/>
              <w:jc w:val="right"/>
              <w:rPr>
                <w:sz w:val="22"/>
                <w:szCs w:val="22"/>
              </w:rPr>
            </w:pPr>
            <w:r w:rsidRPr="00234C43">
              <w:rPr>
                <w:sz w:val="22"/>
                <w:szCs w:val="22"/>
              </w:rPr>
              <w:t>4</w:t>
            </w:r>
          </w:p>
        </w:tc>
        <w:tc>
          <w:tcPr>
            <w:tcW w:w="1448" w:type="dxa"/>
          </w:tcPr>
          <w:p w14:paraId="7CB3964E" w14:textId="77777777" w:rsidR="00B94DE7" w:rsidRPr="00234C43" w:rsidRDefault="00B94DE7" w:rsidP="00805C8B">
            <w:pPr>
              <w:pStyle w:val="Compact"/>
              <w:rPr>
                <w:sz w:val="22"/>
                <w:szCs w:val="22"/>
              </w:rPr>
            </w:pPr>
            <w:r w:rsidRPr="00234C43">
              <w:rPr>
                <w:sz w:val="22"/>
                <w:szCs w:val="22"/>
              </w:rPr>
              <w:t>All Personnel</w:t>
            </w:r>
          </w:p>
        </w:tc>
      </w:tr>
      <w:tr w:rsidR="00B94DE7" w:rsidRPr="00234C43" w14:paraId="1FF54459" w14:textId="77777777" w:rsidTr="00030F3C">
        <w:trPr>
          <w:trHeight w:val="862"/>
        </w:trPr>
        <w:tc>
          <w:tcPr>
            <w:tcW w:w="633" w:type="dxa"/>
          </w:tcPr>
          <w:p w14:paraId="0468A7C9" w14:textId="77777777" w:rsidR="00B94DE7" w:rsidRPr="00234C43" w:rsidRDefault="00B94DE7" w:rsidP="00805C8B">
            <w:pPr>
              <w:pStyle w:val="Compact"/>
              <w:rPr>
                <w:sz w:val="22"/>
                <w:szCs w:val="22"/>
              </w:rPr>
            </w:pPr>
            <w:r w:rsidRPr="00234C43">
              <w:rPr>
                <w:sz w:val="22"/>
                <w:szCs w:val="22"/>
              </w:rPr>
              <w:t>9</w:t>
            </w:r>
          </w:p>
        </w:tc>
        <w:tc>
          <w:tcPr>
            <w:tcW w:w="1176" w:type="dxa"/>
          </w:tcPr>
          <w:p w14:paraId="3DF97A6C" w14:textId="77777777" w:rsidR="00B94DE7" w:rsidRPr="00582DD0" w:rsidRDefault="00B94DE7" w:rsidP="00805C8B">
            <w:pPr>
              <w:pStyle w:val="Compact"/>
              <w:rPr>
                <w:sz w:val="20"/>
                <w:szCs w:val="20"/>
              </w:rPr>
            </w:pPr>
            <w:r w:rsidRPr="00582DD0">
              <w:rPr>
                <w:sz w:val="20"/>
                <w:szCs w:val="20"/>
              </w:rPr>
              <w:t>Environmental Conditions</w:t>
            </w:r>
          </w:p>
        </w:tc>
        <w:tc>
          <w:tcPr>
            <w:tcW w:w="1356" w:type="dxa"/>
          </w:tcPr>
          <w:p w14:paraId="26DA681D" w14:textId="77777777" w:rsidR="00B94DE7" w:rsidRPr="00234C43" w:rsidRDefault="00B94DE7" w:rsidP="00805C8B">
            <w:pPr>
              <w:pStyle w:val="Compact"/>
              <w:rPr>
                <w:sz w:val="22"/>
                <w:szCs w:val="22"/>
              </w:rPr>
            </w:pPr>
            <w:r w:rsidRPr="00234C43">
              <w:rPr>
                <w:sz w:val="22"/>
                <w:szCs w:val="22"/>
              </w:rPr>
              <w:t>Poor visibility, high winds, rain</w:t>
            </w:r>
          </w:p>
        </w:tc>
        <w:tc>
          <w:tcPr>
            <w:tcW w:w="1989" w:type="dxa"/>
          </w:tcPr>
          <w:p w14:paraId="23D8E313" w14:textId="77777777" w:rsidR="00B94DE7" w:rsidRPr="00234C43" w:rsidRDefault="00B94DE7" w:rsidP="00805C8B">
            <w:pPr>
              <w:pStyle w:val="Compact"/>
              <w:rPr>
                <w:sz w:val="22"/>
                <w:szCs w:val="22"/>
              </w:rPr>
            </w:pPr>
            <w:r w:rsidRPr="00234C43">
              <w:rPr>
                <w:sz w:val="22"/>
                <w:szCs w:val="22"/>
              </w:rPr>
              <w:t>Reduced operational safety</w:t>
            </w:r>
          </w:p>
        </w:tc>
        <w:tc>
          <w:tcPr>
            <w:tcW w:w="2170" w:type="dxa"/>
          </w:tcPr>
          <w:p w14:paraId="528C0EC4" w14:textId="77777777" w:rsidR="00B94DE7" w:rsidRPr="00234C43" w:rsidRDefault="00B94DE7" w:rsidP="00805C8B">
            <w:pPr>
              <w:pStyle w:val="Compact"/>
              <w:rPr>
                <w:sz w:val="22"/>
                <w:szCs w:val="22"/>
              </w:rPr>
            </w:pPr>
            <w:r w:rsidRPr="00234C43">
              <w:rPr>
                <w:sz w:val="22"/>
                <w:szCs w:val="22"/>
              </w:rPr>
              <w:t>Suspend work if conditions become unsafe</w:t>
            </w:r>
          </w:p>
        </w:tc>
        <w:tc>
          <w:tcPr>
            <w:tcW w:w="757" w:type="dxa"/>
          </w:tcPr>
          <w:p w14:paraId="621F5E40" w14:textId="77777777" w:rsidR="00B94DE7" w:rsidRPr="00234C43" w:rsidRDefault="00B94DE7" w:rsidP="00805C8B">
            <w:pPr>
              <w:pStyle w:val="Compact"/>
              <w:jc w:val="right"/>
              <w:rPr>
                <w:sz w:val="22"/>
                <w:szCs w:val="22"/>
              </w:rPr>
            </w:pPr>
            <w:r w:rsidRPr="00234C43">
              <w:rPr>
                <w:sz w:val="22"/>
                <w:szCs w:val="22"/>
              </w:rPr>
              <w:t>3</w:t>
            </w:r>
          </w:p>
        </w:tc>
        <w:tc>
          <w:tcPr>
            <w:tcW w:w="598" w:type="dxa"/>
          </w:tcPr>
          <w:p w14:paraId="686FB06A" w14:textId="77777777" w:rsidR="00B94DE7" w:rsidRPr="00234C43" w:rsidRDefault="00B94DE7" w:rsidP="00805C8B">
            <w:pPr>
              <w:pStyle w:val="Compact"/>
              <w:jc w:val="right"/>
              <w:rPr>
                <w:sz w:val="22"/>
                <w:szCs w:val="22"/>
              </w:rPr>
            </w:pPr>
            <w:r w:rsidRPr="00234C43">
              <w:rPr>
                <w:sz w:val="22"/>
                <w:szCs w:val="22"/>
              </w:rPr>
              <w:t>4</w:t>
            </w:r>
          </w:p>
        </w:tc>
        <w:tc>
          <w:tcPr>
            <w:tcW w:w="633" w:type="dxa"/>
          </w:tcPr>
          <w:p w14:paraId="1FCFB351" w14:textId="77777777" w:rsidR="00B94DE7" w:rsidRPr="00234C43" w:rsidRDefault="00B94DE7" w:rsidP="00805C8B">
            <w:pPr>
              <w:pStyle w:val="Compact"/>
              <w:jc w:val="right"/>
              <w:rPr>
                <w:sz w:val="22"/>
                <w:szCs w:val="22"/>
              </w:rPr>
            </w:pPr>
            <w:r w:rsidRPr="00234C43">
              <w:rPr>
                <w:sz w:val="22"/>
                <w:szCs w:val="22"/>
              </w:rPr>
              <w:t>12</w:t>
            </w:r>
          </w:p>
        </w:tc>
        <w:tc>
          <w:tcPr>
            <w:tcW w:w="904" w:type="dxa"/>
          </w:tcPr>
          <w:p w14:paraId="7E1EF7F9" w14:textId="77777777" w:rsidR="00B94DE7" w:rsidRPr="00234C43" w:rsidRDefault="00B94DE7" w:rsidP="00805C8B">
            <w:pPr>
              <w:pStyle w:val="Compact"/>
              <w:jc w:val="right"/>
              <w:rPr>
                <w:sz w:val="22"/>
                <w:szCs w:val="22"/>
              </w:rPr>
            </w:pPr>
            <w:r w:rsidRPr="00234C43">
              <w:rPr>
                <w:sz w:val="22"/>
                <w:szCs w:val="22"/>
              </w:rPr>
              <w:t>4</w:t>
            </w:r>
          </w:p>
        </w:tc>
        <w:tc>
          <w:tcPr>
            <w:tcW w:w="1448" w:type="dxa"/>
          </w:tcPr>
          <w:p w14:paraId="051C0B97" w14:textId="77777777" w:rsidR="00B94DE7" w:rsidRPr="00234C43" w:rsidRDefault="00B94DE7" w:rsidP="00805C8B">
            <w:pPr>
              <w:pStyle w:val="Compact"/>
              <w:rPr>
                <w:sz w:val="22"/>
                <w:szCs w:val="22"/>
              </w:rPr>
            </w:pPr>
            <w:r w:rsidRPr="00234C43">
              <w:rPr>
                <w:sz w:val="22"/>
                <w:szCs w:val="22"/>
              </w:rPr>
              <w:t>Supervisor</w:t>
            </w:r>
          </w:p>
        </w:tc>
      </w:tr>
      <w:tr w:rsidR="00B94DE7" w:rsidRPr="00234C43" w14:paraId="3FEA5642" w14:textId="77777777" w:rsidTr="00030F3C">
        <w:trPr>
          <w:trHeight w:val="1111"/>
        </w:trPr>
        <w:tc>
          <w:tcPr>
            <w:tcW w:w="633" w:type="dxa"/>
          </w:tcPr>
          <w:p w14:paraId="1F4BCF6B" w14:textId="77777777" w:rsidR="00B94DE7" w:rsidRPr="00234C43" w:rsidRDefault="00B94DE7" w:rsidP="00805C8B">
            <w:pPr>
              <w:pStyle w:val="Compact"/>
              <w:rPr>
                <w:sz w:val="22"/>
                <w:szCs w:val="22"/>
              </w:rPr>
            </w:pPr>
            <w:r w:rsidRPr="00234C43">
              <w:rPr>
                <w:sz w:val="22"/>
                <w:szCs w:val="22"/>
              </w:rPr>
              <w:t>10</w:t>
            </w:r>
          </w:p>
        </w:tc>
        <w:tc>
          <w:tcPr>
            <w:tcW w:w="1176" w:type="dxa"/>
          </w:tcPr>
          <w:p w14:paraId="3A61017B" w14:textId="77777777" w:rsidR="00B94DE7" w:rsidRPr="00582DD0" w:rsidRDefault="00B94DE7" w:rsidP="00805C8B">
            <w:pPr>
              <w:pStyle w:val="Compact"/>
              <w:rPr>
                <w:sz w:val="20"/>
                <w:szCs w:val="20"/>
              </w:rPr>
            </w:pPr>
            <w:r w:rsidRPr="00582DD0">
              <w:rPr>
                <w:sz w:val="20"/>
                <w:szCs w:val="20"/>
              </w:rPr>
              <w:t>Authorization to Proceed</w:t>
            </w:r>
          </w:p>
        </w:tc>
        <w:tc>
          <w:tcPr>
            <w:tcW w:w="1356" w:type="dxa"/>
          </w:tcPr>
          <w:p w14:paraId="36829BB5" w14:textId="77777777" w:rsidR="00B94DE7" w:rsidRPr="00234C43" w:rsidRDefault="00B94DE7" w:rsidP="00805C8B">
            <w:pPr>
              <w:pStyle w:val="Compact"/>
              <w:rPr>
                <w:sz w:val="22"/>
                <w:szCs w:val="22"/>
              </w:rPr>
            </w:pPr>
            <w:r w:rsidRPr="00234C43">
              <w:rPr>
                <w:sz w:val="22"/>
                <w:szCs w:val="22"/>
              </w:rPr>
              <w:t>Operation started without approval</w:t>
            </w:r>
          </w:p>
        </w:tc>
        <w:tc>
          <w:tcPr>
            <w:tcW w:w="1989" w:type="dxa"/>
          </w:tcPr>
          <w:p w14:paraId="4B9C484B" w14:textId="77777777" w:rsidR="00B94DE7" w:rsidRPr="00234C43" w:rsidRDefault="00B94DE7" w:rsidP="00805C8B">
            <w:pPr>
              <w:pStyle w:val="Compact"/>
              <w:rPr>
                <w:sz w:val="22"/>
                <w:szCs w:val="22"/>
              </w:rPr>
            </w:pPr>
            <w:r w:rsidRPr="00234C43">
              <w:rPr>
                <w:sz w:val="22"/>
                <w:szCs w:val="22"/>
              </w:rPr>
              <w:t>Unsafe operation</w:t>
            </w:r>
          </w:p>
        </w:tc>
        <w:tc>
          <w:tcPr>
            <w:tcW w:w="2170" w:type="dxa"/>
          </w:tcPr>
          <w:p w14:paraId="458E4168" w14:textId="77777777" w:rsidR="00B94DE7" w:rsidRPr="00234C43" w:rsidRDefault="00B94DE7" w:rsidP="00805C8B">
            <w:pPr>
              <w:pStyle w:val="Compact"/>
              <w:rPr>
                <w:sz w:val="22"/>
                <w:szCs w:val="22"/>
              </w:rPr>
            </w:pPr>
            <w:r w:rsidRPr="00234C43">
              <w:rPr>
                <w:sz w:val="22"/>
                <w:szCs w:val="22"/>
              </w:rPr>
              <w:t>Supervisor confirms all checks are complete before start-up</w:t>
            </w:r>
          </w:p>
        </w:tc>
        <w:tc>
          <w:tcPr>
            <w:tcW w:w="757" w:type="dxa"/>
          </w:tcPr>
          <w:p w14:paraId="7D701CA7" w14:textId="77777777" w:rsidR="00B94DE7" w:rsidRPr="00234C43" w:rsidRDefault="00B94DE7" w:rsidP="00805C8B">
            <w:pPr>
              <w:pStyle w:val="Compact"/>
              <w:jc w:val="right"/>
              <w:rPr>
                <w:sz w:val="22"/>
                <w:szCs w:val="22"/>
              </w:rPr>
            </w:pPr>
            <w:r w:rsidRPr="00234C43">
              <w:rPr>
                <w:sz w:val="22"/>
                <w:szCs w:val="22"/>
              </w:rPr>
              <w:t>2</w:t>
            </w:r>
          </w:p>
        </w:tc>
        <w:tc>
          <w:tcPr>
            <w:tcW w:w="598" w:type="dxa"/>
          </w:tcPr>
          <w:p w14:paraId="510825C2" w14:textId="77777777" w:rsidR="00B94DE7" w:rsidRPr="00234C43" w:rsidRDefault="00B94DE7" w:rsidP="00805C8B">
            <w:pPr>
              <w:pStyle w:val="Compact"/>
              <w:jc w:val="right"/>
              <w:rPr>
                <w:sz w:val="22"/>
                <w:szCs w:val="22"/>
              </w:rPr>
            </w:pPr>
            <w:r w:rsidRPr="00234C43">
              <w:rPr>
                <w:sz w:val="22"/>
                <w:szCs w:val="22"/>
              </w:rPr>
              <w:t>5</w:t>
            </w:r>
          </w:p>
        </w:tc>
        <w:tc>
          <w:tcPr>
            <w:tcW w:w="633" w:type="dxa"/>
          </w:tcPr>
          <w:p w14:paraId="409D5D51" w14:textId="77777777" w:rsidR="00B94DE7" w:rsidRPr="00234C43" w:rsidRDefault="00B94DE7" w:rsidP="00805C8B">
            <w:pPr>
              <w:pStyle w:val="Compact"/>
              <w:jc w:val="right"/>
              <w:rPr>
                <w:sz w:val="22"/>
                <w:szCs w:val="22"/>
              </w:rPr>
            </w:pPr>
            <w:r w:rsidRPr="00234C43">
              <w:rPr>
                <w:sz w:val="22"/>
                <w:szCs w:val="22"/>
              </w:rPr>
              <w:t>10</w:t>
            </w:r>
          </w:p>
        </w:tc>
        <w:tc>
          <w:tcPr>
            <w:tcW w:w="904" w:type="dxa"/>
          </w:tcPr>
          <w:p w14:paraId="7011BE18" w14:textId="77777777" w:rsidR="00B94DE7" w:rsidRPr="00234C43" w:rsidRDefault="00B94DE7" w:rsidP="00805C8B">
            <w:pPr>
              <w:pStyle w:val="Compact"/>
              <w:jc w:val="right"/>
              <w:rPr>
                <w:sz w:val="22"/>
                <w:szCs w:val="22"/>
              </w:rPr>
            </w:pPr>
            <w:r w:rsidRPr="00234C43">
              <w:rPr>
                <w:sz w:val="22"/>
                <w:szCs w:val="22"/>
              </w:rPr>
              <w:t>2</w:t>
            </w:r>
          </w:p>
        </w:tc>
        <w:tc>
          <w:tcPr>
            <w:tcW w:w="1448" w:type="dxa"/>
          </w:tcPr>
          <w:p w14:paraId="73B69E78" w14:textId="77777777" w:rsidR="00B94DE7" w:rsidRPr="00234C43" w:rsidRDefault="00B94DE7" w:rsidP="00805C8B">
            <w:pPr>
              <w:pStyle w:val="Compact"/>
              <w:rPr>
                <w:sz w:val="22"/>
                <w:szCs w:val="22"/>
              </w:rPr>
            </w:pPr>
            <w:r w:rsidRPr="00234C43">
              <w:rPr>
                <w:sz w:val="22"/>
                <w:szCs w:val="22"/>
              </w:rPr>
              <w:t>Supervisor</w:t>
            </w:r>
          </w:p>
        </w:tc>
      </w:tr>
    </w:tbl>
    <w:p w14:paraId="1BFBF4C6" w14:textId="77777777" w:rsidR="00B94DE7" w:rsidRPr="00234C43" w:rsidRDefault="008E7076" w:rsidP="00B94DE7">
      <w:r>
        <w:pict w14:anchorId="27F60152">
          <v:rect id="_x0000_i1046" style="width:0;height:1.5pt" o:hralign="center" o:hrstd="t" o:hr="t"/>
        </w:pict>
      </w:r>
    </w:p>
    <w:p w14:paraId="2BEA1EC1" w14:textId="77777777" w:rsidR="00B94DE7" w:rsidRPr="00234C43" w:rsidRDefault="00B94DE7" w:rsidP="00F67C17">
      <w:pPr>
        <w:pStyle w:val="Heading1"/>
      </w:pPr>
      <w:bookmarkStart w:id="79" w:name="_Toc236009139"/>
      <w:r w:rsidRPr="00234C43">
        <w:t>Critical Safety Requirements</w:t>
      </w:r>
      <w:bookmarkEnd w:id="79"/>
    </w:p>
    <w:p w14:paraId="4FAAAF40" w14:textId="77777777" w:rsidR="00B94DE7" w:rsidRPr="00234C43" w:rsidRDefault="00B94DE7" w:rsidP="00B94DE7">
      <w:pPr>
        <w:pStyle w:val="Heading2"/>
        <w:bidi/>
      </w:pPr>
      <w:bookmarkStart w:id="80" w:name="_Toc236009140"/>
      <w:bookmarkStart w:id="81" w:name="متطلبات-السلامة-الحرجة"/>
      <w:r w:rsidRPr="00234C43">
        <w:rPr>
          <w:rFonts w:ascii="Arial" w:hAnsi="Arial" w:cs="Arial"/>
        </w:rPr>
        <w:t>متطلبات</w:t>
      </w:r>
      <w:r w:rsidRPr="00234C43">
        <w:t xml:space="preserve"> </w:t>
      </w:r>
      <w:r w:rsidRPr="00234C43">
        <w:rPr>
          <w:rFonts w:ascii="Arial" w:hAnsi="Arial" w:cs="Arial"/>
        </w:rPr>
        <w:t>السلامة</w:t>
      </w:r>
      <w:r w:rsidRPr="00234C43">
        <w:t xml:space="preserve"> </w:t>
      </w:r>
      <w:r w:rsidRPr="00234C43">
        <w:rPr>
          <w:rFonts w:ascii="Arial" w:hAnsi="Arial" w:cs="Arial"/>
        </w:rPr>
        <w:t>الحرجة</w:t>
      </w:r>
      <w:bookmarkEnd w:id="80"/>
    </w:p>
    <w:p w14:paraId="6211FB9F" w14:textId="77777777" w:rsidR="00B94DE7" w:rsidRPr="00234C43" w:rsidRDefault="00B94DE7" w:rsidP="00B94DE7">
      <w:pPr>
        <w:pStyle w:val="Heading3"/>
      </w:pPr>
      <w:bookmarkStart w:id="82" w:name="_Toc236009141"/>
      <w:r w:rsidRPr="00234C43">
        <w:t>English</w:t>
      </w:r>
      <w:bookmarkEnd w:id="82"/>
    </w:p>
    <w:p w14:paraId="66EEE6A4" w14:textId="77777777" w:rsidR="00B94DE7" w:rsidRPr="00234C43" w:rsidRDefault="00B94DE7" w:rsidP="00B94DE7">
      <w:pPr>
        <w:pStyle w:val="Compact"/>
        <w:numPr>
          <w:ilvl w:val="0"/>
          <w:numId w:val="33"/>
        </w:numPr>
      </w:pPr>
      <w:r w:rsidRPr="00234C43">
        <w:t>Conduct a final pre-start inspection before energizing the system.</w:t>
      </w:r>
    </w:p>
    <w:p w14:paraId="76130049" w14:textId="77777777" w:rsidR="00B94DE7" w:rsidRPr="00234C43" w:rsidRDefault="00B94DE7" w:rsidP="00B94DE7">
      <w:pPr>
        <w:pStyle w:val="Compact"/>
        <w:numPr>
          <w:ilvl w:val="0"/>
          <w:numId w:val="33"/>
        </w:numPr>
      </w:pPr>
      <w:r w:rsidRPr="00234C43">
        <w:t>Ensure all personnel are outside the danger zone.</w:t>
      </w:r>
    </w:p>
    <w:p w14:paraId="51FEE123" w14:textId="77777777" w:rsidR="00B94DE7" w:rsidRPr="00234C43" w:rsidRDefault="00B94DE7" w:rsidP="00B94DE7">
      <w:pPr>
        <w:pStyle w:val="Compact"/>
        <w:numPr>
          <w:ilvl w:val="0"/>
          <w:numId w:val="33"/>
        </w:numPr>
      </w:pPr>
      <w:r w:rsidRPr="00234C43">
        <w:t>Increase hydraulic pressure gradually.</w:t>
      </w:r>
    </w:p>
    <w:p w14:paraId="3A0FD5DB" w14:textId="77777777" w:rsidR="00B94DE7" w:rsidRPr="00234C43" w:rsidRDefault="00B94DE7" w:rsidP="00B94DE7">
      <w:pPr>
        <w:pStyle w:val="Compact"/>
        <w:numPr>
          <w:ilvl w:val="0"/>
          <w:numId w:val="33"/>
        </w:numPr>
      </w:pPr>
      <w:r w:rsidRPr="00234C43">
        <w:t>Continuously monitor pressure gauges during start-up.</w:t>
      </w:r>
    </w:p>
    <w:p w14:paraId="0C8BF9BE" w14:textId="77777777" w:rsidR="00B94DE7" w:rsidRPr="00234C43" w:rsidRDefault="00B94DE7" w:rsidP="00B94DE7">
      <w:pPr>
        <w:pStyle w:val="Compact"/>
        <w:numPr>
          <w:ilvl w:val="0"/>
          <w:numId w:val="33"/>
        </w:numPr>
      </w:pPr>
      <w:r w:rsidRPr="00234C43">
        <w:t>Never bypass safety devices or alarms.</w:t>
      </w:r>
    </w:p>
    <w:p w14:paraId="70F8B6ED" w14:textId="77777777" w:rsidR="00B94DE7" w:rsidRPr="00234C43" w:rsidRDefault="00B94DE7" w:rsidP="00B94DE7">
      <w:pPr>
        <w:pStyle w:val="Compact"/>
        <w:numPr>
          <w:ilvl w:val="0"/>
          <w:numId w:val="33"/>
        </w:numPr>
      </w:pPr>
      <w:r w:rsidRPr="00234C43">
        <w:t>Maintain constant communication between all team members.</w:t>
      </w:r>
    </w:p>
    <w:p w14:paraId="108E9830" w14:textId="77777777" w:rsidR="00B94DE7" w:rsidRPr="00234C43" w:rsidRDefault="00B94DE7" w:rsidP="00B94DE7">
      <w:pPr>
        <w:pStyle w:val="Compact"/>
        <w:numPr>
          <w:ilvl w:val="0"/>
          <w:numId w:val="33"/>
        </w:numPr>
      </w:pPr>
      <w:r w:rsidRPr="00234C43">
        <w:t>Stop the operation immediately if abnormal noise, vibration, leakage, or pressure fluctuations are observed.</w:t>
      </w:r>
    </w:p>
    <w:p w14:paraId="4971271A" w14:textId="77777777" w:rsidR="00B94DE7" w:rsidRPr="00234C43" w:rsidRDefault="00B94DE7" w:rsidP="00B94DE7">
      <w:pPr>
        <w:pStyle w:val="Compact"/>
        <w:numPr>
          <w:ilvl w:val="0"/>
          <w:numId w:val="33"/>
        </w:numPr>
      </w:pPr>
      <w:r w:rsidRPr="00234C43">
        <w:t>Only the authorized operator may start the equipment.</w:t>
      </w:r>
    </w:p>
    <w:p w14:paraId="14F5FD18" w14:textId="77777777" w:rsidR="00B94DE7" w:rsidRPr="00234C43" w:rsidRDefault="00B94DE7" w:rsidP="00B94DE7">
      <w:pPr>
        <w:pStyle w:val="Heading3"/>
        <w:bidi/>
      </w:pPr>
      <w:bookmarkStart w:id="83" w:name="_Toc236009142"/>
      <w:r w:rsidRPr="00234C43">
        <w:rPr>
          <w:rFonts w:ascii="Arial" w:hAnsi="Arial" w:cs="Arial"/>
        </w:rPr>
        <w:t>العربية</w:t>
      </w:r>
      <w:bookmarkEnd w:id="83"/>
    </w:p>
    <w:p w14:paraId="3BFB43BB" w14:textId="77777777" w:rsidR="00B94DE7" w:rsidRPr="00234C43" w:rsidRDefault="00B94DE7" w:rsidP="00B94DE7">
      <w:pPr>
        <w:pStyle w:val="Compact"/>
        <w:numPr>
          <w:ilvl w:val="0"/>
          <w:numId w:val="33"/>
        </w:numPr>
        <w:bidi/>
      </w:pPr>
      <w:r w:rsidRPr="00234C43">
        <w:rPr>
          <w:rFonts w:ascii="Arial" w:hAnsi="Arial" w:cs="Arial"/>
        </w:rPr>
        <w:t>إجراء</w:t>
      </w:r>
      <w:r w:rsidRPr="00234C43">
        <w:t xml:space="preserve"> </w:t>
      </w:r>
      <w:r w:rsidRPr="00234C43">
        <w:rPr>
          <w:rFonts w:ascii="Arial" w:hAnsi="Arial" w:cs="Arial"/>
        </w:rPr>
        <w:t>فحص</w:t>
      </w:r>
      <w:r w:rsidRPr="00234C43">
        <w:t xml:space="preserve"> </w:t>
      </w:r>
      <w:r w:rsidRPr="00234C43">
        <w:rPr>
          <w:rFonts w:ascii="Arial" w:hAnsi="Arial" w:cs="Arial"/>
        </w:rPr>
        <w:t>نهائي</w:t>
      </w:r>
      <w:r w:rsidRPr="00234C43">
        <w:t xml:space="preserve"> </w:t>
      </w:r>
      <w:r w:rsidRPr="00234C43">
        <w:rPr>
          <w:rFonts w:ascii="Arial" w:hAnsi="Arial" w:cs="Arial"/>
        </w:rPr>
        <w:t>قبل</w:t>
      </w:r>
      <w:r w:rsidRPr="00234C43">
        <w:t xml:space="preserve"> </w:t>
      </w:r>
      <w:r w:rsidRPr="00234C43">
        <w:rPr>
          <w:rFonts w:ascii="Arial" w:hAnsi="Arial" w:cs="Arial"/>
        </w:rPr>
        <w:t>تشغيل</w:t>
      </w:r>
      <w:r w:rsidRPr="00234C43">
        <w:t xml:space="preserve"> </w:t>
      </w:r>
      <w:r w:rsidRPr="00234C43">
        <w:rPr>
          <w:rFonts w:ascii="Arial" w:hAnsi="Arial" w:cs="Arial"/>
        </w:rPr>
        <w:t>النظام</w:t>
      </w:r>
      <w:r w:rsidRPr="00234C43">
        <w:t>.</w:t>
      </w:r>
    </w:p>
    <w:p w14:paraId="316237BF" w14:textId="77777777" w:rsidR="00B94DE7" w:rsidRPr="00234C43" w:rsidRDefault="00B94DE7" w:rsidP="00B94DE7">
      <w:pPr>
        <w:pStyle w:val="Compact"/>
        <w:numPr>
          <w:ilvl w:val="0"/>
          <w:numId w:val="33"/>
        </w:numPr>
        <w:bidi/>
      </w:pPr>
      <w:r w:rsidRPr="00234C43">
        <w:rPr>
          <w:rFonts w:ascii="Arial" w:hAnsi="Arial" w:cs="Arial"/>
        </w:rPr>
        <w:t>التأكد</w:t>
      </w:r>
      <w:r w:rsidRPr="00234C43">
        <w:t xml:space="preserve"> </w:t>
      </w:r>
      <w:r w:rsidRPr="00234C43">
        <w:rPr>
          <w:rFonts w:ascii="Arial" w:hAnsi="Arial" w:cs="Arial"/>
        </w:rPr>
        <w:t>من</w:t>
      </w:r>
      <w:r w:rsidRPr="00234C43">
        <w:t xml:space="preserve"> </w:t>
      </w:r>
      <w:r w:rsidRPr="00234C43">
        <w:rPr>
          <w:rFonts w:ascii="Arial" w:hAnsi="Arial" w:cs="Arial"/>
        </w:rPr>
        <w:t>خروج</w:t>
      </w:r>
      <w:r w:rsidRPr="00234C43">
        <w:t xml:space="preserve"> </w:t>
      </w:r>
      <w:r w:rsidRPr="00234C43">
        <w:rPr>
          <w:rFonts w:ascii="Arial" w:hAnsi="Arial" w:cs="Arial"/>
        </w:rPr>
        <w:t>جميع</w:t>
      </w:r>
      <w:r w:rsidRPr="00234C43">
        <w:t xml:space="preserve"> </w:t>
      </w:r>
      <w:r w:rsidRPr="00234C43">
        <w:rPr>
          <w:rFonts w:ascii="Arial" w:hAnsi="Arial" w:cs="Arial"/>
        </w:rPr>
        <w:t>العاملين</w:t>
      </w:r>
      <w:r w:rsidRPr="00234C43">
        <w:t xml:space="preserve"> </w:t>
      </w:r>
      <w:r w:rsidRPr="00234C43">
        <w:rPr>
          <w:rFonts w:ascii="Arial" w:hAnsi="Arial" w:cs="Arial"/>
        </w:rPr>
        <w:t>من</w:t>
      </w:r>
      <w:r w:rsidRPr="00234C43">
        <w:t xml:space="preserve"> </w:t>
      </w:r>
      <w:r w:rsidRPr="00234C43">
        <w:rPr>
          <w:rFonts w:ascii="Arial" w:hAnsi="Arial" w:cs="Arial"/>
        </w:rPr>
        <w:t>منطقة</w:t>
      </w:r>
      <w:r w:rsidRPr="00234C43">
        <w:t xml:space="preserve"> </w:t>
      </w:r>
      <w:r w:rsidRPr="00234C43">
        <w:rPr>
          <w:rFonts w:ascii="Arial" w:hAnsi="Arial" w:cs="Arial"/>
        </w:rPr>
        <w:t>الخطر</w:t>
      </w:r>
      <w:r w:rsidRPr="00234C43">
        <w:t>.</w:t>
      </w:r>
    </w:p>
    <w:p w14:paraId="200179EC" w14:textId="77777777" w:rsidR="00B94DE7" w:rsidRPr="00234C43" w:rsidRDefault="00B94DE7" w:rsidP="00B94DE7">
      <w:pPr>
        <w:pStyle w:val="Compact"/>
        <w:numPr>
          <w:ilvl w:val="0"/>
          <w:numId w:val="33"/>
        </w:numPr>
        <w:bidi/>
      </w:pPr>
      <w:r w:rsidRPr="00234C43">
        <w:rPr>
          <w:rFonts w:ascii="Arial" w:hAnsi="Arial" w:cs="Arial"/>
        </w:rPr>
        <w:lastRenderedPageBreak/>
        <w:t>رفع</w:t>
      </w:r>
      <w:r w:rsidRPr="00234C43">
        <w:t xml:space="preserve"> </w:t>
      </w:r>
      <w:r w:rsidRPr="00234C43">
        <w:rPr>
          <w:rFonts w:ascii="Arial" w:hAnsi="Arial" w:cs="Arial"/>
        </w:rPr>
        <w:t>الضغط</w:t>
      </w:r>
      <w:r w:rsidRPr="00234C43">
        <w:t xml:space="preserve"> </w:t>
      </w:r>
      <w:r w:rsidRPr="00234C43">
        <w:rPr>
          <w:rFonts w:ascii="Arial" w:hAnsi="Arial" w:cs="Arial"/>
        </w:rPr>
        <w:t>الهيدروليكي</w:t>
      </w:r>
      <w:r w:rsidRPr="00234C43">
        <w:t xml:space="preserve"> </w:t>
      </w:r>
      <w:r w:rsidRPr="00234C43">
        <w:rPr>
          <w:rFonts w:ascii="Arial" w:hAnsi="Arial" w:cs="Arial"/>
        </w:rPr>
        <w:t>تدريجيًا</w:t>
      </w:r>
      <w:r w:rsidRPr="00234C43">
        <w:t>.</w:t>
      </w:r>
    </w:p>
    <w:p w14:paraId="73AF1CE9" w14:textId="77777777" w:rsidR="00B94DE7" w:rsidRPr="00234C43" w:rsidRDefault="00B94DE7" w:rsidP="00B94DE7">
      <w:pPr>
        <w:pStyle w:val="Compact"/>
        <w:numPr>
          <w:ilvl w:val="0"/>
          <w:numId w:val="33"/>
        </w:numPr>
        <w:bidi/>
      </w:pPr>
      <w:r w:rsidRPr="00234C43">
        <w:rPr>
          <w:rFonts w:ascii="Arial" w:hAnsi="Arial" w:cs="Arial"/>
        </w:rPr>
        <w:t>مراقبة</w:t>
      </w:r>
      <w:r w:rsidRPr="00234C43">
        <w:t xml:space="preserve"> </w:t>
      </w:r>
      <w:r w:rsidRPr="00234C43">
        <w:rPr>
          <w:rFonts w:ascii="Arial" w:hAnsi="Arial" w:cs="Arial"/>
        </w:rPr>
        <w:t>مؤشرات</w:t>
      </w:r>
      <w:r w:rsidRPr="00234C43">
        <w:t xml:space="preserve"> </w:t>
      </w:r>
      <w:r w:rsidRPr="00234C43">
        <w:rPr>
          <w:rFonts w:ascii="Arial" w:hAnsi="Arial" w:cs="Arial"/>
        </w:rPr>
        <w:t>الضغط</w:t>
      </w:r>
      <w:r w:rsidRPr="00234C43">
        <w:t xml:space="preserve"> </w:t>
      </w:r>
      <w:r w:rsidRPr="00234C43">
        <w:rPr>
          <w:rFonts w:ascii="Arial" w:hAnsi="Arial" w:cs="Arial"/>
        </w:rPr>
        <w:t>بشكل</w:t>
      </w:r>
      <w:r w:rsidRPr="00234C43">
        <w:t xml:space="preserve"> </w:t>
      </w:r>
      <w:r w:rsidRPr="00234C43">
        <w:rPr>
          <w:rFonts w:ascii="Arial" w:hAnsi="Arial" w:cs="Arial"/>
        </w:rPr>
        <w:t>مستمر</w:t>
      </w:r>
      <w:r w:rsidRPr="00234C43">
        <w:t xml:space="preserve"> </w:t>
      </w:r>
      <w:r w:rsidRPr="00234C43">
        <w:rPr>
          <w:rFonts w:ascii="Arial" w:hAnsi="Arial" w:cs="Arial"/>
        </w:rPr>
        <w:t>أثناء</w:t>
      </w:r>
      <w:r w:rsidRPr="00234C43">
        <w:t xml:space="preserve"> </w:t>
      </w:r>
      <w:r w:rsidRPr="00234C43">
        <w:rPr>
          <w:rFonts w:ascii="Arial" w:hAnsi="Arial" w:cs="Arial"/>
        </w:rPr>
        <w:t>بدء</w:t>
      </w:r>
      <w:r w:rsidRPr="00234C43">
        <w:t xml:space="preserve"> </w:t>
      </w:r>
      <w:r w:rsidRPr="00234C43">
        <w:rPr>
          <w:rFonts w:ascii="Arial" w:hAnsi="Arial" w:cs="Arial"/>
        </w:rPr>
        <w:t>التشغيل</w:t>
      </w:r>
      <w:r w:rsidRPr="00234C43">
        <w:t>.</w:t>
      </w:r>
    </w:p>
    <w:p w14:paraId="1FF5101B" w14:textId="77777777" w:rsidR="00B94DE7" w:rsidRPr="00234C43" w:rsidRDefault="00B94DE7" w:rsidP="00B94DE7">
      <w:pPr>
        <w:pStyle w:val="Compact"/>
        <w:numPr>
          <w:ilvl w:val="0"/>
          <w:numId w:val="33"/>
        </w:numPr>
        <w:bidi/>
      </w:pPr>
      <w:r w:rsidRPr="00234C43">
        <w:rPr>
          <w:rFonts w:ascii="Arial" w:hAnsi="Arial" w:cs="Arial"/>
        </w:rPr>
        <w:t>يمنع</w:t>
      </w:r>
      <w:r w:rsidRPr="00234C43">
        <w:t xml:space="preserve"> </w:t>
      </w:r>
      <w:r w:rsidRPr="00234C43">
        <w:rPr>
          <w:rFonts w:ascii="Arial" w:hAnsi="Arial" w:cs="Arial"/>
        </w:rPr>
        <w:t>تعطيل</w:t>
      </w:r>
      <w:r w:rsidRPr="00234C43">
        <w:t xml:space="preserve"> </w:t>
      </w:r>
      <w:r w:rsidRPr="00234C43">
        <w:rPr>
          <w:rFonts w:ascii="Arial" w:hAnsi="Arial" w:cs="Arial"/>
        </w:rPr>
        <w:t>أو</w:t>
      </w:r>
      <w:r w:rsidRPr="00234C43">
        <w:t xml:space="preserve"> </w:t>
      </w:r>
      <w:r w:rsidRPr="00234C43">
        <w:rPr>
          <w:rFonts w:ascii="Arial" w:hAnsi="Arial" w:cs="Arial"/>
        </w:rPr>
        <w:t>تجاوز</w:t>
      </w:r>
      <w:r w:rsidRPr="00234C43">
        <w:t xml:space="preserve"> </w:t>
      </w:r>
      <w:r w:rsidRPr="00234C43">
        <w:rPr>
          <w:rFonts w:ascii="Arial" w:hAnsi="Arial" w:cs="Arial"/>
        </w:rPr>
        <w:t>أجهزة</w:t>
      </w:r>
      <w:r w:rsidRPr="00234C43">
        <w:t xml:space="preserve"> </w:t>
      </w:r>
      <w:r w:rsidRPr="00234C43">
        <w:rPr>
          <w:rFonts w:ascii="Arial" w:hAnsi="Arial" w:cs="Arial"/>
        </w:rPr>
        <w:t>السلامة</w:t>
      </w:r>
      <w:r w:rsidRPr="00234C43">
        <w:t xml:space="preserve"> </w:t>
      </w:r>
      <w:r w:rsidRPr="00234C43">
        <w:rPr>
          <w:rFonts w:ascii="Arial" w:hAnsi="Arial" w:cs="Arial"/>
        </w:rPr>
        <w:t>أو</w:t>
      </w:r>
      <w:r w:rsidRPr="00234C43">
        <w:t xml:space="preserve"> </w:t>
      </w:r>
      <w:r w:rsidRPr="00234C43">
        <w:rPr>
          <w:rFonts w:ascii="Arial" w:hAnsi="Arial" w:cs="Arial"/>
        </w:rPr>
        <w:t>الإنذار</w:t>
      </w:r>
      <w:r w:rsidRPr="00234C43">
        <w:t>.</w:t>
      </w:r>
    </w:p>
    <w:p w14:paraId="1777A039" w14:textId="77777777" w:rsidR="00B94DE7" w:rsidRPr="00234C43" w:rsidRDefault="00B94DE7" w:rsidP="00B94DE7">
      <w:pPr>
        <w:pStyle w:val="Compact"/>
        <w:numPr>
          <w:ilvl w:val="0"/>
          <w:numId w:val="33"/>
        </w:numPr>
        <w:bidi/>
      </w:pPr>
      <w:r w:rsidRPr="00234C43">
        <w:rPr>
          <w:rFonts w:ascii="Arial" w:hAnsi="Arial" w:cs="Arial"/>
        </w:rPr>
        <w:t>الحفاظ</w:t>
      </w:r>
      <w:r w:rsidRPr="00234C43">
        <w:t xml:space="preserve"> </w:t>
      </w:r>
      <w:r w:rsidRPr="00234C43">
        <w:rPr>
          <w:rFonts w:ascii="Arial" w:hAnsi="Arial" w:cs="Arial"/>
        </w:rPr>
        <w:t>على</w:t>
      </w:r>
      <w:r w:rsidRPr="00234C43">
        <w:t xml:space="preserve"> </w:t>
      </w:r>
      <w:r w:rsidRPr="00234C43">
        <w:rPr>
          <w:rFonts w:ascii="Arial" w:hAnsi="Arial" w:cs="Arial"/>
        </w:rPr>
        <w:t>التواصل</w:t>
      </w:r>
      <w:r w:rsidRPr="00234C43">
        <w:t xml:space="preserve"> </w:t>
      </w:r>
      <w:r w:rsidRPr="00234C43">
        <w:rPr>
          <w:rFonts w:ascii="Arial" w:hAnsi="Arial" w:cs="Arial"/>
        </w:rPr>
        <w:t>المستمر</w:t>
      </w:r>
      <w:r w:rsidRPr="00234C43">
        <w:t xml:space="preserve"> </w:t>
      </w:r>
      <w:r w:rsidRPr="00234C43">
        <w:rPr>
          <w:rFonts w:ascii="Arial" w:hAnsi="Arial" w:cs="Arial"/>
        </w:rPr>
        <w:t>بين</w:t>
      </w:r>
      <w:r w:rsidRPr="00234C43">
        <w:t xml:space="preserve"> </w:t>
      </w:r>
      <w:r w:rsidRPr="00234C43">
        <w:rPr>
          <w:rFonts w:ascii="Arial" w:hAnsi="Arial" w:cs="Arial"/>
        </w:rPr>
        <w:t>جميع</w:t>
      </w:r>
      <w:r w:rsidRPr="00234C43">
        <w:t xml:space="preserve"> </w:t>
      </w:r>
      <w:r w:rsidRPr="00234C43">
        <w:rPr>
          <w:rFonts w:ascii="Arial" w:hAnsi="Arial" w:cs="Arial"/>
        </w:rPr>
        <w:t>أفراد</w:t>
      </w:r>
      <w:r w:rsidRPr="00234C43">
        <w:t xml:space="preserve"> </w:t>
      </w:r>
      <w:r w:rsidRPr="00234C43">
        <w:rPr>
          <w:rFonts w:ascii="Arial" w:hAnsi="Arial" w:cs="Arial"/>
        </w:rPr>
        <w:t>الفريق</w:t>
      </w:r>
      <w:r w:rsidRPr="00234C43">
        <w:t>.</w:t>
      </w:r>
    </w:p>
    <w:p w14:paraId="634A57F6" w14:textId="77777777" w:rsidR="00B94DE7" w:rsidRPr="00234C43" w:rsidRDefault="00B94DE7" w:rsidP="00B94DE7">
      <w:pPr>
        <w:pStyle w:val="Compact"/>
        <w:numPr>
          <w:ilvl w:val="0"/>
          <w:numId w:val="33"/>
        </w:numPr>
        <w:bidi/>
      </w:pPr>
      <w:r w:rsidRPr="00234C43">
        <w:rPr>
          <w:rFonts w:ascii="Arial" w:hAnsi="Arial" w:cs="Arial"/>
        </w:rPr>
        <w:t>إيقاف</w:t>
      </w:r>
      <w:r w:rsidRPr="00234C43">
        <w:t xml:space="preserve"> </w:t>
      </w:r>
      <w:r w:rsidRPr="00234C43">
        <w:rPr>
          <w:rFonts w:ascii="Arial" w:hAnsi="Arial" w:cs="Arial"/>
        </w:rPr>
        <w:t>العملية</w:t>
      </w:r>
      <w:r w:rsidRPr="00234C43">
        <w:t xml:space="preserve"> </w:t>
      </w:r>
      <w:r w:rsidRPr="00234C43">
        <w:rPr>
          <w:rFonts w:ascii="Arial" w:hAnsi="Arial" w:cs="Arial"/>
        </w:rPr>
        <w:t>فورًا</w:t>
      </w:r>
      <w:r w:rsidRPr="00234C43">
        <w:t xml:space="preserve"> </w:t>
      </w:r>
      <w:r w:rsidRPr="00234C43">
        <w:rPr>
          <w:rFonts w:ascii="Arial" w:hAnsi="Arial" w:cs="Arial"/>
        </w:rPr>
        <w:t>عند</w:t>
      </w:r>
      <w:r w:rsidRPr="00234C43">
        <w:t xml:space="preserve"> </w:t>
      </w:r>
      <w:r w:rsidRPr="00234C43">
        <w:rPr>
          <w:rFonts w:ascii="Arial" w:hAnsi="Arial" w:cs="Arial"/>
        </w:rPr>
        <w:t>ملاحظة</w:t>
      </w:r>
      <w:r w:rsidRPr="00234C43">
        <w:t xml:space="preserve"> </w:t>
      </w:r>
      <w:r w:rsidRPr="00234C43">
        <w:rPr>
          <w:rFonts w:ascii="Arial" w:hAnsi="Arial" w:cs="Arial"/>
        </w:rPr>
        <w:t>أي</w:t>
      </w:r>
      <w:r w:rsidRPr="00234C43">
        <w:t xml:space="preserve"> </w:t>
      </w:r>
      <w:r w:rsidRPr="00234C43">
        <w:rPr>
          <w:rFonts w:ascii="Arial" w:hAnsi="Arial" w:cs="Arial"/>
        </w:rPr>
        <w:t>صوت</w:t>
      </w:r>
      <w:r w:rsidRPr="00234C43">
        <w:t xml:space="preserve"> </w:t>
      </w:r>
      <w:r w:rsidRPr="00234C43">
        <w:rPr>
          <w:rFonts w:ascii="Arial" w:hAnsi="Arial" w:cs="Arial"/>
        </w:rPr>
        <w:t>غير</w:t>
      </w:r>
      <w:r w:rsidRPr="00234C43">
        <w:t xml:space="preserve"> </w:t>
      </w:r>
      <w:r w:rsidRPr="00234C43">
        <w:rPr>
          <w:rFonts w:ascii="Arial" w:hAnsi="Arial" w:cs="Arial"/>
        </w:rPr>
        <w:t>طبيعي</w:t>
      </w:r>
      <w:r w:rsidRPr="00234C43">
        <w:t xml:space="preserve"> </w:t>
      </w:r>
      <w:r w:rsidRPr="00234C43">
        <w:rPr>
          <w:rFonts w:ascii="Arial" w:hAnsi="Arial" w:cs="Arial"/>
        </w:rPr>
        <w:t>أو</w:t>
      </w:r>
      <w:r w:rsidRPr="00234C43">
        <w:t xml:space="preserve"> </w:t>
      </w:r>
      <w:r w:rsidRPr="00234C43">
        <w:rPr>
          <w:rFonts w:ascii="Arial" w:hAnsi="Arial" w:cs="Arial"/>
        </w:rPr>
        <w:t>اهتزاز</w:t>
      </w:r>
      <w:r w:rsidRPr="00234C43">
        <w:t xml:space="preserve"> </w:t>
      </w:r>
      <w:r w:rsidRPr="00234C43">
        <w:rPr>
          <w:rFonts w:ascii="Arial" w:hAnsi="Arial" w:cs="Arial"/>
        </w:rPr>
        <w:t>أو</w:t>
      </w:r>
      <w:r w:rsidRPr="00234C43">
        <w:t xml:space="preserve"> </w:t>
      </w:r>
      <w:r w:rsidRPr="00234C43">
        <w:rPr>
          <w:rFonts w:ascii="Arial" w:hAnsi="Arial" w:cs="Arial"/>
        </w:rPr>
        <w:t>تسرب</w:t>
      </w:r>
      <w:r w:rsidRPr="00234C43">
        <w:t xml:space="preserve"> </w:t>
      </w:r>
      <w:r w:rsidRPr="00234C43">
        <w:rPr>
          <w:rFonts w:ascii="Arial" w:hAnsi="Arial" w:cs="Arial"/>
        </w:rPr>
        <w:t>أو</w:t>
      </w:r>
      <w:r w:rsidRPr="00234C43">
        <w:t xml:space="preserve"> </w:t>
      </w:r>
      <w:r w:rsidRPr="00234C43">
        <w:rPr>
          <w:rFonts w:ascii="Arial" w:hAnsi="Arial" w:cs="Arial"/>
        </w:rPr>
        <w:t>تغير</w:t>
      </w:r>
      <w:r w:rsidRPr="00234C43">
        <w:t xml:space="preserve"> </w:t>
      </w:r>
      <w:r w:rsidRPr="00234C43">
        <w:rPr>
          <w:rFonts w:ascii="Arial" w:hAnsi="Arial" w:cs="Arial"/>
        </w:rPr>
        <w:t>غير</w:t>
      </w:r>
      <w:r w:rsidRPr="00234C43">
        <w:t xml:space="preserve"> </w:t>
      </w:r>
      <w:r w:rsidRPr="00234C43">
        <w:rPr>
          <w:rFonts w:ascii="Arial" w:hAnsi="Arial" w:cs="Arial"/>
        </w:rPr>
        <w:t>طبيعي</w:t>
      </w:r>
      <w:r w:rsidRPr="00234C43">
        <w:t xml:space="preserve"> </w:t>
      </w:r>
      <w:r w:rsidRPr="00234C43">
        <w:rPr>
          <w:rFonts w:ascii="Arial" w:hAnsi="Arial" w:cs="Arial"/>
        </w:rPr>
        <w:t>في</w:t>
      </w:r>
      <w:r w:rsidRPr="00234C43">
        <w:t xml:space="preserve"> </w:t>
      </w:r>
      <w:r w:rsidRPr="00234C43">
        <w:rPr>
          <w:rFonts w:ascii="Arial" w:hAnsi="Arial" w:cs="Arial"/>
        </w:rPr>
        <w:t>الضغط</w:t>
      </w:r>
      <w:r w:rsidRPr="00234C43">
        <w:t>.</w:t>
      </w:r>
    </w:p>
    <w:p w14:paraId="361D6D7B" w14:textId="77777777" w:rsidR="00B94DE7" w:rsidRPr="00234C43" w:rsidRDefault="00B94DE7" w:rsidP="00B94DE7">
      <w:pPr>
        <w:pStyle w:val="Compact"/>
        <w:numPr>
          <w:ilvl w:val="0"/>
          <w:numId w:val="33"/>
        </w:numPr>
        <w:bidi/>
      </w:pPr>
      <w:r w:rsidRPr="00234C43">
        <w:rPr>
          <w:rFonts w:ascii="Arial" w:hAnsi="Arial" w:cs="Arial"/>
        </w:rPr>
        <w:t>لا</w:t>
      </w:r>
      <w:r w:rsidRPr="00234C43">
        <w:t xml:space="preserve"> </w:t>
      </w:r>
      <w:r w:rsidRPr="00234C43">
        <w:rPr>
          <w:rFonts w:ascii="Arial" w:hAnsi="Arial" w:cs="Arial"/>
        </w:rPr>
        <w:t>يُسمح</w:t>
      </w:r>
      <w:r w:rsidRPr="00234C43">
        <w:t xml:space="preserve"> </w:t>
      </w:r>
      <w:r w:rsidRPr="00234C43">
        <w:rPr>
          <w:rFonts w:ascii="Arial" w:hAnsi="Arial" w:cs="Arial"/>
        </w:rPr>
        <w:t>بتشغيل</w:t>
      </w:r>
      <w:r w:rsidRPr="00234C43">
        <w:t xml:space="preserve"> </w:t>
      </w:r>
      <w:r w:rsidRPr="00234C43">
        <w:rPr>
          <w:rFonts w:ascii="Arial" w:hAnsi="Arial" w:cs="Arial"/>
        </w:rPr>
        <w:t>المعدات</w:t>
      </w:r>
      <w:r w:rsidRPr="00234C43">
        <w:t xml:space="preserve"> </w:t>
      </w:r>
      <w:r w:rsidRPr="00234C43">
        <w:rPr>
          <w:rFonts w:ascii="Arial" w:hAnsi="Arial" w:cs="Arial"/>
        </w:rPr>
        <w:t>إلا</w:t>
      </w:r>
      <w:r w:rsidRPr="00234C43">
        <w:t xml:space="preserve"> </w:t>
      </w:r>
      <w:r w:rsidRPr="00234C43">
        <w:rPr>
          <w:rFonts w:ascii="Arial" w:hAnsi="Arial" w:cs="Arial"/>
        </w:rPr>
        <w:t>بواسطة</w:t>
      </w:r>
      <w:r w:rsidRPr="00234C43">
        <w:t xml:space="preserve"> </w:t>
      </w:r>
      <w:r w:rsidRPr="00234C43">
        <w:rPr>
          <w:rFonts w:ascii="Arial" w:hAnsi="Arial" w:cs="Arial"/>
        </w:rPr>
        <w:t>الشخص</w:t>
      </w:r>
      <w:r w:rsidRPr="00234C43">
        <w:t xml:space="preserve"> </w:t>
      </w:r>
      <w:r w:rsidRPr="00234C43">
        <w:rPr>
          <w:rFonts w:ascii="Arial" w:hAnsi="Arial" w:cs="Arial"/>
        </w:rPr>
        <w:t>المخول</w:t>
      </w:r>
      <w:r w:rsidRPr="00234C43">
        <w:t>.</w:t>
      </w:r>
    </w:p>
    <w:p w14:paraId="21FDDDDA" w14:textId="77777777" w:rsidR="00B94DE7" w:rsidRPr="00234C43" w:rsidRDefault="008E7076" w:rsidP="00B94DE7">
      <w:r>
        <w:pict w14:anchorId="239D78EA">
          <v:rect id="_x0000_i1047" style="width:0;height:1.5pt" o:hralign="center" o:hrstd="t" o:hr="t"/>
        </w:pict>
      </w:r>
    </w:p>
    <w:p w14:paraId="2334C9B1" w14:textId="77777777" w:rsidR="00B94DE7" w:rsidRPr="00234C43" w:rsidRDefault="00B94DE7" w:rsidP="00B94DE7">
      <w:pPr>
        <w:pStyle w:val="Heading2"/>
      </w:pPr>
      <w:bookmarkStart w:id="84" w:name="_Toc236009143"/>
      <w:bookmarkEnd w:id="81"/>
      <w:r w:rsidRPr="00234C43">
        <w:t>Required Documentation Before Start-up</w:t>
      </w:r>
      <w:bookmarkEnd w:id="84"/>
    </w:p>
    <w:p w14:paraId="3B2A4871" w14:textId="77777777" w:rsidR="00B94DE7" w:rsidRPr="00234C43" w:rsidRDefault="00B94DE7" w:rsidP="00B94DE7">
      <w:pPr>
        <w:pStyle w:val="Heading3"/>
        <w:bidi/>
      </w:pPr>
      <w:bookmarkStart w:id="85" w:name="_Toc236009144"/>
      <w:r w:rsidRPr="00234C43">
        <w:rPr>
          <w:rFonts w:ascii="Arial" w:hAnsi="Arial" w:cs="Arial"/>
        </w:rPr>
        <w:t>المستندات</w:t>
      </w:r>
      <w:r w:rsidRPr="00234C43">
        <w:t xml:space="preserve"> </w:t>
      </w:r>
      <w:r w:rsidRPr="00234C43">
        <w:rPr>
          <w:rFonts w:ascii="Arial" w:hAnsi="Arial" w:cs="Arial"/>
        </w:rPr>
        <w:t>المطلوبة</w:t>
      </w:r>
      <w:r w:rsidRPr="00234C43">
        <w:t xml:space="preserve"> </w:t>
      </w:r>
      <w:r w:rsidRPr="00234C43">
        <w:rPr>
          <w:rFonts w:ascii="Arial" w:hAnsi="Arial" w:cs="Arial"/>
        </w:rPr>
        <w:t>قبل</w:t>
      </w:r>
      <w:r w:rsidRPr="00234C43">
        <w:t xml:space="preserve"> </w:t>
      </w:r>
      <w:r w:rsidRPr="00234C43">
        <w:rPr>
          <w:rFonts w:ascii="Arial" w:hAnsi="Arial" w:cs="Arial"/>
        </w:rPr>
        <w:t>بدء</w:t>
      </w:r>
      <w:r w:rsidRPr="00234C43">
        <w:t xml:space="preserve"> </w:t>
      </w:r>
      <w:r w:rsidRPr="00234C43">
        <w:rPr>
          <w:rFonts w:ascii="Arial" w:hAnsi="Arial" w:cs="Arial"/>
        </w:rPr>
        <w:t>التشغيل</w:t>
      </w:r>
      <w:bookmarkEnd w:id="85"/>
    </w:p>
    <w:p w14:paraId="6029F948" w14:textId="77777777" w:rsidR="00B94DE7" w:rsidRPr="00234C43" w:rsidRDefault="00B94DE7" w:rsidP="00B94DE7">
      <w:pPr>
        <w:pStyle w:val="Compact"/>
        <w:numPr>
          <w:ilvl w:val="0"/>
          <w:numId w:val="33"/>
        </w:numPr>
      </w:pPr>
      <w:r w:rsidRPr="00234C43">
        <w:t>Approved Risk Assessment (RA)</w:t>
      </w:r>
    </w:p>
    <w:p w14:paraId="454D1E04" w14:textId="77777777" w:rsidR="00B94DE7" w:rsidRPr="00234C43" w:rsidRDefault="00B94DE7" w:rsidP="00B94DE7">
      <w:pPr>
        <w:pStyle w:val="Compact"/>
        <w:numPr>
          <w:ilvl w:val="0"/>
          <w:numId w:val="33"/>
        </w:numPr>
      </w:pPr>
      <w:r w:rsidRPr="00234C43">
        <w:t>Job Safety Analysis (JSA)</w:t>
      </w:r>
    </w:p>
    <w:p w14:paraId="3A8557A5" w14:textId="77777777" w:rsidR="00B94DE7" w:rsidRPr="00234C43" w:rsidRDefault="00B94DE7" w:rsidP="00B94DE7">
      <w:pPr>
        <w:pStyle w:val="Compact"/>
        <w:numPr>
          <w:ilvl w:val="0"/>
          <w:numId w:val="33"/>
        </w:numPr>
      </w:pPr>
      <w:r w:rsidRPr="00234C43">
        <w:t>Permit to Work (PTW) – if applicable</w:t>
      </w:r>
    </w:p>
    <w:p w14:paraId="288026C4" w14:textId="77777777" w:rsidR="00B94DE7" w:rsidRPr="00234C43" w:rsidRDefault="00B94DE7" w:rsidP="00B94DE7">
      <w:pPr>
        <w:pStyle w:val="Compact"/>
        <w:numPr>
          <w:ilvl w:val="0"/>
          <w:numId w:val="33"/>
        </w:numPr>
      </w:pPr>
      <w:r w:rsidRPr="00234C43">
        <w:t>Toolbox Talk Record</w:t>
      </w:r>
    </w:p>
    <w:p w14:paraId="575BEE2A" w14:textId="77777777" w:rsidR="00B94DE7" w:rsidRPr="00234C43" w:rsidRDefault="00B94DE7" w:rsidP="00B94DE7">
      <w:pPr>
        <w:pStyle w:val="Compact"/>
        <w:numPr>
          <w:ilvl w:val="0"/>
          <w:numId w:val="33"/>
        </w:numPr>
      </w:pPr>
      <w:r w:rsidRPr="00234C43">
        <w:t>Equipment Inspection Checklist</w:t>
      </w:r>
    </w:p>
    <w:p w14:paraId="7CCCAD9A" w14:textId="77777777" w:rsidR="00B94DE7" w:rsidRPr="00234C43" w:rsidRDefault="00B94DE7" w:rsidP="00B94DE7">
      <w:pPr>
        <w:pStyle w:val="Compact"/>
        <w:numPr>
          <w:ilvl w:val="0"/>
          <w:numId w:val="33"/>
        </w:numPr>
      </w:pPr>
      <w:r w:rsidRPr="00234C43">
        <w:t>Lifting Equipment Certificates (where applicable)</w:t>
      </w:r>
    </w:p>
    <w:p w14:paraId="532CDFCF" w14:textId="77777777" w:rsidR="00B94DE7" w:rsidRPr="00234C43" w:rsidRDefault="00B94DE7" w:rsidP="00B94DE7">
      <w:pPr>
        <w:pStyle w:val="Compact"/>
        <w:numPr>
          <w:ilvl w:val="0"/>
          <w:numId w:val="33"/>
        </w:numPr>
      </w:pPr>
      <w:r w:rsidRPr="00234C43">
        <w:t>Pre-Start Inspection Checklist</w:t>
      </w:r>
    </w:p>
    <w:p w14:paraId="7B92F391" w14:textId="77777777" w:rsidR="00B94DE7" w:rsidRPr="00234C43" w:rsidRDefault="00B94DE7" w:rsidP="00B94DE7">
      <w:pPr>
        <w:pStyle w:val="FirstParagraph"/>
      </w:pPr>
      <w:r w:rsidRPr="00234C43">
        <w:rPr>
          <w:b/>
          <w:bCs/>
        </w:rPr>
        <w:t>Note:</w:t>
      </w:r>
      <w:r w:rsidRPr="00234C43">
        <w:t xml:space="preserve"> No operation shall commence until all safety checks, inspections, and approvals have been completed and verified by the responsible supervisor.</w:t>
      </w:r>
    </w:p>
    <w:p w14:paraId="0EF5DDE7" w14:textId="4F970D0B" w:rsidR="00B94DE7" w:rsidRPr="00234C43" w:rsidRDefault="00B94DE7" w:rsidP="00B94DE7">
      <w:pPr>
        <w:jc w:val="right"/>
        <w:rPr>
          <w:rFonts w:ascii="Arial" w:hAnsi="Arial"/>
        </w:rPr>
      </w:pPr>
      <w:r w:rsidRPr="00234C43">
        <w:rPr>
          <w:rFonts w:ascii="Arial" w:hAnsi="Arial"/>
          <w:b/>
          <w:bCs/>
        </w:rPr>
        <w:t>ملاحظة</w:t>
      </w:r>
      <w:r w:rsidRPr="00234C43">
        <w:rPr>
          <w:b/>
          <w:bCs/>
        </w:rPr>
        <w:t>:</w:t>
      </w:r>
      <w:r w:rsidRPr="00234C43">
        <w:t xml:space="preserve"> </w:t>
      </w:r>
      <w:r w:rsidRPr="00234C43">
        <w:rPr>
          <w:rFonts w:ascii="Arial" w:hAnsi="Arial"/>
        </w:rPr>
        <w:t>لا</w:t>
      </w:r>
      <w:r w:rsidRPr="00234C43">
        <w:t xml:space="preserve"> </w:t>
      </w:r>
      <w:r w:rsidRPr="00234C43">
        <w:rPr>
          <w:rFonts w:ascii="Arial" w:hAnsi="Arial"/>
        </w:rPr>
        <w:t>يجوز</w:t>
      </w:r>
      <w:r w:rsidRPr="00234C43">
        <w:t xml:space="preserve"> </w:t>
      </w:r>
      <w:r w:rsidRPr="00234C43">
        <w:rPr>
          <w:rFonts w:ascii="Arial" w:hAnsi="Arial"/>
        </w:rPr>
        <w:t>البدء</w:t>
      </w:r>
      <w:r w:rsidRPr="00234C43">
        <w:t xml:space="preserve"> </w:t>
      </w:r>
      <w:r w:rsidRPr="00234C43">
        <w:rPr>
          <w:rFonts w:ascii="Arial" w:hAnsi="Arial"/>
        </w:rPr>
        <w:t>بأي</w:t>
      </w:r>
      <w:r w:rsidRPr="00234C43">
        <w:t xml:space="preserve"> </w:t>
      </w:r>
      <w:r w:rsidRPr="00234C43">
        <w:rPr>
          <w:rFonts w:ascii="Arial" w:hAnsi="Arial"/>
        </w:rPr>
        <w:t>عملية</w:t>
      </w:r>
      <w:r w:rsidRPr="00234C43">
        <w:t xml:space="preserve"> </w:t>
      </w:r>
      <w:r w:rsidRPr="00234C43">
        <w:rPr>
          <w:rFonts w:ascii="Arial" w:hAnsi="Arial"/>
        </w:rPr>
        <w:t>حتى</w:t>
      </w:r>
      <w:r w:rsidRPr="00234C43">
        <w:t xml:space="preserve"> </w:t>
      </w:r>
      <w:r w:rsidRPr="00234C43">
        <w:rPr>
          <w:rFonts w:ascii="Arial" w:hAnsi="Arial"/>
        </w:rPr>
        <w:t>يتم</w:t>
      </w:r>
      <w:r w:rsidRPr="00234C43">
        <w:t xml:space="preserve"> </w:t>
      </w:r>
      <w:r w:rsidRPr="00234C43">
        <w:rPr>
          <w:rFonts w:ascii="Arial" w:hAnsi="Arial"/>
        </w:rPr>
        <w:t>استكمال</w:t>
      </w:r>
      <w:r w:rsidRPr="00234C43">
        <w:t xml:space="preserve"> </w:t>
      </w:r>
      <w:r w:rsidRPr="00234C43">
        <w:rPr>
          <w:rFonts w:ascii="Arial" w:hAnsi="Arial"/>
        </w:rPr>
        <w:t>جميع</w:t>
      </w:r>
      <w:r w:rsidRPr="00234C43">
        <w:t xml:space="preserve"> </w:t>
      </w:r>
      <w:r w:rsidRPr="00234C43">
        <w:rPr>
          <w:rFonts w:ascii="Arial" w:hAnsi="Arial"/>
        </w:rPr>
        <w:t>الفحوصات</w:t>
      </w:r>
      <w:r w:rsidRPr="00234C43">
        <w:t xml:space="preserve"> </w:t>
      </w:r>
      <w:r w:rsidRPr="00234C43">
        <w:rPr>
          <w:rFonts w:ascii="Arial" w:hAnsi="Arial"/>
        </w:rPr>
        <w:t>وإجراءات</w:t>
      </w:r>
      <w:r w:rsidRPr="00234C43">
        <w:t xml:space="preserve"> </w:t>
      </w:r>
      <w:r w:rsidRPr="00234C43">
        <w:rPr>
          <w:rFonts w:ascii="Arial" w:hAnsi="Arial"/>
        </w:rPr>
        <w:t>السلامة</w:t>
      </w:r>
      <w:r w:rsidRPr="00234C43">
        <w:t xml:space="preserve"> </w:t>
      </w:r>
      <w:r w:rsidRPr="00234C43">
        <w:rPr>
          <w:rFonts w:ascii="Arial" w:hAnsi="Arial"/>
        </w:rPr>
        <w:t>والحصول</w:t>
      </w:r>
      <w:r w:rsidRPr="00234C43">
        <w:t xml:space="preserve"> </w:t>
      </w:r>
      <w:r w:rsidRPr="00234C43">
        <w:rPr>
          <w:rFonts w:ascii="Arial" w:hAnsi="Arial"/>
        </w:rPr>
        <w:t>على</w:t>
      </w:r>
      <w:r w:rsidRPr="00234C43">
        <w:t xml:space="preserve"> </w:t>
      </w:r>
      <w:r w:rsidRPr="00234C43">
        <w:rPr>
          <w:rFonts w:ascii="Arial" w:hAnsi="Arial"/>
        </w:rPr>
        <w:t>موافقة</w:t>
      </w:r>
      <w:r w:rsidRPr="00234C43">
        <w:t xml:space="preserve"> </w:t>
      </w:r>
      <w:r w:rsidRPr="00234C43">
        <w:rPr>
          <w:rFonts w:ascii="Arial" w:hAnsi="Arial"/>
        </w:rPr>
        <w:t>المشرف</w:t>
      </w:r>
      <w:r w:rsidRPr="00234C43">
        <w:t xml:space="preserve"> </w:t>
      </w:r>
      <w:r w:rsidRPr="00234C43">
        <w:rPr>
          <w:rFonts w:ascii="Arial" w:hAnsi="Arial"/>
        </w:rPr>
        <w:t>المسؤول</w:t>
      </w:r>
    </w:p>
    <w:p w14:paraId="002B93D5" w14:textId="77777777" w:rsidR="00725E72" w:rsidRPr="00234C43" w:rsidRDefault="00725E72" w:rsidP="00725E72">
      <w:pPr>
        <w:rPr>
          <w:rtl/>
          <w:lang w:bidi="ar-SY"/>
        </w:rPr>
      </w:pPr>
    </w:p>
    <w:p w14:paraId="344E913A" w14:textId="77777777" w:rsidR="009348E4" w:rsidRPr="00234C43" w:rsidRDefault="009348E4" w:rsidP="00F67C17">
      <w:pPr>
        <w:pStyle w:val="Heading1"/>
      </w:pPr>
      <w:bookmarkStart w:id="86" w:name="_Toc236009145"/>
      <w:r w:rsidRPr="00234C43">
        <w:t>8. Risk Assessment Register</w:t>
      </w:r>
      <w:bookmarkEnd w:id="86"/>
    </w:p>
    <w:p w14:paraId="45263297" w14:textId="77777777" w:rsidR="009348E4" w:rsidRPr="00234C43" w:rsidRDefault="009348E4" w:rsidP="00F67C17">
      <w:pPr>
        <w:pStyle w:val="Heading1"/>
        <w:bidi/>
      </w:pPr>
      <w:bookmarkStart w:id="87" w:name="_Toc236009146"/>
      <w:r w:rsidRPr="00234C43">
        <w:t>سجل تقييم المخاطر</w:t>
      </w:r>
      <w:bookmarkEnd w:id="87"/>
    </w:p>
    <w:p w14:paraId="656FA07F" w14:textId="77777777" w:rsidR="009348E4" w:rsidRPr="00234C43" w:rsidRDefault="009348E4" w:rsidP="009348E4">
      <w:pPr>
        <w:pStyle w:val="Heading2"/>
      </w:pPr>
      <w:bookmarkStart w:id="88" w:name="_Toc236009147"/>
      <w:r w:rsidRPr="00234C43">
        <w:t>Activity:</w:t>
      </w:r>
      <w:bookmarkEnd w:id="88"/>
    </w:p>
    <w:p w14:paraId="066D1995" w14:textId="77777777" w:rsidR="009348E4" w:rsidRPr="00234C43" w:rsidRDefault="009348E4" w:rsidP="009348E4">
      <w:pPr>
        <w:pStyle w:val="FirstParagraph"/>
      </w:pPr>
      <w:r w:rsidRPr="00234C43">
        <w:rPr>
          <w:b/>
          <w:bCs/>
        </w:rPr>
        <w:t>Pulling &amp; Running Operations – Operational Activities</w:t>
      </w:r>
    </w:p>
    <w:tbl>
      <w:tblPr>
        <w:tblStyle w:val="Table"/>
        <w:tblpPr w:leftFromText="180" w:rightFromText="180" w:vertAnchor="text" w:horzAnchor="margin" w:tblpY="87"/>
        <w:tblW w:w="5323" w:type="pct"/>
        <w:tblLayout w:type="fixed"/>
        <w:tblLook w:val="0020" w:firstRow="1" w:lastRow="0" w:firstColumn="0" w:lastColumn="0" w:noHBand="0" w:noVBand="0"/>
      </w:tblPr>
      <w:tblGrid>
        <w:gridCol w:w="524"/>
        <w:gridCol w:w="1140"/>
        <w:gridCol w:w="1229"/>
        <w:gridCol w:w="1580"/>
        <w:gridCol w:w="2371"/>
        <w:gridCol w:w="614"/>
        <w:gridCol w:w="790"/>
        <w:gridCol w:w="702"/>
        <w:gridCol w:w="1053"/>
        <w:gridCol w:w="1495"/>
      </w:tblGrid>
      <w:tr w:rsidR="00EB4D83" w:rsidRPr="00234C43" w14:paraId="323CCC7E" w14:textId="77777777" w:rsidTr="000B6E13">
        <w:trPr>
          <w:cnfStyle w:val="100000000000" w:firstRow="1" w:lastRow="0" w:firstColumn="0" w:lastColumn="0" w:oddVBand="0" w:evenVBand="0" w:oddHBand="0" w:evenHBand="0" w:firstRowFirstColumn="0" w:firstRowLastColumn="0" w:lastRowFirstColumn="0" w:lastRowLastColumn="0"/>
          <w:trHeight w:val="735"/>
          <w:tblHeader/>
        </w:trPr>
        <w:tc>
          <w:tcPr>
            <w:tcW w:w="524" w:type="dxa"/>
          </w:tcPr>
          <w:p w14:paraId="280264EB" w14:textId="77777777" w:rsidR="00EB4D83" w:rsidRPr="00234C43" w:rsidRDefault="00EB4D83" w:rsidP="000B6E13">
            <w:pPr>
              <w:pStyle w:val="Compact"/>
              <w:rPr>
                <w:sz w:val="20"/>
                <w:szCs w:val="20"/>
              </w:rPr>
            </w:pPr>
            <w:r w:rsidRPr="00234C43">
              <w:rPr>
                <w:sz w:val="20"/>
                <w:szCs w:val="20"/>
              </w:rPr>
              <w:t>No.</w:t>
            </w:r>
          </w:p>
        </w:tc>
        <w:tc>
          <w:tcPr>
            <w:tcW w:w="1140" w:type="dxa"/>
          </w:tcPr>
          <w:p w14:paraId="7EE652D9" w14:textId="77777777" w:rsidR="00EB4D83" w:rsidRPr="00234C43" w:rsidRDefault="00EB4D83" w:rsidP="000B6E13">
            <w:pPr>
              <w:pStyle w:val="Compact"/>
              <w:rPr>
                <w:sz w:val="20"/>
                <w:szCs w:val="20"/>
              </w:rPr>
            </w:pPr>
            <w:r w:rsidRPr="00234C43">
              <w:rPr>
                <w:sz w:val="20"/>
                <w:szCs w:val="20"/>
              </w:rPr>
              <w:t>Task / المهمة</w:t>
            </w:r>
          </w:p>
        </w:tc>
        <w:tc>
          <w:tcPr>
            <w:tcW w:w="1229" w:type="dxa"/>
          </w:tcPr>
          <w:p w14:paraId="650559F9" w14:textId="77777777" w:rsidR="00EB4D83" w:rsidRPr="00234C43" w:rsidRDefault="00EB4D83" w:rsidP="000B6E13">
            <w:pPr>
              <w:pStyle w:val="Compact"/>
              <w:rPr>
                <w:sz w:val="20"/>
                <w:szCs w:val="20"/>
              </w:rPr>
            </w:pPr>
            <w:r w:rsidRPr="00234C43">
              <w:rPr>
                <w:sz w:val="20"/>
                <w:szCs w:val="20"/>
              </w:rPr>
              <w:t>Hazard / الخطر</w:t>
            </w:r>
          </w:p>
        </w:tc>
        <w:tc>
          <w:tcPr>
            <w:tcW w:w="1580" w:type="dxa"/>
          </w:tcPr>
          <w:p w14:paraId="19598B23" w14:textId="77777777" w:rsidR="00EB4D83" w:rsidRPr="00234C43" w:rsidRDefault="00EB4D83" w:rsidP="000B6E13">
            <w:pPr>
              <w:pStyle w:val="Compact"/>
              <w:rPr>
                <w:sz w:val="20"/>
                <w:szCs w:val="20"/>
              </w:rPr>
            </w:pPr>
            <w:r w:rsidRPr="00234C43">
              <w:rPr>
                <w:sz w:val="20"/>
                <w:szCs w:val="20"/>
              </w:rPr>
              <w:t>Potential Consequences / العواقب المحتملة</w:t>
            </w:r>
          </w:p>
        </w:tc>
        <w:tc>
          <w:tcPr>
            <w:tcW w:w="2371" w:type="dxa"/>
          </w:tcPr>
          <w:p w14:paraId="1B3B83DA" w14:textId="77777777" w:rsidR="00EB4D83" w:rsidRPr="00234C43" w:rsidRDefault="00EB4D83" w:rsidP="000B6E13">
            <w:pPr>
              <w:pStyle w:val="Compact"/>
              <w:rPr>
                <w:sz w:val="20"/>
                <w:szCs w:val="20"/>
              </w:rPr>
            </w:pPr>
            <w:r w:rsidRPr="00234C43">
              <w:rPr>
                <w:sz w:val="20"/>
                <w:szCs w:val="20"/>
              </w:rPr>
              <w:t>Existing Control Measures / إجراءات التحكم الحالية</w:t>
            </w:r>
          </w:p>
        </w:tc>
        <w:tc>
          <w:tcPr>
            <w:tcW w:w="614" w:type="dxa"/>
          </w:tcPr>
          <w:p w14:paraId="553DF645" w14:textId="77777777" w:rsidR="00EB4D83" w:rsidRPr="00234C43" w:rsidRDefault="00EB4D83" w:rsidP="000B6E13">
            <w:pPr>
              <w:pStyle w:val="Compact"/>
              <w:jc w:val="right"/>
              <w:rPr>
                <w:sz w:val="20"/>
                <w:szCs w:val="20"/>
              </w:rPr>
            </w:pPr>
            <w:r w:rsidRPr="00234C43">
              <w:rPr>
                <w:sz w:val="20"/>
                <w:szCs w:val="20"/>
              </w:rPr>
              <w:t>Likelihood</w:t>
            </w:r>
          </w:p>
        </w:tc>
        <w:tc>
          <w:tcPr>
            <w:tcW w:w="790" w:type="dxa"/>
          </w:tcPr>
          <w:p w14:paraId="451D981F" w14:textId="77777777" w:rsidR="00EB4D83" w:rsidRPr="00234C43" w:rsidRDefault="00EB4D83" w:rsidP="000B6E13">
            <w:pPr>
              <w:pStyle w:val="Compact"/>
              <w:jc w:val="right"/>
              <w:rPr>
                <w:sz w:val="20"/>
                <w:szCs w:val="20"/>
              </w:rPr>
            </w:pPr>
            <w:r w:rsidRPr="00234C43">
              <w:rPr>
                <w:sz w:val="20"/>
                <w:szCs w:val="20"/>
              </w:rPr>
              <w:t>Severity</w:t>
            </w:r>
          </w:p>
        </w:tc>
        <w:tc>
          <w:tcPr>
            <w:tcW w:w="702" w:type="dxa"/>
          </w:tcPr>
          <w:p w14:paraId="1B61BC0C" w14:textId="77777777" w:rsidR="00EB4D83" w:rsidRPr="00234C43" w:rsidRDefault="00EB4D83" w:rsidP="000B6E13">
            <w:pPr>
              <w:pStyle w:val="Compact"/>
              <w:jc w:val="right"/>
              <w:rPr>
                <w:sz w:val="20"/>
                <w:szCs w:val="20"/>
              </w:rPr>
            </w:pPr>
            <w:r w:rsidRPr="00234C43">
              <w:rPr>
                <w:sz w:val="20"/>
                <w:szCs w:val="20"/>
              </w:rPr>
              <w:t>Risk</w:t>
            </w:r>
          </w:p>
        </w:tc>
        <w:tc>
          <w:tcPr>
            <w:tcW w:w="1053" w:type="dxa"/>
          </w:tcPr>
          <w:p w14:paraId="0F77E996" w14:textId="77777777" w:rsidR="00EB4D83" w:rsidRPr="00234C43" w:rsidRDefault="00EB4D83" w:rsidP="000B6E13">
            <w:pPr>
              <w:pStyle w:val="Compact"/>
              <w:jc w:val="right"/>
              <w:rPr>
                <w:sz w:val="20"/>
                <w:szCs w:val="20"/>
              </w:rPr>
            </w:pPr>
            <w:r w:rsidRPr="00234C43">
              <w:rPr>
                <w:sz w:val="20"/>
                <w:szCs w:val="20"/>
              </w:rPr>
              <w:t>Residual Risk</w:t>
            </w:r>
          </w:p>
        </w:tc>
        <w:tc>
          <w:tcPr>
            <w:tcW w:w="1495" w:type="dxa"/>
          </w:tcPr>
          <w:p w14:paraId="0648CF13" w14:textId="77777777" w:rsidR="00EB4D83" w:rsidRPr="00234C43" w:rsidRDefault="00EB4D83" w:rsidP="000B6E13">
            <w:pPr>
              <w:pStyle w:val="Compact"/>
              <w:rPr>
                <w:sz w:val="20"/>
                <w:szCs w:val="20"/>
              </w:rPr>
            </w:pPr>
            <w:r w:rsidRPr="00234C43">
              <w:rPr>
                <w:sz w:val="20"/>
                <w:szCs w:val="20"/>
              </w:rPr>
              <w:t>Responsible Person</w:t>
            </w:r>
          </w:p>
        </w:tc>
      </w:tr>
      <w:tr w:rsidR="00EB4D83" w:rsidRPr="00234C43" w14:paraId="2B68F5E5" w14:textId="77777777" w:rsidTr="000B6E13">
        <w:trPr>
          <w:trHeight w:val="759"/>
        </w:trPr>
        <w:tc>
          <w:tcPr>
            <w:tcW w:w="524" w:type="dxa"/>
          </w:tcPr>
          <w:p w14:paraId="617DC747" w14:textId="77777777" w:rsidR="00EB4D83" w:rsidRPr="00234C43" w:rsidRDefault="00EB4D83" w:rsidP="000B6E13">
            <w:pPr>
              <w:pStyle w:val="Compact"/>
              <w:rPr>
                <w:sz w:val="20"/>
                <w:szCs w:val="20"/>
              </w:rPr>
            </w:pPr>
            <w:r w:rsidRPr="00234C43">
              <w:rPr>
                <w:sz w:val="20"/>
                <w:szCs w:val="20"/>
              </w:rPr>
              <w:t>1</w:t>
            </w:r>
          </w:p>
        </w:tc>
        <w:tc>
          <w:tcPr>
            <w:tcW w:w="1140" w:type="dxa"/>
          </w:tcPr>
          <w:p w14:paraId="3152CFE7" w14:textId="77777777" w:rsidR="00EB4D83" w:rsidRPr="00234C43" w:rsidRDefault="00EB4D83" w:rsidP="000B6E13">
            <w:pPr>
              <w:pStyle w:val="Compact"/>
              <w:rPr>
                <w:sz w:val="20"/>
                <w:szCs w:val="20"/>
              </w:rPr>
            </w:pPr>
            <w:r w:rsidRPr="00234C43">
              <w:rPr>
                <w:sz w:val="20"/>
                <w:szCs w:val="20"/>
              </w:rPr>
              <w:t>Pulling &amp; Running Tubulars</w:t>
            </w:r>
          </w:p>
        </w:tc>
        <w:tc>
          <w:tcPr>
            <w:tcW w:w="1229" w:type="dxa"/>
          </w:tcPr>
          <w:p w14:paraId="50FE93FA" w14:textId="77777777" w:rsidR="00EB4D83" w:rsidRPr="00234C43" w:rsidRDefault="00EB4D83" w:rsidP="000B6E13">
            <w:pPr>
              <w:pStyle w:val="Compact"/>
              <w:rPr>
                <w:sz w:val="20"/>
                <w:szCs w:val="20"/>
              </w:rPr>
            </w:pPr>
            <w:r w:rsidRPr="00234C43">
              <w:rPr>
                <w:sz w:val="20"/>
                <w:szCs w:val="20"/>
              </w:rPr>
              <w:t>Suspended load</w:t>
            </w:r>
          </w:p>
        </w:tc>
        <w:tc>
          <w:tcPr>
            <w:tcW w:w="1580" w:type="dxa"/>
          </w:tcPr>
          <w:p w14:paraId="517FCD76" w14:textId="77777777" w:rsidR="00EB4D83" w:rsidRPr="00234C43" w:rsidRDefault="00EB4D83" w:rsidP="000B6E13">
            <w:pPr>
              <w:pStyle w:val="Compact"/>
              <w:rPr>
                <w:sz w:val="20"/>
                <w:szCs w:val="20"/>
              </w:rPr>
            </w:pPr>
            <w:r w:rsidRPr="00234C43">
              <w:rPr>
                <w:sz w:val="20"/>
                <w:szCs w:val="20"/>
              </w:rPr>
              <w:t>Fatal injury or equipment damage</w:t>
            </w:r>
          </w:p>
        </w:tc>
        <w:tc>
          <w:tcPr>
            <w:tcW w:w="2371" w:type="dxa"/>
          </w:tcPr>
          <w:p w14:paraId="2EFA1A6F" w14:textId="77777777" w:rsidR="00EB4D83" w:rsidRPr="00234C43" w:rsidRDefault="00EB4D83" w:rsidP="000B6E13">
            <w:pPr>
              <w:pStyle w:val="Compact"/>
              <w:rPr>
                <w:sz w:val="20"/>
                <w:szCs w:val="20"/>
              </w:rPr>
            </w:pPr>
            <w:r w:rsidRPr="00234C43">
              <w:rPr>
                <w:sz w:val="20"/>
                <w:szCs w:val="20"/>
              </w:rPr>
              <w:t>Certified lifting equipment, exclusion zone, qualified banksman</w:t>
            </w:r>
          </w:p>
        </w:tc>
        <w:tc>
          <w:tcPr>
            <w:tcW w:w="614" w:type="dxa"/>
          </w:tcPr>
          <w:p w14:paraId="4BD4E3BF" w14:textId="77777777" w:rsidR="00EB4D83" w:rsidRPr="00234C43" w:rsidRDefault="00EB4D83" w:rsidP="000B6E13">
            <w:pPr>
              <w:pStyle w:val="Compact"/>
              <w:jc w:val="right"/>
              <w:rPr>
                <w:sz w:val="20"/>
                <w:szCs w:val="20"/>
              </w:rPr>
            </w:pPr>
            <w:r w:rsidRPr="00234C43">
              <w:rPr>
                <w:sz w:val="20"/>
                <w:szCs w:val="20"/>
              </w:rPr>
              <w:t>4</w:t>
            </w:r>
          </w:p>
        </w:tc>
        <w:tc>
          <w:tcPr>
            <w:tcW w:w="790" w:type="dxa"/>
          </w:tcPr>
          <w:p w14:paraId="413204E8" w14:textId="77777777" w:rsidR="00EB4D83" w:rsidRPr="00234C43" w:rsidRDefault="00EB4D83" w:rsidP="000B6E13">
            <w:pPr>
              <w:pStyle w:val="Compact"/>
              <w:jc w:val="right"/>
              <w:rPr>
                <w:sz w:val="20"/>
                <w:szCs w:val="20"/>
              </w:rPr>
            </w:pPr>
            <w:r w:rsidRPr="00234C43">
              <w:rPr>
                <w:sz w:val="20"/>
                <w:szCs w:val="20"/>
              </w:rPr>
              <w:t>5</w:t>
            </w:r>
          </w:p>
        </w:tc>
        <w:tc>
          <w:tcPr>
            <w:tcW w:w="702" w:type="dxa"/>
          </w:tcPr>
          <w:p w14:paraId="36F30F0D" w14:textId="77777777" w:rsidR="00EB4D83" w:rsidRPr="00234C43" w:rsidRDefault="00EB4D83" w:rsidP="000B6E13">
            <w:pPr>
              <w:pStyle w:val="Compact"/>
              <w:jc w:val="right"/>
              <w:rPr>
                <w:sz w:val="20"/>
                <w:szCs w:val="20"/>
              </w:rPr>
            </w:pPr>
            <w:r w:rsidRPr="00234C43">
              <w:rPr>
                <w:sz w:val="20"/>
                <w:szCs w:val="20"/>
              </w:rPr>
              <w:t>20</w:t>
            </w:r>
          </w:p>
        </w:tc>
        <w:tc>
          <w:tcPr>
            <w:tcW w:w="1053" w:type="dxa"/>
          </w:tcPr>
          <w:p w14:paraId="2595263D" w14:textId="77777777" w:rsidR="00EB4D83" w:rsidRPr="00234C43" w:rsidRDefault="00EB4D83" w:rsidP="000B6E13">
            <w:pPr>
              <w:pStyle w:val="Compact"/>
              <w:jc w:val="right"/>
              <w:rPr>
                <w:sz w:val="20"/>
                <w:szCs w:val="20"/>
              </w:rPr>
            </w:pPr>
            <w:r w:rsidRPr="00234C43">
              <w:rPr>
                <w:sz w:val="20"/>
                <w:szCs w:val="20"/>
              </w:rPr>
              <w:t>5</w:t>
            </w:r>
          </w:p>
        </w:tc>
        <w:tc>
          <w:tcPr>
            <w:tcW w:w="1495" w:type="dxa"/>
          </w:tcPr>
          <w:p w14:paraId="65E8B4B2" w14:textId="77777777" w:rsidR="00EB4D83" w:rsidRPr="00234C43" w:rsidRDefault="00EB4D83" w:rsidP="000B6E13">
            <w:pPr>
              <w:pStyle w:val="Compact"/>
              <w:rPr>
                <w:sz w:val="20"/>
                <w:szCs w:val="20"/>
              </w:rPr>
            </w:pPr>
            <w:r w:rsidRPr="00234C43">
              <w:rPr>
                <w:sz w:val="20"/>
                <w:szCs w:val="20"/>
              </w:rPr>
              <w:t>Lifting Supervisor</w:t>
            </w:r>
          </w:p>
        </w:tc>
      </w:tr>
      <w:tr w:rsidR="00EB4D83" w:rsidRPr="00234C43" w14:paraId="30016905" w14:textId="77777777" w:rsidTr="000B6E13">
        <w:trPr>
          <w:trHeight w:val="759"/>
        </w:trPr>
        <w:tc>
          <w:tcPr>
            <w:tcW w:w="524" w:type="dxa"/>
          </w:tcPr>
          <w:p w14:paraId="74AE14E0" w14:textId="77777777" w:rsidR="00EB4D83" w:rsidRPr="00234C43" w:rsidRDefault="00EB4D83" w:rsidP="000B6E13">
            <w:pPr>
              <w:pStyle w:val="Compact"/>
              <w:rPr>
                <w:sz w:val="20"/>
                <w:szCs w:val="20"/>
              </w:rPr>
            </w:pPr>
            <w:r w:rsidRPr="00234C43">
              <w:rPr>
                <w:sz w:val="20"/>
                <w:szCs w:val="20"/>
              </w:rPr>
              <w:t>2</w:t>
            </w:r>
          </w:p>
        </w:tc>
        <w:tc>
          <w:tcPr>
            <w:tcW w:w="1140" w:type="dxa"/>
          </w:tcPr>
          <w:p w14:paraId="5563C88A" w14:textId="77777777" w:rsidR="00EB4D83" w:rsidRPr="00234C43" w:rsidRDefault="00EB4D83" w:rsidP="000B6E13">
            <w:pPr>
              <w:pStyle w:val="Compact"/>
              <w:rPr>
                <w:sz w:val="20"/>
                <w:szCs w:val="20"/>
              </w:rPr>
            </w:pPr>
            <w:r w:rsidRPr="00234C43">
              <w:rPr>
                <w:sz w:val="20"/>
                <w:szCs w:val="20"/>
              </w:rPr>
              <w:t>Handling Tubulars</w:t>
            </w:r>
          </w:p>
        </w:tc>
        <w:tc>
          <w:tcPr>
            <w:tcW w:w="1229" w:type="dxa"/>
          </w:tcPr>
          <w:p w14:paraId="70113703" w14:textId="77777777" w:rsidR="00EB4D83" w:rsidRPr="00234C43" w:rsidRDefault="00EB4D83" w:rsidP="000B6E13">
            <w:pPr>
              <w:pStyle w:val="Compact"/>
              <w:rPr>
                <w:sz w:val="20"/>
                <w:szCs w:val="20"/>
              </w:rPr>
            </w:pPr>
            <w:r w:rsidRPr="00234C43">
              <w:rPr>
                <w:sz w:val="20"/>
                <w:szCs w:val="20"/>
              </w:rPr>
              <w:t>Pinch points</w:t>
            </w:r>
          </w:p>
        </w:tc>
        <w:tc>
          <w:tcPr>
            <w:tcW w:w="1580" w:type="dxa"/>
          </w:tcPr>
          <w:p w14:paraId="5F7868F8" w14:textId="77777777" w:rsidR="00EB4D83" w:rsidRPr="00234C43" w:rsidRDefault="00EB4D83" w:rsidP="000B6E13">
            <w:pPr>
              <w:pStyle w:val="Compact"/>
              <w:rPr>
                <w:sz w:val="20"/>
                <w:szCs w:val="20"/>
              </w:rPr>
            </w:pPr>
            <w:r w:rsidRPr="00234C43">
              <w:rPr>
                <w:sz w:val="20"/>
                <w:szCs w:val="20"/>
              </w:rPr>
              <w:t>Hand and finger injuries</w:t>
            </w:r>
          </w:p>
        </w:tc>
        <w:tc>
          <w:tcPr>
            <w:tcW w:w="2371" w:type="dxa"/>
          </w:tcPr>
          <w:p w14:paraId="295FEE1A" w14:textId="77777777" w:rsidR="00EB4D83" w:rsidRPr="00234C43" w:rsidRDefault="00EB4D83" w:rsidP="000B6E13">
            <w:pPr>
              <w:pStyle w:val="Compact"/>
              <w:rPr>
                <w:sz w:val="20"/>
                <w:szCs w:val="20"/>
              </w:rPr>
            </w:pPr>
            <w:r w:rsidRPr="00234C43">
              <w:rPr>
                <w:sz w:val="20"/>
                <w:szCs w:val="20"/>
              </w:rPr>
              <w:t>Keep hands clear, use handling tools and cut-resistant gloves</w:t>
            </w:r>
          </w:p>
        </w:tc>
        <w:tc>
          <w:tcPr>
            <w:tcW w:w="614" w:type="dxa"/>
          </w:tcPr>
          <w:p w14:paraId="603E2686"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4B58BCAB" w14:textId="77777777" w:rsidR="00EB4D83" w:rsidRPr="00234C43" w:rsidRDefault="00EB4D83" w:rsidP="000B6E13">
            <w:pPr>
              <w:pStyle w:val="Compact"/>
              <w:jc w:val="right"/>
              <w:rPr>
                <w:sz w:val="20"/>
                <w:szCs w:val="20"/>
              </w:rPr>
            </w:pPr>
            <w:r w:rsidRPr="00234C43">
              <w:rPr>
                <w:sz w:val="20"/>
                <w:szCs w:val="20"/>
              </w:rPr>
              <w:t>4</w:t>
            </w:r>
          </w:p>
        </w:tc>
        <w:tc>
          <w:tcPr>
            <w:tcW w:w="702" w:type="dxa"/>
          </w:tcPr>
          <w:p w14:paraId="264ACBBB" w14:textId="77777777" w:rsidR="00EB4D83" w:rsidRPr="00234C43" w:rsidRDefault="00EB4D83" w:rsidP="000B6E13">
            <w:pPr>
              <w:pStyle w:val="Compact"/>
              <w:jc w:val="right"/>
              <w:rPr>
                <w:sz w:val="20"/>
                <w:szCs w:val="20"/>
              </w:rPr>
            </w:pPr>
            <w:r w:rsidRPr="00234C43">
              <w:rPr>
                <w:sz w:val="20"/>
                <w:szCs w:val="20"/>
              </w:rPr>
              <w:t>12</w:t>
            </w:r>
          </w:p>
        </w:tc>
        <w:tc>
          <w:tcPr>
            <w:tcW w:w="1053" w:type="dxa"/>
          </w:tcPr>
          <w:p w14:paraId="1E769615" w14:textId="77777777" w:rsidR="00EB4D83" w:rsidRPr="00234C43" w:rsidRDefault="00EB4D83" w:rsidP="000B6E13">
            <w:pPr>
              <w:pStyle w:val="Compact"/>
              <w:jc w:val="right"/>
              <w:rPr>
                <w:sz w:val="20"/>
                <w:szCs w:val="20"/>
              </w:rPr>
            </w:pPr>
            <w:r w:rsidRPr="00234C43">
              <w:rPr>
                <w:sz w:val="20"/>
                <w:szCs w:val="20"/>
              </w:rPr>
              <w:t>3</w:t>
            </w:r>
          </w:p>
        </w:tc>
        <w:tc>
          <w:tcPr>
            <w:tcW w:w="1495" w:type="dxa"/>
          </w:tcPr>
          <w:p w14:paraId="4668729A" w14:textId="77777777" w:rsidR="00EB4D83" w:rsidRPr="00234C43" w:rsidRDefault="00EB4D83" w:rsidP="000B6E13">
            <w:pPr>
              <w:pStyle w:val="Compact"/>
              <w:rPr>
                <w:sz w:val="20"/>
                <w:szCs w:val="20"/>
              </w:rPr>
            </w:pPr>
            <w:r w:rsidRPr="00234C43">
              <w:rPr>
                <w:sz w:val="20"/>
                <w:szCs w:val="20"/>
              </w:rPr>
              <w:t>Operator</w:t>
            </w:r>
          </w:p>
        </w:tc>
      </w:tr>
      <w:tr w:rsidR="00EB4D83" w:rsidRPr="00234C43" w14:paraId="02867BD7" w14:textId="77777777" w:rsidTr="000B6E13">
        <w:trPr>
          <w:trHeight w:val="746"/>
        </w:trPr>
        <w:tc>
          <w:tcPr>
            <w:tcW w:w="524" w:type="dxa"/>
          </w:tcPr>
          <w:p w14:paraId="4126ADF2" w14:textId="77777777" w:rsidR="00EB4D83" w:rsidRPr="00234C43" w:rsidRDefault="00EB4D83" w:rsidP="000B6E13">
            <w:pPr>
              <w:pStyle w:val="Compact"/>
              <w:rPr>
                <w:sz w:val="20"/>
                <w:szCs w:val="20"/>
              </w:rPr>
            </w:pPr>
            <w:r w:rsidRPr="00234C43">
              <w:rPr>
                <w:sz w:val="20"/>
                <w:szCs w:val="20"/>
              </w:rPr>
              <w:lastRenderedPageBreak/>
              <w:t>3</w:t>
            </w:r>
          </w:p>
        </w:tc>
        <w:tc>
          <w:tcPr>
            <w:tcW w:w="1140" w:type="dxa"/>
          </w:tcPr>
          <w:p w14:paraId="03EC018C" w14:textId="77777777" w:rsidR="00EB4D83" w:rsidRPr="00234C43" w:rsidRDefault="00EB4D83" w:rsidP="000B6E13">
            <w:pPr>
              <w:pStyle w:val="Compact"/>
              <w:rPr>
                <w:sz w:val="20"/>
                <w:szCs w:val="20"/>
              </w:rPr>
            </w:pPr>
            <w:r w:rsidRPr="00234C43">
              <w:rPr>
                <w:sz w:val="20"/>
                <w:szCs w:val="20"/>
              </w:rPr>
              <w:t>Operating Hydraulic Equipment</w:t>
            </w:r>
          </w:p>
        </w:tc>
        <w:tc>
          <w:tcPr>
            <w:tcW w:w="1229" w:type="dxa"/>
          </w:tcPr>
          <w:p w14:paraId="1004092A" w14:textId="77777777" w:rsidR="00EB4D83" w:rsidRPr="00234C43" w:rsidRDefault="00EB4D83" w:rsidP="000B6E13">
            <w:pPr>
              <w:pStyle w:val="Compact"/>
              <w:rPr>
                <w:sz w:val="20"/>
                <w:szCs w:val="20"/>
              </w:rPr>
            </w:pPr>
            <w:r w:rsidRPr="00234C43">
              <w:rPr>
                <w:sz w:val="20"/>
                <w:szCs w:val="20"/>
              </w:rPr>
              <w:t>High hydraulic pressure</w:t>
            </w:r>
          </w:p>
        </w:tc>
        <w:tc>
          <w:tcPr>
            <w:tcW w:w="1580" w:type="dxa"/>
          </w:tcPr>
          <w:p w14:paraId="05E057AB" w14:textId="77777777" w:rsidR="00EB4D83" w:rsidRPr="00234C43" w:rsidRDefault="00EB4D83" w:rsidP="000B6E13">
            <w:pPr>
              <w:pStyle w:val="Compact"/>
              <w:rPr>
                <w:sz w:val="20"/>
                <w:szCs w:val="20"/>
              </w:rPr>
            </w:pPr>
            <w:r w:rsidRPr="00234C43">
              <w:rPr>
                <w:sz w:val="20"/>
                <w:szCs w:val="20"/>
              </w:rPr>
              <w:t>Hose rupture, oil injection injury</w:t>
            </w:r>
          </w:p>
        </w:tc>
        <w:tc>
          <w:tcPr>
            <w:tcW w:w="2371" w:type="dxa"/>
          </w:tcPr>
          <w:p w14:paraId="0A8FF292" w14:textId="77777777" w:rsidR="00EB4D83" w:rsidRPr="00234C43" w:rsidRDefault="00EB4D83" w:rsidP="000B6E13">
            <w:pPr>
              <w:pStyle w:val="Compact"/>
              <w:rPr>
                <w:sz w:val="20"/>
                <w:szCs w:val="20"/>
              </w:rPr>
            </w:pPr>
            <w:r w:rsidRPr="00234C43">
              <w:rPr>
                <w:sz w:val="20"/>
                <w:szCs w:val="20"/>
              </w:rPr>
              <w:t>Monitor pressure gauges, inspect hoses, stay within operating limits</w:t>
            </w:r>
          </w:p>
        </w:tc>
        <w:tc>
          <w:tcPr>
            <w:tcW w:w="614" w:type="dxa"/>
          </w:tcPr>
          <w:p w14:paraId="4F598E66"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39B8C435" w14:textId="77777777" w:rsidR="00EB4D83" w:rsidRPr="00234C43" w:rsidRDefault="00EB4D83" w:rsidP="000B6E13">
            <w:pPr>
              <w:pStyle w:val="Compact"/>
              <w:jc w:val="right"/>
              <w:rPr>
                <w:sz w:val="20"/>
                <w:szCs w:val="20"/>
              </w:rPr>
            </w:pPr>
            <w:r w:rsidRPr="00234C43">
              <w:rPr>
                <w:sz w:val="20"/>
                <w:szCs w:val="20"/>
              </w:rPr>
              <w:t>5</w:t>
            </w:r>
          </w:p>
        </w:tc>
        <w:tc>
          <w:tcPr>
            <w:tcW w:w="702" w:type="dxa"/>
          </w:tcPr>
          <w:p w14:paraId="004C0757" w14:textId="77777777" w:rsidR="00EB4D83" w:rsidRPr="00234C43" w:rsidRDefault="00EB4D83" w:rsidP="000B6E13">
            <w:pPr>
              <w:pStyle w:val="Compact"/>
              <w:jc w:val="right"/>
              <w:rPr>
                <w:sz w:val="20"/>
                <w:szCs w:val="20"/>
              </w:rPr>
            </w:pPr>
            <w:r w:rsidRPr="00234C43">
              <w:rPr>
                <w:sz w:val="20"/>
                <w:szCs w:val="20"/>
              </w:rPr>
              <w:t>15</w:t>
            </w:r>
          </w:p>
        </w:tc>
        <w:tc>
          <w:tcPr>
            <w:tcW w:w="1053" w:type="dxa"/>
          </w:tcPr>
          <w:p w14:paraId="7FC23F29" w14:textId="77777777" w:rsidR="00EB4D83" w:rsidRPr="00234C43" w:rsidRDefault="00EB4D83" w:rsidP="000B6E13">
            <w:pPr>
              <w:pStyle w:val="Compact"/>
              <w:jc w:val="right"/>
              <w:rPr>
                <w:sz w:val="20"/>
                <w:szCs w:val="20"/>
              </w:rPr>
            </w:pPr>
            <w:r w:rsidRPr="00234C43">
              <w:rPr>
                <w:sz w:val="20"/>
                <w:szCs w:val="20"/>
              </w:rPr>
              <w:t>5</w:t>
            </w:r>
          </w:p>
        </w:tc>
        <w:tc>
          <w:tcPr>
            <w:tcW w:w="1495" w:type="dxa"/>
          </w:tcPr>
          <w:p w14:paraId="59FE0EB1" w14:textId="77777777" w:rsidR="00EB4D83" w:rsidRPr="00234C43" w:rsidRDefault="00EB4D83" w:rsidP="000B6E13">
            <w:pPr>
              <w:pStyle w:val="Compact"/>
              <w:rPr>
                <w:sz w:val="20"/>
                <w:szCs w:val="20"/>
              </w:rPr>
            </w:pPr>
            <w:r w:rsidRPr="00234C43">
              <w:rPr>
                <w:sz w:val="20"/>
                <w:szCs w:val="20"/>
              </w:rPr>
              <w:t>Operator</w:t>
            </w:r>
          </w:p>
        </w:tc>
      </w:tr>
      <w:tr w:rsidR="00EB4D83" w:rsidRPr="00234C43" w14:paraId="635937B4" w14:textId="77777777" w:rsidTr="000B6E13">
        <w:trPr>
          <w:trHeight w:val="759"/>
        </w:trPr>
        <w:tc>
          <w:tcPr>
            <w:tcW w:w="524" w:type="dxa"/>
          </w:tcPr>
          <w:p w14:paraId="7C498AEB" w14:textId="77777777" w:rsidR="00EB4D83" w:rsidRPr="00234C43" w:rsidRDefault="00EB4D83" w:rsidP="000B6E13">
            <w:pPr>
              <w:pStyle w:val="Compact"/>
              <w:rPr>
                <w:sz w:val="20"/>
                <w:szCs w:val="20"/>
              </w:rPr>
            </w:pPr>
            <w:r w:rsidRPr="00234C43">
              <w:rPr>
                <w:sz w:val="20"/>
                <w:szCs w:val="20"/>
              </w:rPr>
              <w:t>4</w:t>
            </w:r>
          </w:p>
        </w:tc>
        <w:tc>
          <w:tcPr>
            <w:tcW w:w="1140" w:type="dxa"/>
          </w:tcPr>
          <w:p w14:paraId="2C6352D5" w14:textId="77777777" w:rsidR="00EB4D83" w:rsidRPr="00234C43" w:rsidRDefault="00EB4D83" w:rsidP="000B6E13">
            <w:pPr>
              <w:pStyle w:val="Compact"/>
              <w:rPr>
                <w:sz w:val="20"/>
                <w:szCs w:val="20"/>
              </w:rPr>
            </w:pPr>
            <w:r w:rsidRPr="00234C43">
              <w:rPr>
                <w:sz w:val="20"/>
                <w:szCs w:val="20"/>
              </w:rPr>
              <w:t>Rotating Equipment</w:t>
            </w:r>
          </w:p>
        </w:tc>
        <w:tc>
          <w:tcPr>
            <w:tcW w:w="1229" w:type="dxa"/>
          </w:tcPr>
          <w:p w14:paraId="796D90B7" w14:textId="77777777" w:rsidR="00EB4D83" w:rsidRPr="00234C43" w:rsidRDefault="00EB4D83" w:rsidP="000B6E13">
            <w:pPr>
              <w:pStyle w:val="Compact"/>
              <w:rPr>
                <w:sz w:val="20"/>
                <w:szCs w:val="20"/>
              </w:rPr>
            </w:pPr>
            <w:r w:rsidRPr="00234C43">
              <w:rPr>
                <w:sz w:val="20"/>
                <w:szCs w:val="20"/>
              </w:rPr>
              <w:t>Entanglement</w:t>
            </w:r>
          </w:p>
        </w:tc>
        <w:tc>
          <w:tcPr>
            <w:tcW w:w="1580" w:type="dxa"/>
          </w:tcPr>
          <w:p w14:paraId="7B55A66D" w14:textId="77777777" w:rsidR="00EB4D83" w:rsidRPr="00234C43" w:rsidRDefault="00EB4D83" w:rsidP="000B6E13">
            <w:pPr>
              <w:pStyle w:val="Compact"/>
              <w:rPr>
                <w:sz w:val="20"/>
                <w:szCs w:val="20"/>
              </w:rPr>
            </w:pPr>
            <w:r w:rsidRPr="00234C43">
              <w:rPr>
                <w:sz w:val="20"/>
                <w:szCs w:val="20"/>
              </w:rPr>
              <w:t>Serious injury</w:t>
            </w:r>
          </w:p>
        </w:tc>
        <w:tc>
          <w:tcPr>
            <w:tcW w:w="2371" w:type="dxa"/>
          </w:tcPr>
          <w:p w14:paraId="1FDE9DCF" w14:textId="77777777" w:rsidR="00EB4D83" w:rsidRPr="00234C43" w:rsidRDefault="00EB4D83" w:rsidP="000B6E13">
            <w:pPr>
              <w:pStyle w:val="Compact"/>
              <w:rPr>
                <w:sz w:val="20"/>
                <w:szCs w:val="20"/>
              </w:rPr>
            </w:pPr>
            <w:r w:rsidRPr="00234C43">
              <w:rPr>
                <w:sz w:val="20"/>
                <w:szCs w:val="20"/>
              </w:rPr>
              <w:t>Keep loose clothing away, install guards, maintain safe distance</w:t>
            </w:r>
          </w:p>
        </w:tc>
        <w:tc>
          <w:tcPr>
            <w:tcW w:w="614" w:type="dxa"/>
          </w:tcPr>
          <w:p w14:paraId="3A58CB91"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7B864A72" w14:textId="77777777" w:rsidR="00EB4D83" w:rsidRPr="00234C43" w:rsidRDefault="00EB4D83" w:rsidP="000B6E13">
            <w:pPr>
              <w:pStyle w:val="Compact"/>
              <w:jc w:val="right"/>
              <w:rPr>
                <w:sz w:val="20"/>
                <w:szCs w:val="20"/>
              </w:rPr>
            </w:pPr>
            <w:r w:rsidRPr="00234C43">
              <w:rPr>
                <w:sz w:val="20"/>
                <w:szCs w:val="20"/>
              </w:rPr>
              <w:t>5</w:t>
            </w:r>
          </w:p>
        </w:tc>
        <w:tc>
          <w:tcPr>
            <w:tcW w:w="702" w:type="dxa"/>
          </w:tcPr>
          <w:p w14:paraId="69E2F045" w14:textId="77777777" w:rsidR="00EB4D83" w:rsidRPr="00234C43" w:rsidRDefault="00EB4D83" w:rsidP="000B6E13">
            <w:pPr>
              <w:pStyle w:val="Compact"/>
              <w:jc w:val="right"/>
              <w:rPr>
                <w:sz w:val="20"/>
                <w:szCs w:val="20"/>
              </w:rPr>
            </w:pPr>
            <w:r w:rsidRPr="00234C43">
              <w:rPr>
                <w:sz w:val="20"/>
                <w:szCs w:val="20"/>
              </w:rPr>
              <w:t>15</w:t>
            </w:r>
          </w:p>
        </w:tc>
        <w:tc>
          <w:tcPr>
            <w:tcW w:w="1053" w:type="dxa"/>
          </w:tcPr>
          <w:p w14:paraId="422886D2" w14:textId="77777777" w:rsidR="00EB4D83" w:rsidRPr="00234C43" w:rsidRDefault="00EB4D83" w:rsidP="000B6E13">
            <w:pPr>
              <w:pStyle w:val="Compact"/>
              <w:jc w:val="right"/>
              <w:rPr>
                <w:sz w:val="20"/>
                <w:szCs w:val="20"/>
              </w:rPr>
            </w:pPr>
            <w:r w:rsidRPr="00234C43">
              <w:rPr>
                <w:sz w:val="20"/>
                <w:szCs w:val="20"/>
              </w:rPr>
              <w:t>4</w:t>
            </w:r>
          </w:p>
        </w:tc>
        <w:tc>
          <w:tcPr>
            <w:tcW w:w="1495" w:type="dxa"/>
          </w:tcPr>
          <w:p w14:paraId="27C8F484" w14:textId="77777777" w:rsidR="00EB4D83" w:rsidRPr="00234C43" w:rsidRDefault="00EB4D83" w:rsidP="000B6E13">
            <w:pPr>
              <w:pStyle w:val="Compact"/>
              <w:rPr>
                <w:sz w:val="20"/>
                <w:szCs w:val="20"/>
              </w:rPr>
            </w:pPr>
            <w:r w:rsidRPr="00234C43">
              <w:rPr>
                <w:sz w:val="20"/>
                <w:szCs w:val="20"/>
              </w:rPr>
              <w:t>Operator</w:t>
            </w:r>
          </w:p>
        </w:tc>
      </w:tr>
      <w:tr w:rsidR="00EB4D83" w:rsidRPr="00234C43" w14:paraId="7E65BBBF" w14:textId="77777777" w:rsidTr="000B6E13">
        <w:trPr>
          <w:trHeight w:val="746"/>
        </w:trPr>
        <w:tc>
          <w:tcPr>
            <w:tcW w:w="524" w:type="dxa"/>
          </w:tcPr>
          <w:p w14:paraId="70BAE6BB" w14:textId="77777777" w:rsidR="00EB4D83" w:rsidRPr="00234C43" w:rsidRDefault="00EB4D83" w:rsidP="000B6E13">
            <w:pPr>
              <w:pStyle w:val="Compact"/>
              <w:rPr>
                <w:sz w:val="20"/>
                <w:szCs w:val="20"/>
              </w:rPr>
            </w:pPr>
            <w:r w:rsidRPr="00234C43">
              <w:rPr>
                <w:sz w:val="20"/>
                <w:szCs w:val="20"/>
              </w:rPr>
              <w:t>5</w:t>
            </w:r>
          </w:p>
        </w:tc>
        <w:tc>
          <w:tcPr>
            <w:tcW w:w="1140" w:type="dxa"/>
          </w:tcPr>
          <w:p w14:paraId="4D3274D1" w14:textId="77777777" w:rsidR="00EB4D83" w:rsidRPr="00234C43" w:rsidRDefault="00EB4D83" w:rsidP="000B6E13">
            <w:pPr>
              <w:pStyle w:val="Compact"/>
              <w:rPr>
                <w:sz w:val="20"/>
                <w:szCs w:val="20"/>
              </w:rPr>
            </w:pPr>
            <w:r w:rsidRPr="00234C43">
              <w:rPr>
                <w:sz w:val="20"/>
                <w:szCs w:val="20"/>
              </w:rPr>
              <w:t>Working at Height (if applicable)</w:t>
            </w:r>
          </w:p>
        </w:tc>
        <w:tc>
          <w:tcPr>
            <w:tcW w:w="1229" w:type="dxa"/>
          </w:tcPr>
          <w:p w14:paraId="23B84A86" w14:textId="77777777" w:rsidR="00EB4D83" w:rsidRPr="00234C43" w:rsidRDefault="00EB4D83" w:rsidP="000B6E13">
            <w:pPr>
              <w:pStyle w:val="Compact"/>
              <w:rPr>
                <w:sz w:val="20"/>
                <w:szCs w:val="20"/>
              </w:rPr>
            </w:pPr>
            <w:r w:rsidRPr="00234C43">
              <w:rPr>
                <w:sz w:val="20"/>
                <w:szCs w:val="20"/>
              </w:rPr>
              <w:t>Fall from height</w:t>
            </w:r>
          </w:p>
        </w:tc>
        <w:tc>
          <w:tcPr>
            <w:tcW w:w="1580" w:type="dxa"/>
          </w:tcPr>
          <w:p w14:paraId="700FACED" w14:textId="77777777" w:rsidR="00EB4D83" w:rsidRPr="00234C43" w:rsidRDefault="00EB4D83" w:rsidP="000B6E13">
            <w:pPr>
              <w:pStyle w:val="Compact"/>
              <w:rPr>
                <w:sz w:val="20"/>
                <w:szCs w:val="20"/>
              </w:rPr>
            </w:pPr>
            <w:r w:rsidRPr="00234C43">
              <w:rPr>
                <w:sz w:val="20"/>
                <w:szCs w:val="20"/>
              </w:rPr>
              <w:t>Serious injury or fatality</w:t>
            </w:r>
          </w:p>
        </w:tc>
        <w:tc>
          <w:tcPr>
            <w:tcW w:w="2371" w:type="dxa"/>
          </w:tcPr>
          <w:p w14:paraId="2469ED6C" w14:textId="77777777" w:rsidR="00EB4D83" w:rsidRPr="00234C43" w:rsidRDefault="00EB4D83" w:rsidP="000B6E13">
            <w:pPr>
              <w:pStyle w:val="Compact"/>
              <w:rPr>
                <w:sz w:val="20"/>
                <w:szCs w:val="20"/>
              </w:rPr>
            </w:pPr>
            <w:r w:rsidRPr="00234C43">
              <w:rPr>
                <w:sz w:val="20"/>
                <w:szCs w:val="20"/>
              </w:rPr>
              <w:t>Approved fall protection system and inspected anchor points</w:t>
            </w:r>
          </w:p>
        </w:tc>
        <w:tc>
          <w:tcPr>
            <w:tcW w:w="614" w:type="dxa"/>
          </w:tcPr>
          <w:p w14:paraId="0EC5FC50"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5C6D45C1" w14:textId="77777777" w:rsidR="00EB4D83" w:rsidRPr="00234C43" w:rsidRDefault="00EB4D83" w:rsidP="000B6E13">
            <w:pPr>
              <w:pStyle w:val="Compact"/>
              <w:jc w:val="right"/>
              <w:rPr>
                <w:sz w:val="20"/>
                <w:szCs w:val="20"/>
              </w:rPr>
            </w:pPr>
            <w:r w:rsidRPr="00234C43">
              <w:rPr>
                <w:sz w:val="20"/>
                <w:szCs w:val="20"/>
              </w:rPr>
              <w:t>5</w:t>
            </w:r>
          </w:p>
        </w:tc>
        <w:tc>
          <w:tcPr>
            <w:tcW w:w="702" w:type="dxa"/>
          </w:tcPr>
          <w:p w14:paraId="6719DBE5" w14:textId="77777777" w:rsidR="00EB4D83" w:rsidRPr="00234C43" w:rsidRDefault="00EB4D83" w:rsidP="000B6E13">
            <w:pPr>
              <w:pStyle w:val="Compact"/>
              <w:jc w:val="right"/>
              <w:rPr>
                <w:sz w:val="20"/>
                <w:szCs w:val="20"/>
              </w:rPr>
            </w:pPr>
            <w:r w:rsidRPr="00234C43">
              <w:rPr>
                <w:sz w:val="20"/>
                <w:szCs w:val="20"/>
              </w:rPr>
              <w:t>15</w:t>
            </w:r>
          </w:p>
        </w:tc>
        <w:tc>
          <w:tcPr>
            <w:tcW w:w="1053" w:type="dxa"/>
          </w:tcPr>
          <w:p w14:paraId="6615D7C6" w14:textId="77777777" w:rsidR="00EB4D83" w:rsidRPr="00234C43" w:rsidRDefault="00EB4D83" w:rsidP="000B6E13">
            <w:pPr>
              <w:pStyle w:val="Compact"/>
              <w:jc w:val="right"/>
              <w:rPr>
                <w:sz w:val="20"/>
                <w:szCs w:val="20"/>
              </w:rPr>
            </w:pPr>
            <w:r w:rsidRPr="00234C43">
              <w:rPr>
                <w:sz w:val="20"/>
                <w:szCs w:val="20"/>
              </w:rPr>
              <w:t>4</w:t>
            </w:r>
          </w:p>
        </w:tc>
        <w:tc>
          <w:tcPr>
            <w:tcW w:w="1495" w:type="dxa"/>
          </w:tcPr>
          <w:p w14:paraId="6F03C33C" w14:textId="77777777" w:rsidR="00EB4D83" w:rsidRPr="00234C43" w:rsidRDefault="00EB4D83" w:rsidP="000B6E13">
            <w:pPr>
              <w:pStyle w:val="Compact"/>
              <w:rPr>
                <w:sz w:val="20"/>
                <w:szCs w:val="20"/>
              </w:rPr>
            </w:pPr>
            <w:r w:rsidRPr="00234C43">
              <w:rPr>
                <w:sz w:val="20"/>
                <w:szCs w:val="20"/>
              </w:rPr>
              <w:t>Supervisor</w:t>
            </w:r>
          </w:p>
        </w:tc>
      </w:tr>
      <w:tr w:rsidR="00EB4D83" w:rsidRPr="00234C43" w14:paraId="5F768E9D" w14:textId="77777777" w:rsidTr="000B6E13">
        <w:trPr>
          <w:trHeight w:val="759"/>
        </w:trPr>
        <w:tc>
          <w:tcPr>
            <w:tcW w:w="524" w:type="dxa"/>
          </w:tcPr>
          <w:p w14:paraId="1FE07E68" w14:textId="77777777" w:rsidR="00EB4D83" w:rsidRPr="00234C43" w:rsidRDefault="00EB4D83" w:rsidP="000B6E13">
            <w:pPr>
              <w:pStyle w:val="Compact"/>
              <w:rPr>
                <w:sz w:val="20"/>
                <w:szCs w:val="20"/>
              </w:rPr>
            </w:pPr>
            <w:r w:rsidRPr="00234C43">
              <w:rPr>
                <w:sz w:val="20"/>
                <w:szCs w:val="20"/>
              </w:rPr>
              <w:t>6</w:t>
            </w:r>
          </w:p>
        </w:tc>
        <w:tc>
          <w:tcPr>
            <w:tcW w:w="1140" w:type="dxa"/>
          </w:tcPr>
          <w:p w14:paraId="025E248A" w14:textId="77777777" w:rsidR="00EB4D83" w:rsidRPr="00234C43" w:rsidRDefault="00EB4D83" w:rsidP="000B6E13">
            <w:pPr>
              <w:pStyle w:val="Compact"/>
              <w:rPr>
                <w:sz w:val="20"/>
                <w:szCs w:val="20"/>
              </w:rPr>
            </w:pPr>
            <w:r w:rsidRPr="00234C43">
              <w:rPr>
                <w:sz w:val="20"/>
                <w:szCs w:val="20"/>
              </w:rPr>
              <w:t>Manual Handling</w:t>
            </w:r>
          </w:p>
        </w:tc>
        <w:tc>
          <w:tcPr>
            <w:tcW w:w="1229" w:type="dxa"/>
          </w:tcPr>
          <w:p w14:paraId="70AC83EB" w14:textId="77777777" w:rsidR="00EB4D83" w:rsidRPr="00234C43" w:rsidRDefault="00EB4D83" w:rsidP="000B6E13">
            <w:pPr>
              <w:pStyle w:val="Compact"/>
              <w:rPr>
                <w:sz w:val="20"/>
                <w:szCs w:val="20"/>
              </w:rPr>
            </w:pPr>
            <w:r w:rsidRPr="00234C43">
              <w:rPr>
                <w:sz w:val="20"/>
                <w:szCs w:val="20"/>
              </w:rPr>
              <w:t>Musculoskeletal injury</w:t>
            </w:r>
          </w:p>
        </w:tc>
        <w:tc>
          <w:tcPr>
            <w:tcW w:w="1580" w:type="dxa"/>
          </w:tcPr>
          <w:p w14:paraId="254DBAA6" w14:textId="77777777" w:rsidR="00EB4D83" w:rsidRPr="00234C43" w:rsidRDefault="00EB4D83" w:rsidP="000B6E13">
            <w:pPr>
              <w:pStyle w:val="Compact"/>
              <w:rPr>
                <w:sz w:val="20"/>
                <w:szCs w:val="20"/>
              </w:rPr>
            </w:pPr>
            <w:r w:rsidRPr="00234C43">
              <w:rPr>
                <w:sz w:val="20"/>
                <w:szCs w:val="20"/>
              </w:rPr>
              <w:t>Back strain and sprains</w:t>
            </w:r>
          </w:p>
        </w:tc>
        <w:tc>
          <w:tcPr>
            <w:tcW w:w="2371" w:type="dxa"/>
          </w:tcPr>
          <w:p w14:paraId="31FE287B" w14:textId="77777777" w:rsidR="00EB4D83" w:rsidRPr="00234C43" w:rsidRDefault="00EB4D83" w:rsidP="000B6E13">
            <w:pPr>
              <w:pStyle w:val="Compact"/>
              <w:rPr>
                <w:sz w:val="20"/>
                <w:szCs w:val="20"/>
              </w:rPr>
            </w:pPr>
            <w:r w:rsidRPr="00234C43">
              <w:rPr>
                <w:sz w:val="20"/>
                <w:szCs w:val="20"/>
              </w:rPr>
              <w:t>Apply safe lifting techniques and use mechanical aids where possible</w:t>
            </w:r>
          </w:p>
        </w:tc>
        <w:tc>
          <w:tcPr>
            <w:tcW w:w="614" w:type="dxa"/>
          </w:tcPr>
          <w:p w14:paraId="7E63B6AB"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5263C2F8" w14:textId="77777777" w:rsidR="00EB4D83" w:rsidRPr="00234C43" w:rsidRDefault="00EB4D83" w:rsidP="000B6E13">
            <w:pPr>
              <w:pStyle w:val="Compact"/>
              <w:jc w:val="right"/>
              <w:rPr>
                <w:sz w:val="20"/>
                <w:szCs w:val="20"/>
              </w:rPr>
            </w:pPr>
            <w:r w:rsidRPr="00234C43">
              <w:rPr>
                <w:sz w:val="20"/>
                <w:szCs w:val="20"/>
              </w:rPr>
              <w:t>3</w:t>
            </w:r>
          </w:p>
        </w:tc>
        <w:tc>
          <w:tcPr>
            <w:tcW w:w="702" w:type="dxa"/>
          </w:tcPr>
          <w:p w14:paraId="583B7FE1" w14:textId="77777777" w:rsidR="00EB4D83" w:rsidRPr="00234C43" w:rsidRDefault="00EB4D83" w:rsidP="000B6E13">
            <w:pPr>
              <w:pStyle w:val="Compact"/>
              <w:jc w:val="right"/>
              <w:rPr>
                <w:sz w:val="20"/>
                <w:szCs w:val="20"/>
              </w:rPr>
            </w:pPr>
            <w:r w:rsidRPr="00234C43">
              <w:rPr>
                <w:sz w:val="20"/>
                <w:szCs w:val="20"/>
              </w:rPr>
              <w:t>9</w:t>
            </w:r>
          </w:p>
        </w:tc>
        <w:tc>
          <w:tcPr>
            <w:tcW w:w="1053" w:type="dxa"/>
          </w:tcPr>
          <w:p w14:paraId="7DA5C821" w14:textId="77777777" w:rsidR="00EB4D83" w:rsidRPr="00234C43" w:rsidRDefault="00EB4D83" w:rsidP="000B6E13">
            <w:pPr>
              <w:pStyle w:val="Compact"/>
              <w:jc w:val="right"/>
              <w:rPr>
                <w:sz w:val="20"/>
                <w:szCs w:val="20"/>
              </w:rPr>
            </w:pPr>
            <w:r w:rsidRPr="00234C43">
              <w:rPr>
                <w:sz w:val="20"/>
                <w:szCs w:val="20"/>
              </w:rPr>
              <w:t>3</w:t>
            </w:r>
          </w:p>
        </w:tc>
        <w:tc>
          <w:tcPr>
            <w:tcW w:w="1495" w:type="dxa"/>
          </w:tcPr>
          <w:p w14:paraId="5BFBA1AF" w14:textId="77777777" w:rsidR="00EB4D83" w:rsidRPr="00234C43" w:rsidRDefault="00EB4D83" w:rsidP="000B6E13">
            <w:pPr>
              <w:pStyle w:val="Compact"/>
              <w:rPr>
                <w:sz w:val="20"/>
                <w:szCs w:val="20"/>
              </w:rPr>
            </w:pPr>
            <w:r w:rsidRPr="00234C43">
              <w:rPr>
                <w:sz w:val="20"/>
                <w:szCs w:val="20"/>
              </w:rPr>
              <w:t>All Personnel</w:t>
            </w:r>
          </w:p>
        </w:tc>
      </w:tr>
      <w:tr w:rsidR="00EB4D83" w:rsidRPr="00234C43" w14:paraId="203D5122" w14:textId="77777777" w:rsidTr="000B6E13">
        <w:trPr>
          <w:trHeight w:val="518"/>
        </w:trPr>
        <w:tc>
          <w:tcPr>
            <w:tcW w:w="524" w:type="dxa"/>
          </w:tcPr>
          <w:p w14:paraId="624A0748" w14:textId="77777777" w:rsidR="00EB4D83" w:rsidRPr="00234C43" w:rsidRDefault="00EB4D83" w:rsidP="000B6E13">
            <w:pPr>
              <w:pStyle w:val="Compact"/>
              <w:rPr>
                <w:sz w:val="20"/>
                <w:szCs w:val="20"/>
              </w:rPr>
            </w:pPr>
            <w:r w:rsidRPr="00234C43">
              <w:rPr>
                <w:sz w:val="20"/>
                <w:szCs w:val="20"/>
              </w:rPr>
              <w:t>7</w:t>
            </w:r>
          </w:p>
        </w:tc>
        <w:tc>
          <w:tcPr>
            <w:tcW w:w="1140" w:type="dxa"/>
          </w:tcPr>
          <w:p w14:paraId="4D0644B9" w14:textId="77777777" w:rsidR="00EB4D83" w:rsidRPr="00234C43" w:rsidRDefault="00EB4D83" w:rsidP="000B6E13">
            <w:pPr>
              <w:pStyle w:val="Compact"/>
              <w:rPr>
                <w:sz w:val="20"/>
                <w:szCs w:val="20"/>
              </w:rPr>
            </w:pPr>
            <w:r w:rsidRPr="00234C43">
              <w:rPr>
                <w:sz w:val="20"/>
                <w:szCs w:val="20"/>
              </w:rPr>
              <w:t>Dropped Objects</w:t>
            </w:r>
          </w:p>
        </w:tc>
        <w:tc>
          <w:tcPr>
            <w:tcW w:w="1229" w:type="dxa"/>
          </w:tcPr>
          <w:p w14:paraId="048758CF" w14:textId="77777777" w:rsidR="00EB4D83" w:rsidRPr="00234C43" w:rsidRDefault="00EB4D83" w:rsidP="000B6E13">
            <w:pPr>
              <w:pStyle w:val="Compact"/>
              <w:rPr>
                <w:sz w:val="20"/>
                <w:szCs w:val="20"/>
              </w:rPr>
            </w:pPr>
            <w:r w:rsidRPr="00234C43">
              <w:rPr>
                <w:sz w:val="20"/>
                <w:szCs w:val="20"/>
              </w:rPr>
              <w:t>Falling tools or equipment</w:t>
            </w:r>
          </w:p>
        </w:tc>
        <w:tc>
          <w:tcPr>
            <w:tcW w:w="1580" w:type="dxa"/>
          </w:tcPr>
          <w:p w14:paraId="5766AA61" w14:textId="77777777" w:rsidR="00EB4D83" w:rsidRPr="00234C43" w:rsidRDefault="00EB4D83" w:rsidP="000B6E13">
            <w:pPr>
              <w:pStyle w:val="Compact"/>
              <w:rPr>
                <w:sz w:val="20"/>
                <w:szCs w:val="20"/>
              </w:rPr>
            </w:pPr>
            <w:r w:rsidRPr="00234C43">
              <w:rPr>
                <w:sz w:val="20"/>
                <w:szCs w:val="20"/>
              </w:rPr>
              <w:t>Injury to personnel below</w:t>
            </w:r>
          </w:p>
        </w:tc>
        <w:tc>
          <w:tcPr>
            <w:tcW w:w="2371" w:type="dxa"/>
          </w:tcPr>
          <w:p w14:paraId="18A33963" w14:textId="77777777" w:rsidR="00EB4D83" w:rsidRPr="00234C43" w:rsidRDefault="00EB4D83" w:rsidP="000B6E13">
            <w:pPr>
              <w:pStyle w:val="Compact"/>
              <w:rPr>
                <w:sz w:val="20"/>
                <w:szCs w:val="20"/>
              </w:rPr>
            </w:pPr>
            <w:r w:rsidRPr="00234C43">
              <w:rPr>
                <w:sz w:val="20"/>
                <w:szCs w:val="20"/>
              </w:rPr>
              <w:t>Secure all tools and establish exclusion zones</w:t>
            </w:r>
          </w:p>
        </w:tc>
        <w:tc>
          <w:tcPr>
            <w:tcW w:w="614" w:type="dxa"/>
          </w:tcPr>
          <w:p w14:paraId="48DD3EE4" w14:textId="77777777" w:rsidR="00EB4D83" w:rsidRPr="00234C43" w:rsidRDefault="00EB4D83" w:rsidP="000B6E13">
            <w:pPr>
              <w:pStyle w:val="Compact"/>
              <w:jc w:val="right"/>
              <w:rPr>
                <w:sz w:val="20"/>
                <w:szCs w:val="20"/>
              </w:rPr>
            </w:pPr>
            <w:r w:rsidRPr="00234C43">
              <w:rPr>
                <w:sz w:val="20"/>
                <w:szCs w:val="20"/>
              </w:rPr>
              <w:t>4</w:t>
            </w:r>
          </w:p>
        </w:tc>
        <w:tc>
          <w:tcPr>
            <w:tcW w:w="790" w:type="dxa"/>
          </w:tcPr>
          <w:p w14:paraId="6AC285F2" w14:textId="77777777" w:rsidR="00EB4D83" w:rsidRPr="00234C43" w:rsidRDefault="00EB4D83" w:rsidP="000B6E13">
            <w:pPr>
              <w:pStyle w:val="Compact"/>
              <w:jc w:val="right"/>
              <w:rPr>
                <w:sz w:val="20"/>
                <w:szCs w:val="20"/>
              </w:rPr>
            </w:pPr>
            <w:r w:rsidRPr="00234C43">
              <w:rPr>
                <w:sz w:val="20"/>
                <w:szCs w:val="20"/>
              </w:rPr>
              <w:t>5</w:t>
            </w:r>
          </w:p>
        </w:tc>
        <w:tc>
          <w:tcPr>
            <w:tcW w:w="702" w:type="dxa"/>
          </w:tcPr>
          <w:p w14:paraId="43997BF1" w14:textId="77777777" w:rsidR="00EB4D83" w:rsidRPr="00234C43" w:rsidRDefault="00EB4D83" w:rsidP="000B6E13">
            <w:pPr>
              <w:pStyle w:val="Compact"/>
              <w:jc w:val="right"/>
              <w:rPr>
                <w:sz w:val="20"/>
                <w:szCs w:val="20"/>
              </w:rPr>
            </w:pPr>
            <w:r w:rsidRPr="00234C43">
              <w:rPr>
                <w:sz w:val="20"/>
                <w:szCs w:val="20"/>
              </w:rPr>
              <w:t>20</w:t>
            </w:r>
          </w:p>
        </w:tc>
        <w:tc>
          <w:tcPr>
            <w:tcW w:w="1053" w:type="dxa"/>
          </w:tcPr>
          <w:p w14:paraId="72349D05" w14:textId="77777777" w:rsidR="00EB4D83" w:rsidRPr="00234C43" w:rsidRDefault="00EB4D83" w:rsidP="000B6E13">
            <w:pPr>
              <w:pStyle w:val="Compact"/>
              <w:jc w:val="right"/>
              <w:rPr>
                <w:sz w:val="20"/>
                <w:szCs w:val="20"/>
              </w:rPr>
            </w:pPr>
            <w:r w:rsidRPr="00234C43">
              <w:rPr>
                <w:sz w:val="20"/>
                <w:szCs w:val="20"/>
              </w:rPr>
              <w:t>5</w:t>
            </w:r>
          </w:p>
        </w:tc>
        <w:tc>
          <w:tcPr>
            <w:tcW w:w="1495" w:type="dxa"/>
          </w:tcPr>
          <w:p w14:paraId="6778CC2A" w14:textId="77777777" w:rsidR="00EB4D83" w:rsidRPr="00234C43" w:rsidRDefault="00EB4D83" w:rsidP="000B6E13">
            <w:pPr>
              <w:pStyle w:val="Compact"/>
              <w:rPr>
                <w:sz w:val="20"/>
                <w:szCs w:val="20"/>
              </w:rPr>
            </w:pPr>
            <w:r w:rsidRPr="00234C43">
              <w:rPr>
                <w:sz w:val="20"/>
                <w:szCs w:val="20"/>
              </w:rPr>
              <w:t>All Personnel</w:t>
            </w:r>
          </w:p>
        </w:tc>
      </w:tr>
      <w:tr w:rsidR="00EB4D83" w:rsidRPr="00234C43" w14:paraId="530EE6A8" w14:textId="77777777" w:rsidTr="000B6E13">
        <w:trPr>
          <w:trHeight w:val="1447"/>
        </w:trPr>
        <w:tc>
          <w:tcPr>
            <w:tcW w:w="524" w:type="dxa"/>
          </w:tcPr>
          <w:p w14:paraId="6B5E5213" w14:textId="77777777" w:rsidR="00EB4D83" w:rsidRPr="00234C43" w:rsidRDefault="00EB4D83" w:rsidP="000B6E13">
            <w:pPr>
              <w:pStyle w:val="Compact"/>
              <w:rPr>
                <w:sz w:val="20"/>
                <w:szCs w:val="20"/>
              </w:rPr>
            </w:pPr>
            <w:r w:rsidRPr="00234C43">
              <w:rPr>
                <w:sz w:val="20"/>
                <w:szCs w:val="20"/>
              </w:rPr>
              <w:t>8</w:t>
            </w:r>
          </w:p>
        </w:tc>
        <w:tc>
          <w:tcPr>
            <w:tcW w:w="1140" w:type="dxa"/>
          </w:tcPr>
          <w:p w14:paraId="1C7FA31B" w14:textId="77777777" w:rsidR="00EB4D83" w:rsidRPr="00234C43" w:rsidRDefault="00EB4D83" w:rsidP="000B6E13">
            <w:pPr>
              <w:pStyle w:val="Compact"/>
              <w:rPr>
                <w:sz w:val="20"/>
                <w:szCs w:val="20"/>
              </w:rPr>
            </w:pPr>
            <w:r w:rsidRPr="00234C43">
              <w:rPr>
                <w:sz w:val="20"/>
                <w:szCs w:val="20"/>
              </w:rPr>
              <w:t>Hydraulic Oil Leak</w:t>
            </w:r>
          </w:p>
        </w:tc>
        <w:tc>
          <w:tcPr>
            <w:tcW w:w="1229" w:type="dxa"/>
          </w:tcPr>
          <w:p w14:paraId="67A1148E" w14:textId="77777777" w:rsidR="00EB4D83" w:rsidRPr="00234C43" w:rsidRDefault="00EB4D83" w:rsidP="000B6E13">
            <w:pPr>
              <w:pStyle w:val="Compact"/>
              <w:rPr>
                <w:sz w:val="20"/>
                <w:szCs w:val="20"/>
              </w:rPr>
            </w:pPr>
            <w:r w:rsidRPr="00234C43">
              <w:rPr>
                <w:sz w:val="20"/>
                <w:szCs w:val="20"/>
              </w:rPr>
              <w:t>Slip hazard and environmental contamination</w:t>
            </w:r>
          </w:p>
        </w:tc>
        <w:tc>
          <w:tcPr>
            <w:tcW w:w="1580" w:type="dxa"/>
          </w:tcPr>
          <w:p w14:paraId="299E6BF2" w14:textId="77777777" w:rsidR="00EB4D83" w:rsidRPr="00234C43" w:rsidRDefault="00EB4D83" w:rsidP="000B6E13">
            <w:pPr>
              <w:pStyle w:val="Compact"/>
              <w:rPr>
                <w:sz w:val="20"/>
                <w:szCs w:val="20"/>
              </w:rPr>
            </w:pPr>
            <w:r w:rsidRPr="00234C43">
              <w:rPr>
                <w:sz w:val="20"/>
                <w:szCs w:val="20"/>
              </w:rPr>
              <w:t>Personnel injury and pollution</w:t>
            </w:r>
          </w:p>
        </w:tc>
        <w:tc>
          <w:tcPr>
            <w:tcW w:w="2371" w:type="dxa"/>
          </w:tcPr>
          <w:p w14:paraId="3D9FED05" w14:textId="77777777" w:rsidR="00EB4D83" w:rsidRPr="00234C43" w:rsidRDefault="00EB4D83" w:rsidP="000B6E13">
            <w:pPr>
              <w:pStyle w:val="Compact"/>
              <w:rPr>
                <w:sz w:val="20"/>
                <w:szCs w:val="20"/>
              </w:rPr>
            </w:pPr>
            <w:r w:rsidRPr="00234C43">
              <w:rPr>
                <w:sz w:val="20"/>
                <w:szCs w:val="20"/>
              </w:rPr>
              <w:t>Stop operation, contain spill, clean immediately</w:t>
            </w:r>
          </w:p>
        </w:tc>
        <w:tc>
          <w:tcPr>
            <w:tcW w:w="614" w:type="dxa"/>
          </w:tcPr>
          <w:p w14:paraId="3B54A4F2" w14:textId="77777777" w:rsidR="00EB4D83" w:rsidRPr="00234C43" w:rsidRDefault="00EB4D83" w:rsidP="000B6E13">
            <w:pPr>
              <w:pStyle w:val="Compact"/>
              <w:jc w:val="right"/>
              <w:rPr>
                <w:sz w:val="20"/>
                <w:szCs w:val="20"/>
              </w:rPr>
            </w:pPr>
            <w:r w:rsidRPr="00234C43">
              <w:rPr>
                <w:sz w:val="20"/>
                <w:szCs w:val="20"/>
              </w:rPr>
              <w:t>3</w:t>
            </w:r>
          </w:p>
        </w:tc>
        <w:tc>
          <w:tcPr>
            <w:tcW w:w="790" w:type="dxa"/>
          </w:tcPr>
          <w:p w14:paraId="3948A05F" w14:textId="77777777" w:rsidR="00EB4D83" w:rsidRPr="00234C43" w:rsidRDefault="00EB4D83" w:rsidP="000B6E13">
            <w:pPr>
              <w:pStyle w:val="Compact"/>
              <w:jc w:val="right"/>
              <w:rPr>
                <w:sz w:val="20"/>
                <w:szCs w:val="20"/>
              </w:rPr>
            </w:pPr>
            <w:r w:rsidRPr="00234C43">
              <w:rPr>
                <w:sz w:val="20"/>
                <w:szCs w:val="20"/>
              </w:rPr>
              <w:t>4</w:t>
            </w:r>
          </w:p>
        </w:tc>
        <w:tc>
          <w:tcPr>
            <w:tcW w:w="702" w:type="dxa"/>
          </w:tcPr>
          <w:p w14:paraId="323D28CA" w14:textId="77777777" w:rsidR="00EB4D83" w:rsidRPr="00234C43" w:rsidRDefault="00EB4D83" w:rsidP="000B6E13">
            <w:pPr>
              <w:pStyle w:val="Compact"/>
              <w:jc w:val="right"/>
              <w:rPr>
                <w:sz w:val="20"/>
                <w:szCs w:val="20"/>
              </w:rPr>
            </w:pPr>
            <w:r w:rsidRPr="00234C43">
              <w:rPr>
                <w:sz w:val="20"/>
                <w:szCs w:val="20"/>
              </w:rPr>
              <w:t>12</w:t>
            </w:r>
          </w:p>
        </w:tc>
        <w:tc>
          <w:tcPr>
            <w:tcW w:w="1053" w:type="dxa"/>
          </w:tcPr>
          <w:p w14:paraId="6F52A3C6" w14:textId="77777777" w:rsidR="00EB4D83" w:rsidRPr="00234C43" w:rsidRDefault="00EB4D83" w:rsidP="000B6E13">
            <w:pPr>
              <w:pStyle w:val="Compact"/>
              <w:jc w:val="right"/>
              <w:rPr>
                <w:sz w:val="20"/>
                <w:szCs w:val="20"/>
              </w:rPr>
            </w:pPr>
            <w:r w:rsidRPr="00234C43">
              <w:rPr>
                <w:sz w:val="20"/>
                <w:szCs w:val="20"/>
              </w:rPr>
              <w:t>3</w:t>
            </w:r>
          </w:p>
        </w:tc>
        <w:tc>
          <w:tcPr>
            <w:tcW w:w="1495" w:type="dxa"/>
          </w:tcPr>
          <w:p w14:paraId="5061CD54" w14:textId="77777777" w:rsidR="00EB4D83" w:rsidRPr="00234C43" w:rsidRDefault="00EB4D83" w:rsidP="000B6E13">
            <w:pPr>
              <w:pStyle w:val="Compact"/>
              <w:rPr>
                <w:sz w:val="20"/>
                <w:szCs w:val="20"/>
              </w:rPr>
            </w:pPr>
            <w:r w:rsidRPr="00234C43">
              <w:rPr>
                <w:sz w:val="20"/>
                <w:szCs w:val="20"/>
              </w:rPr>
              <w:t>HSE Officer</w:t>
            </w:r>
          </w:p>
        </w:tc>
      </w:tr>
      <w:tr w:rsidR="00EB4D83" w:rsidRPr="00234C43" w14:paraId="0710A8FA" w14:textId="77777777" w:rsidTr="000B6E13">
        <w:trPr>
          <w:trHeight w:val="1072"/>
        </w:trPr>
        <w:tc>
          <w:tcPr>
            <w:tcW w:w="524" w:type="dxa"/>
          </w:tcPr>
          <w:p w14:paraId="7DB39E62" w14:textId="77777777" w:rsidR="00EB4D83" w:rsidRPr="00234C43" w:rsidRDefault="00EB4D83" w:rsidP="000B6E13">
            <w:pPr>
              <w:pStyle w:val="Compact"/>
              <w:rPr>
                <w:sz w:val="22"/>
                <w:szCs w:val="22"/>
              </w:rPr>
            </w:pPr>
            <w:r w:rsidRPr="00234C43">
              <w:rPr>
                <w:sz w:val="22"/>
                <w:szCs w:val="22"/>
              </w:rPr>
              <w:t>9</w:t>
            </w:r>
          </w:p>
        </w:tc>
        <w:tc>
          <w:tcPr>
            <w:tcW w:w="1140" w:type="dxa"/>
          </w:tcPr>
          <w:p w14:paraId="6ED01042" w14:textId="77777777" w:rsidR="00EB4D83" w:rsidRPr="00234C43" w:rsidRDefault="00EB4D83" w:rsidP="000B6E13">
            <w:pPr>
              <w:pStyle w:val="Compact"/>
              <w:rPr>
                <w:sz w:val="22"/>
                <w:szCs w:val="22"/>
              </w:rPr>
            </w:pPr>
            <w:r w:rsidRPr="00234C43">
              <w:rPr>
                <w:sz w:val="22"/>
                <w:szCs w:val="22"/>
              </w:rPr>
              <w:t>Unexpected Equipment Failure</w:t>
            </w:r>
          </w:p>
        </w:tc>
        <w:tc>
          <w:tcPr>
            <w:tcW w:w="1229" w:type="dxa"/>
          </w:tcPr>
          <w:p w14:paraId="3F0C9B27" w14:textId="77777777" w:rsidR="00EB4D83" w:rsidRPr="00234C43" w:rsidRDefault="00EB4D83" w:rsidP="000B6E13">
            <w:pPr>
              <w:pStyle w:val="Compact"/>
              <w:rPr>
                <w:sz w:val="22"/>
                <w:szCs w:val="22"/>
              </w:rPr>
            </w:pPr>
            <w:r w:rsidRPr="00234C43">
              <w:rPr>
                <w:sz w:val="22"/>
                <w:szCs w:val="22"/>
              </w:rPr>
              <w:t>Mechanical breakdown</w:t>
            </w:r>
          </w:p>
        </w:tc>
        <w:tc>
          <w:tcPr>
            <w:tcW w:w="1580" w:type="dxa"/>
          </w:tcPr>
          <w:p w14:paraId="61A905A7" w14:textId="77777777" w:rsidR="00EB4D83" w:rsidRPr="00234C43" w:rsidRDefault="00EB4D83" w:rsidP="000B6E13">
            <w:pPr>
              <w:pStyle w:val="Compact"/>
              <w:rPr>
                <w:sz w:val="22"/>
                <w:szCs w:val="22"/>
              </w:rPr>
            </w:pPr>
            <w:r w:rsidRPr="00234C43">
              <w:rPr>
                <w:sz w:val="22"/>
                <w:szCs w:val="22"/>
              </w:rPr>
              <w:t>Equipment damage and personnel injury</w:t>
            </w:r>
          </w:p>
        </w:tc>
        <w:tc>
          <w:tcPr>
            <w:tcW w:w="2371" w:type="dxa"/>
          </w:tcPr>
          <w:p w14:paraId="2C4AB362" w14:textId="77777777" w:rsidR="00EB4D83" w:rsidRPr="00234C43" w:rsidRDefault="00EB4D83" w:rsidP="000B6E13">
            <w:pPr>
              <w:pStyle w:val="Compact"/>
              <w:rPr>
                <w:sz w:val="22"/>
                <w:szCs w:val="22"/>
              </w:rPr>
            </w:pPr>
            <w:r w:rsidRPr="00033C7D">
              <w:rPr>
                <w:sz w:val="20"/>
                <w:szCs w:val="20"/>
              </w:rPr>
              <w:t>Stop operation immediately and isolate equipment</w:t>
            </w:r>
          </w:p>
        </w:tc>
        <w:tc>
          <w:tcPr>
            <w:tcW w:w="614" w:type="dxa"/>
          </w:tcPr>
          <w:p w14:paraId="48D076AA" w14:textId="77777777" w:rsidR="00EB4D83" w:rsidRPr="00234C43" w:rsidRDefault="00EB4D83" w:rsidP="000B6E13">
            <w:pPr>
              <w:pStyle w:val="Compact"/>
              <w:jc w:val="right"/>
              <w:rPr>
                <w:sz w:val="22"/>
                <w:szCs w:val="22"/>
              </w:rPr>
            </w:pPr>
            <w:r w:rsidRPr="00234C43">
              <w:rPr>
                <w:sz w:val="22"/>
                <w:szCs w:val="22"/>
              </w:rPr>
              <w:t>3</w:t>
            </w:r>
          </w:p>
        </w:tc>
        <w:tc>
          <w:tcPr>
            <w:tcW w:w="790" w:type="dxa"/>
          </w:tcPr>
          <w:p w14:paraId="00653D37" w14:textId="77777777" w:rsidR="00EB4D83" w:rsidRPr="00234C43" w:rsidRDefault="00EB4D83" w:rsidP="000B6E13">
            <w:pPr>
              <w:pStyle w:val="Compact"/>
              <w:jc w:val="right"/>
              <w:rPr>
                <w:sz w:val="22"/>
                <w:szCs w:val="22"/>
              </w:rPr>
            </w:pPr>
            <w:r w:rsidRPr="00234C43">
              <w:rPr>
                <w:sz w:val="22"/>
                <w:szCs w:val="22"/>
              </w:rPr>
              <w:t>5</w:t>
            </w:r>
          </w:p>
        </w:tc>
        <w:tc>
          <w:tcPr>
            <w:tcW w:w="702" w:type="dxa"/>
          </w:tcPr>
          <w:p w14:paraId="46EA1835" w14:textId="77777777" w:rsidR="00EB4D83" w:rsidRPr="00234C43" w:rsidRDefault="00EB4D83" w:rsidP="000B6E13">
            <w:pPr>
              <w:pStyle w:val="Compact"/>
              <w:jc w:val="right"/>
              <w:rPr>
                <w:sz w:val="22"/>
                <w:szCs w:val="22"/>
              </w:rPr>
            </w:pPr>
            <w:r w:rsidRPr="00234C43">
              <w:rPr>
                <w:sz w:val="22"/>
                <w:szCs w:val="22"/>
              </w:rPr>
              <w:t>15</w:t>
            </w:r>
          </w:p>
        </w:tc>
        <w:tc>
          <w:tcPr>
            <w:tcW w:w="1053" w:type="dxa"/>
          </w:tcPr>
          <w:p w14:paraId="1DAF900F" w14:textId="77777777" w:rsidR="00EB4D83" w:rsidRPr="00234C43" w:rsidRDefault="00EB4D83" w:rsidP="000B6E13">
            <w:pPr>
              <w:pStyle w:val="Compact"/>
              <w:jc w:val="right"/>
              <w:rPr>
                <w:sz w:val="22"/>
                <w:szCs w:val="22"/>
              </w:rPr>
            </w:pPr>
            <w:r w:rsidRPr="00234C43">
              <w:rPr>
                <w:sz w:val="22"/>
                <w:szCs w:val="22"/>
              </w:rPr>
              <w:t>4</w:t>
            </w:r>
          </w:p>
        </w:tc>
        <w:tc>
          <w:tcPr>
            <w:tcW w:w="1495" w:type="dxa"/>
          </w:tcPr>
          <w:p w14:paraId="73365967" w14:textId="77777777" w:rsidR="00EB4D83" w:rsidRPr="00234C43" w:rsidRDefault="00EB4D83" w:rsidP="000B6E13">
            <w:pPr>
              <w:pStyle w:val="Compact"/>
              <w:rPr>
                <w:sz w:val="22"/>
                <w:szCs w:val="22"/>
              </w:rPr>
            </w:pPr>
            <w:r w:rsidRPr="00234C43">
              <w:rPr>
                <w:sz w:val="22"/>
                <w:szCs w:val="22"/>
              </w:rPr>
              <w:t>Supervisor</w:t>
            </w:r>
          </w:p>
        </w:tc>
      </w:tr>
      <w:tr w:rsidR="00EB4D83" w:rsidRPr="00234C43" w14:paraId="4B595636" w14:textId="77777777" w:rsidTr="000B6E13">
        <w:trPr>
          <w:trHeight w:val="819"/>
        </w:trPr>
        <w:tc>
          <w:tcPr>
            <w:tcW w:w="524" w:type="dxa"/>
          </w:tcPr>
          <w:p w14:paraId="252F294E" w14:textId="77777777" w:rsidR="00EB4D83" w:rsidRPr="00234C43" w:rsidRDefault="00EB4D83" w:rsidP="000B6E13">
            <w:pPr>
              <w:pStyle w:val="Compact"/>
              <w:rPr>
                <w:sz w:val="22"/>
                <w:szCs w:val="22"/>
              </w:rPr>
            </w:pPr>
            <w:r w:rsidRPr="00234C43">
              <w:rPr>
                <w:sz w:val="22"/>
                <w:szCs w:val="22"/>
              </w:rPr>
              <w:t>10</w:t>
            </w:r>
          </w:p>
        </w:tc>
        <w:tc>
          <w:tcPr>
            <w:tcW w:w="1140" w:type="dxa"/>
          </w:tcPr>
          <w:p w14:paraId="1D506ECE" w14:textId="77777777" w:rsidR="00EB4D83" w:rsidRPr="00234C43" w:rsidRDefault="00EB4D83" w:rsidP="000B6E13">
            <w:pPr>
              <w:pStyle w:val="Compact"/>
              <w:rPr>
                <w:sz w:val="22"/>
                <w:szCs w:val="22"/>
              </w:rPr>
            </w:pPr>
            <w:r w:rsidRPr="00234C43">
              <w:rPr>
                <w:sz w:val="22"/>
                <w:szCs w:val="22"/>
              </w:rPr>
              <w:t>Poor Communication</w:t>
            </w:r>
          </w:p>
        </w:tc>
        <w:tc>
          <w:tcPr>
            <w:tcW w:w="1229" w:type="dxa"/>
          </w:tcPr>
          <w:p w14:paraId="31B783AB" w14:textId="77777777" w:rsidR="00EB4D83" w:rsidRPr="00234C43" w:rsidRDefault="00EB4D83" w:rsidP="000B6E13">
            <w:pPr>
              <w:pStyle w:val="Compact"/>
              <w:rPr>
                <w:sz w:val="22"/>
                <w:szCs w:val="22"/>
              </w:rPr>
            </w:pPr>
            <w:r w:rsidRPr="00234C43">
              <w:rPr>
                <w:sz w:val="22"/>
                <w:szCs w:val="22"/>
              </w:rPr>
              <w:t>Incorrect operation</w:t>
            </w:r>
          </w:p>
        </w:tc>
        <w:tc>
          <w:tcPr>
            <w:tcW w:w="1580" w:type="dxa"/>
          </w:tcPr>
          <w:p w14:paraId="6842FEC0" w14:textId="77777777" w:rsidR="00EB4D83" w:rsidRPr="00234C43" w:rsidRDefault="00EB4D83" w:rsidP="000B6E13">
            <w:pPr>
              <w:pStyle w:val="Compact"/>
              <w:rPr>
                <w:sz w:val="22"/>
                <w:szCs w:val="22"/>
              </w:rPr>
            </w:pPr>
            <w:r w:rsidRPr="00234C43">
              <w:rPr>
                <w:sz w:val="22"/>
                <w:szCs w:val="22"/>
              </w:rPr>
              <w:t>Collision, delay or injury</w:t>
            </w:r>
          </w:p>
        </w:tc>
        <w:tc>
          <w:tcPr>
            <w:tcW w:w="2371" w:type="dxa"/>
          </w:tcPr>
          <w:p w14:paraId="6D33FE76" w14:textId="77777777" w:rsidR="00EB4D83" w:rsidRPr="00234C43" w:rsidRDefault="00EB4D83" w:rsidP="000B6E13">
            <w:pPr>
              <w:pStyle w:val="Compact"/>
              <w:rPr>
                <w:sz w:val="22"/>
                <w:szCs w:val="22"/>
              </w:rPr>
            </w:pPr>
            <w:r w:rsidRPr="00033C7D">
              <w:rPr>
                <w:sz w:val="18"/>
                <w:szCs w:val="18"/>
              </w:rPr>
              <w:t xml:space="preserve">Maintain continuous radio communication </w:t>
            </w:r>
            <w:r w:rsidRPr="00234C43">
              <w:rPr>
                <w:sz w:val="22"/>
                <w:szCs w:val="22"/>
              </w:rPr>
              <w:t xml:space="preserve">and </w:t>
            </w:r>
            <w:r w:rsidRPr="00033C7D">
              <w:rPr>
                <w:sz w:val="18"/>
                <w:szCs w:val="18"/>
              </w:rPr>
              <w:t>standard hand signals</w:t>
            </w:r>
          </w:p>
        </w:tc>
        <w:tc>
          <w:tcPr>
            <w:tcW w:w="614" w:type="dxa"/>
          </w:tcPr>
          <w:p w14:paraId="7EB5F896" w14:textId="77777777" w:rsidR="00EB4D83" w:rsidRPr="00234C43" w:rsidRDefault="00EB4D83" w:rsidP="000B6E13">
            <w:pPr>
              <w:pStyle w:val="Compact"/>
              <w:jc w:val="right"/>
              <w:rPr>
                <w:sz w:val="22"/>
                <w:szCs w:val="22"/>
              </w:rPr>
            </w:pPr>
            <w:r w:rsidRPr="00234C43">
              <w:rPr>
                <w:sz w:val="22"/>
                <w:szCs w:val="22"/>
              </w:rPr>
              <w:t>3</w:t>
            </w:r>
          </w:p>
        </w:tc>
        <w:tc>
          <w:tcPr>
            <w:tcW w:w="790" w:type="dxa"/>
          </w:tcPr>
          <w:p w14:paraId="260E9F49" w14:textId="77777777" w:rsidR="00EB4D83" w:rsidRPr="00234C43" w:rsidRDefault="00EB4D83" w:rsidP="000B6E13">
            <w:pPr>
              <w:pStyle w:val="Compact"/>
              <w:jc w:val="right"/>
              <w:rPr>
                <w:sz w:val="22"/>
                <w:szCs w:val="22"/>
              </w:rPr>
            </w:pPr>
            <w:r w:rsidRPr="00234C43">
              <w:rPr>
                <w:sz w:val="22"/>
                <w:szCs w:val="22"/>
              </w:rPr>
              <w:t>4</w:t>
            </w:r>
          </w:p>
        </w:tc>
        <w:tc>
          <w:tcPr>
            <w:tcW w:w="702" w:type="dxa"/>
          </w:tcPr>
          <w:p w14:paraId="1A0172B0" w14:textId="77777777" w:rsidR="00EB4D83" w:rsidRPr="00234C43" w:rsidRDefault="00EB4D83" w:rsidP="000B6E13">
            <w:pPr>
              <w:pStyle w:val="Compact"/>
              <w:jc w:val="right"/>
              <w:rPr>
                <w:sz w:val="22"/>
                <w:szCs w:val="22"/>
              </w:rPr>
            </w:pPr>
            <w:r w:rsidRPr="00234C43">
              <w:rPr>
                <w:sz w:val="22"/>
                <w:szCs w:val="22"/>
              </w:rPr>
              <w:t>12</w:t>
            </w:r>
          </w:p>
        </w:tc>
        <w:tc>
          <w:tcPr>
            <w:tcW w:w="1053" w:type="dxa"/>
          </w:tcPr>
          <w:p w14:paraId="44998222" w14:textId="77777777" w:rsidR="00EB4D83" w:rsidRPr="00234C43" w:rsidRDefault="00EB4D83" w:rsidP="000B6E13">
            <w:pPr>
              <w:pStyle w:val="Compact"/>
              <w:jc w:val="right"/>
              <w:rPr>
                <w:sz w:val="22"/>
                <w:szCs w:val="22"/>
              </w:rPr>
            </w:pPr>
            <w:r w:rsidRPr="00234C43">
              <w:rPr>
                <w:sz w:val="22"/>
                <w:szCs w:val="22"/>
              </w:rPr>
              <w:t>3</w:t>
            </w:r>
          </w:p>
        </w:tc>
        <w:tc>
          <w:tcPr>
            <w:tcW w:w="1495" w:type="dxa"/>
          </w:tcPr>
          <w:p w14:paraId="50223508" w14:textId="77777777" w:rsidR="00EB4D83" w:rsidRPr="00234C43" w:rsidRDefault="00EB4D83" w:rsidP="000B6E13">
            <w:pPr>
              <w:pStyle w:val="Compact"/>
              <w:rPr>
                <w:sz w:val="22"/>
                <w:szCs w:val="22"/>
              </w:rPr>
            </w:pPr>
            <w:r w:rsidRPr="00234C43">
              <w:rPr>
                <w:sz w:val="22"/>
                <w:szCs w:val="22"/>
              </w:rPr>
              <w:t>Supervisor</w:t>
            </w:r>
          </w:p>
        </w:tc>
      </w:tr>
    </w:tbl>
    <w:p w14:paraId="0D204398" w14:textId="77777777" w:rsidR="009348E4" w:rsidRPr="00234C43" w:rsidRDefault="008E7076" w:rsidP="009348E4">
      <w:r>
        <w:pict w14:anchorId="31B51899">
          <v:rect id="_x0000_i1048" style="width:0;height:1.5pt" o:hralign="center" o:hrstd="t" o:hr="t"/>
        </w:pict>
      </w:r>
    </w:p>
    <w:p w14:paraId="29CDC52F" w14:textId="77777777" w:rsidR="009348E4" w:rsidRPr="00234C43" w:rsidRDefault="009348E4" w:rsidP="00F67C17">
      <w:pPr>
        <w:pStyle w:val="Heading1"/>
      </w:pPr>
      <w:bookmarkStart w:id="89" w:name="_Toc236009148"/>
      <w:bookmarkStart w:id="90" w:name="operational-control-measures"/>
      <w:r w:rsidRPr="00234C43">
        <w:t>Operational Control Measures</w:t>
      </w:r>
      <w:bookmarkEnd w:id="89"/>
    </w:p>
    <w:p w14:paraId="561260EF" w14:textId="77777777" w:rsidR="009348E4" w:rsidRPr="00234C43" w:rsidRDefault="009348E4" w:rsidP="009348E4">
      <w:pPr>
        <w:pStyle w:val="Heading2"/>
        <w:bidi/>
      </w:pPr>
      <w:bookmarkStart w:id="91" w:name="_Toc236009149"/>
      <w:bookmarkStart w:id="92" w:name="إجراءات-التحكم-أثناء-التشغيل"/>
      <w:r w:rsidRPr="00234C43">
        <w:t>إجراءات التحكم أثناء التشغيل</w:t>
      </w:r>
      <w:bookmarkEnd w:id="91"/>
    </w:p>
    <w:p w14:paraId="1A1D87E5" w14:textId="77777777" w:rsidR="009348E4" w:rsidRPr="00234C43" w:rsidRDefault="009348E4" w:rsidP="009348E4">
      <w:pPr>
        <w:pStyle w:val="Heading3"/>
      </w:pPr>
      <w:bookmarkStart w:id="93" w:name="_Toc236009150"/>
      <w:r w:rsidRPr="00234C43">
        <w:t>English</w:t>
      </w:r>
      <w:bookmarkEnd w:id="93"/>
    </w:p>
    <w:p w14:paraId="79F31236" w14:textId="77777777" w:rsidR="009348E4" w:rsidRPr="00234C43" w:rsidRDefault="009348E4" w:rsidP="009348E4">
      <w:pPr>
        <w:pStyle w:val="Compact"/>
        <w:numPr>
          <w:ilvl w:val="0"/>
          <w:numId w:val="33"/>
        </w:numPr>
      </w:pPr>
      <w:r w:rsidRPr="00234C43">
        <w:t>Operate equipment only within the manufacturer’s operating limits.</w:t>
      </w:r>
    </w:p>
    <w:p w14:paraId="7D0EA064" w14:textId="77777777" w:rsidR="009348E4" w:rsidRPr="00234C43" w:rsidRDefault="009348E4" w:rsidP="009348E4">
      <w:pPr>
        <w:pStyle w:val="Compact"/>
        <w:numPr>
          <w:ilvl w:val="0"/>
          <w:numId w:val="33"/>
        </w:numPr>
      </w:pPr>
      <w:r w:rsidRPr="00234C43">
        <w:t>Maintain continuous communication between the operator, supervisor and banksman.</w:t>
      </w:r>
    </w:p>
    <w:p w14:paraId="352C296B" w14:textId="77777777" w:rsidR="009348E4" w:rsidRPr="00234C43" w:rsidRDefault="009348E4" w:rsidP="009348E4">
      <w:pPr>
        <w:pStyle w:val="Compact"/>
        <w:numPr>
          <w:ilvl w:val="0"/>
          <w:numId w:val="33"/>
        </w:numPr>
      </w:pPr>
      <w:r w:rsidRPr="00234C43">
        <w:t>Never stand under suspended loads.</w:t>
      </w:r>
    </w:p>
    <w:p w14:paraId="7A3DC8E8" w14:textId="77777777" w:rsidR="009348E4" w:rsidRPr="00234C43" w:rsidRDefault="009348E4" w:rsidP="009348E4">
      <w:pPr>
        <w:pStyle w:val="Compact"/>
        <w:numPr>
          <w:ilvl w:val="0"/>
          <w:numId w:val="33"/>
        </w:numPr>
      </w:pPr>
      <w:r w:rsidRPr="00234C43">
        <w:t>Keep hands and body away from moving and rotating parts.</w:t>
      </w:r>
    </w:p>
    <w:p w14:paraId="2F5160B9" w14:textId="77777777" w:rsidR="009348E4" w:rsidRPr="00234C43" w:rsidRDefault="009348E4" w:rsidP="009348E4">
      <w:pPr>
        <w:pStyle w:val="Compact"/>
        <w:numPr>
          <w:ilvl w:val="0"/>
          <w:numId w:val="33"/>
        </w:numPr>
      </w:pPr>
      <w:r w:rsidRPr="00234C43">
        <w:t>Monitor hydraulic pressure throughout the operation.</w:t>
      </w:r>
    </w:p>
    <w:p w14:paraId="5FF8572C" w14:textId="77777777" w:rsidR="009348E4" w:rsidRPr="00234C43" w:rsidRDefault="009348E4" w:rsidP="009348E4">
      <w:pPr>
        <w:pStyle w:val="Compact"/>
        <w:numPr>
          <w:ilvl w:val="0"/>
          <w:numId w:val="33"/>
        </w:numPr>
      </w:pPr>
      <w:r w:rsidRPr="00234C43">
        <w:t>Stop work immediately if abnormal vibration, noise, leakage or equipment malfunction is observed.</w:t>
      </w:r>
    </w:p>
    <w:p w14:paraId="55351524" w14:textId="77777777" w:rsidR="009348E4" w:rsidRPr="00234C43" w:rsidRDefault="009348E4" w:rsidP="009348E4">
      <w:pPr>
        <w:pStyle w:val="Compact"/>
        <w:numPr>
          <w:ilvl w:val="0"/>
          <w:numId w:val="33"/>
        </w:numPr>
      </w:pPr>
      <w:r w:rsidRPr="00234C43">
        <w:lastRenderedPageBreak/>
        <w:t>Suspend operations during unsafe weather conditions.</w:t>
      </w:r>
    </w:p>
    <w:p w14:paraId="7078DDF7" w14:textId="77777777" w:rsidR="009348E4" w:rsidRPr="00234C43" w:rsidRDefault="009348E4" w:rsidP="009348E4">
      <w:pPr>
        <w:pStyle w:val="Compact"/>
        <w:numPr>
          <w:ilvl w:val="0"/>
          <w:numId w:val="33"/>
        </w:numPr>
      </w:pPr>
      <w:r w:rsidRPr="00234C43">
        <w:t>Maintain good housekeeping throughout the work area.</w:t>
      </w:r>
    </w:p>
    <w:p w14:paraId="67E84F67" w14:textId="77777777" w:rsidR="009348E4" w:rsidRPr="00234C43" w:rsidRDefault="009348E4" w:rsidP="009348E4">
      <w:pPr>
        <w:pStyle w:val="Heading3"/>
        <w:bidi/>
      </w:pPr>
      <w:bookmarkStart w:id="94" w:name="_Toc236009151"/>
      <w:r w:rsidRPr="00234C43">
        <w:t>العربية</w:t>
      </w:r>
      <w:bookmarkEnd w:id="94"/>
    </w:p>
    <w:p w14:paraId="563B1A3A" w14:textId="77777777" w:rsidR="009348E4" w:rsidRPr="00234C43" w:rsidRDefault="009348E4" w:rsidP="009348E4">
      <w:pPr>
        <w:pStyle w:val="Compact"/>
        <w:numPr>
          <w:ilvl w:val="0"/>
          <w:numId w:val="33"/>
        </w:numPr>
        <w:bidi/>
      </w:pPr>
      <w:r w:rsidRPr="00234C43">
        <w:t>تشغيل المعدات ضمن الحدود التشغيلية المحددة من الشركة المصنعة.</w:t>
      </w:r>
    </w:p>
    <w:p w14:paraId="346A0DEB" w14:textId="77777777" w:rsidR="009348E4" w:rsidRPr="00234C43" w:rsidRDefault="009348E4" w:rsidP="009348E4">
      <w:pPr>
        <w:pStyle w:val="Compact"/>
        <w:numPr>
          <w:ilvl w:val="0"/>
          <w:numId w:val="33"/>
        </w:numPr>
        <w:bidi/>
      </w:pPr>
      <w:r w:rsidRPr="00234C43">
        <w:t>الحفاظ على التواصل المستمر بين المشغل والمشرف وموجّه الإشارات.</w:t>
      </w:r>
    </w:p>
    <w:p w14:paraId="63A4CAF5" w14:textId="77777777" w:rsidR="009348E4" w:rsidRPr="00234C43" w:rsidRDefault="009348E4" w:rsidP="009348E4">
      <w:pPr>
        <w:pStyle w:val="Compact"/>
        <w:numPr>
          <w:ilvl w:val="0"/>
          <w:numId w:val="33"/>
        </w:numPr>
        <w:bidi/>
      </w:pPr>
      <w:r w:rsidRPr="00234C43">
        <w:t>يمنع الوقوف أو المرور أسفل الأحمال المعلقة.</w:t>
      </w:r>
    </w:p>
    <w:p w14:paraId="440B09FF" w14:textId="77777777" w:rsidR="009348E4" w:rsidRPr="00234C43" w:rsidRDefault="009348E4" w:rsidP="009348E4">
      <w:pPr>
        <w:pStyle w:val="Compact"/>
        <w:numPr>
          <w:ilvl w:val="0"/>
          <w:numId w:val="33"/>
        </w:numPr>
        <w:bidi/>
      </w:pPr>
      <w:r w:rsidRPr="00234C43">
        <w:t>إبعاد اليدين والجسم عن الأجزاء المتحركة والدوارة.</w:t>
      </w:r>
    </w:p>
    <w:p w14:paraId="768B522D" w14:textId="77777777" w:rsidR="009348E4" w:rsidRPr="00234C43" w:rsidRDefault="009348E4" w:rsidP="009348E4">
      <w:pPr>
        <w:pStyle w:val="Compact"/>
        <w:numPr>
          <w:ilvl w:val="0"/>
          <w:numId w:val="33"/>
        </w:numPr>
        <w:bidi/>
      </w:pPr>
      <w:r w:rsidRPr="00234C43">
        <w:t>مراقبة ضغط النظام الهيدروليكي باستمرار.</w:t>
      </w:r>
    </w:p>
    <w:p w14:paraId="59DC80AE" w14:textId="77777777" w:rsidR="009348E4" w:rsidRPr="00234C43" w:rsidRDefault="009348E4" w:rsidP="009348E4">
      <w:pPr>
        <w:pStyle w:val="Compact"/>
        <w:numPr>
          <w:ilvl w:val="0"/>
          <w:numId w:val="33"/>
        </w:numPr>
        <w:bidi/>
      </w:pPr>
      <w:r w:rsidRPr="00234C43">
        <w:t>إيقاف العمل فورًا عند ملاحظة أي اهتزاز أو ضوضاء أو تسرب أو عطل غير طبيعي.</w:t>
      </w:r>
    </w:p>
    <w:p w14:paraId="7B41889F" w14:textId="77777777" w:rsidR="009348E4" w:rsidRPr="00234C43" w:rsidRDefault="009348E4" w:rsidP="009348E4">
      <w:pPr>
        <w:pStyle w:val="Compact"/>
        <w:numPr>
          <w:ilvl w:val="0"/>
          <w:numId w:val="33"/>
        </w:numPr>
        <w:bidi/>
      </w:pPr>
      <w:r w:rsidRPr="00234C43">
        <w:t>إيقاف العمل عند سوء الأحوال الجوية إذا أثرت على السلامة.</w:t>
      </w:r>
    </w:p>
    <w:p w14:paraId="1C232DCE" w14:textId="77777777" w:rsidR="009348E4" w:rsidRPr="00234C43" w:rsidRDefault="009348E4" w:rsidP="009348E4">
      <w:pPr>
        <w:pStyle w:val="Compact"/>
        <w:numPr>
          <w:ilvl w:val="0"/>
          <w:numId w:val="33"/>
        </w:numPr>
        <w:bidi/>
      </w:pPr>
      <w:r w:rsidRPr="00234C43">
        <w:t>المحافظة على نظافة وترتيب موقع العمل طوال فترة التشغيل.</w:t>
      </w:r>
    </w:p>
    <w:p w14:paraId="0CA0FD00" w14:textId="77777777" w:rsidR="009348E4" w:rsidRPr="00234C43" w:rsidRDefault="008E7076" w:rsidP="009348E4">
      <w:r>
        <w:pict w14:anchorId="0B7D7157">
          <v:rect id="_x0000_i1049" style="width:0;height:1.5pt" o:hralign="center" o:hrstd="t" o:hr="t"/>
        </w:pict>
      </w:r>
    </w:p>
    <w:p w14:paraId="17168F37" w14:textId="77777777" w:rsidR="009348E4" w:rsidRPr="00234C43" w:rsidRDefault="009348E4" w:rsidP="00F67C17">
      <w:pPr>
        <w:pStyle w:val="Heading1"/>
      </w:pPr>
      <w:bookmarkStart w:id="95" w:name="_Toc236009152"/>
      <w:bookmarkStart w:id="96" w:name="mandatory-ppe-during-operation"/>
      <w:bookmarkEnd w:id="90"/>
      <w:bookmarkEnd w:id="92"/>
      <w:r w:rsidRPr="00234C43">
        <w:t>Mandatory PPE During Operation</w:t>
      </w:r>
      <w:bookmarkEnd w:id="95"/>
    </w:p>
    <w:p w14:paraId="5780FCE2" w14:textId="77777777" w:rsidR="009348E4" w:rsidRPr="00234C43" w:rsidRDefault="009348E4" w:rsidP="009348E4">
      <w:pPr>
        <w:pStyle w:val="Heading2"/>
        <w:bidi/>
      </w:pPr>
      <w:bookmarkStart w:id="97" w:name="_Toc236009153"/>
      <w:bookmarkStart w:id="98" w:name="Xe535c6ac87718289ddf6dbb6b32f9001b74b6f2"/>
      <w:r w:rsidRPr="00234C43">
        <w:t>معدات الوقاية الشخصية الإلزامية أثناء التشغيل</w:t>
      </w:r>
      <w:bookmarkEnd w:id="97"/>
    </w:p>
    <w:p w14:paraId="0A724405" w14:textId="77777777" w:rsidR="009348E4" w:rsidRPr="00234C43" w:rsidRDefault="009348E4" w:rsidP="009348E4">
      <w:pPr>
        <w:pStyle w:val="Compact"/>
        <w:numPr>
          <w:ilvl w:val="0"/>
          <w:numId w:val="33"/>
        </w:numPr>
      </w:pPr>
      <w:r w:rsidRPr="00234C43">
        <w:t>Safety Helmet</w:t>
      </w:r>
    </w:p>
    <w:p w14:paraId="5CA82618" w14:textId="77777777" w:rsidR="009348E4" w:rsidRPr="00234C43" w:rsidRDefault="009348E4" w:rsidP="009348E4">
      <w:pPr>
        <w:pStyle w:val="Compact"/>
        <w:numPr>
          <w:ilvl w:val="0"/>
          <w:numId w:val="33"/>
        </w:numPr>
      </w:pPr>
      <w:r w:rsidRPr="00234C43">
        <w:t>Safety Glasses</w:t>
      </w:r>
    </w:p>
    <w:p w14:paraId="39CA3BFD" w14:textId="77777777" w:rsidR="009348E4" w:rsidRPr="00234C43" w:rsidRDefault="009348E4" w:rsidP="009348E4">
      <w:pPr>
        <w:pStyle w:val="Compact"/>
        <w:numPr>
          <w:ilvl w:val="0"/>
          <w:numId w:val="33"/>
        </w:numPr>
      </w:pPr>
      <w:r w:rsidRPr="00234C43">
        <w:t>Flame Resistant (FR) Coverall</w:t>
      </w:r>
    </w:p>
    <w:p w14:paraId="1E6C2783" w14:textId="77777777" w:rsidR="009348E4" w:rsidRPr="00234C43" w:rsidRDefault="009348E4" w:rsidP="009348E4">
      <w:pPr>
        <w:pStyle w:val="Compact"/>
        <w:numPr>
          <w:ilvl w:val="0"/>
          <w:numId w:val="33"/>
        </w:numPr>
      </w:pPr>
      <w:r w:rsidRPr="00234C43">
        <w:t>Cut-Resistant Gloves</w:t>
      </w:r>
    </w:p>
    <w:p w14:paraId="363494D2" w14:textId="77777777" w:rsidR="009348E4" w:rsidRPr="00234C43" w:rsidRDefault="009348E4" w:rsidP="009348E4">
      <w:pPr>
        <w:pStyle w:val="Compact"/>
        <w:numPr>
          <w:ilvl w:val="0"/>
          <w:numId w:val="33"/>
        </w:numPr>
      </w:pPr>
      <w:r w:rsidRPr="00234C43">
        <w:t>Steel Toe Safety Boots</w:t>
      </w:r>
    </w:p>
    <w:p w14:paraId="1A3E1A07" w14:textId="77777777" w:rsidR="009348E4" w:rsidRPr="00234C43" w:rsidRDefault="009348E4" w:rsidP="009348E4">
      <w:pPr>
        <w:pStyle w:val="Compact"/>
        <w:numPr>
          <w:ilvl w:val="0"/>
          <w:numId w:val="33"/>
        </w:numPr>
      </w:pPr>
      <w:r w:rsidRPr="00234C43">
        <w:t>Hearing Protection (where required)</w:t>
      </w:r>
    </w:p>
    <w:p w14:paraId="5B793AEF" w14:textId="77777777" w:rsidR="009348E4" w:rsidRPr="00234C43" w:rsidRDefault="009348E4" w:rsidP="009348E4">
      <w:pPr>
        <w:pStyle w:val="Compact"/>
        <w:numPr>
          <w:ilvl w:val="0"/>
          <w:numId w:val="33"/>
        </w:numPr>
      </w:pPr>
      <w:r w:rsidRPr="00234C43">
        <w:t>Fall Protection Equipment (when working at height)</w:t>
      </w:r>
    </w:p>
    <w:p w14:paraId="54D6CC19" w14:textId="77777777" w:rsidR="009348E4" w:rsidRPr="00234C43" w:rsidRDefault="008E7076" w:rsidP="009348E4">
      <w:r>
        <w:pict w14:anchorId="6671BC38">
          <v:rect id="_x0000_i1050" style="width:0;height:1.5pt" o:hralign="center" o:hrstd="t" o:hr="t"/>
        </w:pict>
      </w:r>
    </w:p>
    <w:p w14:paraId="4F60BCCA" w14:textId="77777777" w:rsidR="009348E4" w:rsidRPr="00234C43" w:rsidRDefault="009348E4" w:rsidP="009348E4">
      <w:pPr>
        <w:pStyle w:val="Heading2"/>
      </w:pPr>
      <w:bookmarkStart w:id="99" w:name="_Toc236009154"/>
      <w:bookmarkStart w:id="100" w:name="operational-stop-criteria"/>
      <w:bookmarkEnd w:id="98"/>
      <w:r w:rsidRPr="00234C43">
        <w:t>Operational Stop Criteria</w:t>
      </w:r>
      <w:bookmarkEnd w:id="99"/>
    </w:p>
    <w:p w14:paraId="4D3765D4" w14:textId="77777777" w:rsidR="009348E4" w:rsidRPr="00234C43" w:rsidRDefault="009348E4" w:rsidP="009348E4">
      <w:pPr>
        <w:pStyle w:val="Heading3"/>
        <w:bidi/>
      </w:pPr>
      <w:bookmarkStart w:id="101" w:name="_Toc236009155"/>
      <w:bookmarkStart w:id="102" w:name="معايير-إيقاف-العمل"/>
      <w:r w:rsidRPr="00234C43">
        <w:t>معايير إيقاف العمل</w:t>
      </w:r>
      <w:bookmarkEnd w:id="101"/>
    </w:p>
    <w:p w14:paraId="614A44B0" w14:textId="77777777" w:rsidR="009348E4" w:rsidRPr="00234C43" w:rsidRDefault="009348E4" w:rsidP="009348E4">
      <w:pPr>
        <w:pStyle w:val="FirstParagraph"/>
        <w:bidi/>
      </w:pPr>
      <w:r w:rsidRPr="00234C43">
        <w:t>يجب إيقاف العمل فورًا في الحالات التالية:</w:t>
      </w:r>
    </w:p>
    <w:p w14:paraId="793A097F" w14:textId="77777777" w:rsidR="009348E4" w:rsidRPr="00234C43" w:rsidRDefault="009348E4" w:rsidP="009348E4">
      <w:pPr>
        <w:pStyle w:val="Compact"/>
        <w:numPr>
          <w:ilvl w:val="0"/>
          <w:numId w:val="33"/>
        </w:numPr>
        <w:bidi/>
      </w:pPr>
      <w:r w:rsidRPr="00234C43">
        <w:t>فقدان الاتصال بين أفراد الفريق.</w:t>
      </w:r>
    </w:p>
    <w:p w14:paraId="428B4D1D" w14:textId="77777777" w:rsidR="009348E4" w:rsidRPr="00234C43" w:rsidRDefault="009348E4" w:rsidP="009348E4">
      <w:pPr>
        <w:pStyle w:val="Compact"/>
        <w:numPr>
          <w:ilvl w:val="0"/>
          <w:numId w:val="33"/>
        </w:numPr>
        <w:bidi/>
      </w:pPr>
      <w:r w:rsidRPr="00234C43">
        <w:t>تجاوز الضغط الحدود التشغيلية المسموح بها.</w:t>
      </w:r>
    </w:p>
    <w:p w14:paraId="751A34AA" w14:textId="77777777" w:rsidR="009348E4" w:rsidRPr="00234C43" w:rsidRDefault="009348E4" w:rsidP="009348E4">
      <w:pPr>
        <w:pStyle w:val="Compact"/>
        <w:numPr>
          <w:ilvl w:val="0"/>
          <w:numId w:val="33"/>
        </w:numPr>
        <w:bidi/>
      </w:pPr>
      <w:r w:rsidRPr="00234C43">
        <w:t>حدوث تسرب هيدروليكي.</w:t>
      </w:r>
    </w:p>
    <w:p w14:paraId="09634384" w14:textId="77777777" w:rsidR="009348E4" w:rsidRPr="00234C43" w:rsidRDefault="009348E4" w:rsidP="009348E4">
      <w:pPr>
        <w:pStyle w:val="Compact"/>
        <w:numPr>
          <w:ilvl w:val="0"/>
          <w:numId w:val="33"/>
        </w:numPr>
        <w:bidi/>
      </w:pPr>
      <w:r w:rsidRPr="00234C43">
        <w:t>تعطل أي جهاز من أجهزة السلامة.</w:t>
      </w:r>
    </w:p>
    <w:p w14:paraId="4021C5D7" w14:textId="77777777" w:rsidR="009348E4" w:rsidRPr="00234C43" w:rsidRDefault="009348E4" w:rsidP="009348E4">
      <w:pPr>
        <w:pStyle w:val="Compact"/>
        <w:numPr>
          <w:ilvl w:val="0"/>
          <w:numId w:val="33"/>
        </w:numPr>
        <w:bidi/>
      </w:pPr>
      <w:r w:rsidRPr="00234C43">
        <w:t>سقوط أدوات أو معدات داخل منطقة العمل.</w:t>
      </w:r>
    </w:p>
    <w:p w14:paraId="6AAFAD5B" w14:textId="77777777" w:rsidR="009348E4" w:rsidRPr="00234C43" w:rsidRDefault="009348E4" w:rsidP="009348E4">
      <w:pPr>
        <w:pStyle w:val="Compact"/>
        <w:numPr>
          <w:ilvl w:val="0"/>
          <w:numId w:val="33"/>
        </w:numPr>
        <w:bidi/>
      </w:pPr>
      <w:r w:rsidRPr="00234C43">
        <w:t>تغير الأحوال الجوية بما يؤثر على سلامة العمليات.</w:t>
      </w:r>
    </w:p>
    <w:p w14:paraId="709A7D9B" w14:textId="77777777" w:rsidR="009348E4" w:rsidRPr="00234C43" w:rsidRDefault="009348E4" w:rsidP="009348E4">
      <w:pPr>
        <w:pStyle w:val="Compact"/>
        <w:numPr>
          <w:ilvl w:val="0"/>
          <w:numId w:val="33"/>
        </w:numPr>
        <w:bidi/>
      </w:pPr>
      <w:r w:rsidRPr="00234C43">
        <w:t>أي حالة غير آمنة يحددها المشرف أو مسؤول السلامة.</w:t>
      </w:r>
    </w:p>
    <w:p w14:paraId="71D1A5AE" w14:textId="77777777" w:rsidR="009348E4" w:rsidRPr="00234C43" w:rsidRDefault="009348E4" w:rsidP="009348E4">
      <w:pPr>
        <w:pStyle w:val="FirstParagraph"/>
      </w:pPr>
      <w:r w:rsidRPr="00234C43">
        <w:rPr>
          <w:b/>
          <w:bCs/>
        </w:rPr>
        <w:t>Authority to Stop Work:</w:t>
      </w:r>
      <w:r w:rsidRPr="00234C43">
        <w:t xml:space="preserve"> Every employee has the authority and responsibility to stop the work if an unsafe condition or unsafe act is observed.</w:t>
      </w:r>
    </w:p>
    <w:bookmarkEnd w:id="96"/>
    <w:bookmarkEnd w:id="100"/>
    <w:bookmarkEnd w:id="102"/>
    <w:p w14:paraId="1D8C4E16" w14:textId="77777777" w:rsidR="007C2235" w:rsidRPr="00234C43" w:rsidRDefault="007C2235" w:rsidP="00725E72">
      <w:pPr>
        <w:jc w:val="right"/>
        <w:rPr>
          <w:rtl/>
        </w:rPr>
      </w:pPr>
    </w:p>
    <w:p w14:paraId="049E63C1" w14:textId="77777777" w:rsidR="007C2235" w:rsidRPr="00234C43" w:rsidRDefault="007C2235" w:rsidP="00F67C17">
      <w:pPr>
        <w:pStyle w:val="Heading1"/>
      </w:pPr>
      <w:bookmarkStart w:id="103" w:name="_Toc236009156"/>
      <w:r w:rsidRPr="00234C43">
        <w:lastRenderedPageBreak/>
        <w:t>9. Risk Assessment Register</w:t>
      </w:r>
      <w:bookmarkEnd w:id="103"/>
    </w:p>
    <w:p w14:paraId="4B65A580" w14:textId="77777777" w:rsidR="007C2235" w:rsidRPr="00234C43" w:rsidRDefault="007C2235" w:rsidP="00F67C17">
      <w:pPr>
        <w:pStyle w:val="Heading1"/>
        <w:bidi/>
      </w:pPr>
      <w:bookmarkStart w:id="104" w:name="_Toc236009157"/>
      <w:r w:rsidRPr="00234C43">
        <w:t>سجل تقييم المخاطر</w:t>
      </w:r>
      <w:bookmarkEnd w:id="104"/>
    </w:p>
    <w:p w14:paraId="158AF6CB" w14:textId="77777777" w:rsidR="007C2235" w:rsidRPr="00234C43" w:rsidRDefault="007C2235" w:rsidP="007C2235">
      <w:pPr>
        <w:pStyle w:val="Heading2"/>
      </w:pPr>
      <w:bookmarkStart w:id="105" w:name="_Toc236009158"/>
      <w:r w:rsidRPr="00234C43">
        <w:t>Activity:</w:t>
      </w:r>
      <w:bookmarkEnd w:id="105"/>
    </w:p>
    <w:p w14:paraId="210045CB" w14:textId="5031CBC7" w:rsidR="009B6C86" w:rsidRPr="00234C43" w:rsidRDefault="007C2235" w:rsidP="00E37031">
      <w:pPr>
        <w:pStyle w:val="FirstParagraph"/>
      </w:pPr>
      <w:r w:rsidRPr="00234C43">
        <w:rPr>
          <w:b/>
          <w:bCs/>
        </w:rPr>
        <w:t>Pulling &amp; Running Operations – Completion, Shutdown &amp; Demobilization</w:t>
      </w:r>
    </w:p>
    <w:tbl>
      <w:tblPr>
        <w:tblStyle w:val="Table"/>
        <w:tblW w:w="5495" w:type="pct"/>
        <w:tblInd w:w="-532" w:type="dxa"/>
        <w:tblLayout w:type="fixed"/>
        <w:tblLook w:val="0020" w:firstRow="1" w:lastRow="0" w:firstColumn="0" w:lastColumn="0" w:noHBand="0" w:noVBand="0"/>
      </w:tblPr>
      <w:tblGrid>
        <w:gridCol w:w="531"/>
        <w:gridCol w:w="1417"/>
        <w:gridCol w:w="1145"/>
        <w:gridCol w:w="2081"/>
        <w:gridCol w:w="2517"/>
        <w:gridCol w:w="579"/>
        <w:gridCol w:w="484"/>
        <w:gridCol w:w="289"/>
        <w:gridCol w:w="1230"/>
        <w:gridCol w:w="1596"/>
      </w:tblGrid>
      <w:tr w:rsidR="007C2235" w:rsidRPr="00234C43" w14:paraId="1310FB2A" w14:textId="77777777" w:rsidTr="009B6C86">
        <w:trPr>
          <w:cnfStyle w:val="100000000000" w:firstRow="1" w:lastRow="0" w:firstColumn="0" w:lastColumn="0" w:oddVBand="0" w:evenVBand="0" w:oddHBand="0" w:evenHBand="0" w:firstRowFirstColumn="0" w:firstRowLastColumn="0" w:lastRowFirstColumn="0" w:lastRowLastColumn="0"/>
          <w:trHeight w:val="1001"/>
          <w:tblHeader/>
        </w:trPr>
        <w:tc>
          <w:tcPr>
            <w:tcW w:w="531" w:type="dxa"/>
          </w:tcPr>
          <w:p w14:paraId="7B426B67" w14:textId="77777777" w:rsidR="007C2235" w:rsidRPr="00234C43" w:rsidRDefault="007C2235" w:rsidP="008A53CE">
            <w:pPr>
              <w:pStyle w:val="Compact"/>
              <w:numPr>
                <w:ilvl w:val="0"/>
                <w:numId w:val="35"/>
              </w:numPr>
              <w:rPr>
                <w:sz w:val="20"/>
                <w:szCs w:val="20"/>
              </w:rPr>
            </w:pPr>
            <w:r w:rsidRPr="00234C43">
              <w:rPr>
                <w:sz w:val="20"/>
                <w:szCs w:val="20"/>
              </w:rPr>
              <w:t>No.</w:t>
            </w:r>
          </w:p>
        </w:tc>
        <w:tc>
          <w:tcPr>
            <w:tcW w:w="1417" w:type="dxa"/>
          </w:tcPr>
          <w:p w14:paraId="3E1F4554" w14:textId="77777777" w:rsidR="007C2235" w:rsidRPr="00234C43" w:rsidRDefault="007C2235" w:rsidP="00760E68">
            <w:pPr>
              <w:pStyle w:val="Compact"/>
              <w:rPr>
                <w:sz w:val="20"/>
                <w:szCs w:val="20"/>
              </w:rPr>
            </w:pPr>
            <w:r w:rsidRPr="00234C43">
              <w:rPr>
                <w:sz w:val="20"/>
                <w:szCs w:val="20"/>
              </w:rPr>
              <w:t>Task / المهمة</w:t>
            </w:r>
          </w:p>
        </w:tc>
        <w:tc>
          <w:tcPr>
            <w:tcW w:w="1145" w:type="dxa"/>
          </w:tcPr>
          <w:p w14:paraId="50B38B8B" w14:textId="77777777" w:rsidR="007C2235" w:rsidRPr="00234C43" w:rsidRDefault="007C2235" w:rsidP="00760E68">
            <w:pPr>
              <w:pStyle w:val="Compact"/>
              <w:rPr>
                <w:sz w:val="20"/>
                <w:szCs w:val="20"/>
              </w:rPr>
            </w:pPr>
            <w:r w:rsidRPr="00234C43">
              <w:rPr>
                <w:sz w:val="20"/>
                <w:szCs w:val="20"/>
              </w:rPr>
              <w:t>Hazard / الخطر</w:t>
            </w:r>
          </w:p>
        </w:tc>
        <w:tc>
          <w:tcPr>
            <w:tcW w:w="2081" w:type="dxa"/>
          </w:tcPr>
          <w:p w14:paraId="12FD4025" w14:textId="77777777" w:rsidR="007C2235" w:rsidRPr="00234C43" w:rsidRDefault="007C2235" w:rsidP="00760E68">
            <w:pPr>
              <w:pStyle w:val="Compact"/>
              <w:rPr>
                <w:sz w:val="20"/>
                <w:szCs w:val="20"/>
              </w:rPr>
            </w:pPr>
            <w:r w:rsidRPr="00234C43">
              <w:rPr>
                <w:sz w:val="20"/>
                <w:szCs w:val="20"/>
              </w:rPr>
              <w:t>Potential Consequences / العواقب المحتملة</w:t>
            </w:r>
          </w:p>
        </w:tc>
        <w:tc>
          <w:tcPr>
            <w:tcW w:w="2517" w:type="dxa"/>
          </w:tcPr>
          <w:p w14:paraId="18928D75" w14:textId="77777777" w:rsidR="007C2235" w:rsidRPr="00234C43" w:rsidRDefault="007C2235" w:rsidP="00760E68">
            <w:pPr>
              <w:pStyle w:val="Compact"/>
              <w:rPr>
                <w:sz w:val="20"/>
                <w:szCs w:val="20"/>
              </w:rPr>
            </w:pPr>
            <w:r w:rsidRPr="00234C43">
              <w:rPr>
                <w:sz w:val="20"/>
                <w:szCs w:val="20"/>
              </w:rPr>
              <w:t>Existing Control Measures / إجراءات التحكم الحالية</w:t>
            </w:r>
          </w:p>
        </w:tc>
        <w:tc>
          <w:tcPr>
            <w:tcW w:w="579" w:type="dxa"/>
          </w:tcPr>
          <w:p w14:paraId="494975F4" w14:textId="77777777" w:rsidR="007C2235" w:rsidRPr="00234C43" w:rsidRDefault="007C2235" w:rsidP="00760E68">
            <w:pPr>
              <w:pStyle w:val="Compact"/>
              <w:jc w:val="right"/>
              <w:rPr>
                <w:sz w:val="20"/>
                <w:szCs w:val="20"/>
              </w:rPr>
            </w:pPr>
            <w:r w:rsidRPr="00234C43">
              <w:rPr>
                <w:sz w:val="20"/>
                <w:szCs w:val="20"/>
              </w:rPr>
              <w:t>Likelihood</w:t>
            </w:r>
          </w:p>
        </w:tc>
        <w:tc>
          <w:tcPr>
            <w:tcW w:w="484" w:type="dxa"/>
          </w:tcPr>
          <w:p w14:paraId="223EF12D" w14:textId="77777777" w:rsidR="007C2235" w:rsidRPr="00234C43" w:rsidRDefault="007C2235" w:rsidP="00760E68">
            <w:pPr>
              <w:pStyle w:val="Compact"/>
              <w:jc w:val="right"/>
              <w:rPr>
                <w:sz w:val="20"/>
                <w:szCs w:val="20"/>
              </w:rPr>
            </w:pPr>
            <w:r w:rsidRPr="00234C43">
              <w:rPr>
                <w:sz w:val="20"/>
                <w:szCs w:val="20"/>
              </w:rPr>
              <w:t>Severity</w:t>
            </w:r>
          </w:p>
        </w:tc>
        <w:tc>
          <w:tcPr>
            <w:tcW w:w="289" w:type="dxa"/>
          </w:tcPr>
          <w:p w14:paraId="63B71586" w14:textId="77777777" w:rsidR="007C2235" w:rsidRPr="00234C43" w:rsidRDefault="007C2235" w:rsidP="00760E68">
            <w:pPr>
              <w:pStyle w:val="Compact"/>
              <w:jc w:val="right"/>
              <w:rPr>
                <w:sz w:val="20"/>
                <w:szCs w:val="20"/>
              </w:rPr>
            </w:pPr>
            <w:r w:rsidRPr="00234C43">
              <w:rPr>
                <w:sz w:val="20"/>
                <w:szCs w:val="20"/>
              </w:rPr>
              <w:t>Risk</w:t>
            </w:r>
          </w:p>
        </w:tc>
        <w:tc>
          <w:tcPr>
            <w:tcW w:w="1230" w:type="dxa"/>
          </w:tcPr>
          <w:p w14:paraId="01C1AF24" w14:textId="77777777" w:rsidR="007C2235" w:rsidRPr="00234C43" w:rsidRDefault="007C2235" w:rsidP="00760E68">
            <w:pPr>
              <w:pStyle w:val="Compact"/>
              <w:jc w:val="right"/>
              <w:rPr>
                <w:sz w:val="20"/>
                <w:szCs w:val="20"/>
              </w:rPr>
            </w:pPr>
            <w:r w:rsidRPr="00234C43">
              <w:rPr>
                <w:sz w:val="20"/>
                <w:szCs w:val="20"/>
              </w:rPr>
              <w:t>Residual Risk</w:t>
            </w:r>
          </w:p>
        </w:tc>
        <w:tc>
          <w:tcPr>
            <w:tcW w:w="1596" w:type="dxa"/>
          </w:tcPr>
          <w:p w14:paraId="7E68BC69" w14:textId="77777777" w:rsidR="007C2235" w:rsidRPr="00234C43" w:rsidRDefault="007C2235" w:rsidP="00760E68">
            <w:pPr>
              <w:pStyle w:val="Compact"/>
              <w:rPr>
                <w:sz w:val="20"/>
                <w:szCs w:val="20"/>
              </w:rPr>
            </w:pPr>
            <w:r w:rsidRPr="00234C43">
              <w:rPr>
                <w:sz w:val="20"/>
                <w:szCs w:val="20"/>
              </w:rPr>
              <w:t>Responsible Person</w:t>
            </w:r>
          </w:p>
        </w:tc>
      </w:tr>
      <w:tr w:rsidR="007C2235" w:rsidRPr="00234C43" w14:paraId="5EED773C" w14:textId="77777777" w:rsidTr="009B6C86">
        <w:trPr>
          <w:trHeight w:val="773"/>
        </w:trPr>
        <w:tc>
          <w:tcPr>
            <w:tcW w:w="531" w:type="dxa"/>
          </w:tcPr>
          <w:p w14:paraId="0D803DC6" w14:textId="77777777" w:rsidR="007C2235" w:rsidRPr="00234C43" w:rsidRDefault="007C2235" w:rsidP="00760E68">
            <w:pPr>
              <w:pStyle w:val="Compact"/>
              <w:rPr>
                <w:sz w:val="20"/>
                <w:szCs w:val="20"/>
              </w:rPr>
            </w:pPr>
            <w:r w:rsidRPr="00234C43">
              <w:rPr>
                <w:sz w:val="20"/>
                <w:szCs w:val="20"/>
              </w:rPr>
              <w:t>1</w:t>
            </w:r>
          </w:p>
        </w:tc>
        <w:tc>
          <w:tcPr>
            <w:tcW w:w="1417" w:type="dxa"/>
          </w:tcPr>
          <w:p w14:paraId="0BCE7B4C" w14:textId="77777777" w:rsidR="007C2235" w:rsidRPr="00234C43" w:rsidRDefault="007C2235" w:rsidP="00760E68">
            <w:pPr>
              <w:pStyle w:val="Compact"/>
              <w:rPr>
                <w:sz w:val="20"/>
                <w:szCs w:val="20"/>
              </w:rPr>
            </w:pPr>
            <w:r w:rsidRPr="00234C43">
              <w:rPr>
                <w:sz w:val="20"/>
                <w:szCs w:val="20"/>
              </w:rPr>
              <w:t>Stop Equipment</w:t>
            </w:r>
          </w:p>
        </w:tc>
        <w:tc>
          <w:tcPr>
            <w:tcW w:w="1145" w:type="dxa"/>
          </w:tcPr>
          <w:p w14:paraId="0B5CC617" w14:textId="77777777" w:rsidR="007C2235" w:rsidRPr="00234C43" w:rsidRDefault="007C2235" w:rsidP="00760E68">
            <w:pPr>
              <w:pStyle w:val="Compact"/>
              <w:rPr>
                <w:sz w:val="20"/>
                <w:szCs w:val="20"/>
              </w:rPr>
            </w:pPr>
            <w:r w:rsidRPr="00234C43">
              <w:rPr>
                <w:sz w:val="20"/>
                <w:szCs w:val="20"/>
              </w:rPr>
              <w:t>Unexpected equipment movement</w:t>
            </w:r>
          </w:p>
        </w:tc>
        <w:tc>
          <w:tcPr>
            <w:tcW w:w="2081" w:type="dxa"/>
          </w:tcPr>
          <w:p w14:paraId="01280BAB" w14:textId="77777777" w:rsidR="007C2235" w:rsidRPr="00234C43" w:rsidRDefault="007C2235" w:rsidP="00760E68">
            <w:pPr>
              <w:pStyle w:val="Compact"/>
              <w:rPr>
                <w:sz w:val="20"/>
                <w:szCs w:val="20"/>
              </w:rPr>
            </w:pPr>
            <w:r w:rsidRPr="00234C43">
              <w:rPr>
                <w:sz w:val="20"/>
                <w:szCs w:val="20"/>
              </w:rPr>
              <w:t>Personnel injury</w:t>
            </w:r>
          </w:p>
        </w:tc>
        <w:tc>
          <w:tcPr>
            <w:tcW w:w="2517" w:type="dxa"/>
          </w:tcPr>
          <w:p w14:paraId="78545225" w14:textId="77777777" w:rsidR="007C2235" w:rsidRPr="00234C43" w:rsidRDefault="007C2235" w:rsidP="00760E68">
            <w:pPr>
              <w:pStyle w:val="Compact"/>
              <w:rPr>
                <w:sz w:val="20"/>
                <w:szCs w:val="20"/>
              </w:rPr>
            </w:pPr>
            <w:r w:rsidRPr="00234C43">
              <w:rPr>
                <w:sz w:val="20"/>
                <w:szCs w:val="20"/>
              </w:rPr>
              <w:t>Follow approved shutdown procedure and isolate all energy sources</w:t>
            </w:r>
          </w:p>
        </w:tc>
        <w:tc>
          <w:tcPr>
            <w:tcW w:w="579" w:type="dxa"/>
          </w:tcPr>
          <w:p w14:paraId="55E04A08" w14:textId="77777777" w:rsidR="007C2235" w:rsidRPr="00234C43" w:rsidRDefault="007C2235" w:rsidP="00760E68">
            <w:pPr>
              <w:pStyle w:val="Compact"/>
              <w:jc w:val="right"/>
              <w:rPr>
                <w:sz w:val="20"/>
                <w:szCs w:val="20"/>
              </w:rPr>
            </w:pPr>
            <w:r w:rsidRPr="00234C43">
              <w:rPr>
                <w:sz w:val="20"/>
                <w:szCs w:val="20"/>
              </w:rPr>
              <w:t>2</w:t>
            </w:r>
          </w:p>
        </w:tc>
        <w:tc>
          <w:tcPr>
            <w:tcW w:w="484" w:type="dxa"/>
          </w:tcPr>
          <w:p w14:paraId="1884EC33" w14:textId="77777777" w:rsidR="007C2235" w:rsidRPr="00234C43" w:rsidRDefault="007C2235" w:rsidP="00760E68">
            <w:pPr>
              <w:pStyle w:val="Compact"/>
              <w:jc w:val="right"/>
              <w:rPr>
                <w:sz w:val="20"/>
                <w:szCs w:val="20"/>
              </w:rPr>
            </w:pPr>
            <w:r w:rsidRPr="00234C43">
              <w:rPr>
                <w:sz w:val="20"/>
                <w:szCs w:val="20"/>
              </w:rPr>
              <w:t>5</w:t>
            </w:r>
          </w:p>
        </w:tc>
        <w:tc>
          <w:tcPr>
            <w:tcW w:w="289" w:type="dxa"/>
          </w:tcPr>
          <w:p w14:paraId="3E662B75" w14:textId="77777777" w:rsidR="007C2235" w:rsidRPr="00234C43" w:rsidRDefault="007C2235" w:rsidP="00760E68">
            <w:pPr>
              <w:pStyle w:val="Compact"/>
              <w:jc w:val="right"/>
              <w:rPr>
                <w:sz w:val="20"/>
                <w:szCs w:val="20"/>
              </w:rPr>
            </w:pPr>
            <w:r w:rsidRPr="00234C43">
              <w:rPr>
                <w:sz w:val="20"/>
                <w:szCs w:val="20"/>
              </w:rPr>
              <w:t>10</w:t>
            </w:r>
          </w:p>
        </w:tc>
        <w:tc>
          <w:tcPr>
            <w:tcW w:w="1230" w:type="dxa"/>
          </w:tcPr>
          <w:p w14:paraId="709DF38E"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7695766F" w14:textId="77777777" w:rsidR="007C2235" w:rsidRPr="00234C43" w:rsidRDefault="007C2235" w:rsidP="00760E68">
            <w:pPr>
              <w:pStyle w:val="Compact"/>
              <w:rPr>
                <w:sz w:val="20"/>
                <w:szCs w:val="20"/>
              </w:rPr>
            </w:pPr>
            <w:r w:rsidRPr="00234C43">
              <w:rPr>
                <w:sz w:val="20"/>
                <w:szCs w:val="20"/>
              </w:rPr>
              <w:t>Operator</w:t>
            </w:r>
          </w:p>
        </w:tc>
      </w:tr>
      <w:tr w:rsidR="007C2235" w:rsidRPr="00234C43" w14:paraId="11571E9B" w14:textId="77777777" w:rsidTr="009B6C86">
        <w:trPr>
          <w:trHeight w:val="773"/>
        </w:trPr>
        <w:tc>
          <w:tcPr>
            <w:tcW w:w="531" w:type="dxa"/>
          </w:tcPr>
          <w:p w14:paraId="57041CD3" w14:textId="77777777" w:rsidR="007C2235" w:rsidRPr="00234C43" w:rsidRDefault="007C2235" w:rsidP="00760E68">
            <w:pPr>
              <w:pStyle w:val="Compact"/>
              <w:rPr>
                <w:sz w:val="20"/>
                <w:szCs w:val="20"/>
              </w:rPr>
            </w:pPr>
            <w:r w:rsidRPr="00234C43">
              <w:rPr>
                <w:sz w:val="20"/>
                <w:szCs w:val="20"/>
              </w:rPr>
              <w:t>2</w:t>
            </w:r>
          </w:p>
        </w:tc>
        <w:tc>
          <w:tcPr>
            <w:tcW w:w="1417" w:type="dxa"/>
          </w:tcPr>
          <w:p w14:paraId="53D2B74C" w14:textId="77777777" w:rsidR="007C2235" w:rsidRPr="00234C43" w:rsidRDefault="007C2235" w:rsidP="00760E68">
            <w:pPr>
              <w:pStyle w:val="Compact"/>
              <w:rPr>
                <w:sz w:val="20"/>
                <w:szCs w:val="20"/>
              </w:rPr>
            </w:pPr>
            <w:r w:rsidRPr="00234C43">
              <w:rPr>
                <w:sz w:val="20"/>
                <w:szCs w:val="20"/>
              </w:rPr>
              <w:t>Release Hydraulic Pressure</w:t>
            </w:r>
          </w:p>
        </w:tc>
        <w:tc>
          <w:tcPr>
            <w:tcW w:w="1145" w:type="dxa"/>
          </w:tcPr>
          <w:p w14:paraId="55CEC6FC" w14:textId="77777777" w:rsidR="007C2235" w:rsidRPr="00234C43" w:rsidRDefault="007C2235" w:rsidP="00760E68">
            <w:pPr>
              <w:pStyle w:val="Compact"/>
              <w:rPr>
                <w:sz w:val="20"/>
                <w:szCs w:val="20"/>
              </w:rPr>
            </w:pPr>
            <w:r w:rsidRPr="00234C43">
              <w:rPr>
                <w:sz w:val="20"/>
                <w:szCs w:val="20"/>
              </w:rPr>
              <w:t>Residual pressure</w:t>
            </w:r>
          </w:p>
        </w:tc>
        <w:tc>
          <w:tcPr>
            <w:tcW w:w="2081" w:type="dxa"/>
          </w:tcPr>
          <w:p w14:paraId="78B48C5B" w14:textId="77777777" w:rsidR="007C2235" w:rsidRPr="00234C43" w:rsidRDefault="007C2235" w:rsidP="00760E68">
            <w:pPr>
              <w:pStyle w:val="Compact"/>
              <w:rPr>
                <w:sz w:val="20"/>
                <w:szCs w:val="20"/>
              </w:rPr>
            </w:pPr>
            <w:r w:rsidRPr="00234C43">
              <w:rPr>
                <w:sz w:val="20"/>
                <w:szCs w:val="20"/>
              </w:rPr>
              <w:t>High-pressure fluid release causing injury</w:t>
            </w:r>
          </w:p>
        </w:tc>
        <w:tc>
          <w:tcPr>
            <w:tcW w:w="2517" w:type="dxa"/>
          </w:tcPr>
          <w:p w14:paraId="417984F5" w14:textId="77777777" w:rsidR="007C2235" w:rsidRPr="00234C43" w:rsidRDefault="007C2235" w:rsidP="00760E68">
            <w:pPr>
              <w:pStyle w:val="Compact"/>
              <w:rPr>
                <w:sz w:val="20"/>
                <w:szCs w:val="20"/>
              </w:rPr>
            </w:pPr>
            <w:r w:rsidRPr="00234C43">
              <w:rPr>
                <w:sz w:val="20"/>
                <w:szCs w:val="20"/>
              </w:rPr>
              <w:t>Depressurize the system before disconnecting hoses</w:t>
            </w:r>
          </w:p>
        </w:tc>
        <w:tc>
          <w:tcPr>
            <w:tcW w:w="579" w:type="dxa"/>
          </w:tcPr>
          <w:p w14:paraId="6DEE7541" w14:textId="77777777" w:rsidR="007C2235" w:rsidRPr="00234C43" w:rsidRDefault="007C2235" w:rsidP="00760E68">
            <w:pPr>
              <w:pStyle w:val="Compact"/>
              <w:jc w:val="right"/>
              <w:rPr>
                <w:sz w:val="20"/>
                <w:szCs w:val="20"/>
              </w:rPr>
            </w:pPr>
            <w:r w:rsidRPr="00234C43">
              <w:rPr>
                <w:sz w:val="20"/>
                <w:szCs w:val="20"/>
              </w:rPr>
              <w:t>3</w:t>
            </w:r>
          </w:p>
        </w:tc>
        <w:tc>
          <w:tcPr>
            <w:tcW w:w="484" w:type="dxa"/>
          </w:tcPr>
          <w:p w14:paraId="70153F0A" w14:textId="77777777" w:rsidR="007C2235" w:rsidRPr="00234C43" w:rsidRDefault="007C2235" w:rsidP="00760E68">
            <w:pPr>
              <w:pStyle w:val="Compact"/>
              <w:jc w:val="right"/>
              <w:rPr>
                <w:sz w:val="20"/>
                <w:szCs w:val="20"/>
              </w:rPr>
            </w:pPr>
            <w:r w:rsidRPr="00234C43">
              <w:rPr>
                <w:sz w:val="20"/>
                <w:szCs w:val="20"/>
              </w:rPr>
              <w:t>5</w:t>
            </w:r>
          </w:p>
        </w:tc>
        <w:tc>
          <w:tcPr>
            <w:tcW w:w="289" w:type="dxa"/>
          </w:tcPr>
          <w:p w14:paraId="7A20495B" w14:textId="77777777" w:rsidR="007C2235" w:rsidRPr="00234C43" w:rsidRDefault="007C2235" w:rsidP="00760E68">
            <w:pPr>
              <w:pStyle w:val="Compact"/>
              <w:jc w:val="right"/>
              <w:rPr>
                <w:sz w:val="20"/>
                <w:szCs w:val="20"/>
              </w:rPr>
            </w:pPr>
            <w:r w:rsidRPr="00234C43">
              <w:rPr>
                <w:sz w:val="20"/>
                <w:szCs w:val="20"/>
              </w:rPr>
              <w:t>15</w:t>
            </w:r>
          </w:p>
        </w:tc>
        <w:tc>
          <w:tcPr>
            <w:tcW w:w="1230" w:type="dxa"/>
          </w:tcPr>
          <w:p w14:paraId="43AB2976" w14:textId="77777777" w:rsidR="007C2235" w:rsidRPr="00234C43" w:rsidRDefault="007C2235" w:rsidP="00760E68">
            <w:pPr>
              <w:pStyle w:val="Compact"/>
              <w:jc w:val="right"/>
              <w:rPr>
                <w:sz w:val="20"/>
                <w:szCs w:val="20"/>
              </w:rPr>
            </w:pPr>
            <w:r w:rsidRPr="00234C43">
              <w:rPr>
                <w:sz w:val="20"/>
                <w:szCs w:val="20"/>
              </w:rPr>
              <w:t>3</w:t>
            </w:r>
          </w:p>
        </w:tc>
        <w:tc>
          <w:tcPr>
            <w:tcW w:w="1596" w:type="dxa"/>
          </w:tcPr>
          <w:p w14:paraId="18626205" w14:textId="77777777" w:rsidR="007C2235" w:rsidRPr="00234C43" w:rsidRDefault="007C2235" w:rsidP="00760E68">
            <w:pPr>
              <w:pStyle w:val="Compact"/>
              <w:rPr>
                <w:sz w:val="20"/>
                <w:szCs w:val="20"/>
              </w:rPr>
            </w:pPr>
            <w:r w:rsidRPr="00234C43">
              <w:rPr>
                <w:sz w:val="20"/>
                <w:szCs w:val="20"/>
              </w:rPr>
              <w:t>Operator</w:t>
            </w:r>
          </w:p>
        </w:tc>
      </w:tr>
      <w:tr w:rsidR="007C2235" w:rsidRPr="00234C43" w14:paraId="724EA06C" w14:textId="77777777" w:rsidTr="009B6C86">
        <w:trPr>
          <w:trHeight w:val="773"/>
        </w:trPr>
        <w:tc>
          <w:tcPr>
            <w:tcW w:w="531" w:type="dxa"/>
          </w:tcPr>
          <w:p w14:paraId="563DCA0B" w14:textId="77777777" w:rsidR="007C2235" w:rsidRPr="00234C43" w:rsidRDefault="007C2235" w:rsidP="00760E68">
            <w:pPr>
              <w:pStyle w:val="Compact"/>
              <w:rPr>
                <w:sz w:val="20"/>
                <w:szCs w:val="20"/>
              </w:rPr>
            </w:pPr>
            <w:r w:rsidRPr="00234C43">
              <w:rPr>
                <w:sz w:val="20"/>
                <w:szCs w:val="20"/>
              </w:rPr>
              <w:t>3</w:t>
            </w:r>
          </w:p>
        </w:tc>
        <w:tc>
          <w:tcPr>
            <w:tcW w:w="1417" w:type="dxa"/>
          </w:tcPr>
          <w:p w14:paraId="1B7CE882" w14:textId="77777777" w:rsidR="007C2235" w:rsidRPr="00234C43" w:rsidRDefault="007C2235" w:rsidP="00760E68">
            <w:pPr>
              <w:pStyle w:val="Compact"/>
              <w:rPr>
                <w:sz w:val="20"/>
                <w:szCs w:val="20"/>
              </w:rPr>
            </w:pPr>
            <w:r w:rsidRPr="00234C43">
              <w:rPr>
                <w:sz w:val="20"/>
                <w:szCs w:val="20"/>
              </w:rPr>
              <w:t>Disconnect Hydraulic Hoses</w:t>
            </w:r>
          </w:p>
        </w:tc>
        <w:tc>
          <w:tcPr>
            <w:tcW w:w="1145" w:type="dxa"/>
          </w:tcPr>
          <w:p w14:paraId="21F074E8" w14:textId="77777777" w:rsidR="007C2235" w:rsidRPr="00234C43" w:rsidRDefault="007C2235" w:rsidP="00760E68">
            <w:pPr>
              <w:pStyle w:val="Compact"/>
              <w:rPr>
                <w:sz w:val="20"/>
                <w:szCs w:val="20"/>
              </w:rPr>
            </w:pPr>
            <w:r w:rsidRPr="00234C43">
              <w:rPr>
                <w:sz w:val="20"/>
                <w:szCs w:val="20"/>
              </w:rPr>
              <w:t>Hydraulic oil spill</w:t>
            </w:r>
          </w:p>
        </w:tc>
        <w:tc>
          <w:tcPr>
            <w:tcW w:w="2081" w:type="dxa"/>
          </w:tcPr>
          <w:p w14:paraId="20C1AC2B" w14:textId="77777777" w:rsidR="007C2235" w:rsidRPr="00234C43" w:rsidRDefault="007C2235" w:rsidP="00760E68">
            <w:pPr>
              <w:pStyle w:val="Compact"/>
              <w:rPr>
                <w:sz w:val="20"/>
                <w:szCs w:val="20"/>
              </w:rPr>
            </w:pPr>
            <w:r w:rsidRPr="00234C43">
              <w:rPr>
                <w:sz w:val="20"/>
                <w:szCs w:val="20"/>
              </w:rPr>
              <w:t>Slip hazard and environmental contamination</w:t>
            </w:r>
          </w:p>
        </w:tc>
        <w:tc>
          <w:tcPr>
            <w:tcW w:w="2517" w:type="dxa"/>
          </w:tcPr>
          <w:p w14:paraId="40F6B6D4" w14:textId="77777777" w:rsidR="007C2235" w:rsidRPr="00234C43" w:rsidRDefault="007C2235" w:rsidP="00760E68">
            <w:pPr>
              <w:pStyle w:val="Compact"/>
              <w:rPr>
                <w:sz w:val="20"/>
                <w:szCs w:val="20"/>
              </w:rPr>
            </w:pPr>
            <w:r w:rsidRPr="00234C43">
              <w:rPr>
                <w:sz w:val="20"/>
                <w:szCs w:val="20"/>
              </w:rPr>
              <w:t>Use drip trays and cap hose ends immediately</w:t>
            </w:r>
          </w:p>
        </w:tc>
        <w:tc>
          <w:tcPr>
            <w:tcW w:w="579" w:type="dxa"/>
          </w:tcPr>
          <w:p w14:paraId="53D0A840" w14:textId="77777777" w:rsidR="007C2235" w:rsidRPr="00234C43" w:rsidRDefault="007C2235" w:rsidP="00760E68">
            <w:pPr>
              <w:pStyle w:val="Compact"/>
              <w:jc w:val="right"/>
              <w:rPr>
                <w:sz w:val="20"/>
                <w:szCs w:val="20"/>
              </w:rPr>
            </w:pPr>
            <w:r w:rsidRPr="00234C43">
              <w:rPr>
                <w:sz w:val="20"/>
                <w:szCs w:val="20"/>
              </w:rPr>
              <w:t>3</w:t>
            </w:r>
          </w:p>
        </w:tc>
        <w:tc>
          <w:tcPr>
            <w:tcW w:w="484" w:type="dxa"/>
          </w:tcPr>
          <w:p w14:paraId="06D372CD" w14:textId="77777777" w:rsidR="007C2235" w:rsidRPr="00234C43" w:rsidRDefault="007C2235" w:rsidP="00760E68">
            <w:pPr>
              <w:pStyle w:val="Compact"/>
              <w:jc w:val="right"/>
              <w:rPr>
                <w:sz w:val="20"/>
                <w:szCs w:val="20"/>
              </w:rPr>
            </w:pPr>
            <w:r w:rsidRPr="00234C43">
              <w:rPr>
                <w:sz w:val="20"/>
                <w:szCs w:val="20"/>
              </w:rPr>
              <w:t>4</w:t>
            </w:r>
          </w:p>
        </w:tc>
        <w:tc>
          <w:tcPr>
            <w:tcW w:w="289" w:type="dxa"/>
          </w:tcPr>
          <w:p w14:paraId="78E7C3E3" w14:textId="77777777" w:rsidR="007C2235" w:rsidRPr="00234C43" w:rsidRDefault="007C2235" w:rsidP="00760E68">
            <w:pPr>
              <w:pStyle w:val="Compact"/>
              <w:jc w:val="right"/>
              <w:rPr>
                <w:sz w:val="20"/>
                <w:szCs w:val="20"/>
              </w:rPr>
            </w:pPr>
            <w:r w:rsidRPr="00234C43">
              <w:rPr>
                <w:sz w:val="20"/>
                <w:szCs w:val="20"/>
              </w:rPr>
              <w:t>12</w:t>
            </w:r>
          </w:p>
        </w:tc>
        <w:tc>
          <w:tcPr>
            <w:tcW w:w="1230" w:type="dxa"/>
          </w:tcPr>
          <w:p w14:paraId="6E52DC1D" w14:textId="77777777" w:rsidR="007C2235" w:rsidRPr="00234C43" w:rsidRDefault="007C2235" w:rsidP="00760E68">
            <w:pPr>
              <w:pStyle w:val="Compact"/>
              <w:jc w:val="right"/>
              <w:rPr>
                <w:sz w:val="20"/>
                <w:szCs w:val="20"/>
              </w:rPr>
            </w:pPr>
            <w:r w:rsidRPr="00234C43">
              <w:rPr>
                <w:sz w:val="20"/>
                <w:szCs w:val="20"/>
              </w:rPr>
              <w:t>3</w:t>
            </w:r>
          </w:p>
        </w:tc>
        <w:tc>
          <w:tcPr>
            <w:tcW w:w="1596" w:type="dxa"/>
          </w:tcPr>
          <w:p w14:paraId="7BD34017" w14:textId="77777777" w:rsidR="007C2235" w:rsidRPr="00234C43" w:rsidRDefault="007C2235" w:rsidP="00760E68">
            <w:pPr>
              <w:pStyle w:val="Compact"/>
              <w:rPr>
                <w:sz w:val="20"/>
                <w:szCs w:val="20"/>
              </w:rPr>
            </w:pPr>
            <w:r w:rsidRPr="00234C43">
              <w:rPr>
                <w:sz w:val="20"/>
                <w:szCs w:val="20"/>
              </w:rPr>
              <w:t>Operator</w:t>
            </w:r>
          </w:p>
        </w:tc>
      </w:tr>
      <w:tr w:rsidR="007C2235" w:rsidRPr="00234C43" w14:paraId="15B3E1F0" w14:textId="77777777" w:rsidTr="009B6C86">
        <w:trPr>
          <w:trHeight w:val="532"/>
        </w:trPr>
        <w:tc>
          <w:tcPr>
            <w:tcW w:w="531" w:type="dxa"/>
          </w:tcPr>
          <w:p w14:paraId="4D6D48FE" w14:textId="77777777" w:rsidR="007C2235" w:rsidRPr="00234C43" w:rsidRDefault="007C2235" w:rsidP="00760E68">
            <w:pPr>
              <w:pStyle w:val="Compact"/>
              <w:rPr>
                <w:sz w:val="20"/>
                <w:szCs w:val="20"/>
              </w:rPr>
            </w:pPr>
            <w:r w:rsidRPr="00234C43">
              <w:rPr>
                <w:sz w:val="20"/>
                <w:szCs w:val="20"/>
              </w:rPr>
              <w:t>4</w:t>
            </w:r>
          </w:p>
        </w:tc>
        <w:tc>
          <w:tcPr>
            <w:tcW w:w="1417" w:type="dxa"/>
          </w:tcPr>
          <w:p w14:paraId="7496188E" w14:textId="77777777" w:rsidR="007C2235" w:rsidRPr="00234C43" w:rsidRDefault="007C2235" w:rsidP="00760E68">
            <w:pPr>
              <w:pStyle w:val="Compact"/>
              <w:rPr>
                <w:sz w:val="20"/>
                <w:szCs w:val="20"/>
              </w:rPr>
            </w:pPr>
            <w:r w:rsidRPr="00234C43">
              <w:rPr>
                <w:sz w:val="20"/>
                <w:szCs w:val="20"/>
              </w:rPr>
              <w:t>Remove Equipment</w:t>
            </w:r>
          </w:p>
        </w:tc>
        <w:tc>
          <w:tcPr>
            <w:tcW w:w="1145" w:type="dxa"/>
          </w:tcPr>
          <w:p w14:paraId="3D38E916" w14:textId="77777777" w:rsidR="007C2235" w:rsidRPr="00234C43" w:rsidRDefault="007C2235" w:rsidP="00760E68">
            <w:pPr>
              <w:pStyle w:val="Compact"/>
              <w:rPr>
                <w:sz w:val="20"/>
                <w:szCs w:val="20"/>
              </w:rPr>
            </w:pPr>
            <w:r w:rsidRPr="00234C43">
              <w:rPr>
                <w:sz w:val="20"/>
                <w:szCs w:val="20"/>
              </w:rPr>
              <w:t>Dropped objects</w:t>
            </w:r>
          </w:p>
        </w:tc>
        <w:tc>
          <w:tcPr>
            <w:tcW w:w="2081" w:type="dxa"/>
          </w:tcPr>
          <w:p w14:paraId="4B52C13D" w14:textId="77777777" w:rsidR="007C2235" w:rsidRPr="00234C43" w:rsidRDefault="007C2235" w:rsidP="00760E68">
            <w:pPr>
              <w:pStyle w:val="Compact"/>
              <w:rPr>
                <w:sz w:val="20"/>
                <w:szCs w:val="20"/>
              </w:rPr>
            </w:pPr>
            <w:r w:rsidRPr="00234C43">
              <w:rPr>
                <w:sz w:val="20"/>
                <w:szCs w:val="20"/>
              </w:rPr>
              <w:t>Serious injury or equipment damage</w:t>
            </w:r>
          </w:p>
        </w:tc>
        <w:tc>
          <w:tcPr>
            <w:tcW w:w="2517" w:type="dxa"/>
          </w:tcPr>
          <w:p w14:paraId="40CC2F9B" w14:textId="77777777" w:rsidR="007C2235" w:rsidRPr="00234C43" w:rsidRDefault="007C2235" w:rsidP="00760E68">
            <w:pPr>
              <w:pStyle w:val="Compact"/>
              <w:rPr>
                <w:sz w:val="20"/>
                <w:szCs w:val="20"/>
              </w:rPr>
            </w:pPr>
            <w:r w:rsidRPr="00234C43">
              <w:rPr>
                <w:sz w:val="20"/>
                <w:szCs w:val="20"/>
              </w:rPr>
              <w:t>Use certified lifting equipment and qualified lifting personnel</w:t>
            </w:r>
          </w:p>
        </w:tc>
        <w:tc>
          <w:tcPr>
            <w:tcW w:w="579" w:type="dxa"/>
          </w:tcPr>
          <w:p w14:paraId="744B1D1B" w14:textId="77777777" w:rsidR="007C2235" w:rsidRPr="00234C43" w:rsidRDefault="007C2235" w:rsidP="00760E68">
            <w:pPr>
              <w:pStyle w:val="Compact"/>
              <w:jc w:val="right"/>
              <w:rPr>
                <w:sz w:val="20"/>
                <w:szCs w:val="20"/>
              </w:rPr>
            </w:pPr>
            <w:r w:rsidRPr="00234C43">
              <w:rPr>
                <w:sz w:val="20"/>
                <w:szCs w:val="20"/>
              </w:rPr>
              <w:t>3</w:t>
            </w:r>
          </w:p>
        </w:tc>
        <w:tc>
          <w:tcPr>
            <w:tcW w:w="484" w:type="dxa"/>
          </w:tcPr>
          <w:p w14:paraId="00A87FCF" w14:textId="77777777" w:rsidR="007C2235" w:rsidRPr="00234C43" w:rsidRDefault="007C2235" w:rsidP="00760E68">
            <w:pPr>
              <w:pStyle w:val="Compact"/>
              <w:jc w:val="right"/>
              <w:rPr>
                <w:sz w:val="20"/>
                <w:szCs w:val="20"/>
              </w:rPr>
            </w:pPr>
            <w:r w:rsidRPr="00234C43">
              <w:rPr>
                <w:sz w:val="20"/>
                <w:szCs w:val="20"/>
              </w:rPr>
              <w:t>5</w:t>
            </w:r>
          </w:p>
        </w:tc>
        <w:tc>
          <w:tcPr>
            <w:tcW w:w="289" w:type="dxa"/>
          </w:tcPr>
          <w:p w14:paraId="5B3BEA5C" w14:textId="77777777" w:rsidR="007C2235" w:rsidRPr="00234C43" w:rsidRDefault="007C2235" w:rsidP="00760E68">
            <w:pPr>
              <w:pStyle w:val="Compact"/>
              <w:jc w:val="right"/>
              <w:rPr>
                <w:sz w:val="20"/>
                <w:szCs w:val="20"/>
              </w:rPr>
            </w:pPr>
            <w:r w:rsidRPr="00234C43">
              <w:rPr>
                <w:sz w:val="20"/>
                <w:szCs w:val="20"/>
              </w:rPr>
              <w:t>15</w:t>
            </w:r>
          </w:p>
        </w:tc>
        <w:tc>
          <w:tcPr>
            <w:tcW w:w="1230" w:type="dxa"/>
          </w:tcPr>
          <w:p w14:paraId="249AB42D" w14:textId="77777777" w:rsidR="007C2235" w:rsidRPr="00234C43" w:rsidRDefault="007C2235" w:rsidP="00760E68">
            <w:pPr>
              <w:pStyle w:val="Compact"/>
              <w:jc w:val="right"/>
              <w:rPr>
                <w:sz w:val="20"/>
                <w:szCs w:val="20"/>
              </w:rPr>
            </w:pPr>
            <w:r w:rsidRPr="00234C43">
              <w:rPr>
                <w:sz w:val="20"/>
                <w:szCs w:val="20"/>
              </w:rPr>
              <w:t>4</w:t>
            </w:r>
          </w:p>
        </w:tc>
        <w:tc>
          <w:tcPr>
            <w:tcW w:w="1596" w:type="dxa"/>
          </w:tcPr>
          <w:p w14:paraId="5DFEDEBD" w14:textId="77777777" w:rsidR="007C2235" w:rsidRPr="00234C43" w:rsidRDefault="007C2235" w:rsidP="00760E68">
            <w:pPr>
              <w:pStyle w:val="Compact"/>
              <w:rPr>
                <w:sz w:val="20"/>
                <w:szCs w:val="20"/>
              </w:rPr>
            </w:pPr>
            <w:r w:rsidRPr="00234C43">
              <w:rPr>
                <w:sz w:val="20"/>
                <w:szCs w:val="20"/>
              </w:rPr>
              <w:t>Lifting Supervisor</w:t>
            </w:r>
          </w:p>
        </w:tc>
      </w:tr>
      <w:tr w:rsidR="007C2235" w:rsidRPr="00234C43" w14:paraId="6B5A090D" w14:textId="77777777" w:rsidTr="009B6C86">
        <w:trPr>
          <w:trHeight w:val="1013"/>
        </w:trPr>
        <w:tc>
          <w:tcPr>
            <w:tcW w:w="531" w:type="dxa"/>
          </w:tcPr>
          <w:p w14:paraId="30EF6F88" w14:textId="77777777" w:rsidR="007C2235" w:rsidRPr="00234C43" w:rsidRDefault="007C2235" w:rsidP="00760E68">
            <w:pPr>
              <w:pStyle w:val="Compact"/>
              <w:rPr>
                <w:sz w:val="20"/>
                <w:szCs w:val="20"/>
              </w:rPr>
            </w:pPr>
            <w:r w:rsidRPr="00234C43">
              <w:rPr>
                <w:sz w:val="20"/>
                <w:szCs w:val="20"/>
              </w:rPr>
              <w:t>5</w:t>
            </w:r>
          </w:p>
        </w:tc>
        <w:tc>
          <w:tcPr>
            <w:tcW w:w="1417" w:type="dxa"/>
          </w:tcPr>
          <w:p w14:paraId="6C9688D9" w14:textId="77777777" w:rsidR="007C2235" w:rsidRPr="00234C43" w:rsidRDefault="007C2235" w:rsidP="00760E68">
            <w:pPr>
              <w:pStyle w:val="Compact"/>
              <w:rPr>
                <w:sz w:val="20"/>
                <w:szCs w:val="20"/>
              </w:rPr>
            </w:pPr>
            <w:r w:rsidRPr="00234C43">
              <w:rPr>
                <w:sz w:val="20"/>
                <w:szCs w:val="20"/>
              </w:rPr>
              <w:t>Load Equipment onto Transport</w:t>
            </w:r>
          </w:p>
        </w:tc>
        <w:tc>
          <w:tcPr>
            <w:tcW w:w="1145" w:type="dxa"/>
          </w:tcPr>
          <w:p w14:paraId="660CE1DE" w14:textId="77777777" w:rsidR="007C2235" w:rsidRPr="00234C43" w:rsidRDefault="007C2235" w:rsidP="00760E68">
            <w:pPr>
              <w:pStyle w:val="Compact"/>
              <w:rPr>
                <w:sz w:val="20"/>
                <w:szCs w:val="20"/>
              </w:rPr>
            </w:pPr>
            <w:r w:rsidRPr="00234C43">
              <w:rPr>
                <w:sz w:val="20"/>
                <w:szCs w:val="20"/>
              </w:rPr>
              <w:t>Load shift during transportation</w:t>
            </w:r>
          </w:p>
        </w:tc>
        <w:tc>
          <w:tcPr>
            <w:tcW w:w="2081" w:type="dxa"/>
          </w:tcPr>
          <w:p w14:paraId="1741F75D" w14:textId="77777777" w:rsidR="007C2235" w:rsidRPr="00234C43" w:rsidRDefault="007C2235" w:rsidP="00760E68">
            <w:pPr>
              <w:pStyle w:val="Compact"/>
              <w:rPr>
                <w:sz w:val="20"/>
                <w:szCs w:val="20"/>
              </w:rPr>
            </w:pPr>
            <w:r w:rsidRPr="00234C43">
              <w:rPr>
                <w:sz w:val="20"/>
                <w:szCs w:val="20"/>
              </w:rPr>
              <w:t>Vehicle accident or equipment damage</w:t>
            </w:r>
          </w:p>
        </w:tc>
        <w:tc>
          <w:tcPr>
            <w:tcW w:w="2517" w:type="dxa"/>
          </w:tcPr>
          <w:p w14:paraId="58BB6BF9" w14:textId="77777777" w:rsidR="007C2235" w:rsidRPr="00234C43" w:rsidRDefault="007C2235" w:rsidP="00760E68">
            <w:pPr>
              <w:pStyle w:val="Compact"/>
              <w:rPr>
                <w:sz w:val="20"/>
                <w:szCs w:val="20"/>
              </w:rPr>
            </w:pPr>
            <w:r w:rsidRPr="00234C43">
              <w:rPr>
                <w:sz w:val="20"/>
                <w:szCs w:val="20"/>
              </w:rPr>
              <w:t>Secure loads using approved restraints and verify load stability</w:t>
            </w:r>
          </w:p>
        </w:tc>
        <w:tc>
          <w:tcPr>
            <w:tcW w:w="579" w:type="dxa"/>
          </w:tcPr>
          <w:p w14:paraId="292A0A59" w14:textId="77777777" w:rsidR="007C2235" w:rsidRPr="00234C43" w:rsidRDefault="007C2235" w:rsidP="00760E68">
            <w:pPr>
              <w:pStyle w:val="Compact"/>
              <w:jc w:val="right"/>
              <w:rPr>
                <w:sz w:val="20"/>
                <w:szCs w:val="20"/>
              </w:rPr>
            </w:pPr>
            <w:r w:rsidRPr="00234C43">
              <w:rPr>
                <w:sz w:val="20"/>
                <w:szCs w:val="20"/>
              </w:rPr>
              <w:t>3</w:t>
            </w:r>
          </w:p>
        </w:tc>
        <w:tc>
          <w:tcPr>
            <w:tcW w:w="484" w:type="dxa"/>
          </w:tcPr>
          <w:p w14:paraId="4CDBB878" w14:textId="77777777" w:rsidR="007C2235" w:rsidRPr="00234C43" w:rsidRDefault="007C2235" w:rsidP="00760E68">
            <w:pPr>
              <w:pStyle w:val="Compact"/>
              <w:jc w:val="right"/>
              <w:rPr>
                <w:sz w:val="20"/>
                <w:szCs w:val="20"/>
              </w:rPr>
            </w:pPr>
            <w:r w:rsidRPr="00234C43">
              <w:rPr>
                <w:sz w:val="20"/>
                <w:szCs w:val="20"/>
              </w:rPr>
              <w:t>5</w:t>
            </w:r>
          </w:p>
        </w:tc>
        <w:tc>
          <w:tcPr>
            <w:tcW w:w="289" w:type="dxa"/>
          </w:tcPr>
          <w:p w14:paraId="2440C004" w14:textId="77777777" w:rsidR="007C2235" w:rsidRPr="00234C43" w:rsidRDefault="007C2235" w:rsidP="00760E68">
            <w:pPr>
              <w:pStyle w:val="Compact"/>
              <w:jc w:val="right"/>
              <w:rPr>
                <w:sz w:val="20"/>
                <w:szCs w:val="20"/>
              </w:rPr>
            </w:pPr>
            <w:r w:rsidRPr="00234C43">
              <w:rPr>
                <w:sz w:val="20"/>
                <w:szCs w:val="20"/>
              </w:rPr>
              <w:t>15</w:t>
            </w:r>
          </w:p>
        </w:tc>
        <w:tc>
          <w:tcPr>
            <w:tcW w:w="1230" w:type="dxa"/>
          </w:tcPr>
          <w:p w14:paraId="63132CEC" w14:textId="77777777" w:rsidR="007C2235" w:rsidRPr="00234C43" w:rsidRDefault="007C2235" w:rsidP="00760E68">
            <w:pPr>
              <w:pStyle w:val="Compact"/>
              <w:jc w:val="right"/>
              <w:rPr>
                <w:sz w:val="20"/>
                <w:szCs w:val="20"/>
              </w:rPr>
            </w:pPr>
            <w:r w:rsidRPr="00234C43">
              <w:rPr>
                <w:sz w:val="20"/>
                <w:szCs w:val="20"/>
              </w:rPr>
              <w:t>4</w:t>
            </w:r>
          </w:p>
        </w:tc>
        <w:tc>
          <w:tcPr>
            <w:tcW w:w="1596" w:type="dxa"/>
          </w:tcPr>
          <w:p w14:paraId="71AF40E8" w14:textId="77777777" w:rsidR="007C2235" w:rsidRPr="00234C43" w:rsidRDefault="007C2235" w:rsidP="00760E68">
            <w:pPr>
              <w:pStyle w:val="Compact"/>
              <w:rPr>
                <w:sz w:val="20"/>
                <w:szCs w:val="20"/>
              </w:rPr>
            </w:pPr>
            <w:r w:rsidRPr="00234C43">
              <w:rPr>
                <w:sz w:val="20"/>
                <w:szCs w:val="20"/>
              </w:rPr>
              <w:t>Driver / Supervisor</w:t>
            </w:r>
          </w:p>
        </w:tc>
      </w:tr>
      <w:tr w:rsidR="007C2235" w:rsidRPr="00234C43" w14:paraId="3D33428C" w14:textId="77777777" w:rsidTr="009B6C86">
        <w:trPr>
          <w:trHeight w:val="1001"/>
        </w:trPr>
        <w:tc>
          <w:tcPr>
            <w:tcW w:w="531" w:type="dxa"/>
          </w:tcPr>
          <w:p w14:paraId="781A32D4" w14:textId="77777777" w:rsidR="007C2235" w:rsidRPr="00234C43" w:rsidRDefault="007C2235" w:rsidP="00760E68">
            <w:pPr>
              <w:pStyle w:val="Compact"/>
              <w:rPr>
                <w:sz w:val="20"/>
                <w:szCs w:val="20"/>
              </w:rPr>
            </w:pPr>
            <w:r w:rsidRPr="00234C43">
              <w:rPr>
                <w:sz w:val="20"/>
                <w:szCs w:val="20"/>
              </w:rPr>
              <w:t>6</w:t>
            </w:r>
          </w:p>
        </w:tc>
        <w:tc>
          <w:tcPr>
            <w:tcW w:w="1417" w:type="dxa"/>
          </w:tcPr>
          <w:p w14:paraId="201CD9A4" w14:textId="77777777" w:rsidR="007C2235" w:rsidRPr="00234C43" w:rsidRDefault="007C2235" w:rsidP="00760E68">
            <w:pPr>
              <w:pStyle w:val="Compact"/>
              <w:rPr>
                <w:sz w:val="20"/>
                <w:szCs w:val="20"/>
              </w:rPr>
            </w:pPr>
            <w:r w:rsidRPr="00234C43">
              <w:rPr>
                <w:sz w:val="20"/>
                <w:szCs w:val="20"/>
              </w:rPr>
              <w:t>Housekeeping</w:t>
            </w:r>
          </w:p>
        </w:tc>
        <w:tc>
          <w:tcPr>
            <w:tcW w:w="1145" w:type="dxa"/>
          </w:tcPr>
          <w:p w14:paraId="0DD62E57" w14:textId="77777777" w:rsidR="007C2235" w:rsidRPr="00234C43" w:rsidRDefault="007C2235" w:rsidP="00760E68">
            <w:pPr>
              <w:pStyle w:val="Compact"/>
              <w:rPr>
                <w:sz w:val="20"/>
                <w:szCs w:val="20"/>
              </w:rPr>
            </w:pPr>
            <w:r w:rsidRPr="00234C43">
              <w:rPr>
                <w:sz w:val="20"/>
                <w:szCs w:val="20"/>
              </w:rPr>
              <w:t>Remaining waste or spilled fluids</w:t>
            </w:r>
          </w:p>
        </w:tc>
        <w:tc>
          <w:tcPr>
            <w:tcW w:w="2081" w:type="dxa"/>
          </w:tcPr>
          <w:p w14:paraId="6CBC7733" w14:textId="77777777" w:rsidR="007C2235" w:rsidRPr="00234C43" w:rsidRDefault="007C2235" w:rsidP="00760E68">
            <w:pPr>
              <w:pStyle w:val="Compact"/>
              <w:rPr>
                <w:sz w:val="20"/>
                <w:szCs w:val="20"/>
              </w:rPr>
            </w:pPr>
            <w:r w:rsidRPr="00234C43">
              <w:rPr>
                <w:sz w:val="20"/>
                <w:szCs w:val="20"/>
              </w:rPr>
              <w:t>Slip, trip, environmental pollution</w:t>
            </w:r>
          </w:p>
        </w:tc>
        <w:tc>
          <w:tcPr>
            <w:tcW w:w="2517" w:type="dxa"/>
          </w:tcPr>
          <w:p w14:paraId="1535D731" w14:textId="77777777" w:rsidR="007C2235" w:rsidRPr="00234C43" w:rsidRDefault="007C2235" w:rsidP="00760E68">
            <w:pPr>
              <w:pStyle w:val="Compact"/>
              <w:rPr>
                <w:sz w:val="20"/>
                <w:szCs w:val="20"/>
              </w:rPr>
            </w:pPr>
            <w:r w:rsidRPr="00234C43">
              <w:rPr>
                <w:sz w:val="20"/>
                <w:szCs w:val="20"/>
              </w:rPr>
              <w:t>Remove waste, clean spills and dispose of waste properly</w:t>
            </w:r>
          </w:p>
        </w:tc>
        <w:tc>
          <w:tcPr>
            <w:tcW w:w="579" w:type="dxa"/>
          </w:tcPr>
          <w:p w14:paraId="4D8D296C" w14:textId="77777777" w:rsidR="007C2235" w:rsidRPr="00234C43" w:rsidRDefault="007C2235" w:rsidP="00760E68">
            <w:pPr>
              <w:pStyle w:val="Compact"/>
              <w:jc w:val="right"/>
              <w:rPr>
                <w:sz w:val="20"/>
                <w:szCs w:val="20"/>
              </w:rPr>
            </w:pPr>
            <w:r w:rsidRPr="00234C43">
              <w:rPr>
                <w:sz w:val="20"/>
                <w:szCs w:val="20"/>
              </w:rPr>
              <w:t>3</w:t>
            </w:r>
          </w:p>
        </w:tc>
        <w:tc>
          <w:tcPr>
            <w:tcW w:w="484" w:type="dxa"/>
          </w:tcPr>
          <w:p w14:paraId="3B7AFE09" w14:textId="77777777" w:rsidR="007C2235" w:rsidRPr="00234C43" w:rsidRDefault="007C2235" w:rsidP="00760E68">
            <w:pPr>
              <w:pStyle w:val="Compact"/>
              <w:jc w:val="right"/>
              <w:rPr>
                <w:sz w:val="20"/>
                <w:szCs w:val="20"/>
              </w:rPr>
            </w:pPr>
            <w:r w:rsidRPr="00234C43">
              <w:rPr>
                <w:sz w:val="20"/>
                <w:szCs w:val="20"/>
              </w:rPr>
              <w:t>3</w:t>
            </w:r>
          </w:p>
        </w:tc>
        <w:tc>
          <w:tcPr>
            <w:tcW w:w="289" w:type="dxa"/>
          </w:tcPr>
          <w:p w14:paraId="78706506" w14:textId="77777777" w:rsidR="007C2235" w:rsidRPr="00234C43" w:rsidRDefault="007C2235" w:rsidP="00760E68">
            <w:pPr>
              <w:pStyle w:val="Compact"/>
              <w:jc w:val="right"/>
              <w:rPr>
                <w:sz w:val="20"/>
                <w:szCs w:val="20"/>
              </w:rPr>
            </w:pPr>
            <w:r w:rsidRPr="00234C43">
              <w:rPr>
                <w:sz w:val="20"/>
                <w:szCs w:val="20"/>
              </w:rPr>
              <w:t>9</w:t>
            </w:r>
          </w:p>
        </w:tc>
        <w:tc>
          <w:tcPr>
            <w:tcW w:w="1230" w:type="dxa"/>
          </w:tcPr>
          <w:p w14:paraId="0AE09B82"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65BA754F" w14:textId="77777777" w:rsidR="007C2235" w:rsidRPr="00234C43" w:rsidRDefault="007C2235" w:rsidP="00760E68">
            <w:pPr>
              <w:pStyle w:val="Compact"/>
              <w:rPr>
                <w:sz w:val="20"/>
                <w:szCs w:val="20"/>
              </w:rPr>
            </w:pPr>
            <w:r w:rsidRPr="00234C43">
              <w:rPr>
                <w:sz w:val="20"/>
                <w:szCs w:val="20"/>
              </w:rPr>
              <w:t>All Personnel</w:t>
            </w:r>
          </w:p>
        </w:tc>
      </w:tr>
      <w:tr w:rsidR="007C2235" w:rsidRPr="00234C43" w14:paraId="0047B83A" w14:textId="77777777" w:rsidTr="009B6C86">
        <w:trPr>
          <w:trHeight w:val="773"/>
        </w:trPr>
        <w:tc>
          <w:tcPr>
            <w:tcW w:w="531" w:type="dxa"/>
          </w:tcPr>
          <w:p w14:paraId="728CCF72" w14:textId="77777777" w:rsidR="007C2235" w:rsidRPr="00234C43" w:rsidRDefault="007C2235" w:rsidP="00760E68">
            <w:pPr>
              <w:pStyle w:val="Compact"/>
              <w:rPr>
                <w:sz w:val="20"/>
                <w:szCs w:val="20"/>
              </w:rPr>
            </w:pPr>
            <w:r w:rsidRPr="00234C43">
              <w:rPr>
                <w:sz w:val="20"/>
                <w:szCs w:val="20"/>
              </w:rPr>
              <w:t>7</w:t>
            </w:r>
          </w:p>
        </w:tc>
        <w:tc>
          <w:tcPr>
            <w:tcW w:w="1417" w:type="dxa"/>
          </w:tcPr>
          <w:p w14:paraId="1EFF3969" w14:textId="77777777" w:rsidR="007C2235" w:rsidRPr="00234C43" w:rsidRDefault="007C2235" w:rsidP="00760E68">
            <w:pPr>
              <w:pStyle w:val="Compact"/>
              <w:rPr>
                <w:sz w:val="20"/>
                <w:szCs w:val="20"/>
              </w:rPr>
            </w:pPr>
            <w:r w:rsidRPr="00234C43">
              <w:rPr>
                <w:sz w:val="20"/>
                <w:szCs w:val="20"/>
              </w:rPr>
              <w:t>Final Site Inspection</w:t>
            </w:r>
          </w:p>
        </w:tc>
        <w:tc>
          <w:tcPr>
            <w:tcW w:w="1145" w:type="dxa"/>
          </w:tcPr>
          <w:p w14:paraId="404A2153" w14:textId="77777777" w:rsidR="007C2235" w:rsidRPr="00234C43" w:rsidRDefault="007C2235" w:rsidP="00760E68">
            <w:pPr>
              <w:pStyle w:val="Compact"/>
              <w:rPr>
                <w:sz w:val="20"/>
                <w:szCs w:val="20"/>
              </w:rPr>
            </w:pPr>
            <w:r w:rsidRPr="00234C43">
              <w:rPr>
                <w:sz w:val="20"/>
                <w:szCs w:val="20"/>
              </w:rPr>
              <w:t>Unidentified hazards left on site</w:t>
            </w:r>
          </w:p>
        </w:tc>
        <w:tc>
          <w:tcPr>
            <w:tcW w:w="2081" w:type="dxa"/>
          </w:tcPr>
          <w:p w14:paraId="76ED3F1F" w14:textId="77777777" w:rsidR="007C2235" w:rsidRPr="00234C43" w:rsidRDefault="007C2235" w:rsidP="00760E68">
            <w:pPr>
              <w:pStyle w:val="Compact"/>
              <w:rPr>
                <w:sz w:val="20"/>
                <w:szCs w:val="20"/>
              </w:rPr>
            </w:pPr>
            <w:r w:rsidRPr="00234C43">
              <w:rPr>
                <w:sz w:val="20"/>
                <w:szCs w:val="20"/>
              </w:rPr>
              <w:t>Injury to personnel or client</w:t>
            </w:r>
          </w:p>
        </w:tc>
        <w:tc>
          <w:tcPr>
            <w:tcW w:w="2517" w:type="dxa"/>
          </w:tcPr>
          <w:p w14:paraId="069B7D87" w14:textId="77777777" w:rsidR="007C2235" w:rsidRPr="00234C43" w:rsidRDefault="007C2235" w:rsidP="00760E68">
            <w:pPr>
              <w:pStyle w:val="Compact"/>
              <w:rPr>
                <w:sz w:val="20"/>
                <w:szCs w:val="20"/>
              </w:rPr>
            </w:pPr>
            <w:r w:rsidRPr="00234C43">
              <w:rPr>
                <w:sz w:val="20"/>
                <w:szCs w:val="20"/>
              </w:rPr>
              <w:t>Conduct a final inspection with the client representative if required</w:t>
            </w:r>
          </w:p>
        </w:tc>
        <w:tc>
          <w:tcPr>
            <w:tcW w:w="579" w:type="dxa"/>
          </w:tcPr>
          <w:p w14:paraId="162B61DD" w14:textId="77777777" w:rsidR="007C2235" w:rsidRPr="00234C43" w:rsidRDefault="007C2235" w:rsidP="00760E68">
            <w:pPr>
              <w:pStyle w:val="Compact"/>
              <w:jc w:val="right"/>
              <w:rPr>
                <w:sz w:val="20"/>
                <w:szCs w:val="20"/>
              </w:rPr>
            </w:pPr>
            <w:r w:rsidRPr="00234C43">
              <w:rPr>
                <w:sz w:val="20"/>
                <w:szCs w:val="20"/>
              </w:rPr>
              <w:t>2</w:t>
            </w:r>
          </w:p>
        </w:tc>
        <w:tc>
          <w:tcPr>
            <w:tcW w:w="484" w:type="dxa"/>
          </w:tcPr>
          <w:p w14:paraId="19560925" w14:textId="77777777" w:rsidR="007C2235" w:rsidRPr="00234C43" w:rsidRDefault="007C2235" w:rsidP="00760E68">
            <w:pPr>
              <w:pStyle w:val="Compact"/>
              <w:jc w:val="right"/>
              <w:rPr>
                <w:sz w:val="20"/>
                <w:szCs w:val="20"/>
              </w:rPr>
            </w:pPr>
            <w:r w:rsidRPr="00234C43">
              <w:rPr>
                <w:sz w:val="20"/>
                <w:szCs w:val="20"/>
              </w:rPr>
              <w:t>4</w:t>
            </w:r>
          </w:p>
        </w:tc>
        <w:tc>
          <w:tcPr>
            <w:tcW w:w="289" w:type="dxa"/>
          </w:tcPr>
          <w:p w14:paraId="14A98A37" w14:textId="77777777" w:rsidR="007C2235" w:rsidRPr="00234C43" w:rsidRDefault="007C2235" w:rsidP="00760E68">
            <w:pPr>
              <w:pStyle w:val="Compact"/>
              <w:jc w:val="right"/>
              <w:rPr>
                <w:sz w:val="20"/>
                <w:szCs w:val="20"/>
              </w:rPr>
            </w:pPr>
            <w:r w:rsidRPr="00234C43">
              <w:rPr>
                <w:sz w:val="20"/>
                <w:szCs w:val="20"/>
              </w:rPr>
              <w:t>8</w:t>
            </w:r>
          </w:p>
        </w:tc>
        <w:tc>
          <w:tcPr>
            <w:tcW w:w="1230" w:type="dxa"/>
          </w:tcPr>
          <w:p w14:paraId="4728152E"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67C15E33" w14:textId="77777777" w:rsidR="007C2235" w:rsidRPr="00234C43" w:rsidRDefault="007C2235" w:rsidP="00760E68">
            <w:pPr>
              <w:pStyle w:val="Compact"/>
              <w:rPr>
                <w:sz w:val="20"/>
                <w:szCs w:val="20"/>
              </w:rPr>
            </w:pPr>
            <w:r w:rsidRPr="00234C43">
              <w:rPr>
                <w:sz w:val="20"/>
                <w:szCs w:val="20"/>
              </w:rPr>
              <w:t>Supervisor</w:t>
            </w:r>
          </w:p>
        </w:tc>
      </w:tr>
      <w:tr w:rsidR="007C2235" w:rsidRPr="00234C43" w14:paraId="126823F0" w14:textId="77777777" w:rsidTr="009B6C86">
        <w:trPr>
          <w:trHeight w:val="773"/>
        </w:trPr>
        <w:tc>
          <w:tcPr>
            <w:tcW w:w="531" w:type="dxa"/>
          </w:tcPr>
          <w:p w14:paraId="5A73398C" w14:textId="77777777" w:rsidR="007C2235" w:rsidRPr="00234C43" w:rsidRDefault="007C2235" w:rsidP="00760E68">
            <w:pPr>
              <w:pStyle w:val="Compact"/>
              <w:rPr>
                <w:sz w:val="20"/>
                <w:szCs w:val="20"/>
              </w:rPr>
            </w:pPr>
            <w:r w:rsidRPr="00234C43">
              <w:rPr>
                <w:sz w:val="20"/>
                <w:szCs w:val="20"/>
              </w:rPr>
              <w:t>8</w:t>
            </w:r>
          </w:p>
        </w:tc>
        <w:tc>
          <w:tcPr>
            <w:tcW w:w="1417" w:type="dxa"/>
          </w:tcPr>
          <w:p w14:paraId="11739DB5" w14:textId="77777777" w:rsidR="007C2235" w:rsidRPr="00234C43" w:rsidRDefault="007C2235" w:rsidP="00760E68">
            <w:pPr>
              <w:pStyle w:val="Compact"/>
              <w:rPr>
                <w:sz w:val="20"/>
                <w:szCs w:val="20"/>
              </w:rPr>
            </w:pPr>
            <w:r w:rsidRPr="00234C43">
              <w:rPr>
                <w:sz w:val="20"/>
                <w:szCs w:val="20"/>
              </w:rPr>
              <w:t>Waste Management</w:t>
            </w:r>
          </w:p>
        </w:tc>
        <w:tc>
          <w:tcPr>
            <w:tcW w:w="1145" w:type="dxa"/>
          </w:tcPr>
          <w:p w14:paraId="1B75F58F" w14:textId="77777777" w:rsidR="007C2235" w:rsidRPr="00234C43" w:rsidRDefault="007C2235" w:rsidP="00760E68">
            <w:pPr>
              <w:pStyle w:val="Compact"/>
              <w:rPr>
                <w:sz w:val="20"/>
                <w:szCs w:val="20"/>
              </w:rPr>
            </w:pPr>
            <w:r w:rsidRPr="00234C43">
              <w:rPr>
                <w:sz w:val="20"/>
                <w:szCs w:val="20"/>
              </w:rPr>
              <w:t>Improper disposal of waste</w:t>
            </w:r>
          </w:p>
        </w:tc>
        <w:tc>
          <w:tcPr>
            <w:tcW w:w="2081" w:type="dxa"/>
          </w:tcPr>
          <w:p w14:paraId="175A2965" w14:textId="77777777" w:rsidR="007C2235" w:rsidRPr="00234C43" w:rsidRDefault="007C2235" w:rsidP="00760E68">
            <w:pPr>
              <w:pStyle w:val="Compact"/>
              <w:rPr>
                <w:sz w:val="20"/>
                <w:szCs w:val="20"/>
              </w:rPr>
            </w:pPr>
            <w:r w:rsidRPr="00234C43">
              <w:rPr>
                <w:sz w:val="20"/>
                <w:szCs w:val="20"/>
              </w:rPr>
              <w:t>Environmental impact and regulatory non-compliance</w:t>
            </w:r>
          </w:p>
        </w:tc>
        <w:tc>
          <w:tcPr>
            <w:tcW w:w="2517" w:type="dxa"/>
          </w:tcPr>
          <w:p w14:paraId="78F2D53D" w14:textId="77777777" w:rsidR="007C2235" w:rsidRPr="00234C43" w:rsidRDefault="007C2235" w:rsidP="00760E68">
            <w:pPr>
              <w:pStyle w:val="Compact"/>
              <w:rPr>
                <w:sz w:val="20"/>
                <w:szCs w:val="20"/>
              </w:rPr>
            </w:pPr>
            <w:r w:rsidRPr="00234C43">
              <w:rPr>
                <w:sz w:val="20"/>
                <w:szCs w:val="20"/>
              </w:rPr>
              <w:t>Segregate and dispose of waste according to company procedures</w:t>
            </w:r>
          </w:p>
        </w:tc>
        <w:tc>
          <w:tcPr>
            <w:tcW w:w="579" w:type="dxa"/>
          </w:tcPr>
          <w:p w14:paraId="16EB854A" w14:textId="77777777" w:rsidR="007C2235" w:rsidRPr="00234C43" w:rsidRDefault="007C2235" w:rsidP="00760E68">
            <w:pPr>
              <w:pStyle w:val="Compact"/>
              <w:jc w:val="right"/>
              <w:rPr>
                <w:sz w:val="20"/>
                <w:szCs w:val="20"/>
              </w:rPr>
            </w:pPr>
            <w:r w:rsidRPr="00234C43">
              <w:rPr>
                <w:sz w:val="20"/>
                <w:szCs w:val="20"/>
              </w:rPr>
              <w:t>2</w:t>
            </w:r>
          </w:p>
        </w:tc>
        <w:tc>
          <w:tcPr>
            <w:tcW w:w="484" w:type="dxa"/>
          </w:tcPr>
          <w:p w14:paraId="646532BC" w14:textId="77777777" w:rsidR="007C2235" w:rsidRPr="00234C43" w:rsidRDefault="007C2235" w:rsidP="00760E68">
            <w:pPr>
              <w:pStyle w:val="Compact"/>
              <w:jc w:val="right"/>
              <w:rPr>
                <w:sz w:val="20"/>
                <w:szCs w:val="20"/>
              </w:rPr>
            </w:pPr>
            <w:r w:rsidRPr="00234C43">
              <w:rPr>
                <w:sz w:val="20"/>
                <w:szCs w:val="20"/>
              </w:rPr>
              <w:t>4</w:t>
            </w:r>
          </w:p>
        </w:tc>
        <w:tc>
          <w:tcPr>
            <w:tcW w:w="289" w:type="dxa"/>
          </w:tcPr>
          <w:p w14:paraId="195841BF" w14:textId="77777777" w:rsidR="007C2235" w:rsidRPr="00234C43" w:rsidRDefault="007C2235" w:rsidP="00760E68">
            <w:pPr>
              <w:pStyle w:val="Compact"/>
              <w:jc w:val="right"/>
              <w:rPr>
                <w:sz w:val="20"/>
                <w:szCs w:val="20"/>
              </w:rPr>
            </w:pPr>
            <w:r w:rsidRPr="00234C43">
              <w:rPr>
                <w:sz w:val="20"/>
                <w:szCs w:val="20"/>
              </w:rPr>
              <w:t>8</w:t>
            </w:r>
          </w:p>
        </w:tc>
        <w:tc>
          <w:tcPr>
            <w:tcW w:w="1230" w:type="dxa"/>
          </w:tcPr>
          <w:p w14:paraId="69DF01FE"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2B5C63A9" w14:textId="77777777" w:rsidR="007C2235" w:rsidRPr="00234C43" w:rsidRDefault="007C2235" w:rsidP="00760E68">
            <w:pPr>
              <w:pStyle w:val="Compact"/>
              <w:rPr>
                <w:sz w:val="20"/>
                <w:szCs w:val="20"/>
              </w:rPr>
            </w:pPr>
            <w:r w:rsidRPr="00234C43">
              <w:rPr>
                <w:sz w:val="20"/>
                <w:szCs w:val="20"/>
              </w:rPr>
              <w:t>HSE Officer</w:t>
            </w:r>
          </w:p>
        </w:tc>
      </w:tr>
      <w:tr w:rsidR="007C2235" w:rsidRPr="00234C43" w14:paraId="07367EC2" w14:textId="77777777" w:rsidTr="009B6C86">
        <w:trPr>
          <w:trHeight w:val="773"/>
        </w:trPr>
        <w:tc>
          <w:tcPr>
            <w:tcW w:w="531" w:type="dxa"/>
          </w:tcPr>
          <w:p w14:paraId="403763FD" w14:textId="77777777" w:rsidR="007C2235" w:rsidRPr="00234C43" w:rsidRDefault="007C2235" w:rsidP="00760E68">
            <w:pPr>
              <w:pStyle w:val="Compact"/>
              <w:rPr>
                <w:sz w:val="20"/>
                <w:szCs w:val="20"/>
              </w:rPr>
            </w:pPr>
            <w:r w:rsidRPr="00234C43">
              <w:rPr>
                <w:sz w:val="20"/>
                <w:szCs w:val="20"/>
              </w:rPr>
              <w:t>9</w:t>
            </w:r>
          </w:p>
        </w:tc>
        <w:tc>
          <w:tcPr>
            <w:tcW w:w="1417" w:type="dxa"/>
          </w:tcPr>
          <w:p w14:paraId="2803A46C" w14:textId="77777777" w:rsidR="007C2235" w:rsidRPr="00234C43" w:rsidRDefault="007C2235" w:rsidP="00760E68">
            <w:pPr>
              <w:pStyle w:val="Compact"/>
              <w:rPr>
                <w:sz w:val="20"/>
                <w:szCs w:val="20"/>
              </w:rPr>
            </w:pPr>
            <w:r w:rsidRPr="00234C43">
              <w:rPr>
                <w:sz w:val="20"/>
                <w:szCs w:val="20"/>
              </w:rPr>
              <w:t>Documentation</w:t>
            </w:r>
          </w:p>
        </w:tc>
        <w:tc>
          <w:tcPr>
            <w:tcW w:w="1145" w:type="dxa"/>
          </w:tcPr>
          <w:p w14:paraId="2EC78FF6" w14:textId="77777777" w:rsidR="007C2235" w:rsidRPr="00234C43" w:rsidRDefault="007C2235" w:rsidP="00760E68">
            <w:pPr>
              <w:pStyle w:val="Compact"/>
              <w:rPr>
                <w:sz w:val="20"/>
                <w:szCs w:val="20"/>
              </w:rPr>
            </w:pPr>
            <w:r w:rsidRPr="00234C43">
              <w:rPr>
                <w:sz w:val="20"/>
                <w:szCs w:val="20"/>
              </w:rPr>
              <w:t>Incomplete records</w:t>
            </w:r>
          </w:p>
        </w:tc>
        <w:tc>
          <w:tcPr>
            <w:tcW w:w="2081" w:type="dxa"/>
          </w:tcPr>
          <w:p w14:paraId="38EAAA35" w14:textId="77777777" w:rsidR="007C2235" w:rsidRPr="00234C43" w:rsidRDefault="007C2235" w:rsidP="00760E68">
            <w:pPr>
              <w:pStyle w:val="Compact"/>
              <w:rPr>
                <w:sz w:val="20"/>
                <w:szCs w:val="20"/>
              </w:rPr>
            </w:pPr>
            <w:r w:rsidRPr="00234C43">
              <w:rPr>
                <w:sz w:val="20"/>
                <w:szCs w:val="20"/>
              </w:rPr>
              <w:t>Loss of operational traceability</w:t>
            </w:r>
          </w:p>
        </w:tc>
        <w:tc>
          <w:tcPr>
            <w:tcW w:w="2517" w:type="dxa"/>
          </w:tcPr>
          <w:p w14:paraId="1D9084EE" w14:textId="77777777" w:rsidR="007C2235" w:rsidRPr="00234C43" w:rsidRDefault="007C2235" w:rsidP="00760E68">
            <w:pPr>
              <w:pStyle w:val="Compact"/>
              <w:rPr>
                <w:sz w:val="20"/>
                <w:szCs w:val="20"/>
              </w:rPr>
            </w:pPr>
            <w:r w:rsidRPr="00234C43">
              <w:rPr>
                <w:sz w:val="20"/>
                <w:szCs w:val="20"/>
              </w:rPr>
              <w:t>Complete all reports and inspection records before leaving site</w:t>
            </w:r>
          </w:p>
        </w:tc>
        <w:tc>
          <w:tcPr>
            <w:tcW w:w="579" w:type="dxa"/>
          </w:tcPr>
          <w:p w14:paraId="4C48517D" w14:textId="77777777" w:rsidR="007C2235" w:rsidRPr="00234C43" w:rsidRDefault="007C2235" w:rsidP="00760E68">
            <w:pPr>
              <w:pStyle w:val="Compact"/>
              <w:jc w:val="right"/>
              <w:rPr>
                <w:sz w:val="20"/>
                <w:szCs w:val="20"/>
              </w:rPr>
            </w:pPr>
            <w:r w:rsidRPr="00234C43">
              <w:rPr>
                <w:sz w:val="20"/>
                <w:szCs w:val="20"/>
              </w:rPr>
              <w:t>2</w:t>
            </w:r>
          </w:p>
        </w:tc>
        <w:tc>
          <w:tcPr>
            <w:tcW w:w="484" w:type="dxa"/>
          </w:tcPr>
          <w:p w14:paraId="0D6AF6A4" w14:textId="77777777" w:rsidR="007C2235" w:rsidRPr="00234C43" w:rsidRDefault="007C2235" w:rsidP="00760E68">
            <w:pPr>
              <w:pStyle w:val="Compact"/>
              <w:jc w:val="right"/>
              <w:rPr>
                <w:sz w:val="20"/>
                <w:szCs w:val="20"/>
              </w:rPr>
            </w:pPr>
            <w:r w:rsidRPr="00234C43">
              <w:rPr>
                <w:sz w:val="20"/>
                <w:szCs w:val="20"/>
              </w:rPr>
              <w:t>3</w:t>
            </w:r>
          </w:p>
        </w:tc>
        <w:tc>
          <w:tcPr>
            <w:tcW w:w="289" w:type="dxa"/>
          </w:tcPr>
          <w:p w14:paraId="5B8496F7" w14:textId="77777777" w:rsidR="007C2235" w:rsidRPr="00234C43" w:rsidRDefault="007C2235" w:rsidP="00760E68">
            <w:pPr>
              <w:pStyle w:val="Compact"/>
              <w:jc w:val="right"/>
              <w:rPr>
                <w:sz w:val="20"/>
                <w:szCs w:val="20"/>
              </w:rPr>
            </w:pPr>
            <w:r w:rsidRPr="00234C43">
              <w:rPr>
                <w:sz w:val="20"/>
                <w:szCs w:val="20"/>
              </w:rPr>
              <w:t>6</w:t>
            </w:r>
          </w:p>
        </w:tc>
        <w:tc>
          <w:tcPr>
            <w:tcW w:w="1230" w:type="dxa"/>
          </w:tcPr>
          <w:p w14:paraId="08A07413"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0E91B76D" w14:textId="77777777" w:rsidR="007C2235" w:rsidRPr="00234C43" w:rsidRDefault="007C2235" w:rsidP="00760E68">
            <w:pPr>
              <w:pStyle w:val="Compact"/>
              <w:rPr>
                <w:sz w:val="20"/>
                <w:szCs w:val="20"/>
              </w:rPr>
            </w:pPr>
            <w:r w:rsidRPr="00234C43">
              <w:rPr>
                <w:sz w:val="20"/>
                <w:szCs w:val="20"/>
              </w:rPr>
              <w:t>Supervisor</w:t>
            </w:r>
          </w:p>
        </w:tc>
      </w:tr>
      <w:tr w:rsidR="007C2235" w:rsidRPr="00234C43" w14:paraId="1C11187B" w14:textId="77777777" w:rsidTr="009B6C86">
        <w:trPr>
          <w:trHeight w:val="532"/>
        </w:trPr>
        <w:tc>
          <w:tcPr>
            <w:tcW w:w="531" w:type="dxa"/>
          </w:tcPr>
          <w:p w14:paraId="50A987C1" w14:textId="77777777" w:rsidR="007C2235" w:rsidRPr="00234C43" w:rsidRDefault="007C2235" w:rsidP="00760E68">
            <w:pPr>
              <w:pStyle w:val="Compact"/>
              <w:rPr>
                <w:sz w:val="20"/>
                <w:szCs w:val="20"/>
              </w:rPr>
            </w:pPr>
            <w:r w:rsidRPr="00234C43">
              <w:rPr>
                <w:sz w:val="20"/>
                <w:szCs w:val="20"/>
              </w:rPr>
              <w:t>10</w:t>
            </w:r>
          </w:p>
        </w:tc>
        <w:tc>
          <w:tcPr>
            <w:tcW w:w="1417" w:type="dxa"/>
          </w:tcPr>
          <w:p w14:paraId="12C9E88F" w14:textId="77777777" w:rsidR="007C2235" w:rsidRPr="00234C43" w:rsidRDefault="007C2235" w:rsidP="00760E68">
            <w:pPr>
              <w:pStyle w:val="Compact"/>
              <w:rPr>
                <w:sz w:val="20"/>
                <w:szCs w:val="20"/>
              </w:rPr>
            </w:pPr>
            <w:r w:rsidRPr="00234C43">
              <w:rPr>
                <w:sz w:val="20"/>
                <w:szCs w:val="20"/>
              </w:rPr>
              <w:t>Close Permit to Work</w:t>
            </w:r>
          </w:p>
        </w:tc>
        <w:tc>
          <w:tcPr>
            <w:tcW w:w="1145" w:type="dxa"/>
          </w:tcPr>
          <w:p w14:paraId="66EB6993" w14:textId="77777777" w:rsidR="007C2235" w:rsidRPr="00234C43" w:rsidRDefault="007C2235" w:rsidP="00760E68">
            <w:pPr>
              <w:pStyle w:val="Compact"/>
              <w:rPr>
                <w:sz w:val="20"/>
                <w:szCs w:val="20"/>
              </w:rPr>
            </w:pPr>
            <w:r w:rsidRPr="00234C43">
              <w:rPr>
                <w:sz w:val="20"/>
                <w:szCs w:val="20"/>
              </w:rPr>
              <w:t>Permit left open</w:t>
            </w:r>
          </w:p>
        </w:tc>
        <w:tc>
          <w:tcPr>
            <w:tcW w:w="2081" w:type="dxa"/>
          </w:tcPr>
          <w:p w14:paraId="703E0C02" w14:textId="77777777" w:rsidR="007C2235" w:rsidRPr="00234C43" w:rsidRDefault="007C2235" w:rsidP="00760E68">
            <w:pPr>
              <w:pStyle w:val="Compact"/>
              <w:rPr>
                <w:sz w:val="20"/>
                <w:szCs w:val="20"/>
              </w:rPr>
            </w:pPr>
            <w:r w:rsidRPr="00234C43">
              <w:rPr>
                <w:sz w:val="20"/>
                <w:szCs w:val="20"/>
              </w:rPr>
              <w:t>Administrative non-compliance</w:t>
            </w:r>
          </w:p>
        </w:tc>
        <w:tc>
          <w:tcPr>
            <w:tcW w:w="2517" w:type="dxa"/>
          </w:tcPr>
          <w:p w14:paraId="175FA03D" w14:textId="77777777" w:rsidR="007C2235" w:rsidRPr="00234C43" w:rsidRDefault="007C2235" w:rsidP="00760E68">
            <w:pPr>
              <w:pStyle w:val="Compact"/>
              <w:rPr>
                <w:sz w:val="20"/>
                <w:szCs w:val="20"/>
              </w:rPr>
            </w:pPr>
            <w:r w:rsidRPr="00234C43">
              <w:rPr>
                <w:sz w:val="20"/>
                <w:szCs w:val="20"/>
              </w:rPr>
              <w:t>Verify work completion and formally close the PTW</w:t>
            </w:r>
          </w:p>
        </w:tc>
        <w:tc>
          <w:tcPr>
            <w:tcW w:w="579" w:type="dxa"/>
          </w:tcPr>
          <w:p w14:paraId="4A931336" w14:textId="77777777" w:rsidR="007C2235" w:rsidRPr="00234C43" w:rsidRDefault="007C2235" w:rsidP="00760E68">
            <w:pPr>
              <w:pStyle w:val="Compact"/>
              <w:jc w:val="right"/>
              <w:rPr>
                <w:sz w:val="20"/>
                <w:szCs w:val="20"/>
              </w:rPr>
            </w:pPr>
            <w:r w:rsidRPr="00234C43">
              <w:rPr>
                <w:sz w:val="20"/>
                <w:szCs w:val="20"/>
              </w:rPr>
              <w:t>2</w:t>
            </w:r>
          </w:p>
        </w:tc>
        <w:tc>
          <w:tcPr>
            <w:tcW w:w="484" w:type="dxa"/>
          </w:tcPr>
          <w:p w14:paraId="0754CA4C" w14:textId="77777777" w:rsidR="007C2235" w:rsidRPr="00234C43" w:rsidRDefault="007C2235" w:rsidP="00760E68">
            <w:pPr>
              <w:pStyle w:val="Compact"/>
              <w:jc w:val="right"/>
              <w:rPr>
                <w:sz w:val="20"/>
                <w:szCs w:val="20"/>
              </w:rPr>
            </w:pPr>
            <w:r w:rsidRPr="00234C43">
              <w:rPr>
                <w:sz w:val="20"/>
                <w:szCs w:val="20"/>
              </w:rPr>
              <w:t>4</w:t>
            </w:r>
          </w:p>
        </w:tc>
        <w:tc>
          <w:tcPr>
            <w:tcW w:w="289" w:type="dxa"/>
          </w:tcPr>
          <w:p w14:paraId="5AE18A9E" w14:textId="77777777" w:rsidR="007C2235" w:rsidRPr="00234C43" w:rsidRDefault="007C2235" w:rsidP="00760E68">
            <w:pPr>
              <w:pStyle w:val="Compact"/>
              <w:jc w:val="right"/>
              <w:rPr>
                <w:sz w:val="20"/>
                <w:szCs w:val="20"/>
              </w:rPr>
            </w:pPr>
            <w:r w:rsidRPr="00234C43">
              <w:rPr>
                <w:sz w:val="20"/>
                <w:szCs w:val="20"/>
              </w:rPr>
              <w:t>8</w:t>
            </w:r>
          </w:p>
        </w:tc>
        <w:tc>
          <w:tcPr>
            <w:tcW w:w="1230" w:type="dxa"/>
          </w:tcPr>
          <w:p w14:paraId="198FB468" w14:textId="77777777" w:rsidR="007C2235" w:rsidRPr="00234C43" w:rsidRDefault="007C2235" w:rsidP="00760E68">
            <w:pPr>
              <w:pStyle w:val="Compact"/>
              <w:jc w:val="right"/>
              <w:rPr>
                <w:sz w:val="20"/>
                <w:szCs w:val="20"/>
              </w:rPr>
            </w:pPr>
            <w:r w:rsidRPr="00234C43">
              <w:rPr>
                <w:sz w:val="20"/>
                <w:szCs w:val="20"/>
              </w:rPr>
              <w:t>2</w:t>
            </w:r>
          </w:p>
        </w:tc>
        <w:tc>
          <w:tcPr>
            <w:tcW w:w="1596" w:type="dxa"/>
          </w:tcPr>
          <w:p w14:paraId="3908A790" w14:textId="77777777" w:rsidR="007C2235" w:rsidRPr="00234C43" w:rsidRDefault="007C2235" w:rsidP="00760E68">
            <w:pPr>
              <w:pStyle w:val="Compact"/>
              <w:rPr>
                <w:sz w:val="20"/>
                <w:szCs w:val="20"/>
              </w:rPr>
            </w:pPr>
            <w:r w:rsidRPr="00234C43">
              <w:rPr>
                <w:sz w:val="20"/>
                <w:szCs w:val="20"/>
              </w:rPr>
              <w:t>Supervisor</w:t>
            </w:r>
          </w:p>
        </w:tc>
      </w:tr>
    </w:tbl>
    <w:p w14:paraId="56E4E001" w14:textId="77777777" w:rsidR="007C2235" w:rsidRPr="00234C43" w:rsidRDefault="008E7076" w:rsidP="007C2235">
      <w:r>
        <w:pict w14:anchorId="0BFBF4B0">
          <v:rect id="_x0000_i1051" style="width:0;height:1.5pt" o:hralign="center" o:hrstd="t" o:hr="t"/>
        </w:pict>
      </w:r>
    </w:p>
    <w:p w14:paraId="25725E7B" w14:textId="77777777" w:rsidR="007C2235" w:rsidRPr="00234C43" w:rsidRDefault="007C2235" w:rsidP="00F67C17">
      <w:pPr>
        <w:pStyle w:val="Heading1"/>
      </w:pPr>
      <w:bookmarkStart w:id="106" w:name="_Toc236009159"/>
      <w:bookmarkStart w:id="107" w:name="completion-control-measures"/>
      <w:r w:rsidRPr="00234C43">
        <w:lastRenderedPageBreak/>
        <w:t>Completion Control Measures</w:t>
      </w:r>
      <w:bookmarkEnd w:id="106"/>
    </w:p>
    <w:p w14:paraId="2F9F5F8A" w14:textId="77777777" w:rsidR="007C2235" w:rsidRPr="00234C43" w:rsidRDefault="007C2235" w:rsidP="007C2235">
      <w:pPr>
        <w:pStyle w:val="Heading2"/>
        <w:bidi/>
      </w:pPr>
      <w:bookmarkStart w:id="108" w:name="_Toc236009160"/>
      <w:bookmarkStart w:id="109" w:name="إجراءات-التحكم-عند-إنهاء-العمل"/>
      <w:r w:rsidRPr="00234C43">
        <w:t>إجراءات التحكم عند إنهاء العمل</w:t>
      </w:r>
      <w:bookmarkEnd w:id="108"/>
    </w:p>
    <w:p w14:paraId="1020F638" w14:textId="77777777" w:rsidR="007C2235" w:rsidRPr="00234C43" w:rsidRDefault="007C2235" w:rsidP="007C2235">
      <w:pPr>
        <w:pStyle w:val="Heading3"/>
      </w:pPr>
      <w:bookmarkStart w:id="110" w:name="_Toc236009161"/>
      <w:r w:rsidRPr="00234C43">
        <w:t>English</w:t>
      </w:r>
      <w:bookmarkEnd w:id="110"/>
    </w:p>
    <w:p w14:paraId="5B9287F3" w14:textId="77777777" w:rsidR="007C2235" w:rsidRPr="00234C43" w:rsidRDefault="007C2235" w:rsidP="007C2235">
      <w:pPr>
        <w:pStyle w:val="Compact"/>
        <w:numPr>
          <w:ilvl w:val="0"/>
          <w:numId w:val="33"/>
        </w:numPr>
      </w:pPr>
      <w:r w:rsidRPr="00234C43">
        <w:t>Shut down equipment in accordance with the approved operating procedure.</w:t>
      </w:r>
    </w:p>
    <w:p w14:paraId="1F766BAB" w14:textId="77777777" w:rsidR="007C2235" w:rsidRPr="00234C43" w:rsidRDefault="007C2235" w:rsidP="007C2235">
      <w:pPr>
        <w:pStyle w:val="Compact"/>
        <w:numPr>
          <w:ilvl w:val="0"/>
          <w:numId w:val="33"/>
        </w:numPr>
      </w:pPr>
      <w:r w:rsidRPr="00234C43">
        <w:t>Isolate all energy sources before disconnecting equipment.</w:t>
      </w:r>
    </w:p>
    <w:p w14:paraId="1D0D324D" w14:textId="77777777" w:rsidR="007C2235" w:rsidRPr="00234C43" w:rsidRDefault="007C2235" w:rsidP="007C2235">
      <w:pPr>
        <w:pStyle w:val="Compact"/>
        <w:numPr>
          <w:ilvl w:val="0"/>
          <w:numId w:val="33"/>
        </w:numPr>
      </w:pPr>
      <w:r w:rsidRPr="00234C43">
        <w:t>Ensure hydraulic pressure has been completely released.</w:t>
      </w:r>
    </w:p>
    <w:p w14:paraId="1E4F69C6" w14:textId="77777777" w:rsidR="007C2235" w:rsidRPr="00234C43" w:rsidRDefault="007C2235" w:rsidP="007C2235">
      <w:pPr>
        <w:pStyle w:val="Compact"/>
        <w:numPr>
          <w:ilvl w:val="0"/>
          <w:numId w:val="33"/>
        </w:numPr>
      </w:pPr>
      <w:r w:rsidRPr="00234C43">
        <w:t>Remove all tools, equipment and waste materials from the work area.</w:t>
      </w:r>
    </w:p>
    <w:p w14:paraId="67999470" w14:textId="77777777" w:rsidR="007C2235" w:rsidRPr="00234C43" w:rsidRDefault="007C2235" w:rsidP="007C2235">
      <w:pPr>
        <w:pStyle w:val="Compact"/>
        <w:numPr>
          <w:ilvl w:val="0"/>
          <w:numId w:val="33"/>
        </w:numPr>
      </w:pPr>
      <w:r w:rsidRPr="00234C43">
        <w:t>Restore the worksite to a safe and clean condition.</w:t>
      </w:r>
    </w:p>
    <w:p w14:paraId="09E07FC8" w14:textId="77777777" w:rsidR="007C2235" w:rsidRPr="00234C43" w:rsidRDefault="007C2235" w:rsidP="007C2235">
      <w:pPr>
        <w:pStyle w:val="Compact"/>
        <w:numPr>
          <w:ilvl w:val="0"/>
          <w:numId w:val="33"/>
        </w:numPr>
      </w:pPr>
      <w:r w:rsidRPr="00234C43">
        <w:t>Complete all required reports and obtain client sign-off where applicable.</w:t>
      </w:r>
    </w:p>
    <w:p w14:paraId="0492CF23" w14:textId="77777777" w:rsidR="007C2235" w:rsidRPr="00234C43" w:rsidRDefault="007C2235" w:rsidP="007C2235">
      <w:pPr>
        <w:pStyle w:val="Compact"/>
        <w:numPr>
          <w:ilvl w:val="0"/>
          <w:numId w:val="33"/>
        </w:numPr>
      </w:pPr>
      <w:r w:rsidRPr="00234C43">
        <w:t>Verify that all permits have been closed before leaving the site.</w:t>
      </w:r>
    </w:p>
    <w:p w14:paraId="0F211D07" w14:textId="77777777" w:rsidR="007C2235" w:rsidRPr="00234C43" w:rsidRDefault="007C2235" w:rsidP="007C2235">
      <w:pPr>
        <w:pStyle w:val="Heading3"/>
        <w:bidi/>
      </w:pPr>
      <w:bookmarkStart w:id="111" w:name="_Toc236009162"/>
      <w:r w:rsidRPr="00234C43">
        <w:t>العربية</w:t>
      </w:r>
      <w:bookmarkEnd w:id="111"/>
    </w:p>
    <w:p w14:paraId="04634893" w14:textId="77777777" w:rsidR="007C2235" w:rsidRPr="00234C43" w:rsidRDefault="007C2235" w:rsidP="007C2235">
      <w:pPr>
        <w:pStyle w:val="Compact"/>
        <w:numPr>
          <w:ilvl w:val="0"/>
          <w:numId w:val="33"/>
        </w:numPr>
        <w:bidi/>
      </w:pPr>
      <w:r w:rsidRPr="00234C43">
        <w:t>إيقاف المعدات وفقًا لإجراءات التشغيل المعتمدة.</w:t>
      </w:r>
    </w:p>
    <w:p w14:paraId="6FE3D743" w14:textId="77777777" w:rsidR="007C2235" w:rsidRPr="00234C43" w:rsidRDefault="007C2235" w:rsidP="007C2235">
      <w:pPr>
        <w:pStyle w:val="Compact"/>
        <w:numPr>
          <w:ilvl w:val="0"/>
          <w:numId w:val="33"/>
        </w:numPr>
        <w:bidi/>
      </w:pPr>
      <w:r w:rsidRPr="00234C43">
        <w:t>عزل جميع مصادر الطاقة قبل فصل المعدات.</w:t>
      </w:r>
    </w:p>
    <w:p w14:paraId="12C61775" w14:textId="77777777" w:rsidR="007C2235" w:rsidRPr="00234C43" w:rsidRDefault="007C2235" w:rsidP="007C2235">
      <w:pPr>
        <w:pStyle w:val="Compact"/>
        <w:numPr>
          <w:ilvl w:val="0"/>
          <w:numId w:val="33"/>
        </w:numPr>
        <w:bidi/>
      </w:pPr>
      <w:r w:rsidRPr="00234C43">
        <w:t>التأكد من تفريغ الضغط الهيدروليكي بالكامل.</w:t>
      </w:r>
    </w:p>
    <w:p w14:paraId="547EAF8E" w14:textId="77777777" w:rsidR="007C2235" w:rsidRPr="00234C43" w:rsidRDefault="007C2235" w:rsidP="007C2235">
      <w:pPr>
        <w:pStyle w:val="Compact"/>
        <w:numPr>
          <w:ilvl w:val="0"/>
          <w:numId w:val="33"/>
        </w:numPr>
        <w:bidi/>
      </w:pPr>
      <w:r w:rsidRPr="00234C43">
        <w:t>إزالة جميع الأدوات والمعدات والمخلفات من منطقة العمل.</w:t>
      </w:r>
    </w:p>
    <w:p w14:paraId="1B21C270" w14:textId="77777777" w:rsidR="007C2235" w:rsidRPr="00234C43" w:rsidRDefault="007C2235" w:rsidP="007C2235">
      <w:pPr>
        <w:pStyle w:val="Compact"/>
        <w:numPr>
          <w:ilvl w:val="0"/>
          <w:numId w:val="33"/>
        </w:numPr>
        <w:bidi/>
      </w:pPr>
      <w:r w:rsidRPr="00234C43">
        <w:t>إعادة الموقع إلى حالة آمنة ونظيفة.</w:t>
      </w:r>
    </w:p>
    <w:p w14:paraId="792D1315" w14:textId="77777777" w:rsidR="007C2235" w:rsidRPr="00234C43" w:rsidRDefault="007C2235" w:rsidP="007C2235">
      <w:pPr>
        <w:pStyle w:val="Compact"/>
        <w:numPr>
          <w:ilvl w:val="0"/>
          <w:numId w:val="33"/>
        </w:numPr>
        <w:bidi/>
      </w:pPr>
      <w:r w:rsidRPr="00234C43">
        <w:t>استكمال جميع التقارير والسجلات المطلوبة والحصول على اعتماد العميل عند الحاجة.</w:t>
      </w:r>
    </w:p>
    <w:p w14:paraId="51420902" w14:textId="77777777" w:rsidR="007C2235" w:rsidRPr="00234C43" w:rsidRDefault="007C2235" w:rsidP="007C2235">
      <w:pPr>
        <w:pStyle w:val="Compact"/>
        <w:numPr>
          <w:ilvl w:val="0"/>
          <w:numId w:val="33"/>
        </w:numPr>
        <w:bidi/>
      </w:pPr>
      <w:r w:rsidRPr="00234C43">
        <w:t>التأكد من إغلاق جميع تصاريح العمل قبل مغادرة الموقع.</w:t>
      </w:r>
    </w:p>
    <w:p w14:paraId="6D607FA5" w14:textId="77777777" w:rsidR="007C2235" w:rsidRPr="00234C43" w:rsidRDefault="008E7076" w:rsidP="007C2235">
      <w:r>
        <w:pict w14:anchorId="5BE6AD5F">
          <v:rect id="_x0000_i1052" style="width:0;height:1.5pt" o:hralign="center" o:hrstd="t" o:hr="t"/>
        </w:pict>
      </w:r>
    </w:p>
    <w:p w14:paraId="2A0DC8B1" w14:textId="77777777" w:rsidR="007C2235" w:rsidRPr="00234C43" w:rsidRDefault="007C2235" w:rsidP="00F67C17">
      <w:pPr>
        <w:pStyle w:val="Heading1"/>
      </w:pPr>
      <w:bookmarkStart w:id="112" w:name="_Toc236009163"/>
      <w:bookmarkStart w:id="113" w:name="post-job-verification"/>
      <w:bookmarkEnd w:id="107"/>
      <w:bookmarkEnd w:id="109"/>
      <w:r w:rsidRPr="00234C43">
        <w:t>Post-Job Verification</w:t>
      </w:r>
      <w:bookmarkEnd w:id="112"/>
    </w:p>
    <w:p w14:paraId="6DD8E991" w14:textId="77777777" w:rsidR="007C2235" w:rsidRPr="00234C43" w:rsidRDefault="007C2235" w:rsidP="007C2235">
      <w:pPr>
        <w:pStyle w:val="Heading2"/>
        <w:bidi/>
      </w:pPr>
      <w:bookmarkStart w:id="114" w:name="_Toc236009164"/>
      <w:bookmarkStart w:id="115" w:name="التحقق-بعد-انتهاء-العمل"/>
      <w:r w:rsidRPr="00234C43">
        <w:t>التحقق بعد انتهاء العمل</w:t>
      </w:r>
      <w:bookmarkEnd w:id="114"/>
    </w:p>
    <w:p w14:paraId="35855384" w14:textId="77777777" w:rsidR="007C2235" w:rsidRPr="00234C43" w:rsidRDefault="007C2235" w:rsidP="00DB3B9C">
      <w:pPr>
        <w:pStyle w:val="FirstParagraph"/>
        <w:bidi/>
      </w:pPr>
      <w:r w:rsidRPr="00234C43">
        <w:t>يجب التأكد من:</w:t>
      </w:r>
    </w:p>
    <w:p w14:paraId="56E1C1E6" w14:textId="77777777" w:rsidR="007C2235" w:rsidRPr="00234C43" w:rsidRDefault="007C2235" w:rsidP="00DB3B9C">
      <w:pPr>
        <w:pStyle w:val="Compact"/>
        <w:numPr>
          <w:ilvl w:val="0"/>
          <w:numId w:val="33"/>
        </w:numPr>
        <w:bidi/>
      </w:pPr>
      <w:r w:rsidRPr="00234C43">
        <w:t>✔ جميع المعدات أُزيلت من الموقع.</w:t>
      </w:r>
    </w:p>
    <w:p w14:paraId="2DD87151" w14:textId="77777777" w:rsidR="007C2235" w:rsidRPr="00234C43" w:rsidRDefault="007C2235" w:rsidP="00DB3B9C">
      <w:pPr>
        <w:pStyle w:val="Compact"/>
        <w:numPr>
          <w:ilvl w:val="0"/>
          <w:numId w:val="33"/>
        </w:numPr>
        <w:bidi/>
      </w:pPr>
      <w:r w:rsidRPr="00234C43">
        <w:t>✔ لا يوجد تسرب للزيوت أو السوائل.</w:t>
      </w:r>
    </w:p>
    <w:p w14:paraId="63800551" w14:textId="77777777" w:rsidR="007C2235" w:rsidRPr="00234C43" w:rsidRDefault="007C2235" w:rsidP="00DB3B9C">
      <w:pPr>
        <w:pStyle w:val="Compact"/>
        <w:numPr>
          <w:ilvl w:val="0"/>
          <w:numId w:val="33"/>
        </w:numPr>
        <w:bidi/>
      </w:pPr>
      <w:r w:rsidRPr="00234C43">
        <w:t>✔ تم تنظيف الموقع بالكامل.</w:t>
      </w:r>
    </w:p>
    <w:p w14:paraId="4158ECE9" w14:textId="77777777" w:rsidR="007C2235" w:rsidRPr="00234C43" w:rsidRDefault="007C2235" w:rsidP="00DB3B9C">
      <w:pPr>
        <w:pStyle w:val="Compact"/>
        <w:numPr>
          <w:ilvl w:val="0"/>
          <w:numId w:val="33"/>
        </w:numPr>
        <w:bidi/>
      </w:pPr>
      <w:r w:rsidRPr="00234C43">
        <w:t>✔ تم توثيق أي ملاحظات أو حالات عدم مطابقة.</w:t>
      </w:r>
    </w:p>
    <w:p w14:paraId="0B85837C" w14:textId="77777777" w:rsidR="007C2235" w:rsidRPr="00234C43" w:rsidRDefault="007C2235" w:rsidP="00DB3B9C">
      <w:pPr>
        <w:pStyle w:val="Compact"/>
        <w:numPr>
          <w:ilvl w:val="0"/>
          <w:numId w:val="33"/>
        </w:numPr>
        <w:bidi/>
      </w:pPr>
      <w:r w:rsidRPr="00234C43">
        <w:t>✔ تم إغلاق جميع تصاريح العمل.</w:t>
      </w:r>
    </w:p>
    <w:p w14:paraId="1C11E18C" w14:textId="77777777" w:rsidR="007C2235" w:rsidRPr="00234C43" w:rsidRDefault="007C2235" w:rsidP="00DB3B9C">
      <w:pPr>
        <w:pStyle w:val="Compact"/>
        <w:numPr>
          <w:ilvl w:val="0"/>
          <w:numId w:val="33"/>
        </w:numPr>
        <w:bidi/>
      </w:pPr>
      <w:r w:rsidRPr="00234C43">
        <w:t>✔ تم تسليم الموقع بحالة آمنة.</w:t>
      </w:r>
    </w:p>
    <w:p w14:paraId="750685DB" w14:textId="77777777" w:rsidR="007C2235" w:rsidRPr="00234C43" w:rsidRDefault="008E7076" w:rsidP="007C2235">
      <w:r>
        <w:pict w14:anchorId="3B960083">
          <v:rect id="_x0000_i1053" style="width:0;height:1.5pt" o:hralign="center" o:hrstd="t" o:hr="t"/>
        </w:pict>
      </w:r>
    </w:p>
    <w:p w14:paraId="164A2623" w14:textId="77777777" w:rsidR="007C2235" w:rsidRPr="00234C43" w:rsidRDefault="007C2235" w:rsidP="007C2235">
      <w:pPr>
        <w:pStyle w:val="Heading2"/>
      </w:pPr>
      <w:bookmarkStart w:id="116" w:name="_Toc236009165"/>
      <w:bookmarkStart w:id="117" w:name="final-statement"/>
      <w:bookmarkEnd w:id="115"/>
      <w:r w:rsidRPr="00234C43">
        <w:lastRenderedPageBreak/>
        <w:t>Final Statement</w:t>
      </w:r>
      <w:bookmarkEnd w:id="116"/>
    </w:p>
    <w:p w14:paraId="35A5BEB1" w14:textId="77777777" w:rsidR="007C2235" w:rsidRPr="00234C43" w:rsidRDefault="007C2235" w:rsidP="007C2235">
      <w:pPr>
        <w:pStyle w:val="Heading3"/>
        <w:bidi/>
      </w:pPr>
      <w:bookmarkStart w:id="118" w:name="_Toc236009166"/>
      <w:bookmarkStart w:id="119" w:name="البيان-الختامي"/>
      <w:r w:rsidRPr="00234C43">
        <w:t>البيان الختامي</w:t>
      </w:r>
      <w:bookmarkEnd w:id="118"/>
    </w:p>
    <w:p w14:paraId="32916C0F" w14:textId="77777777" w:rsidR="007C2235" w:rsidRPr="00234C43" w:rsidRDefault="007C2235" w:rsidP="007C2235">
      <w:pPr>
        <w:pStyle w:val="FirstParagraph"/>
      </w:pPr>
      <w:r w:rsidRPr="00234C43">
        <w:t>This Risk Assessment shall remain valid only while the work scope, equipment, personnel, and operating conditions remain unchanged. Any significant change shall require the Risk Assessment to be reviewed and re-approved before work resumes.</w:t>
      </w:r>
    </w:p>
    <w:p w14:paraId="0FEB5A89" w14:textId="77777777" w:rsidR="007C2235" w:rsidRPr="00234C43" w:rsidRDefault="007C2235" w:rsidP="00B02EE9">
      <w:pPr>
        <w:jc w:val="right"/>
      </w:pPr>
      <w:r w:rsidRPr="00234C43">
        <w:rPr>
          <w:rFonts w:ascii="Arial" w:hAnsi="Arial"/>
        </w:rPr>
        <w:t>العربية</w:t>
      </w:r>
      <w:r w:rsidRPr="00234C43">
        <w:t>:</w:t>
      </w:r>
    </w:p>
    <w:p w14:paraId="52FD0080" w14:textId="77777777" w:rsidR="007C2235" w:rsidRPr="00234C43" w:rsidRDefault="007C2235" w:rsidP="00B02EE9">
      <w:pPr>
        <w:jc w:val="right"/>
      </w:pPr>
      <w:r w:rsidRPr="00234C43">
        <w:rPr>
          <w:rFonts w:ascii="Arial" w:hAnsi="Arial"/>
        </w:rPr>
        <w:t>يبقى</w:t>
      </w:r>
      <w:r w:rsidRPr="00234C43">
        <w:t xml:space="preserve"> </w:t>
      </w:r>
      <w:r w:rsidRPr="00234C43">
        <w:rPr>
          <w:rFonts w:ascii="Arial" w:hAnsi="Arial"/>
        </w:rPr>
        <w:t>تقييم</w:t>
      </w:r>
      <w:r w:rsidRPr="00234C43">
        <w:t xml:space="preserve"> </w:t>
      </w:r>
      <w:r w:rsidRPr="00234C43">
        <w:rPr>
          <w:rFonts w:ascii="Arial" w:hAnsi="Arial"/>
        </w:rPr>
        <w:t>المخاطر</w:t>
      </w:r>
      <w:r w:rsidRPr="00234C43">
        <w:t xml:space="preserve"> </w:t>
      </w:r>
      <w:r w:rsidRPr="00234C43">
        <w:rPr>
          <w:rFonts w:ascii="Arial" w:hAnsi="Arial"/>
        </w:rPr>
        <w:t>هذا</w:t>
      </w:r>
      <w:r w:rsidRPr="00234C43">
        <w:t xml:space="preserve"> </w:t>
      </w:r>
      <w:r w:rsidRPr="00234C43">
        <w:rPr>
          <w:rFonts w:ascii="Arial" w:hAnsi="Arial"/>
        </w:rPr>
        <w:t>ساريًا</w:t>
      </w:r>
      <w:r w:rsidRPr="00234C43">
        <w:t xml:space="preserve"> </w:t>
      </w:r>
      <w:r w:rsidRPr="00234C43">
        <w:rPr>
          <w:rFonts w:ascii="Arial" w:hAnsi="Arial"/>
        </w:rPr>
        <w:t>فقط</w:t>
      </w:r>
      <w:r w:rsidRPr="00234C43">
        <w:t xml:space="preserve"> </w:t>
      </w:r>
      <w:r w:rsidRPr="00234C43">
        <w:rPr>
          <w:rFonts w:ascii="Arial" w:hAnsi="Arial"/>
        </w:rPr>
        <w:t>ما</w:t>
      </w:r>
      <w:r w:rsidRPr="00234C43">
        <w:t xml:space="preserve"> </w:t>
      </w:r>
      <w:r w:rsidRPr="00234C43">
        <w:rPr>
          <w:rFonts w:ascii="Arial" w:hAnsi="Arial"/>
        </w:rPr>
        <w:t>دامت</w:t>
      </w:r>
      <w:r w:rsidRPr="00234C43">
        <w:t xml:space="preserve"> </w:t>
      </w:r>
      <w:r w:rsidRPr="00234C43">
        <w:rPr>
          <w:rFonts w:ascii="Arial" w:hAnsi="Arial"/>
        </w:rPr>
        <w:t>طبيعة</w:t>
      </w:r>
      <w:r w:rsidRPr="00234C43">
        <w:t xml:space="preserve"> </w:t>
      </w:r>
      <w:r w:rsidRPr="00234C43">
        <w:rPr>
          <w:rFonts w:ascii="Arial" w:hAnsi="Arial"/>
        </w:rPr>
        <w:t>العمل</w:t>
      </w:r>
      <w:r w:rsidRPr="00234C43">
        <w:t xml:space="preserve"> </w:t>
      </w:r>
      <w:r w:rsidRPr="00234C43">
        <w:rPr>
          <w:rFonts w:ascii="Arial" w:hAnsi="Arial"/>
        </w:rPr>
        <w:t>والمعدات</w:t>
      </w:r>
      <w:r w:rsidRPr="00234C43">
        <w:t xml:space="preserve"> </w:t>
      </w:r>
      <w:r w:rsidRPr="00234C43">
        <w:rPr>
          <w:rFonts w:ascii="Arial" w:hAnsi="Arial"/>
        </w:rPr>
        <w:t>والأفراد</w:t>
      </w:r>
      <w:r w:rsidRPr="00234C43">
        <w:t xml:space="preserve"> </w:t>
      </w:r>
      <w:r w:rsidRPr="00234C43">
        <w:rPr>
          <w:rFonts w:ascii="Arial" w:hAnsi="Arial"/>
        </w:rPr>
        <w:t>وظروف</w:t>
      </w:r>
      <w:r w:rsidRPr="00234C43">
        <w:t xml:space="preserve"> </w:t>
      </w:r>
      <w:r w:rsidRPr="00234C43">
        <w:rPr>
          <w:rFonts w:ascii="Arial" w:hAnsi="Arial"/>
        </w:rPr>
        <w:t>التشغيل</w:t>
      </w:r>
      <w:r w:rsidRPr="00234C43">
        <w:t xml:space="preserve"> </w:t>
      </w:r>
      <w:r w:rsidRPr="00234C43">
        <w:rPr>
          <w:rFonts w:ascii="Arial" w:hAnsi="Arial"/>
        </w:rPr>
        <w:t>دون</w:t>
      </w:r>
      <w:r w:rsidRPr="00234C43">
        <w:t xml:space="preserve"> </w:t>
      </w:r>
      <w:r w:rsidRPr="00234C43">
        <w:rPr>
          <w:rFonts w:ascii="Arial" w:hAnsi="Arial"/>
        </w:rPr>
        <w:t>تغيير</w:t>
      </w:r>
      <w:r w:rsidRPr="00234C43">
        <w:t xml:space="preserve">. </w:t>
      </w:r>
      <w:r w:rsidRPr="00234C43">
        <w:rPr>
          <w:rFonts w:ascii="Arial" w:hAnsi="Arial"/>
        </w:rPr>
        <w:t>وفي</w:t>
      </w:r>
      <w:r w:rsidRPr="00234C43">
        <w:t xml:space="preserve"> </w:t>
      </w:r>
      <w:r w:rsidRPr="00234C43">
        <w:rPr>
          <w:rFonts w:ascii="Arial" w:hAnsi="Arial"/>
        </w:rPr>
        <w:t>حال</w:t>
      </w:r>
      <w:r w:rsidRPr="00234C43">
        <w:t xml:space="preserve"> </w:t>
      </w:r>
      <w:r w:rsidRPr="00234C43">
        <w:rPr>
          <w:rFonts w:ascii="Arial" w:hAnsi="Arial"/>
        </w:rPr>
        <w:t>حدوث</w:t>
      </w:r>
      <w:r w:rsidRPr="00234C43">
        <w:t xml:space="preserve"> </w:t>
      </w:r>
      <w:r w:rsidRPr="00234C43">
        <w:rPr>
          <w:rFonts w:ascii="Arial" w:hAnsi="Arial"/>
        </w:rPr>
        <w:t>أي</w:t>
      </w:r>
      <w:r w:rsidRPr="00234C43">
        <w:t xml:space="preserve"> </w:t>
      </w:r>
      <w:r w:rsidRPr="00234C43">
        <w:rPr>
          <w:rFonts w:ascii="Arial" w:hAnsi="Arial"/>
        </w:rPr>
        <w:t>تغيير</w:t>
      </w:r>
      <w:r w:rsidRPr="00234C43">
        <w:t xml:space="preserve"> </w:t>
      </w:r>
      <w:r w:rsidRPr="00234C43">
        <w:rPr>
          <w:rFonts w:ascii="Arial" w:hAnsi="Arial"/>
        </w:rPr>
        <w:t>جوهري،</w:t>
      </w:r>
      <w:r w:rsidRPr="00234C43">
        <w:t xml:space="preserve"> </w:t>
      </w:r>
      <w:r w:rsidRPr="00234C43">
        <w:rPr>
          <w:rFonts w:ascii="Arial" w:hAnsi="Arial"/>
        </w:rPr>
        <w:t>يجب</w:t>
      </w:r>
      <w:r w:rsidRPr="00234C43">
        <w:t xml:space="preserve"> </w:t>
      </w:r>
      <w:r w:rsidRPr="00234C43">
        <w:rPr>
          <w:rFonts w:ascii="Arial" w:hAnsi="Arial"/>
        </w:rPr>
        <w:t>مراجعة</w:t>
      </w:r>
      <w:r w:rsidRPr="00234C43">
        <w:t xml:space="preserve"> </w:t>
      </w:r>
      <w:r w:rsidRPr="00234C43">
        <w:rPr>
          <w:rFonts w:ascii="Arial" w:hAnsi="Arial"/>
        </w:rPr>
        <w:t>تقييم</w:t>
      </w:r>
      <w:r w:rsidRPr="00234C43">
        <w:t xml:space="preserve"> </w:t>
      </w:r>
      <w:r w:rsidRPr="00234C43">
        <w:rPr>
          <w:rFonts w:ascii="Arial" w:hAnsi="Arial"/>
        </w:rPr>
        <w:t>المخاطر</w:t>
      </w:r>
      <w:r w:rsidRPr="00234C43">
        <w:t xml:space="preserve"> </w:t>
      </w:r>
      <w:r w:rsidRPr="00234C43">
        <w:rPr>
          <w:rFonts w:ascii="Arial" w:hAnsi="Arial"/>
        </w:rPr>
        <w:t>واعتماده</w:t>
      </w:r>
      <w:r w:rsidRPr="00234C43">
        <w:t xml:space="preserve"> </w:t>
      </w:r>
      <w:r w:rsidRPr="00234C43">
        <w:rPr>
          <w:rFonts w:ascii="Arial" w:hAnsi="Arial"/>
        </w:rPr>
        <w:t>مرة</w:t>
      </w:r>
      <w:r w:rsidRPr="00234C43">
        <w:t xml:space="preserve"> </w:t>
      </w:r>
      <w:r w:rsidRPr="00234C43">
        <w:rPr>
          <w:rFonts w:ascii="Arial" w:hAnsi="Arial"/>
        </w:rPr>
        <w:t>أخرى</w:t>
      </w:r>
      <w:r w:rsidRPr="00234C43">
        <w:t xml:space="preserve"> </w:t>
      </w:r>
      <w:r w:rsidRPr="00234C43">
        <w:rPr>
          <w:rFonts w:ascii="Arial" w:hAnsi="Arial"/>
        </w:rPr>
        <w:t>قبل</w:t>
      </w:r>
      <w:r w:rsidRPr="00234C43">
        <w:t xml:space="preserve"> </w:t>
      </w:r>
      <w:r w:rsidRPr="00234C43">
        <w:rPr>
          <w:rFonts w:ascii="Arial" w:hAnsi="Arial"/>
        </w:rPr>
        <w:t>استئناف</w:t>
      </w:r>
      <w:r w:rsidRPr="00234C43">
        <w:t xml:space="preserve"> </w:t>
      </w:r>
      <w:r w:rsidRPr="00234C43">
        <w:rPr>
          <w:rFonts w:ascii="Arial" w:hAnsi="Arial"/>
        </w:rPr>
        <w:t>العمل</w:t>
      </w:r>
      <w:r w:rsidRPr="00234C43">
        <w:t>.</w:t>
      </w:r>
    </w:p>
    <w:bookmarkEnd w:id="113"/>
    <w:bookmarkEnd w:id="117"/>
    <w:bookmarkEnd w:id="119"/>
    <w:p w14:paraId="4EEE8712" w14:textId="77777777" w:rsidR="007C2235" w:rsidRPr="00234C43" w:rsidRDefault="007C2235" w:rsidP="00725E72">
      <w:pPr>
        <w:jc w:val="right"/>
        <w:rPr>
          <w:rtl/>
        </w:rPr>
      </w:pPr>
    </w:p>
    <w:p w14:paraId="2053FD8B" w14:textId="77777777" w:rsidR="00B02EE9" w:rsidRPr="00234C43" w:rsidRDefault="00B02EE9" w:rsidP="00725E72">
      <w:pPr>
        <w:jc w:val="right"/>
        <w:rPr>
          <w:rtl/>
        </w:rPr>
      </w:pPr>
    </w:p>
    <w:p w14:paraId="1BE81E03" w14:textId="77777777" w:rsidR="00B02EE9" w:rsidRPr="00234C43" w:rsidRDefault="00B02EE9" w:rsidP="00725E72">
      <w:pPr>
        <w:jc w:val="right"/>
        <w:rPr>
          <w:rtl/>
        </w:rPr>
      </w:pPr>
    </w:p>
    <w:p w14:paraId="0D8DF5DC" w14:textId="77777777" w:rsidR="00B02EE9" w:rsidRPr="00234C43" w:rsidRDefault="00B02EE9" w:rsidP="00725E72">
      <w:pPr>
        <w:jc w:val="right"/>
        <w:rPr>
          <w:rtl/>
        </w:rPr>
      </w:pPr>
    </w:p>
    <w:p w14:paraId="7D468F6D" w14:textId="77777777" w:rsidR="00B02EE9" w:rsidRPr="00234C43" w:rsidRDefault="00B02EE9" w:rsidP="00725E72">
      <w:pPr>
        <w:jc w:val="right"/>
        <w:rPr>
          <w:rtl/>
        </w:rPr>
      </w:pPr>
    </w:p>
    <w:p w14:paraId="71937303" w14:textId="77777777" w:rsidR="00B02EE9" w:rsidRPr="00234C43" w:rsidRDefault="00B02EE9" w:rsidP="00725E72">
      <w:pPr>
        <w:jc w:val="right"/>
        <w:rPr>
          <w:rtl/>
        </w:rPr>
      </w:pPr>
    </w:p>
    <w:p w14:paraId="4104603C" w14:textId="77777777" w:rsidR="00B02EE9" w:rsidRPr="00234C43" w:rsidRDefault="00B02EE9" w:rsidP="00725E72">
      <w:pPr>
        <w:jc w:val="right"/>
        <w:rPr>
          <w:rtl/>
        </w:rPr>
      </w:pPr>
    </w:p>
    <w:p w14:paraId="18AF49FB" w14:textId="77777777" w:rsidR="00B02EE9" w:rsidRPr="00234C43" w:rsidRDefault="00B02EE9" w:rsidP="00725E72">
      <w:pPr>
        <w:jc w:val="right"/>
        <w:rPr>
          <w:rtl/>
        </w:rPr>
      </w:pPr>
    </w:p>
    <w:p w14:paraId="3A47B2BA" w14:textId="77777777" w:rsidR="00B02EE9" w:rsidRPr="00234C43" w:rsidRDefault="00B02EE9" w:rsidP="00725E72">
      <w:pPr>
        <w:jc w:val="right"/>
        <w:rPr>
          <w:rtl/>
        </w:rPr>
      </w:pPr>
    </w:p>
    <w:p w14:paraId="23FC31D2" w14:textId="77777777" w:rsidR="00AB3D51" w:rsidRPr="00FB1FD7" w:rsidRDefault="00AB3D51" w:rsidP="00F67C17">
      <w:pPr>
        <w:pStyle w:val="Heading1"/>
        <w:rPr>
          <w:sz w:val="32"/>
          <w:szCs w:val="32"/>
        </w:rPr>
      </w:pPr>
      <w:bookmarkStart w:id="120" w:name="_Toc236009167"/>
      <w:bookmarkStart w:id="121" w:name="Xadeeb83effd877d0e2f3a268dac6a1967535ece"/>
      <w:r w:rsidRPr="00FB1FD7">
        <w:rPr>
          <w:sz w:val="32"/>
          <w:szCs w:val="32"/>
        </w:rPr>
        <w:t>10. Emergency Response &amp; Environmental Controls</w:t>
      </w:r>
      <w:bookmarkEnd w:id="120"/>
    </w:p>
    <w:p w14:paraId="1D10123E" w14:textId="77777777" w:rsidR="00AB3D51" w:rsidRPr="00FB1FD7" w:rsidRDefault="00AB3D51" w:rsidP="00F67C17">
      <w:pPr>
        <w:pStyle w:val="Heading1"/>
        <w:bidi/>
        <w:rPr>
          <w:sz w:val="32"/>
          <w:szCs w:val="32"/>
        </w:rPr>
      </w:pPr>
      <w:bookmarkStart w:id="122" w:name="_Toc236009168"/>
      <w:bookmarkStart w:id="123" w:name="الاستجابة-للطوارئ-والضوابط-البيئية"/>
      <w:bookmarkEnd w:id="121"/>
      <w:r w:rsidRPr="00FB1FD7">
        <w:rPr>
          <w:sz w:val="32"/>
          <w:szCs w:val="32"/>
        </w:rPr>
        <w:t>الاستجابة للطوارئ والضوابط البيئية</w:t>
      </w:r>
      <w:bookmarkEnd w:id="122"/>
    </w:p>
    <w:p w14:paraId="0C989CE8" w14:textId="77777777" w:rsidR="00AB3D51" w:rsidRPr="00FB1FD7" w:rsidRDefault="008E7076" w:rsidP="00AB3D51">
      <w:pPr>
        <w:rPr>
          <w:sz w:val="20"/>
          <w:szCs w:val="20"/>
        </w:rPr>
      </w:pPr>
      <w:r>
        <w:rPr>
          <w:sz w:val="20"/>
          <w:szCs w:val="20"/>
        </w:rPr>
        <w:pict w14:anchorId="5B041A08">
          <v:rect id="_x0000_i1054" style="width:0;height:1.5pt" o:hralign="center" o:hrstd="t" o:hr="t"/>
        </w:pict>
      </w:r>
    </w:p>
    <w:p w14:paraId="55C83597" w14:textId="77777777" w:rsidR="00AB3D51" w:rsidRPr="00FB1FD7" w:rsidRDefault="00AB3D51" w:rsidP="00F67C17">
      <w:pPr>
        <w:pStyle w:val="Heading1"/>
        <w:rPr>
          <w:sz w:val="32"/>
          <w:szCs w:val="32"/>
        </w:rPr>
      </w:pPr>
      <w:bookmarkStart w:id="124" w:name="_Toc236009169"/>
      <w:bookmarkStart w:id="125" w:name="emergency-response-plan"/>
      <w:bookmarkEnd w:id="123"/>
      <w:r w:rsidRPr="00FB1FD7">
        <w:rPr>
          <w:sz w:val="32"/>
          <w:szCs w:val="32"/>
        </w:rPr>
        <w:t>10.1 Emergency Response Plan</w:t>
      </w:r>
      <w:bookmarkEnd w:id="124"/>
    </w:p>
    <w:p w14:paraId="7CBCBC5E" w14:textId="77777777" w:rsidR="00AB3D51" w:rsidRPr="00FB1FD7" w:rsidRDefault="00AB3D51" w:rsidP="00AB3D51">
      <w:pPr>
        <w:pStyle w:val="Heading2"/>
        <w:rPr>
          <w:sz w:val="24"/>
          <w:szCs w:val="24"/>
        </w:rPr>
      </w:pPr>
      <w:bookmarkStart w:id="126" w:name="_Toc236009170"/>
      <w:bookmarkStart w:id="127" w:name="خطة-الاستجابة-للطوارئ"/>
      <w:r w:rsidRPr="00FB1FD7">
        <w:rPr>
          <w:sz w:val="24"/>
          <w:szCs w:val="24"/>
        </w:rPr>
        <w:t>خطة الاستجابة للطوارئ</w:t>
      </w:r>
      <w:bookmarkEnd w:id="126"/>
    </w:p>
    <w:p w14:paraId="6F934C2B" w14:textId="77777777" w:rsidR="00AB3D51" w:rsidRPr="00234C43" w:rsidRDefault="00AB3D51" w:rsidP="00AB3D51">
      <w:pPr>
        <w:pStyle w:val="Heading3"/>
      </w:pPr>
      <w:bookmarkStart w:id="128" w:name="_Toc236009171"/>
      <w:bookmarkStart w:id="129" w:name="objective-الهدف"/>
      <w:r w:rsidRPr="00234C43">
        <w:t>Objective | الهدف</w:t>
      </w:r>
      <w:bookmarkEnd w:id="128"/>
    </w:p>
    <w:p w14:paraId="00DE0EBA" w14:textId="77777777" w:rsidR="00AB3D51" w:rsidRPr="00234C43" w:rsidRDefault="00AB3D51" w:rsidP="00AB3D51">
      <w:pPr>
        <w:pStyle w:val="FirstParagraph"/>
      </w:pPr>
      <w:r w:rsidRPr="00234C43">
        <w:rPr>
          <w:b/>
          <w:bCs/>
        </w:rPr>
        <w:t>English</w:t>
      </w:r>
    </w:p>
    <w:p w14:paraId="61E7A7D8" w14:textId="77777777" w:rsidR="00AB3D51" w:rsidRPr="00234C43" w:rsidRDefault="00AB3D51" w:rsidP="00AB3D51">
      <w:pPr>
        <w:pStyle w:val="BodyText"/>
      </w:pPr>
      <w:r w:rsidRPr="00234C43">
        <w:t>To ensure that all personnel respond promptly and effectively to emergencies, minimizing injuries, damage to equipment, and environmental impact.</w:t>
      </w:r>
    </w:p>
    <w:p w14:paraId="0F1F051B" w14:textId="77777777" w:rsidR="00AB3D51" w:rsidRPr="00234C43" w:rsidRDefault="00AB3D51" w:rsidP="00AB3D51">
      <w:pPr>
        <w:pStyle w:val="BodyText"/>
        <w:jc w:val="right"/>
      </w:pPr>
      <w:r w:rsidRPr="00234C43">
        <w:rPr>
          <w:b/>
          <w:bCs/>
        </w:rPr>
        <w:t>العربية</w:t>
      </w:r>
    </w:p>
    <w:p w14:paraId="34139083" w14:textId="77777777" w:rsidR="00AB3D51" w:rsidRPr="00234C43" w:rsidRDefault="00AB3D51" w:rsidP="00AB3D51">
      <w:pPr>
        <w:pStyle w:val="BodyText"/>
        <w:jc w:val="right"/>
      </w:pPr>
      <w:r w:rsidRPr="00234C43">
        <w:t>ضمان استجابة جميع العاملين بسرعة وفعالية في حالات الطوارئ، للحد من الإصابات والأضرار بالمعدات وحماية البيئة.</w:t>
      </w:r>
    </w:p>
    <w:p w14:paraId="6D9BB1CD" w14:textId="77777777" w:rsidR="00AB3D51" w:rsidRPr="00234C43" w:rsidRDefault="008E7076" w:rsidP="00AB3D51">
      <w:r>
        <w:lastRenderedPageBreak/>
        <w:pict w14:anchorId="47679BF8">
          <v:rect id="_x0000_i1055" style="width:0;height:1.5pt" o:hralign="center" o:hrstd="t" o:hr="t"/>
        </w:pict>
      </w:r>
    </w:p>
    <w:p w14:paraId="0900F8DE" w14:textId="77777777" w:rsidR="00AB3D51" w:rsidRPr="00FB1FD7" w:rsidRDefault="00AB3D51" w:rsidP="00F67C17">
      <w:pPr>
        <w:pStyle w:val="Heading1"/>
        <w:rPr>
          <w:sz w:val="36"/>
          <w:szCs w:val="36"/>
        </w:rPr>
      </w:pPr>
      <w:bookmarkStart w:id="130" w:name="_Toc236009172"/>
      <w:bookmarkStart w:id="131" w:name="emergency-contact-responsibilities"/>
      <w:bookmarkEnd w:id="125"/>
      <w:bookmarkEnd w:id="127"/>
      <w:bookmarkEnd w:id="129"/>
      <w:r w:rsidRPr="00FB1FD7">
        <w:rPr>
          <w:sz w:val="36"/>
          <w:szCs w:val="36"/>
        </w:rPr>
        <w:t>10.2 Emergency Contact Responsibilities</w:t>
      </w:r>
      <w:bookmarkEnd w:id="130"/>
    </w:p>
    <w:p w14:paraId="055805A3" w14:textId="77777777" w:rsidR="00AB3D51" w:rsidRPr="00234C43" w:rsidRDefault="00AB3D51" w:rsidP="00AB3D51">
      <w:pPr>
        <w:pStyle w:val="Heading2"/>
      </w:pPr>
      <w:bookmarkStart w:id="132" w:name="_Toc236009173"/>
      <w:bookmarkStart w:id="133" w:name="مسؤوليات-الاستجابة-للطوارئ"/>
      <w:r w:rsidRPr="00234C43">
        <w:t>مسؤوليات الاستجابة للطوارئ</w:t>
      </w:r>
      <w:bookmarkEnd w:id="132"/>
    </w:p>
    <w:tbl>
      <w:tblPr>
        <w:tblStyle w:val="Table"/>
        <w:tblW w:w="5000" w:type="pct"/>
        <w:tblLayout w:type="fixed"/>
        <w:tblLook w:val="0020" w:firstRow="1" w:lastRow="0" w:firstColumn="0" w:lastColumn="0" w:noHBand="0" w:noVBand="0"/>
      </w:tblPr>
      <w:tblGrid>
        <w:gridCol w:w="4154"/>
        <w:gridCol w:w="6646"/>
      </w:tblGrid>
      <w:tr w:rsidR="00AB3D51" w:rsidRPr="00234C43" w14:paraId="3A22AFD7"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3046" w:type="dxa"/>
          </w:tcPr>
          <w:p w14:paraId="1CDCFF68" w14:textId="77777777" w:rsidR="00AB3D51" w:rsidRPr="00234C43" w:rsidRDefault="00AB3D51" w:rsidP="00760E68">
            <w:pPr>
              <w:pStyle w:val="Compact"/>
            </w:pPr>
            <w:r w:rsidRPr="00234C43">
              <w:t>Position</w:t>
            </w:r>
          </w:p>
        </w:tc>
        <w:tc>
          <w:tcPr>
            <w:tcW w:w="4873" w:type="dxa"/>
          </w:tcPr>
          <w:p w14:paraId="653EED4E" w14:textId="77777777" w:rsidR="00AB3D51" w:rsidRPr="00234C43" w:rsidRDefault="00AB3D51" w:rsidP="00760E68">
            <w:pPr>
              <w:pStyle w:val="Compact"/>
            </w:pPr>
            <w:r w:rsidRPr="00234C43">
              <w:t>Responsibility</w:t>
            </w:r>
          </w:p>
        </w:tc>
      </w:tr>
      <w:tr w:rsidR="00AB3D51" w:rsidRPr="00234C43" w14:paraId="4FCD85BF" w14:textId="77777777" w:rsidTr="00760E68">
        <w:tc>
          <w:tcPr>
            <w:tcW w:w="3046" w:type="dxa"/>
          </w:tcPr>
          <w:p w14:paraId="5FC09129" w14:textId="77777777" w:rsidR="00AB3D51" w:rsidRPr="00234C43" w:rsidRDefault="00AB3D51" w:rsidP="00760E68">
            <w:pPr>
              <w:pStyle w:val="Compact"/>
            </w:pPr>
            <w:r w:rsidRPr="00234C43">
              <w:t>Site Supervisor</w:t>
            </w:r>
          </w:p>
        </w:tc>
        <w:tc>
          <w:tcPr>
            <w:tcW w:w="4873" w:type="dxa"/>
          </w:tcPr>
          <w:p w14:paraId="798DCBBA" w14:textId="77777777" w:rsidR="00AB3D51" w:rsidRPr="00234C43" w:rsidRDefault="00AB3D51" w:rsidP="00760E68">
            <w:pPr>
              <w:pStyle w:val="Compact"/>
            </w:pPr>
            <w:r w:rsidRPr="00234C43">
              <w:t>Stop work, secure the area, notify management.</w:t>
            </w:r>
          </w:p>
        </w:tc>
      </w:tr>
      <w:tr w:rsidR="00AB3D51" w:rsidRPr="00234C43" w14:paraId="4F23CBA2" w14:textId="77777777" w:rsidTr="00760E68">
        <w:tc>
          <w:tcPr>
            <w:tcW w:w="3046" w:type="dxa"/>
          </w:tcPr>
          <w:p w14:paraId="1A90CEE0" w14:textId="77777777" w:rsidR="00AB3D51" w:rsidRPr="00234C43" w:rsidRDefault="00AB3D51" w:rsidP="00760E68">
            <w:pPr>
              <w:pStyle w:val="Compact"/>
            </w:pPr>
            <w:r w:rsidRPr="00234C43">
              <w:t>HSE Officer</w:t>
            </w:r>
          </w:p>
        </w:tc>
        <w:tc>
          <w:tcPr>
            <w:tcW w:w="4873" w:type="dxa"/>
          </w:tcPr>
          <w:p w14:paraId="405D1CB9" w14:textId="77777777" w:rsidR="00AB3D51" w:rsidRPr="00234C43" w:rsidRDefault="00AB3D51" w:rsidP="00760E68">
            <w:pPr>
              <w:pStyle w:val="Compact"/>
            </w:pPr>
            <w:r w:rsidRPr="00234C43">
              <w:t>Coordinate emergency response and first aid.</w:t>
            </w:r>
          </w:p>
        </w:tc>
      </w:tr>
      <w:tr w:rsidR="00AB3D51" w:rsidRPr="00234C43" w14:paraId="0019F8E7" w14:textId="77777777" w:rsidTr="00760E68">
        <w:tc>
          <w:tcPr>
            <w:tcW w:w="3046" w:type="dxa"/>
          </w:tcPr>
          <w:p w14:paraId="2B47EB4E" w14:textId="77777777" w:rsidR="00AB3D51" w:rsidRPr="00234C43" w:rsidRDefault="00AB3D51" w:rsidP="00760E68">
            <w:pPr>
              <w:pStyle w:val="Compact"/>
            </w:pPr>
            <w:r w:rsidRPr="00234C43">
              <w:t>First Aider</w:t>
            </w:r>
          </w:p>
        </w:tc>
        <w:tc>
          <w:tcPr>
            <w:tcW w:w="4873" w:type="dxa"/>
          </w:tcPr>
          <w:p w14:paraId="011AE6EE" w14:textId="77777777" w:rsidR="00AB3D51" w:rsidRPr="00234C43" w:rsidRDefault="00AB3D51" w:rsidP="00760E68">
            <w:pPr>
              <w:pStyle w:val="Compact"/>
            </w:pPr>
            <w:r w:rsidRPr="00234C43">
              <w:t>Provide immediate medical assistance.</w:t>
            </w:r>
          </w:p>
        </w:tc>
      </w:tr>
      <w:tr w:rsidR="00AB3D51" w:rsidRPr="00234C43" w14:paraId="0A1DB1BA" w14:textId="77777777" w:rsidTr="00760E68">
        <w:tc>
          <w:tcPr>
            <w:tcW w:w="3046" w:type="dxa"/>
          </w:tcPr>
          <w:p w14:paraId="7F6E717C" w14:textId="77777777" w:rsidR="00AB3D51" w:rsidRPr="00234C43" w:rsidRDefault="00AB3D51" w:rsidP="00760E68">
            <w:pPr>
              <w:pStyle w:val="Compact"/>
            </w:pPr>
            <w:r w:rsidRPr="00234C43">
              <w:t>Operator</w:t>
            </w:r>
          </w:p>
        </w:tc>
        <w:tc>
          <w:tcPr>
            <w:tcW w:w="4873" w:type="dxa"/>
          </w:tcPr>
          <w:p w14:paraId="4B0496E5" w14:textId="77777777" w:rsidR="00AB3D51" w:rsidRPr="00234C43" w:rsidRDefault="00AB3D51" w:rsidP="00760E68">
            <w:pPr>
              <w:pStyle w:val="Compact"/>
            </w:pPr>
            <w:r w:rsidRPr="00234C43">
              <w:t>Shut down equipment safely.</w:t>
            </w:r>
          </w:p>
        </w:tc>
      </w:tr>
      <w:tr w:rsidR="00AB3D51" w:rsidRPr="00234C43" w14:paraId="64FC2046" w14:textId="77777777" w:rsidTr="00760E68">
        <w:tc>
          <w:tcPr>
            <w:tcW w:w="3046" w:type="dxa"/>
          </w:tcPr>
          <w:p w14:paraId="3037DA94" w14:textId="77777777" w:rsidR="00AB3D51" w:rsidRPr="00234C43" w:rsidRDefault="00AB3D51" w:rsidP="00760E68">
            <w:pPr>
              <w:pStyle w:val="Compact"/>
            </w:pPr>
            <w:r w:rsidRPr="00234C43">
              <w:t>All Personnel</w:t>
            </w:r>
          </w:p>
        </w:tc>
        <w:tc>
          <w:tcPr>
            <w:tcW w:w="4873" w:type="dxa"/>
          </w:tcPr>
          <w:p w14:paraId="69C92778" w14:textId="77777777" w:rsidR="00AB3D51" w:rsidRPr="00234C43" w:rsidRDefault="00AB3D51" w:rsidP="00760E68">
            <w:pPr>
              <w:pStyle w:val="Compact"/>
            </w:pPr>
            <w:r w:rsidRPr="00234C43">
              <w:t>Follow emergency procedures and assemble at the designated muster point.</w:t>
            </w:r>
          </w:p>
        </w:tc>
      </w:tr>
    </w:tbl>
    <w:p w14:paraId="376F1D09" w14:textId="77777777" w:rsidR="00AB3D51" w:rsidRPr="00234C43" w:rsidRDefault="008E7076" w:rsidP="00AB3D51">
      <w:r>
        <w:pict w14:anchorId="6CD75B9F">
          <v:rect id="_x0000_i1056" style="width:0;height:1.5pt" o:hralign="center" o:hrstd="t" o:hr="t"/>
        </w:pict>
      </w:r>
    </w:p>
    <w:p w14:paraId="3CB9A28F" w14:textId="77777777" w:rsidR="00AB3D51" w:rsidRPr="00234C43" w:rsidRDefault="00AB3D51" w:rsidP="00F67C17">
      <w:pPr>
        <w:pStyle w:val="Heading1"/>
      </w:pPr>
      <w:bookmarkStart w:id="134" w:name="_Toc236009174"/>
      <w:bookmarkStart w:id="135" w:name="emergency-situations"/>
      <w:bookmarkEnd w:id="131"/>
      <w:bookmarkEnd w:id="133"/>
      <w:r w:rsidRPr="00234C43">
        <w:t>10.3 Emergency Situations</w:t>
      </w:r>
      <w:bookmarkEnd w:id="134"/>
    </w:p>
    <w:p w14:paraId="389E1BF2" w14:textId="77777777" w:rsidR="00AB3D51" w:rsidRPr="00234C43" w:rsidRDefault="00AB3D51" w:rsidP="00AB3D51">
      <w:pPr>
        <w:pStyle w:val="Heading2"/>
      </w:pPr>
      <w:bookmarkStart w:id="136" w:name="_Toc236009175"/>
      <w:bookmarkStart w:id="137" w:name="حالات-الطوارئ-المحتملة"/>
      <w:r w:rsidRPr="00234C43">
        <w:t>حالات الطوارئ المحتملة</w:t>
      </w:r>
      <w:bookmarkEnd w:id="136"/>
    </w:p>
    <w:tbl>
      <w:tblPr>
        <w:tblStyle w:val="Table"/>
        <w:tblW w:w="5000" w:type="pct"/>
        <w:tblLayout w:type="fixed"/>
        <w:tblLook w:val="0020" w:firstRow="1" w:lastRow="0" w:firstColumn="0" w:lastColumn="0" w:noHBand="0" w:noVBand="0"/>
      </w:tblPr>
      <w:tblGrid>
        <w:gridCol w:w="4097"/>
        <w:gridCol w:w="6703"/>
      </w:tblGrid>
      <w:tr w:rsidR="00AB3D51" w:rsidRPr="00234C43" w14:paraId="4BE744BB"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3004" w:type="dxa"/>
          </w:tcPr>
          <w:p w14:paraId="24A2DE25" w14:textId="77777777" w:rsidR="00AB3D51" w:rsidRPr="00234C43" w:rsidRDefault="00AB3D51" w:rsidP="00760E68">
            <w:pPr>
              <w:pStyle w:val="Compact"/>
            </w:pPr>
            <w:r w:rsidRPr="00234C43">
              <w:t>Emergency</w:t>
            </w:r>
          </w:p>
        </w:tc>
        <w:tc>
          <w:tcPr>
            <w:tcW w:w="4915" w:type="dxa"/>
          </w:tcPr>
          <w:p w14:paraId="1730F302" w14:textId="77777777" w:rsidR="00AB3D51" w:rsidRPr="00234C43" w:rsidRDefault="00AB3D51" w:rsidP="00760E68">
            <w:pPr>
              <w:pStyle w:val="Compact"/>
            </w:pPr>
            <w:r w:rsidRPr="00234C43">
              <w:t>Immediate Action</w:t>
            </w:r>
          </w:p>
        </w:tc>
      </w:tr>
      <w:tr w:rsidR="00AB3D51" w:rsidRPr="00234C43" w14:paraId="3457E8EE" w14:textId="77777777" w:rsidTr="00760E68">
        <w:tc>
          <w:tcPr>
            <w:tcW w:w="3004" w:type="dxa"/>
          </w:tcPr>
          <w:p w14:paraId="02448BD6" w14:textId="77777777" w:rsidR="00AB3D51" w:rsidRPr="00234C43" w:rsidRDefault="00AB3D51" w:rsidP="00760E68">
            <w:pPr>
              <w:pStyle w:val="Compact"/>
            </w:pPr>
            <w:r w:rsidRPr="00234C43">
              <w:t>Fire</w:t>
            </w:r>
          </w:p>
        </w:tc>
        <w:tc>
          <w:tcPr>
            <w:tcW w:w="4915" w:type="dxa"/>
          </w:tcPr>
          <w:p w14:paraId="1AB53250" w14:textId="77777777" w:rsidR="00AB3D51" w:rsidRPr="00234C43" w:rsidRDefault="00AB3D51" w:rsidP="00760E68">
            <w:pPr>
              <w:pStyle w:val="Compact"/>
            </w:pPr>
            <w:r w:rsidRPr="00234C43">
              <w:t>Stop work, raise the alarm, isolate equipment if safe, use a suitable fire extinguisher only if trained, evacuate if required.</w:t>
            </w:r>
          </w:p>
        </w:tc>
      </w:tr>
      <w:tr w:rsidR="00AB3D51" w:rsidRPr="00234C43" w14:paraId="4E0B73A9" w14:textId="77777777" w:rsidTr="00760E68">
        <w:tc>
          <w:tcPr>
            <w:tcW w:w="3004" w:type="dxa"/>
          </w:tcPr>
          <w:p w14:paraId="2B8FAFFB" w14:textId="77777777" w:rsidR="00AB3D51" w:rsidRPr="00234C43" w:rsidRDefault="00AB3D51" w:rsidP="00760E68">
            <w:pPr>
              <w:pStyle w:val="Compact"/>
            </w:pPr>
            <w:r w:rsidRPr="00234C43">
              <w:t>Personnel Injury</w:t>
            </w:r>
          </w:p>
        </w:tc>
        <w:tc>
          <w:tcPr>
            <w:tcW w:w="4915" w:type="dxa"/>
          </w:tcPr>
          <w:p w14:paraId="425EE888" w14:textId="77777777" w:rsidR="00AB3D51" w:rsidRPr="00234C43" w:rsidRDefault="00AB3D51" w:rsidP="00760E68">
            <w:pPr>
              <w:pStyle w:val="Compact"/>
            </w:pPr>
            <w:r w:rsidRPr="00234C43">
              <w:t>Stop work immediately, provide first aid, notify the supervisor, and arrange medical assistance.</w:t>
            </w:r>
          </w:p>
        </w:tc>
      </w:tr>
      <w:tr w:rsidR="00AB3D51" w:rsidRPr="00234C43" w14:paraId="4DDBD9A8" w14:textId="77777777" w:rsidTr="00760E68">
        <w:tc>
          <w:tcPr>
            <w:tcW w:w="3004" w:type="dxa"/>
          </w:tcPr>
          <w:p w14:paraId="2860F476" w14:textId="77777777" w:rsidR="00AB3D51" w:rsidRPr="00234C43" w:rsidRDefault="00AB3D51" w:rsidP="00760E68">
            <w:pPr>
              <w:pStyle w:val="Compact"/>
            </w:pPr>
            <w:r w:rsidRPr="00234C43">
              <w:t>Hydraulic Oil Leak</w:t>
            </w:r>
          </w:p>
        </w:tc>
        <w:tc>
          <w:tcPr>
            <w:tcW w:w="4915" w:type="dxa"/>
          </w:tcPr>
          <w:p w14:paraId="2A8F1315" w14:textId="77777777" w:rsidR="00AB3D51" w:rsidRPr="00234C43" w:rsidRDefault="00AB3D51" w:rsidP="00760E68">
            <w:pPr>
              <w:pStyle w:val="Compact"/>
            </w:pPr>
            <w:r w:rsidRPr="00234C43">
              <w:t>Stop equipment, isolate the source if safe, contain the spill using spill kits, and report the incident.</w:t>
            </w:r>
          </w:p>
        </w:tc>
      </w:tr>
      <w:tr w:rsidR="00AB3D51" w:rsidRPr="00234C43" w14:paraId="0874E946" w14:textId="77777777" w:rsidTr="00760E68">
        <w:tc>
          <w:tcPr>
            <w:tcW w:w="3004" w:type="dxa"/>
          </w:tcPr>
          <w:p w14:paraId="0639D162" w14:textId="77777777" w:rsidR="00AB3D51" w:rsidRPr="00234C43" w:rsidRDefault="00AB3D51" w:rsidP="00760E68">
            <w:pPr>
              <w:pStyle w:val="Compact"/>
            </w:pPr>
            <w:r w:rsidRPr="00234C43">
              <w:t>Dropped Object</w:t>
            </w:r>
          </w:p>
        </w:tc>
        <w:tc>
          <w:tcPr>
            <w:tcW w:w="4915" w:type="dxa"/>
          </w:tcPr>
          <w:p w14:paraId="73225DC9" w14:textId="77777777" w:rsidR="00AB3D51" w:rsidRPr="00234C43" w:rsidRDefault="00AB3D51" w:rsidP="00760E68">
            <w:pPr>
              <w:pStyle w:val="Compact"/>
            </w:pPr>
            <w:r w:rsidRPr="00234C43">
              <w:t>Secure the area, prevent entry, inspect for injuries or damage, and investigate before resuming work.</w:t>
            </w:r>
          </w:p>
        </w:tc>
      </w:tr>
      <w:tr w:rsidR="00AB3D51" w:rsidRPr="00234C43" w14:paraId="05501972" w14:textId="77777777" w:rsidTr="00760E68">
        <w:tc>
          <w:tcPr>
            <w:tcW w:w="3004" w:type="dxa"/>
          </w:tcPr>
          <w:p w14:paraId="0825E2A6" w14:textId="77777777" w:rsidR="00AB3D51" w:rsidRPr="00234C43" w:rsidRDefault="00AB3D51" w:rsidP="00760E68">
            <w:pPr>
              <w:pStyle w:val="Compact"/>
            </w:pPr>
            <w:r w:rsidRPr="00234C43">
              <w:t>Equipment Failure</w:t>
            </w:r>
          </w:p>
        </w:tc>
        <w:tc>
          <w:tcPr>
            <w:tcW w:w="4915" w:type="dxa"/>
          </w:tcPr>
          <w:p w14:paraId="3074A0F8" w14:textId="77777777" w:rsidR="00AB3D51" w:rsidRPr="00234C43" w:rsidRDefault="00AB3D51" w:rsidP="00760E68">
            <w:pPr>
              <w:pStyle w:val="Compact"/>
            </w:pPr>
            <w:r w:rsidRPr="00234C43">
              <w:t>Stop the operation, isolate the equipment, report the fault, and do not restart until approved.</w:t>
            </w:r>
          </w:p>
        </w:tc>
      </w:tr>
      <w:tr w:rsidR="00AB3D51" w:rsidRPr="00234C43" w14:paraId="1111CAF5" w14:textId="77777777" w:rsidTr="00760E68">
        <w:tc>
          <w:tcPr>
            <w:tcW w:w="3004" w:type="dxa"/>
          </w:tcPr>
          <w:p w14:paraId="6CECEB99" w14:textId="77777777" w:rsidR="00AB3D51" w:rsidRPr="00234C43" w:rsidRDefault="00AB3D51" w:rsidP="00760E68">
            <w:pPr>
              <w:pStyle w:val="Compact"/>
            </w:pPr>
            <w:r w:rsidRPr="00234C43">
              <w:t>Severe Weather</w:t>
            </w:r>
          </w:p>
        </w:tc>
        <w:tc>
          <w:tcPr>
            <w:tcW w:w="4915" w:type="dxa"/>
          </w:tcPr>
          <w:p w14:paraId="58174DD5" w14:textId="77777777" w:rsidR="00AB3D51" w:rsidRPr="00234C43" w:rsidRDefault="00AB3D51" w:rsidP="00760E68">
            <w:pPr>
              <w:pStyle w:val="Compact"/>
            </w:pPr>
            <w:r w:rsidRPr="00234C43">
              <w:t>Suspend operations and move personnel to a safe location until conditions improve.</w:t>
            </w:r>
          </w:p>
        </w:tc>
      </w:tr>
    </w:tbl>
    <w:p w14:paraId="72A3E607" w14:textId="77777777" w:rsidR="00AB3D51" w:rsidRPr="00234C43" w:rsidRDefault="008E7076" w:rsidP="00AB3D51">
      <w:r>
        <w:pict w14:anchorId="1CE2DD7F">
          <v:rect id="_x0000_i1057" style="width:0;height:1.5pt" o:hralign="center" o:hrstd="t" o:hr="t"/>
        </w:pict>
      </w:r>
    </w:p>
    <w:p w14:paraId="14BC9042" w14:textId="77777777" w:rsidR="00AB3D51" w:rsidRPr="00234C43" w:rsidRDefault="00AB3D51" w:rsidP="00F67C17">
      <w:pPr>
        <w:pStyle w:val="Heading1"/>
      </w:pPr>
      <w:bookmarkStart w:id="138" w:name="_Toc236009176"/>
      <w:bookmarkStart w:id="139" w:name="environmental-protection"/>
      <w:bookmarkEnd w:id="135"/>
      <w:bookmarkEnd w:id="137"/>
      <w:r w:rsidRPr="00234C43">
        <w:t>10.4 Environmental Protection</w:t>
      </w:r>
      <w:bookmarkEnd w:id="138"/>
    </w:p>
    <w:p w14:paraId="20F6F53E" w14:textId="77777777" w:rsidR="00AB3D51" w:rsidRPr="00234C43" w:rsidRDefault="00AB3D51" w:rsidP="00AB3D51">
      <w:pPr>
        <w:pStyle w:val="Heading2"/>
        <w:bidi/>
      </w:pPr>
      <w:bookmarkStart w:id="140" w:name="_Toc236009177"/>
      <w:bookmarkStart w:id="141" w:name="حماية-البيئة"/>
      <w:r w:rsidRPr="00234C43">
        <w:t>حماية البيئة</w:t>
      </w:r>
      <w:bookmarkEnd w:id="140"/>
    </w:p>
    <w:p w14:paraId="3D2B0704" w14:textId="77777777" w:rsidR="00AB3D51" w:rsidRPr="00234C43" w:rsidRDefault="00AB3D51" w:rsidP="00AB3D51">
      <w:pPr>
        <w:pStyle w:val="Heading3"/>
      </w:pPr>
      <w:bookmarkStart w:id="142" w:name="_Toc236009178"/>
      <w:r w:rsidRPr="00234C43">
        <w:t>English</w:t>
      </w:r>
      <w:bookmarkEnd w:id="142"/>
    </w:p>
    <w:p w14:paraId="36B906D6" w14:textId="77777777" w:rsidR="00AB3D51" w:rsidRPr="00234C43" w:rsidRDefault="00AB3D51" w:rsidP="00AB3D51">
      <w:pPr>
        <w:pStyle w:val="Compact"/>
        <w:numPr>
          <w:ilvl w:val="0"/>
          <w:numId w:val="33"/>
        </w:numPr>
      </w:pPr>
      <w:r w:rsidRPr="00234C43">
        <w:t>Prevent oil and chemical spills.</w:t>
      </w:r>
    </w:p>
    <w:p w14:paraId="7348062C" w14:textId="77777777" w:rsidR="00AB3D51" w:rsidRPr="00234C43" w:rsidRDefault="00AB3D51" w:rsidP="00AB3D51">
      <w:pPr>
        <w:pStyle w:val="Compact"/>
        <w:numPr>
          <w:ilvl w:val="0"/>
          <w:numId w:val="33"/>
        </w:numPr>
      </w:pPr>
      <w:r w:rsidRPr="00234C43">
        <w:t>Use drip trays during hose disconnection.</w:t>
      </w:r>
    </w:p>
    <w:p w14:paraId="2D21BC4C" w14:textId="77777777" w:rsidR="00AB3D51" w:rsidRPr="00234C43" w:rsidRDefault="00AB3D51" w:rsidP="00AB3D51">
      <w:pPr>
        <w:pStyle w:val="Compact"/>
        <w:numPr>
          <w:ilvl w:val="0"/>
          <w:numId w:val="33"/>
        </w:numPr>
      </w:pPr>
      <w:r w:rsidRPr="00234C43">
        <w:t>Dispose of waste according to company procedures.</w:t>
      </w:r>
    </w:p>
    <w:p w14:paraId="02418242" w14:textId="77777777" w:rsidR="00AB3D51" w:rsidRPr="00234C43" w:rsidRDefault="00AB3D51" w:rsidP="00AB3D51">
      <w:pPr>
        <w:pStyle w:val="Compact"/>
        <w:numPr>
          <w:ilvl w:val="0"/>
          <w:numId w:val="33"/>
        </w:numPr>
      </w:pPr>
      <w:r w:rsidRPr="00234C43">
        <w:lastRenderedPageBreak/>
        <w:t>Segregate hazardous and non-hazardous waste.</w:t>
      </w:r>
    </w:p>
    <w:p w14:paraId="262EDEDE" w14:textId="77777777" w:rsidR="00AB3D51" w:rsidRPr="00234C43" w:rsidRDefault="00AB3D51" w:rsidP="00AB3D51">
      <w:pPr>
        <w:pStyle w:val="Compact"/>
        <w:numPr>
          <w:ilvl w:val="0"/>
          <w:numId w:val="33"/>
        </w:numPr>
      </w:pPr>
      <w:r w:rsidRPr="00234C43">
        <w:t>Report all environmental incidents immediately.</w:t>
      </w:r>
    </w:p>
    <w:p w14:paraId="6F28A9AA" w14:textId="77777777" w:rsidR="00AB3D51" w:rsidRPr="00234C43" w:rsidRDefault="00AB3D51" w:rsidP="00AB3D51">
      <w:pPr>
        <w:pStyle w:val="Compact"/>
        <w:numPr>
          <w:ilvl w:val="0"/>
          <w:numId w:val="33"/>
        </w:numPr>
      </w:pPr>
      <w:r w:rsidRPr="00234C43">
        <w:t>Keep spill response equipment available at the worksite.</w:t>
      </w:r>
    </w:p>
    <w:p w14:paraId="0601C663" w14:textId="77777777" w:rsidR="00AB3D51" w:rsidRPr="00234C43" w:rsidRDefault="00AB3D51" w:rsidP="00AB3D51">
      <w:pPr>
        <w:pStyle w:val="Heading3"/>
        <w:bidi/>
      </w:pPr>
      <w:bookmarkStart w:id="143" w:name="_Toc236009179"/>
      <w:r w:rsidRPr="00234C43">
        <w:t>العربية</w:t>
      </w:r>
      <w:bookmarkEnd w:id="143"/>
    </w:p>
    <w:p w14:paraId="0D247F89" w14:textId="77777777" w:rsidR="00AB3D51" w:rsidRPr="00234C43" w:rsidRDefault="00AB3D51" w:rsidP="00AB3D51">
      <w:pPr>
        <w:pStyle w:val="Compact"/>
        <w:numPr>
          <w:ilvl w:val="0"/>
          <w:numId w:val="33"/>
        </w:numPr>
        <w:bidi/>
      </w:pPr>
      <w:r w:rsidRPr="00234C43">
        <w:t>منع انسكاب الزيوت والمواد الكيميائية.</w:t>
      </w:r>
    </w:p>
    <w:p w14:paraId="4C3D6DC1" w14:textId="77777777" w:rsidR="00AB3D51" w:rsidRPr="00234C43" w:rsidRDefault="00AB3D51" w:rsidP="00AB3D51">
      <w:pPr>
        <w:pStyle w:val="Compact"/>
        <w:numPr>
          <w:ilvl w:val="0"/>
          <w:numId w:val="33"/>
        </w:numPr>
        <w:bidi/>
      </w:pPr>
      <w:r w:rsidRPr="00234C43">
        <w:t>استخدام صواني تجميع السوائل عند فصل الخراطيم.</w:t>
      </w:r>
    </w:p>
    <w:p w14:paraId="6BA86DC9" w14:textId="77777777" w:rsidR="00AB3D51" w:rsidRPr="00234C43" w:rsidRDefault="00AB3D51" w:rsidP="00AB3D51">
      <w:pPr>
        <w:pStyle w:val="Compact"/>
        <w:numPr>
          <w:ilvl w:val="0"/>
          <w:numId w:val="33"/>
        </w:numPr>
        <w:bidi/>
      </w:pPr>
      <w:r w:rsidRPr="00234C43">
        <w:t>التخلص من النفايات وفق إجراءات الشركة.</w:t>
      </w:r>
    </w:p>
    <w:p w14:paraId="3788AEB5" w14:textId="77777777" w:rsidR="00AB3D51" w:rsidRPr="00234C43" w:rsidRDefault="00AB3D51" w:rsidP="00AB3D51">
      <w:pPr>
        <w:pStyle w:val="Compact"/>
        <w:numPr>
          <w:ilvl w:val="0"/>
          <w:numId w:val="33"/>
        </w:numPr>
        <w:bidi/>
      </w:pPr>
      <w:r w:rsidRPr="00234C43">
        <w:t>فصل النفايات الخطرة عن غير الخطرة.</w:t>
      </w:r>
    </w:p>
    <w:p w14:paraId="11A324CE" w14:textId="77777777" w:rsidR="00AB3D51" w:rsidRPr="00234C43" w:rsidRDefault="00AB3D51" w:rsidP="00AB3D51">
      <w:pPr>
        <w:pStyle w:val="Compact"/>
        <w:numPr>
          <w:ilvl w:val="0"/>
          <w:numId w:val="33"/>
        </w:numPr>
        <w:bidi/>
      </w:pPr>
      <w:r w:rsidRPr="00234C43">
        <w:t>الإبلاغ الفوري عن أي حادث بيئي.</w:t>
      </w:r>
    </w:p>
    <w:p w14:paraId="3AC7BE84" w14:textId="77777777" w:rsidR="00AB3D51" w:rsidRPr="00234C43" w:rsidRDefault="00AB3D51" w:rsidP="00AB3D51">
      <w:pPr>
        <w:pStyle w:val="Compact"/>
        <w:numPr>
          <w:ilvl w:val="0"/>
          <w:numId w:val="33"/>
        </w:numPr>
        <w:bidi/>
      </w:pPr>
      <w:r w:rsidRPr="00234C43">
        <w:t>التأكد من توفر معدات مكافحة الانسكابات في موقع العمل.</w:t>
      </w:r>
    </w:p>
    <w:p w14:paraId="1BE492F7" w14:textId="77777777" w:rsidR="00AB3D51" w:rsidRPr="00234C43" w:rsidRDefault="008E7076" w:rsidP="00AB3D51">
      <w:r>
        <w:pict w14:anchorId="465818FE">
          <v:rect id="_x0000_i1058" style="width:0;height:1.5pt" o:hralign="center" o:hrstd="t" o:hr="t"/>
        </w:pict>
      </w:r>
    </w:p>
    <w:p w14:paraId="2AE6CC5F" w14:textId="77777777" w:rsidR="00AB3D51" w:rsidRPr="00234C43" w:rsidRDefault="00AB3D51" w:rsidP="00F67C17">
      <w:pPr>
        <w:pStyle w:val="Heading1"/>
      </w:pPr>
      <w:bookmarkStart w:id="144" w:name="_Toc236009180"/>
      <w:bookmarkStart w:id="145" w:name="emergency-equipment-checklist"/>
      <w:bookmarkEnd w:id="139"/>
      <w:bookmarkEnd w:id="141"/>
      <w:r w:rsidRPr="00234C43">
        <w:t>10.5 Emergency Equipment Checklist</w:t>
      </w:r>
      <w:bookmarkEnd w:id="144"/>
    </w:p>
    <w:p w14:paraId="733B2CA7" w14:textId="77777777" w:rsidR="00AB3D51" w:rsidRPr="00234C43" w:rsidRDefault="00AB3D51" w:rsidP="00AB3D51">
      <w:pPr>
        <w:pStyle w:val="Heading2"/>
      </w:pPr>
      <w:bookmarkStart w:id="146" w:name="_Toc236009181"/>
      <w:bookmarkStart w:id="147" w:name="قائمة-معدات-الطوارئ"/>
      <w:r w:rsidRPr="00234C43">
        <w:t>قائمة معدات الطوارئ</w:t>
      </w:r>
      <w:bookmarkEnd w:id="146"/>
    </w:p>
    <w:tbl>
      <w:tblPr>
        <w:tblStyle w:val="Table"/>
        <w:tblW w:w="0" w:type="auto"/>
        <w:tblLook w:val="0020" w:firstRow="1" w:lastRow="0" w:firstColumn="0" w:lastColumn="0" w:noHBand="0" w:noVBand="0"/>
      </w:tblPr>
      <w:tblGrid>
        <w:gridCol w:w="4758"/>
        <w:gridCol w:w="1630"/>
      </w:tblGrid>
      <w:tr w:rsidR="00AB3D51" w:rsidRPr="00234C43" w14:paraId="133777B1"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0" w:type="auto"/>
          </w:tcPr>
          <w:p w14:paraId="402D0232" w14:textId="77777777" w:rsidR="00AB3D51" w:rsidRPr="00234C43" w:rsidRDefault="00AB3D51" w:rsidP="00760E68">
            <w:pPr>
              <w:pStyle w:val="Compact"/>
            </w:pPr>
            <w:r w:rsidRPr="00234C43">
              <w:t>Equipment</w:t>
            </w:r>
          </w:p>
        </w:tc>
        <w:tc>
          <w:tcPr>
            <w:tcW w:w="0" w:type="auto"/>
          </w:tcPr>
          <w:p w14:paraId="19BA1800" w14:textId="77777777" w:rsidR="00AB3D51" w:rsidRPr="00234C43" w:rsidRDefault="00AB3D51" w:rsidP="00760E68">
            <w:pPr>
              <w:pStyle w:val="Compact"/>
            </w:pPr>
            <w:r w:rsidRPr="00234C43">
              <w:t>Status (✓ / ✗)</w:t>
            </w:r>
          </w:p>
        </w:tc>
      </w:tr>
      <w:tr w:rsidR="00AB3D51" w:rsidRPr="00234C43" w14:paraId="695EB608" w14:textId="77777777" w:rsidTr="00760E68">
        <w:tc>
          <w:tcPr>
            <w:tcW w:w="0" w:type="auto"/>
          </w:tcPr>
          <w:p w14:paraId="51F783E9" w14:textId="77777777" w:rsidR="00AB3D51" w:rsidRPr="00234C43" w:rsidRDefault="00AB3D51" w:rsidP="00760E68">
            <w:pPr>
              <w:pStyle w:val="Compact"/>
            </w:pPr>
            <w:r w:rsidRPr="00234C43">
              <w:t>Fire Extinguisher</w:t>
            </w:r>
          </w:p>
        </w:tc>
        <w:tc>
          <w:tcPr>
            <w:tcW w:w="0" w:type="auto"/>
          </w:tcPr>
          <w:p w14:paraId="1F8C6DD8" w14:textId="77777777" w:rsidR="00AB3D51" w:rsidRPr="00234C43" w:rsidRDefault="00AB3D51" w:rsidP="00760E68">
            <w:pPr>
              <w:pStyle w:val="Compact"/>
            </w:pPr>
          </w:p>
        </w:tc>
      </w:tr>
      <w:tr w:rsidR="00AB3D51" w:rsidRPr="00234C43" w14:paraId="0028006A" w14:textId="77777777" w:rsidTr="00760E68">
        <w:tc>
          <w:tcPr>
            <w:tcW w:w="0" w:type="auto"/>
          </w:tcPr>
          <w:p w14:paraId="717A4471" w14:textId="77777777" w:rsidR="00AB3D51" w:rsidRPr="00234C43" w:rsidRDefault="00AB3D51" w:rsidP="00760E68">
            <w:pPr>
              <w:pStyle w:val="Compact"/>
            </w:pPr>
            <w:r w:rsidRPr="00234C43">
              <w:t>First Aid Kit</w:t>
            </w:r>
          </w:p>
        </w:tc>
        <w:tc>
          <w:tcPr>
            <w:tcW w:w="0" w:type="auto"/>
          </w:tcPr>
          <w:p w14:paraId="7AA0A6B2" w14:textId="77777777" w:rsidR="00AB3D51" w:rsidRPr="00234C43" w:rsidRDefault="00AB3D51" w:rsidP="00760E68">
            <w:pPr>
              <w:pStyle w:val="Compact"/>
            </w:pPr>
          </w:p>
        </w:tc>
      </w:tr>
      <w:tr w:rsidR="00AB3D51" w:rsidRPr="00234C43" w14:paraId="22423933" w14:textId="77777777" w:rsidTr="00760E68">
        <w:tc>
          <w:tcPr>
            <w:tcW w:w="0" w:type="auto"/>
          </w:tcPr>
          <w:p w14:paraId="19A49ED4" w14:textId="77777777" w:rsidR="00AB3D51" w:rsidRPr="00234C43" w:rsidRDefault="00AB3D51" w:rsidP="00760E68">
            <w:pPr>
              <w:pStyle w:val="Compact"/>
            </w:pPr>
            <w:r w:rsidRPr="00234C43">
              <w:t>Spill Kit</w:t>
            </w:r>
          </w:p>
        </w:tc>
        <w:tc>
          <w:tcPr>
            <w:tcW w:w="0" w:type="auto"/>
          </w:tcPr>
          <w:p w14:paraId="5B6DE6F5" w14:textId="77777777" w:rsidR="00AB3D51" w:rsidRPr="00234C43" w:rsidRDefault="00AB3D51" w:rsidP="00760E68">
            <w:pPr>
              <w:pStyle w:val="Compact"/>
            </w:pPr>
          </w:p>
        </w:tc>
      </w:tr>
      <w:tr w:rsidR="00AB3D51" w:rsidRPr="00234C43" w14:paraId="3945639E" w14:textId="77777777" w:rsidTr="00760E68">
        <w:tc>
          <w:tcPr>
            <w:tcW w:w="0" w:type="auto"/>
          </w:tcPr>
          <w:p w14:paraId="619930AB" w14:textId="77777777" w:rsidR="00AB3D51" w:rsidRPr="00234C43" w:rsidRDefault="00AB3D51" w:rsidP="00760E68">
            <w:pPr>
              <w:pStyle w:val="Compact"/>
            </w:pPr>
            <w:r w:rsidRPr="00234C43">
              <w:t>Emergency Shower / Eyewash (if applicable)</w:t>
            </w:r>
          </w:p>
        </w:tc>
        <w:tc>
          <w:tcPr>
            <w:tcW w:w="0" w:type="auto"/>
          </w:tcPr>
          <w:p w14:paraId="4CECF37A" w14:textId="77777777" w:rsidR="00AB3D51" w:rsidRPr="00234C43" w:rsidRDefault="00AB3D51" w:rsidP="00760E68">
            <w:pPr>
              <w:pStyle w:val="Compact"/>
            </w:pPr>
          </w:p>
        </w:tc>
      </w:tr>
      <w:tr w:rsidR="00AB3D51" w:rsidRPr="00234C43" w14:paraId="536C2265" w14:textId="77777777" w:rsidTr="00760E68">
        <w:tc>
          <w:tcPr>
            <w:tcW w:w="0" w:type="auto"/>
          </w:tcPr>
          <w:p w14:paraId="360B6523" w14:textId="77777777" w:rsidR="00AB3D51" w:rsidRPr="00234C43" w:rsidRDefault="00AB3D51" w:rsidP="00760E68">
            <w:pPr>
              <w:pStyle w:val="Compact"/>
            </w:pPr>
            <w:r w:rsidRPr="00234C43">
              <w:t>Emergency Stop System</w:t>
            </w:r>
          </w:p>
        </w:tc>
        <w:tc>
          <w:tcPr>
            <w:tcW w:w="0" w:type="auto"/>
          </w:tcPr>
          <w:p w14:paraId="6E33C727" w14:textId="77777777" w:rsidR="00AB3D51" w:rsidRPr="00234C43" w:rsidRDefault="00AB3D51" w:rsidP="00760E68">
            <w:pPr>
              <w:pStyle w:val="Compact"/>
            </w:pPr>
          </w:p>
        </w:tc>
      </w:tr>
      <w:tr w:rsidR="00AB3D51" w:rsidRPr="00234C43" w14:paraId="3FE5E5C0" w14:textId="77777777" w:rsidTr="00760E68">
        <w:tc>
          <w:tcPr>
            <w:tcW w:w="0" w:type="auto"/>
          </w:tcPr>
          <w:p w14:paraId="76706703" w14:textId="77777777" w:rsidR="00AB3D51" w:rsidRPr="00234C43" w:rsidRDefault="00AB3D51" w:rsidP="00760E68">
            <w:pPr>
              <w:pStyle w:val="Compact"/>
            </w:pPr>
            <w:r w:rsidRPr="00234C43">
              <w:t>Two-Way Radio</w:t>
            </w:r>
          </w:p>
        </w:tc>
        <w:tc>
          <w:tcPr>
            <w:tcW w:w="0" w:type="auto"/>
          </w:tcPr>
          <w:p w14:paraId="512CD4A0" w14:textId="77777777" w:rsidR="00AB3D51" w:rsidRPr="00234C43" w:rsidRDefault="00AB3D51" w:rsidP="00760E68">
            <w:pPr>
              <w:pStyle w:val="Compact"/>
            </w:pPr>
          </w:p>
        </w:tc>
      </w:tr>
      <w:tr w:rsidR="00AB3D51" w:rsidRPr="00234C43" w14:paraId="19D210D0" w14:textId="77777777" w:rsidTr="00760E68">
        <w:tc>
          <w:tcPr>
            <w:tcW w:w="0" w:type="auto"/>
          </w:tcPr>
          <w:p w14:paraId="71ABD89B" w14:textId="77777777" w:rsidR="00AB3D51" w:rsidRPr="00234C43" w:rsidRDefault="00AB3D51" w:rsidP="00760E68">
            <w:pPr>
              <w:pStyle w:val="Compact"/>
            </w:pPr>
            <w:r w:rsidRPr="00234C43">
              <w:t>Warning Signs &amp; Barricades</w:t>
            </w:r>
          </w:p>
        </w:tc>
        <w:tc>
          <w:tcPr>
            <w:tcW w:w="0" w:type="auto"/>
          </w:tcPr>
          <w:p w14:paraId="68A194B0" w14:textId="77777777" w:rsidR="00AB3D51" w:rsidRPr="00234C43" w:rsidRDefault="00AB3D51" w:rsidP="00760E68">
            <w:pPr>
              <w:pStyle w:val="Compact"/>
            </w:pPr>
          </w:p>
        </w:tc>
      </w:tr>
      <w:tr w:rsidR="00AB3D51" w:rsidRPr="00234C43" w14:paraId="2A473BFE" w14:textId="77777777" w:rsidTr="00760E68">
        <w:tc>
          <w:tcPr>
            <w:tcW w:w="0" w:type="auto"/>
          </w:tcPr>
          <w:p w14:paraId="2ADBAC1E" w14:textId="77777777" w:rsidR="00AB3D51" w:rsidRPr="00234C43" w:rsidRDefault="00AB3D51" w:rsidP="00760E68">
            <w:pPr>
              <w:pStyle w:val="Compact"/>
            </w:pPr>
            <w:r w:rsidRPr="00234C43">
              <w:t>Emergency Contact List</w:t>
            </w:r>
          </w:p>
        </w:tc>
        <w:tc>
          <w:tcPr>
            <w:tcW w:w="0" w:type="auto"/>
          </w:tcPr>
          <w:p w14:paraId="4866C959" w14:textId="77777777" w:rsidR="00AB3D51" w:rsidRPr="00234C43" w:rsidRDefault="00AB3D51" w:rsidP="00760E68">
            <w:pPr>
              <w:pStyle w:val="Compact"/>
            </w:pPr>
          </w:p>
        </w:tc>
      </w:tr>
    </w:tbl>
    <w:p w14:paraId="09D53EE4" w14:textId="77777777" w:rsidR="00AB3D51" w:rsidRPr="00234C43" w:rsidRDefault="008E7076" w:rsidP="00AB3D51">
      <w:r>
        <w:pict w14:anchorId="3CC3A988">
          <v:rect id="_x0000_i1059" style="width:0;height:1.5pt" o:hralign="center" o:hrstd="t" o:hr="t"/>
        </w:pict>
      </w:r>
    </w:p>
    <w:p w14:paraId="54DA6C78" w14:textId="77777777" w:rsidR="00AB3D51" w:rsidRPr="00234C43" w:rsidRDefault="00AB3D51" w:rsidP="00F67C17">
      <w:pPr>
        <w:pStyle w:val="Heading1"/>
      </w:pPr>
      <w:bookmarkStart w:id="148" w:name="_Toc236009182"/>
      <w:bookmarkStart w:id="149" w:name="incident-reporting"/>
      <w:bookmarkEnd w:id="145"/>
      <w:bookmarkEnd w:id="147"/>
      <w:r w:rsidRPr="00234C43">
        <w:t>10.6 Incident Reporting</w:t>
      </w:r>
      <w:bookmarkEnd w:id="148"/>
    </w:p>
    <w:p w14:paraId="5A8027E9" w14:textId="77777777" w:rsidR="00AB3D51" w:rsidRPr="00234C43" w:rsidRDefault="00AB3D51" w:rsidP="00AB3D51">
      <w:pPr>
        <w:pStyle w:val="Heading2"/>
      </w:pPr>
      <w:bookmarkStart w:id="150" w:name="_Toc236009183"/>
      <w:bookmarkStart w:id="151" w:name="الإبلاغ-عن-الحوادث"/>
      <w:r w:rsidRPr="00234C43">
        <w:t>الإبلاغ عن الحوادث</w:t>
      </w:r>
      <w:bookmarkEnd w:id="150"/>
    </w:p>
    <w:p w14:paraId="0187FA34" w14:textId="77777777" w:rsidR="00AB3D51" w:rsidRPr="00234C43" w:rsidRDefault="00AB3D51" w:rsidP="00AB3D51">
      <w:pPr>
        <w:pStyle w:val="Heading3"/>
      </w:pPr>
      <w:bookmarkStart w:id="152" w:name="_Toc236009184"/>
      <w:r w:rsidRPr="00234C43">
        <w:t>English</w:t>
      </w:r>
      <w:bookmarkEnd w:id="152"/>
    </w:p>
    <w:p w14:paraId="58964739" w14:textId="77777777" w:rsidR="00AB3D51" w:rsidRPr="00234C43" w:rsidRDefault="00AB3D51" w:rsidP="00AB3D51">
      <w:pPr>
        <w:pStyle w:val="FirstParagraph"/>
      </w:pPr>
      <w:r w:rsidRPr="00234C43">
        <w:t>All incidents, near misses, environmental releases, equipment failures, and unsafe conditions shall be reported immediately to the Site Supervisor and the HSE Department. An Incident Report shall be completed before the end of the shift.</w:t>
      </w:r>
    </w:p>
    <w:p w14:paraId="1837479A" w14:textId="77777777" w:rsidR="00AB3D51" w:rsidRPr="00234C43" w:rsidRDefault="00AB3D51" w:rsidP="00AB3D51">
      <w:pPr>
        <w:pStyle w:val="Heading3"/>
        <w:bidi/>
      </w:pPr>
      <w:bookmarkStart w:id="153" w:name="_Toc236009185"/>
      <w:r w:rsidRPr="00234C43">
        <w:t>العربية</w:t>
      </w:r>
      <w:bookmarkEnd w:id="153"/>
    </w:p>
    <w:p w14:paraId="1BC2A17C" w14:textId="77777777" w:rsidR="00AB3D51" w:rsidRPr="00234C43" w:rsidRDefault="00AB3D51" w:rsidP="00AB3D51">
      <w:pPr>
        <w:pStyle w:val="FirstParagraph"/>
        <w:bidi/>
      </w:pPr>
      <w:r w:rsidRPr="00234C43">
        <w:t xml:space="preserve">يجب الإبلاغ فورًا عن جميع الحوادث، وشبه الحوادث، والانسكابات البيئية، وأعطال المعدات، والحالات غير الآمنة إلى مشرف الموقع وقسم الصحة والسلامة والبيئة (HSE). كما يجب استكمال </w:t>
      </w:r>
      <w:r w:rsidRPr="00234C43">
        <w:rPr>
          <w:b/>
          <w:bCs/>
        </w:rPr>
        <w:t>تقرير الحادث (Incident Report)</w:t>
      </w:r>
      <w:r w:rsidRPr="00234C43">
        <w:t xml:space="preserve"> قبل نهاية الوردية.</w:t>
      </w:r>
    </w:p>
    <w:p w14:paraId="14B9D0EA" w14:textId="77777777" w:rsidR="00AB3D51" w:rsidRPr="00234C43" w:rsidRDefault="008E7076" w:rsidP="00AB3D51">
      <w:r>
        <w:lastRenderedPageBreak/>
        <w:pict w14:anchorId="394B9768">
          <v:rect id="_x0000_i1060" style="width:0;height:1.5pt" o:hralign="center" o:hrstd="t" o:hr="t"/>
        </w:pict>
      </w:r>
    </w:p>
    <w:p w14:paraId="379063B2" w14:textId="77777777" w:rsidR="00AB3D51" w:rsidRPr="00234C43" w:rsidRDefault="00AB3D51" w:rsidP="00F67C17">
      <w:pPr>
        <w:pStyle w:val="Heading1"/>
      </w:pPr>
      <w:bookmarkStart w:id="154" w:name="_Toc236009186"/>
      <w:bookmarkStart w:id="155" w:name="stop-work-authority"/>
      <w:bookmarkEnd w:id="149"/>
      <w:bookmarkEnd w:id="151"/>
      <w:r w:rsidRPr="00234C43">
        <w:t>10.7 Stop Work Authority</w:t>
      </w:r>
      <w:bookmarkEnd w:id="154"/>
    </w:p>
    <w:p w14:paraId="394D7077" w14:textId="77777777" w:rsidR="00AB3D51" w:rsidRPr="00234C43" w:rsidRDefault="00AB3D51" w:rsidP="00AB3D51">
      <w:pPr>
        <w:pStyle w:val="Heading2"/>
        <w:bidi/>
      </w:pPr>
      <w:bookmarkStart w:id="156" w:name="_Toc236009187"/>
      <w:bookmarkStart w:id="157" w:name="صلاحية-إيقاف-العمل"/>
      <w:r w:rsidRPr="00234C43">
        <w:t>صلاحية إيقاف العمل</w:t>
      </w:r>
      <w:bookmarkEnd w:id="156"/>
    </w:p>
    <w:p w14:paraId="6AE06609" w14:textId="77777777" w:rsidR="00AB3D51" w:rsidRPr="00234C43" w:rsidRDefault="00AB3D51" w:rsidP="00AB3D51">
      <w:pPr>
        <w:pStyle w:val="FirstParagraph"/>
      </w:pPr>
      <w:r w:rsidRPr="00234C43">
        <w:t xml:space="preserve">Every employee has both the </w:t>
      </w:r>
      <w:r w:rsidRPr="00234C43">
        <w:rPr>
          <w:b/>
          <w:bCs/>
        </w:rPr>
        <w:t>authority and responsibility</w:t>
      </w:r>
      <w:r w:rsidRPr="00234C43">
        <w:t xml:space="preserve"> to stop any activity that presents an unacceptable risk to personnel, equipment, or the environment. Work may only resume after the hazard has been eliminated or controlled and authorization has been given by the responsible supervisor.</w:t>
      </w:r>
    </w:p>
    <w:p w14:paraId="3DB75B2F" w14:textId="77777777" w:rsidR="00AB3D51" w:rsidRPr="00234C43" w:rsidRDefault="00AB3D51" w:rsidP="00AB3D51">
      <w:pPr>
        <w:pStyle w:val="BodyText"/>
        <w:bidi/>
      </w:pPr>
      <w:r w:rsidRPr="00234C43">
        <w:t xml:space="preserve">لكل موظف </w:t>
      </w:r>
      <w:r w:rsidRPr="00234C43">
        <w:rPr>
          <w:b/>
          <w:bCs/>
        </w:rPr>
        <w:t>الحق والمسؤولية</w:t>
      </w:r>
      <w:r w:rsidRPr="00234C43">
        <w:t xml:space="preserve"> في إيقاف أي عمل يشكل خطرًا غير مقبول على الأشخاص أو المعدات أو البيئة. ولا يجوز استئناف العمل إلا بعد إزالة الخطر أو السيطرة عليه والحصول على موافقة المشرف المسؤول.</w:t>
      </w:r>
    </w:p>
    <w:bookmarkEnd w:id="155"/>
    <w:bookmarkEnd w:id="157"/>
    <w:p w14:paraId="4188AFD5" w14:textId="77777777" w:rsidR="00AB3D51" w:rsidRPr="00234C43" w:rsidRDefault="00AB3D51" w:rsidP="00725E72">
      <w:pPr>
        <w:jc w:val="right"/>
        <w:rPr>
          <w:rtl/>
        </w:rPr>
      </w:pPr>
    </w:p>
    <w:p w14:paraId="5FBCC2AF" w14:textId="77777777" w:rsidR="0065786E" w:rsidRPr="00234C43" w:rsidRDefault="0065786E" w:rsidP="00F67C17">
      <w:pPr>
        <w:pStyle w:val="Heading1"/>
      </w:pPr>
      <w:bookmarkStart w:id="158" w:name="_Toc236009188"/>
      <w:bookmarkStart w:id="159" w:name="monitoring-review-approval"/>
      <w:r w:rsidRPr="00234C43">
        <w:t>11. Monitoring, Review &amp; Approval</w:t>
      </w:r>
      <w:bookmarkEnd w:id="158"/>
    </w:p>
    <w:p w14:paraId="6785A6D0" w14:textId="77777777" w:rsidR="0065786E" w:rsidRPr="00234C43" w:rsidRDefault="0065786E" w:rsidP="00F67C17">
      <w:pPr>
        <w:pStyle w:val="Heading1"/>
        <w:bidi/>
      </w:pPr>
      <w:bookmarkStart w:id="160" w:name="_Toc236009189"/>
      <w:bookmarkStart w:id="161" w:name="المتابعة-والمراجعة-والاعتماد"/>
      <w:bookmarkEnd w:id="159"/>
      <w:r w:rsidRPr="00234C43">
        <w:t>المتابعة والمراجعة والاعتماد</w:t>
      </w:r>
      <w:bookmarkEnd w:id="160"/>
    </w:p>
    <w:p w14:paraId="0D5D6157" w14:textId="77777777" w:rsidR="0065786E" w:rsidRPr="00234C43" w:rsidRDefault="008E7076" w:rsidP="0065786E">
      <w:r>
        <w:pict w14:anchorId="53A52CDC">
          <v:rect id="_x0000_i1061" style="width:0;height:1.5pt" o:hralign="center" o:hrstd="t" o:hr="t"/>
        </w:pict>
      </w:r>
    </w:p>
    <w:p w14:paraId="526C1009" w14:textId="77777777" w:rsidR="0065786E" w:rsidRPr="00234C43" w:rsidRDefault="0065786E" w:rsidP="00F67C17">
      <w:pPr>
        <w:pStyle w:val="Heading1"/>
      </w:pPr>
      <w:bookmarkStart w:id="162" w:name="_Toc236009190"/>
      <w:bookmarkStart w:id="163" w:name="monitoring-and-performance-evaluation"/>
      <w:bookmarkEnd w:id="161"/>
      <w:r w:rsidRPr="00234C43">
        <w:t>11.1 Monitoring and Performance Evaluation</w:t>
      </w:r>
      <w:bookmarkEnd w:id="162"/>
    </w:p>
    <w:p w14:paraId="16B00369" w14:textId="77777777" w:rsidR="0065786E" w:rsidRPr="00234C43" w:rsidRDefault="0065786E" w:rsidP="0065786E">
      <w:pPr>
        <w:pStyle w:val="Heading2"/>
      </w:pPr>
      <w:bookmarkStart w:id="164" w:name="_Toc236009191"/>
      <w:bookmarkStart w:id="165" w:name="متابعة-وتقييم-الأداء"/>
      <w:r w:rsidRPr="00234C43">
        <w:t>متابعة وتقييم الأداء</w:t>
      </w:r>
      <w:bookmarkEnd w:id="164"/>
    </w:p>
    <w:p w14:paraId="797F9A53" w14:textId="77777777" w:rsidR="0065786E" w:rsidRPr="00234C43" w:rsidRDefault="0065786E" w:rsidP="0065786E">
      <w:pPr>
        <w:pStyle w:val="Heading3"/>
      </w:pPr>
      <w:bookmarkStart w:id="166" w:name="_Toc236009192"/>
      <w:r w:rsidRPr="00234C43">
        <w:t>English</w:t>
      </w:r>
      <w:bookmarkEnd w:id="166"/>
    </w:p>
    <w:p w14:paraId="2F50516C" w14:textId="77777777" w:rsidR="0065786E" w:rsidRPr="00234C43" w:rsidRDefault="0065786E" w:rsidP="0065786E">
      <w:pPr>
        <w:pStyle w:val="FirstParagraph"/>
      </w:pPr>
      <w:r w:rsidRPr="00234C43">
        <w:t>The effectiveness of this Risk Assessment shall be continuously monitored throughout the operation to ensure that all identified hazards remain adequately controlled.</w:t>
      </w:r>
    </w:p>
    <w:p w14:paraId="37506C09" w14:textId="77777777" w:rsidR="0065786E" w:rsidRPr="00234C43" w:rsidRDefault="0065786E" w:rsidP="0065786E">
      <w:pPr>
        <w:pStyle w:val="BodyText"/>
      </w:pPr>
      <w:r w:rsidRPr="00234C43">
        <w:t>Monitoring shall include:</w:t>
      </w:r>
    </w:p>
    <w:p w14:paraId="234D59E8" w14:textId="77777777" w:rsidR="0065786E" w:rsidRPr="00234C43" w:rsidRDefault="0065786E" w:rsidP="0065786E">
      <w:pPr>
        <w:pStyle w:val="Compact"/>
        <w:numPr>
          <w:ilvl w:val="0"/>
          <w:numId w:val="33"/>
        </w:numPr>
      </w:pPr>
      <w:r w:rsidRPr="00234C43">
        <w:t>Regular workplace inspections.</w:t>
      </w:r>
    </w:p>
    <w:p w14:paraId="697EDB71" w14:textId="77777777" w:rsidR="0065786E" w:rsidRPr="00234C43" w:rsidRDefault="0065786E" w:rsidP="0065786E">
      <w:pPr>
        <w:pStyle w:val="Compact"/>
        <w:numPr>
          <w:ilvl w:val="0"/>
          <w:numId w:val="33"/>
        </w:numPr>
      </w:pPr>
      <w:r w:rsidRPr="00234C43">
        <w:t>Supervisor observations.</w:t>
      </w:r>
    </w:p>
    <w:p w14:paraId="42B566CD" w14:textId="77777777" w:rsidR="0065786E" w:rsidRPr="00234C43" w:rsidRDefault="0065786E" w:rsidP="0065786E">
      <w:pPr>
        <w:pStyle w:val="Compact"/>
        <w:numPr>
          <w:ilvl w:val="0"/>
          <w:numId w:val="33"/>
        </w:numPr>
      </w:pPr>
      <w:r w:rsidRPr="00234C43">
        <w:t>HSE inspections and audits.</w:t>
      </w:r>
    </w:p>
    <w:p w14:paraId="44359DC4" w14:textId="77777777" w:rsidR="0065786E" w:rsidRPr="00234C43" w:rsidRDefault="0065786E" w:rsidP="0065786E">
      <w:pPr>
        <w:pStyle w:val="Compact"/>
        <w:numPr>
          <w:ilvl w:val="0"/>
          <w:numId w:val="33"/>
        </w:numPr>
      </w:pPr>
      <w:r w:rsidRPr="00234C43">
        <w:t>Verification of control measures.</w:t>
      </w:r>
    </w:p>
    <w:p w14:paraId="57F23321" w14:textId="77777777" w:rsidR="0065786E" w:rsidRPr="00234C43" w:rsidRDefault="0065786E" w:rsidP="0065786E">
      <w:pPr>
        <w:pStyle w:val="Compact"/>
        <w:numPr>
          <w:ilvl w:val="0"/>
          <w:numId w:val="33"/>
        </w:numPr>
      </w:pPr>
      <w:r w:rsidRPr="00234C43">
        <w:t>Review of incidents and near misses.</w:t>
      </w:r>
    </w:p>
    <w:p w14:paraId="01A06B68" w14:textId="77777777" w:rsidR="0065786E" w:rsidRPr="00234C43" w:rsidRDefault="0065786E" w:rsidP="0065786E">
      <w:pPr>
        <w:pStyle w:val="Compact"/>
        <w:numPr>
          <w:ilvl w:val="0"/>
          <w:numId w:val="33"/>
        </w:numPr>
      </w:pPr>
      <w:r w:rsidRPr="00234C43">
        <w:t>Compliance with company procedures and client requirements.</w:t>
      </w:r>
    </w:p>
    <w:p w14:paraId="02453646" w14:textId="77777777" w:rsidR="0065786E" w:rsidRPr="00234C43" w:rsidRDefault="0065786E" w:rsidP="0065786E">
      <w:pPr>
        <w:pStyle w:val="Heading3"/>
        <w:bidi/>
      </w:pPr>
      <w:bookmarkStart w:id="167" w:name="_Toc236009193"/>
      <w:r w:rsidRPr="00234C43">
        <w:t>العربية</w:t>
      </w:r>
      <w:bookmarkEnd w:id="167"/>
    </w:p>
    <w:p w14:paraId="343FC577" w14:textId="77777777" w:rsidR="0065786E" w:rsidRPr="00234C43" w:rsidRDefault="0065786E" w:rsidP="0065786E">
      <w:pPr>
        <w:pStyle w:val="FirstParagraph"/>
        <w:bidi/>
        <w:rPr>
          <w:rtl/>
        </w:rPr>
      </w:pPr>
      <w:r w:rsidRPr="00234C43">
        <w:rPr>
          <w:rFonts w:hint="cs"/>
          <w:rtl/>
        </w:rPr>
        <w:t xml:space="preserve">       </w:t>
      </w:r>
      <w:r w:rsidRPr="00234C43">
        <w:t xml:space="preserve">تتم متابعة فعالية تقييم المخاطر بشكل مستمر أثناء تنفيذ العمليات للتأكد من أن جميع المخاطر المحددة لا تزال </w:t>
      </w:r>
    </w:p>
    <w:p w14:paraId="0D8747C0" w14:textId="77777777" w:rsidR="0065786E" w:rsidRPr="00234C43" w:rsidRDefault="0065786E" w:rsidP="0065786E">
      <w:pPr>
        <w:pStyle w:val="FirstParagraph"/>
        <w:bidi/>
        <w:rPr>
          <w:rtl/>
        </w:rPr>
      </w:pPr>
      <w:r w:rsidRPr="00234C43">
        <w:rPr>
          <w:rFonts w:hint="cs"/>
          <w:rtl/>
        </w:rPr>
        <w:t xml:space="preserve">        </w:t>
      </w:r>
      <w:r w:rsidRPr="00234C43">
        <w:rPr>
          <w:rFonts w:ascii="Arial" w:hAnsi="Arial" w:cs="Arial"/>
        </w:rPr>
        <w:t>تحت</w:t>
      </w:r>
      <w:r w:rsidRPr="00234C43">
        <w:t xml:space="preserve"> </w:t>
      </w:r>
      <w:r w:rsidRPr="00234C43">
        <w:rPr>
          <w:rFonts w:hint="cs"/>
          <w:rtl/>
        </w:rPr>
        <w:t xml:space="preserve"> </w:t>
      </w:r>
      <w:r w:rsidRPr="00234C43">
        <w:rPr>
          <w:rFonts w:ascii="Arial" w:hAnsi="Arial" w:cs="Arial"/>
        </w:rPr>
        <w:t>السيط</w:t>
      </w:r>
      <w:r w:rsidRPr="00234C43">
        <w:rPr>
          <w:rFonts w:hint="cs"/>
          <w:rtl/>
        </w:rPr>
        <w:t>رة</w:t>
      </w:r>
    </w:p>
    <w:p w14:paraId="19D84FF4" w14:textId="77777777" w:rsidR="0065786E" w:rsidRPr="00234C43" w:rsidRDefault="0065786E" w:rsidP="0065786E">
      <w:pPr>
        <w:pStyle w:val="BodyText"/>
        <w:bidi/>
      </w:pPr>
      <w:r w:rsidRPr="00234C43">
        <w:rPr>
          <w:rFonts w:hint="cs"/>
          <w:rtl/>
        </w:rPr>
        <w:t xml:space="preserve">       </w:t>
      </w:r>
      <w:r w:rsidRPr="00234C43">
        <w:t>وتشمل المتابعة ما يلي</w:t>
      </w:r>
    </w:p>
    <w:p w14:paraId="1A801281" w14:textId="77777777" w:rsidR="0065786E" w:rsidRPr="00234C43" w:rsidRDefault="0065786E" w:rsidP="0065786E">
      <w:pPr>
        <w:pStyle w:val="Compact"/>
        <w:numPr>
          <w:ilvl w:val="0"/>
          <w:numId w:val="33"/>
        </w:numPr>
        <w:bidi/>
      </w:pPr>
      <w:r w:rsidRPr="00234C43">
        <w:lastRenderedPageBreak/>
        <w:t>إجراء جولات تفتيش دورية في موقع العمل.</w:t>
      </w:r>
    </w:p>
    <w:p w14:paraId="3E52AC4D" w14:textId="77777777" w:rsidR="0065786E" w:rsidRPr="00234C43" w:rsidRDefault="0065786E" w:rsidP="0065786E">
      <w:pPr>
        <w:pStyle w:val="Compact"/>
        <w:numPr>
          <w:ilvl w:val="0"/>
          <w:numId w:val="33"/>
        </w:numPr>
        <w:bidi/>
      </w:pPr>
      <w:r w:rsidRPr="00234C43">
        <w:t>متابعة المشرف لسير العمل.</w:t>
      </w:r>
    </w:p>
    <w:p w14:paraId="04A8E878" w14:textId="77777777" w:rsidR="0065786E" w:rsidRPr="00234C43" w:rsidRDefault="0065786E" w:rsidP="0065786E">
      <w:pPr>
        <w:pStyle w:val="Compact"/>
        <w:numPr>
          <w:ilvl w:val="0"/>
          <w:numId w:val="33"/>
        </w:numPr>
        <w:bidi/>
      </w:pPr>
      <w:r w:rsidRPr="00234C43">
        <w:t>تنفيذ عمليات التفتيش والتدقيق بواسطة قسم HSE.</w:t>
      </w:r>
    </w:p>
    <w:p w14:paraId="5EEB0155" w14:textId="77777777" w:rsidR="0065786E" w:rsidRPr="00234C43" w:rsidRDefault="0065786E" w:rsidP="0065786E">
      <w:pPr>
        <w:pStyle w:val="Compact"/>
        <w:numPr>
          <w:ilvl w:val="0"/>
          <w:numId w:val="33"/>
        </w:numPr>
        <w:bidi/>
      </w:pPr>
      <w:r w:rsidRPr="00234C43">
        <w:t>التحقق من فعالية إجراءات التحكم.</w:t>
      </w:r>
    </w:p>
    <w:p w14:paraId="789F0D7D" w14:textId="77777777" w:rsidR="0065786E" w:rsidRPr="00234C43" w:rsidRDefault="0065786E" w:rsidP="0065786E">
      <w:pPr>
        <w:pStyle w:val="Compact"/>
        <w:numPr>
          <w:ilvl w:val="0"/>
          <w:numId w:val="33"/>
        </w:numPr>
        <w:bidi/>
      </w:pPr>
      <w:r w:rsidRPr="00234C43">
        <w:t>مراجعة الحوادث وشبه الحوادث.</w:t>
      </w:r>
    </w:p>
    <w:p w14:paraId="08D57F08" w14:textId="77777777" w:rsidR="0065786E" w:rsidRPr="00234C43" w:rsidRDefault="0065786E" w:rsidP="0065786E">
      <w:pPr>
        <w:pStyle w:val="Compact"/>
        <w:numPr>
          <w:ilvl w:val="0"/>
          <w:numId w:val="33"/>
        </w:numPr>
        <w:bidi/>
      </w:pPr>
      <w:r w:rsidRPr="00234C43">
        <w:t>التأكد من الالتزام بإجراءات الشركة ومتطلبات العميل.</w:t>
      </w:r>
    </w:p>
    <w:p w14:paraId="01770AE2" w14:textId="77777777" w:rsidR="0065786E" w:rsidRPr="00234C43" w:rsidRDefault="008E7076" w:rsidP="0065786E">
      <w:r>
        <w:pict w14:anchorId="02B6DA81">
          <v:rect id="_x0000_i1062" style="width:0;height:1.5pt" o:hralign="center" o:hrstd="t" o:hr="t"/>
        </w:pict>
      </w:r>
    </w:p>
    <w:p w14:paraId="4EE943B0" w14:textId="77777777" w:rsidR="0065786E" w:rsidRPr="00234C43" w:rsidRDefault="0065786E" w:rsidP="00F67C17">
      <w:pPr>
        <w:pStyle w:val="Heading1"/>
      </w:pPr>
      <w:bookmarkStart w:id="168" w:name="_Toc236009194"/>
      <w:bookmarkStart w:id="169" w:name="review-of-risk-assessment"/>
      <w:bookmarkEnd w:id="163"/>
      <w:bookmarkEnd w:id="165"/>
      <w:r w:rsidRPr="00234C43">
        <w:t>11.2 Review of Risk Assessment</w:t>
      </w:r>
      <w:bookmarkEnd w:id="168"/>
    </w:p>
    <w:p w14:paraId="65D68AA2" w14:textId="77777777" w:rsidR="0065786E" w:rsidRPr="00234C43" w:rsidRDefault="0065786E" w:rsidP="0065786E">
      <w:pPr>
        <w:pStyle w:val="Heading2"/>
      </w:pPr>
      <w:bookmarkStart w:id="170" w:name="_Toc236009195"/>
      <w:bookmarkStart w:id="171" w:name="مراجعة-تقييم-المخاطر"/>
      <w:r w:rsidRPr="00234C43">
        <w:t>مراجعة تقييم المخاطر</w:t>
      </w:r>
      <w:bookmarkEnd w:id="170"/>
    </w:p>
    <w:p w14:paraId="72914A08" w14:textId="77777777" w:rsidR="0065786E" w:rsidRPr="00234C43" w:rsidRDefault="0065786E" w:rsidP="0065786E">
      <w:pPr>
        <w:pStyle w:val="FirstParagraph"/>
      </w:pPr>
      <w:r w:rsidRPr="00234C43">
        <w:t>This Risk Assessment shall be reviewed and updated whenever one or more of the following occurs:</w:t>
      </w:r>
    </w:p>
    <w:p w14:paraId="4AD2054C" w14:textId="77777777" w:rsidR="0065786E" w:rsidRPr="00234C43" w:rsidRDefault="0065786E" w:rsidP="0065786E">
      <w:pPr>
        <w:pStyle w:val="Compact"/>
        <w:numPr>
          <w:ilvl w:val="0"/>
          <w:numId w:val="33"/>
        </w:numPr>
      </w:pPr>
      <w:r w:rsidRPr="00234C43">
        <w:t>Introduction of new equipment.</w:t>
      </w:r>
    </w:p>
    <w:p w14:paraId="76222021" w14:textId="77777777" w:rsidR="0065786E" w:rsidRPr="00234C43" w:rsidRDefault="0065786E" w:rsidP="0065786E">
      <w:pPr>
        <w:pStyle w:val="Compact"/>
        <w:numPr>
          <w:ilvl w:val="0"/>
          <w:numId w:val="33"/>
        </w:numPr>
      </w:pPr>
      <w:r w:rsidRPr="00234C43">
        <w:t>Changes in work procedures.</w:t>
      </w:r>
    </w:p>
    <w:p w14:paraId="163784EE" w14:textId="77777777" w:rsidR="0065786E" w:rsidRPr="00234C43" w:rsidRDefault="0065786E" w:rsidP="0065786E">
      <w:pPr>
        <w:pStyle w:val="Compact"/>
        <w:numPr>
          <w:ilvl w:val="0"/>
          <w:numId w:val="33"/>
        </w:numPr>
      </w:pPr>
      <w:r w:rsidRPr="00234C43">
        <w:t>Change of work location.</w:t>
      </w:r>
    </w:p>
    <w:p w14:paraId="6AF36A83" w14:textId="77777777" w:rsidR="0065786E" w:rsidRPr="00234C43" w:rsidRDefault="0065786E" w:rsidP="0065786E">
      <w:pPr>
        <w:pStyle w:val="Compact"/>
        <w:numPr>
          <w:ilvl w:val="0"/>
          <w:numId w:val="33"/>
        </w:numPr>
      </w:pPr>
      <w:r w:rsidRPr="00234C43">
        <w:t>Following an incident or near miss.</w:t>
      </w:r>
    </w:p>
    <w:p w14:paraId="174A0B71" w14:textId="77777777" w:rsidR="0065786E" w:rsidRPr="00234C43" w:rsidRDefault="0065786E" w:rsidP="0065786E">
      <w:pPr>
        <w:pStyle w:val="Compact"/>
        <w:numPr>
          <w:ilvl w:val="0"/>
          <w:numId w:val="33"/>
        </w:numPr>
      </w:pPr>
      <w:r w:rsidRPr="00234C43">
        <w:t>Client request.</w:t>
      </w:r>
    </w:p>
    <w:p w14:paraId="0EA5BE9A" w14:textId="77777777" w:rsidR="0065786E" w:rsidRPr="00234C43" w:rsidRDefault="0065786E" w:rsidP="0065786E">
      <w:pPr>
        <w:pStyle w:val="Compact"/>
        <w:numPr>
          <w:ilvl w:val="0"/>
          <w:numId w:val="33"/>
        </w:numPr>
      </w:pPr>
      <w:r w:rsidRPr="00234C43">
        <w:t>New legal or regulatory requirements.</w:t>
      </w:r>
    </w:p>
    <w:p w14:paraId="078DD78A" w14:textId="77777777" w:rsidR="0065786E" w:rsidRPr="00234C43" w:rsidRDefault="0065786E" w:rsidP="0065786E">
      <w:pPr>
        <w:pStyle w:val="Compact"/>
        <w:numPr>
          <w:ilvl w:val="0"/>
          <w:numId w:val="33"/>
        </w:numPr>
      </w:pPr>
      <w:r w:rsidRPr="00234C43">
        <w:t>Annual document review.</w:t>
      </w:r>
    </w:p>
    <w:p w14:paraId="67928872" w14:textId="77777777" w:rsidR="0065786E" w:rsidRPr="00234C43" w:rsidRDefault="0065786E" w:rsidP="0065786E">
      <w:pPr>
        <w:pStyle w:val="Heading3"/>
        <w:bidi/>
      </w:pPr>
      <w:bookmarkStart w:id="172" w:name="_Toc236009196"/>
      <w:bookmarkStart w:id="173" w:name="X01905b2f164481b1e33ad8a6aa56b9372e528bf"/>
      <w:r w:rsidRPr="00234C43">
        <w:t>تتم مراجعة تقييم المخاطر في الحالات التالية</w:t>
      </w:r>
      <w:bookmarkEnd w:id="172"/>
    </w:p>
    <w:p w14:paraId="7B8969E8" w14:textId="77777777" w:rsidR="0065786E" w:rsidRPr="00234C43" w:rsidRDefault="0065786E" w:rsidP="0065786E">
      <w:pPr>
        <w:pStyle w:val="Compact"/>
        <w:numPr>
          <w:ilvl w:val="0"/>
          <w:numId w:val="33"/>
        </w:numPr>
        <w:bidi/>
      </w:pPr>
      <w:r w:rsidRPr="00234C43">
        <w:t>إدخال معدات جديدة.</w:t>
      </w:r>
    </w:p>
    <w:p w14:paraId="61B0EA15" w14:textId="77777777" w:rsidR="0065786E" w:rsidRPr="00234C43" w:rsidRDefault="0065786E" w:rsidP="0065786E">
      <w:pPr>
        <w:pStyle w:val="Compact"/>
        <w:numPr>
          <w:ilvl w:val="0"/>
          <w:numId w:val="33"/>
        </w:numPr>
        <w:bidi/>
      </w:pPr>
      <w:r w:rsidRPr="00234C43">
        <w:t>تعديل إجراءات العمل.</w:t>
      </w:r>
    </w:p>
    <w:p w14:paraId="5B110AC2" w14:textId="77777777" w:rsidR="0065786E" w:rsidRPr="00234C43" w:rsidRDefault="0065786E" w:rsidP="0065786E">
      <w:pPr>
        <w:pStyle w:val="Compact"/>
        <w:numPr>
          <w:ilvl w:val="0"/>
          <w:numId w:val="33"/>
        </w:numPr>
        <w:bidi/>
      </w:pPr>
      <w:r w:rsidRPr="00234C43">
        <w:t>تغيير موقع العمل.</w:t>
      </w:r>
    </w:p>
    <w:p w14:paraId="37D69A3B" w14:textId="77777777" w:rsidR="0065786E" w:rsidRPr="00234C43" w:rsidRDefault="0065786E" w:rsidP="0065786E">
      <w:pPr>
        <w:pStyle w:val="Compact"/>
        <w:numPr>
          <w:ilvl w:val="0"/>
          <w:numId w:val="33"/>
        </w:numPr>
        <w:bidi/>
      </w:pPr>
      <w:r w:rsidRPr="00234C43">
        <w:t>بعد وقوع حادث أو شبه حادث.</w:t>
      </w:r>
    </w:p>
    <w:p w14:paraId="3EE79689" w14:textId="77777777" w:rsidR="0065786E" w:rsidRPr="00234C43" w:rsidRDefault="0065786E" w:rsidP="0065786E">
      <w:pPr>
        <w:pStyle w:val="Compact"/>
        <w:numPr>
          <w:ilvl w:val="0"/>
          <w:numId w:val="33"/>
        </w:numPr>
        <w:bidi/>
      </w:pPr>
      <w:r w:rsidRPr="00234C43">
        <w:t>بناءً على طلب العميل.</w:t>
      </w:r>
    </w:p>
    <w:p w14:paraId="5586DC16" w14:textId="77777777" w:rsidR="0065786E" w:rsidRPr="00234C43" w:rsidRDefault="0065786E" w:rsidP="0065786E">
      <w:pPr>
        <w:pStyle w:val="Compact"/>
        <w:numPr>
          <w:ilvl w:val="0"/>
          <w:numId w:val="33"/>
        </w:numPr>
        <w:bidi/>
      </w:pPr>
      <w:r w:rsidRPr="00234C43">
        <w:t>عند صدور متطلبات أو تشريعات جديدة.</w:t>
      </w:r>
    </w:p>
    <w:p w14:paraId="31B61B6C" w14:textId="77777777" w:rsidR="0065786E" w:rsidRPr="00234C43" w:rsidRDefault="0065786E" w:rsidP="0065786E">
      <w:pPr>
        <w:pStyle w:val="Compact"/>
        <w:numPr>
          <w:ilvl w:val="0"/>
          <w:numId w:val="33"/>
        </w:numPr>
        <w:bidi/>
      </w:pPr>
      <w:r w:rsidRPr="00234C43">
        <w:t>عند المراجعة السنوية للوثيقة.</w:t>
      </w:r>
    </w:p>
    <w:p w14:paraId="3246D980" w14:textId="77777777" w:rsidR="0065786E" w:rsidRPr="00234C43" w:rsidRDefault="008E7076" w:rsidP="0065786E">
      <w:r>
        <w:pict w14:anchorId="3BE92D87">
          <v:rect id="_x0000_i1063" style="width:0;height:1.5pt" o:hralign="center" o:hrstd="t" o:hr="t"/>
        </w:pict>
      </w:r>
    </w:p>
    <w:p w14:paraId="6312C01D" w14:textId="77777777" w:rsidR="0065786E" w:rsidRPr="00234C43" w:rsidRDefault="0065786E" w:rsidP="00F67C17">
      <w:pPr>
        <w:pStyle w:val="Heading1"/>
      </w:pPr>
      <w:bookmarkStart w:id="174" w:name="_Toc236009197"/>
      <w:bookmarkStart w:id="175" w:name="document-approval"/>
      <w:bookmarkEnd w:id="169"/>
      <w:bookmarkEnd w:id="171"/>
      <w:bookmarkEnd w:id="173"/>
      <w:r w:rsidRPr="00234C43">
        <w:t>11.3 Document Approval</w:t>
      </w:r>
      <w:bookmarkEnd w:id="174"/>
    </w:p>
    <w:p w14:paraId="616116B6" w14:textId="77777777" w:rsidR="0065786E" w:rsidRPr="00234C43" w:rsidRDefault="0065786E" w:rsidP="0065786E">
      <w:pPr>
        <w:pStyle w:val="Heading2"/>
      </w:pPr>
      <w:bookmarkStart w:id="176" w:name="_Toc236009198"/>
      <w:bookmarkStart w:id="177" w:name="اعتماد-الوثيقة"/>
      <w:r w:rsidRPr="00234C43">
        <w:t>اعتماد الوثيقة</w:t>
      </w:r>
      <w:bookmarkEnd w:id="176"/>
    </w:p>
    <w:tbl>
      <w:tblPr>
        <w:tblStyle w:val="Table"/>
        <w:tblW w:w="0" w:type="auto"/>
        <w:tblLook w:val="0020" w:firstRow="1" w:lastRow="0" w:firstColumn="0" w:lastColumn="0" w:noHBand="0" w:noVBand="0"/>
      </w:tblPr>
      <w:tblGrid>
        <w:gridCol w:w="2326"/>
        <w:gridCol w:w="845"/>
        <w:gridCol w:w="1204"/>
        <w:gridCol w:w="713"/>
      </w:tblGrid>
      <w:tr w:rsidR="0065786E" w:rsidRPr="00234C43" w14:paraId="7D1A7972"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0" w:type="auto"/>
          </w:tcPr>
          <w:p w14:paraId="64B13FD2" w14:textId="77777777" w:rsidR="0065786E" w:rsidRPr="00234C43" w:rsidRDefault="0065786E" w:rsidP="00760E68">
            <w:pPr>
              <w:pStyle w:val="Compact"/>
            </w:pPr>
            <w:r w:rsidRPr="00234C43">
              <w:t>Position</w:t>
            </w:r>
          </w:p>
        </w:tc>
        <w:tc>
          <w:tcPr>
            <w:tcW w:w="0" w:type="auto"/>
          </w:tcPr>
          <w:p w14:paraId="7EEA5738" w14:textId="77777777" w:rsidR="0065786E" w:rsidRPr="00234C43" w:rsidRDefault="0065786E" w:rsidP="00760E68">
            <w:pPr>
              <w:pStyle w:val="Compact"/>
            </w:pPr>
            <w:r w:rsidRPr="00234C43">
              <w:t>Name</w:t>
            </w:r>
          </w:p>
        </w:tc>
        <w:tc>
          <w:tcPr>
            <w:tcW w:w="0" w:type="auto"/>
          </w:tcPr>
          <w:p w14:paraId="7F20E9D0" w14:textId="77777777" w:rsidR="0065786E" w:rsidRPr="00234C43" w:rsidRDefault="0065786E" w:rsidP="00760E68">
            <w:pPr>
              <w:pStyle w:val="Compact"/>
            </w:pPr>
            <w:r w:rsidRPr="00234C43">
              <w:t>Signature</w:t>
            </w:r>
          </w:p>
        </w:tc>
        <w:tc>
          <w:tcPr>
            <w:tcW w:w="0" w:type="auto"/>
          </w:tcPr>
          <w:p w14:paraId="2CB6D51D" w14:textId="77777777" w:rsidR="0065786E" w:rsidRPr="00234C43" w:rsidRDefault="0065786E" w:rsidP="00760E68">
            <w:pPr>
              <w:pStyle w:val="Compact"/>
            </w:pPr>
            <w:r w:rsidRPr="00234C43">
              <w:t>Date</w:t>
            </w:r>
          </w:p>
        </w:tc>
      </w:tr>
      <w:tr w:rsidR="0065786E" w:rsidRPr="00234C43" w14:paraId="5283C103" w14:textId="77777777" w:rsidTr="00760E68">
        <w:tc>
          <w:tcPr>
            <w:tcW w:w="0" w:type="auto"/>
          </w:tcPr>
          <w:p w14:paraId="7BB2084A" w14:textId="77777777" w:rsidR="0065786E" w:rsidRPr="00234C43" w:rsidRDefault="0065786E" w:rsidP="00760E68">
            <w:pPr>
              <w:pStyle w:val="Compact"/>
            </w:pPr>
            <w:r w:rsidRPr="00234C43">
              <w:t>Prepared By</w:t>
            </w:r>
          </w:p>
        </w:tc>
        <w:tc>
          <w:tcPr>
            <w:tcW w:w="0" w:type="auto"/>
          </w:tcPr>
          <w:p w14:paraId="77F50514" w14:textId="77777777" w:rsidR="0065786E" w:rsidRPr="00234C43" w:rsidRDefault="0065786E" w:rsidP="00760E68">
            <w:pPr>
              <w:pStyle w:val="Compact"/>
            </w:pPr>
          </w:p>
        </w:tc>
        <w:tc>
          <w:tcPr>
            <w:tcW w:w="0" w:type="auto"/>
          </w:tcPr>
          <w:p w14:paraId="0DD0B665" w14:textId="77777777" w:rsidR="0065786E" w:rsidRPr="00234C43" w:rsidRDefault="0065786E" w:rsidP="00760E68">
            <w:pPr>
              <w:pStyle w:val="Compact"/>
            </w:pPr>
          </w:p>
        </w:tc>
        <w:tc>
          <w:tcPr>
            <w:tcW w:w="0" w:type="auto"/>
          </w:tcPr>
          <w:p w14:paraId="1AF20A59" w14:textId="77777777" w:rsidR="0065786E" w:rsidRPr="00234C43" w:rsidRDefault="0065786E" w:rsidP="00760E68">
            <w:pPr>
              <w:pStyle w:val="Compact"/>
            </w:pPr>
          </w:p>
        </w:tc>
      </w:tr>
      <w:tr w:rsidR="0065786E" w:rsidRPr="00234C43" w14:paraId="522EDE09" w14:textId="77777777" w:rsidTr="00760E68">
        <w:tc>
          <w:tcPr>
            <w:tcW w:w="0" w:type="auto"/>
          </w:tcPr>
          <w:p w14:paraId="23907146" w14:textId="77777777" w:rsidR="0065786E" w:rsidRPr="00234C43" w:rsidRDefault="0065786E" w:rsidP="00760E68">
            <w:pPr>
              <w:pStyle w:val="Compact"/>
            </w:pPr>
            <w:r w:rsidRPr="00234C43">
              <w:t>Reviewed By</w:t>
            </w:r>
          </w:p>
        </w:tc>
        <w:tc>
          <w:tcPr>
            <w:tcW w:w="0" w:type="auto"/>
          </w:tcPr>
          <w:p w14:paraId="77565475" w14:textId="77777777" w:rsidR="0065786E" w:rsidRPr="00234C43" w:rsidRDefault="0065786E" w:rsidP="00760E68">
            <w:pPr>
              <w:pStyle w:val="Compact"/>
            </w:pPr>
          </w:p>
        </w:tc>
        <w:tc>
          <w:tcPr>
            <w:tcW w:w="0" w:type="auto"/>
          </w:tcPr>
          <w:p w14:paraId="45F2F807" w14:textId="77777777" w:rsidR="0065786E" w:rsidRPr="00234C43" w:rsidRDefault="0065786E" w:rsidP="00760E68">
            <w:pPr>
              <w:pStyle w:val="Compact"/>
            </w:pPr>
          </w:p>
        </w:tc>
        <w:tc>
          <w:tcPr>
            <w:tcW w:w="0" w:type="auto"/>
          </w:tcPr>
          <w:p w14:paraId="1521F133" w14:textId="77777777" w:rsidR="0065786E" w:rsidRPr="00234C43" w:rsidRDefault="0065786E" w:rsidP="00760E68">
            <w:pPr>
              <w:pStyle w:val="Compact"/>
            </w:pPr>
          </w:p>
        </w:tc>
      </w:tr>
      <w:tr w:rsidR="0065786E" w:rsidRPr="00234C43" w14:paraId="7D7A64A1" w14:textId="77777777" w:rsidTr="00760E68">
        <w:tc>
          <w:tcPr>
            <w:tcW w:w="0" w:type="auto"/>
          </w:tcPr>
          <w:p w14:paraId="6B08D50F" w14:textId="77777777" w:rsidR="0065786E" w:rsidRPr="00234C43" w:rsidRDefault="0065786E" w:rsidP="00760E68">
            <w:pPr>
              <w:pStyle w:val="Compact"/>
            </w:pPr>
            <w:r w:rsidRPr="00234C43">
              <w:t>HSE Manager</w:t>
            </w:r>
          </w:p>
        </w:tc>
        <w:tc>
          <w:tcPr>
            <w:tcW w:w="0" w:type="auto"/>
          </w:tcPr>
          <w:p w14:paraId="4CE29FD4" w14:textId="77777777" w:rsidR="0065786E" w:rsidRPr="00234C43" w:rsidRDefault="0065786E" w:rsidP="00760E68">
            <w:pPr>
              <w:pStyle w:val="Compact"/>
            </w:pPr>
          </w:p>
        </w:tc>
        <w:tc>
          <w:tcPr>
            <w:tcW w:w="0" w:type="auto"/>
          </w:tcPr>
          <w:p w14:paraId="2D1A59C4" w14:textId="77777777" w:rsidR="0065786E" w:rsidRPr="00234C43" w:rsidRDefault="0065786E" w:rsidP="00760E68">
            <w:pPr>
              <w:pStyle w:val="Compact"/>
            </w:pPr>
          </w:p>
        </w:tc>
        <w:tc>
          <w:tcPr>
            <w:tcW w:w="0" w:type="auto"/>
          </w:tcPr>
          <w:p w14:paraId="66F26E32" w14:textId="77777777" w:rsidR="0065786E" w:rsidRPr="00234C43" w:rsidRDefault="0065786E" w:rsidP="00760E68">
            <w:pPr>
              <w:pStyle w:val="Compact"/>
            </w:pPr>
          </w:p>
        </w:tc>
      </w:tr>
      <w:tr w:rsidR="0065786E" w:rsidRPr="00234C43" w14:paraId="0735956C" w14:textId="77777777" w:rsidTr="00760E68">
        <w:tc>
          <w:tcPr>
            <w:tcW w:w="0" w:type="auto"/>
          </w:tcPr>
          <w:p w14:paraId="5B7366FA" w14:textId="77777777" w:rsidR="0065786E" w:rsidRPr="00234C43" w:rsidRDefault="0065786E" w:rsidP="00760E68">
            <w:pPr>
              <w:pStyle w:val="Compact"/>
            </w:pPr>
            <w:r w:rsidRPr="00234C43">
              <w:t>Operations Manager</w:t>
            </w:r>
          </w:p>
        </w:tc>
        <w:tc>
          <w:tcPr>
            <w:tcW w:w="0" w:type="auto"/>
          </w:tcPr>
          <w:p w14:paraId="754273A3" w14:textId="77777777" w:rsidR="0065786E" w:rsidRPr="00234C43" w:rsidRDefault="0065786E" w:rsidP="00760E68">
            <w:pPr>
              <w:pStyle w:val="Compact"/>
            </w:pPr>
          </w:p>
        </w:tc>
        <w:tc>
          <w:tcPr>
            <w:tcW w:w="0" w:type="auto"/>
          </w:tcPr>
          <w:p w14:paraId="115B26DC" w14:textId="77777777" w:rsidR="0065786E" w:rsidRPr="00234C43" w:rsidRDefault="0065786E" w:rsidP="00760E68">
            <w:pPr>
              <w:pStyle w:val="Compact"/>
            </w:pPr>
          </w:p>
        </w:tc>
        <w:tc>
          <w:tcPr>
            <w:tcW w:w="0" w:type="auto"/>
          </w:tcPr>
          <w:p w14:paraId="70EE7619" w14:textId="77777777" w:rsidR="0065786E" w:rsidRPr="00234C43" w:rsidRDefault="0065786E" w:rsidP="00760E68">
            <w:pPr>
              <w:pStyle w:val="Compact"/>
            </w:pPr>
          </w:p>
        </w:tc>
      </w:tr>
      <w:tr w:rsidR="0065786E" w:rsidRPr="00234C43" w14:paraId="356E6B26" w14:textId="77777777" w:rsidTr="00760E68">
        <w:tc>
          <w:tcPr>
            <w:tcW w:w="0" w:type="auto"/>
          </w:tcPr>
          <w:p w14:paraId="2DB1F8EC" w14:textId="77777777" w:rsidR="0065786E" w:rsidRPr="00234C43" w:rsidRDefault="0065786E" w:rsidP="00760E68">
            <w:pPr>
              <w:pStyle w:val="Compact"/>
            </w:pPr>
            <w:r w:rsidRPr="00234C43">
              <w:t>General Manager</w:t>
            </w:r>
          </w:p>
        </w:tc>
        <w:tc>
          <w:tcPr>
            <w:tcW w:w="0" w:type="auto"/>
          </w:tcPr>
          <w:p w14:paraId="1FA7416A" w14:textId="77777777" w:rsidR="0065786E" w:rsidRPr="00234C43" w:rsidRDefault="0065786E" w:rsidP="00760E68">
            <w:pPr>
              <w:pStyle w:val="Compact"/>
            </w:pPr>
          </w:p>
        </w:tc>
        <w:tc>
          <w:tcPr>
            <w:tcW w:w="0" w:type="auto"/>
          </w:tcPr>
          <w:p w14:paraId="6E854484" w14:textId="77777777" w:rsidR="0065786E" w:rsidRPr="00234C43" w:rsidRDefault="0065786E" w:rsidP="00760E68">
            <w:pPr>
              <w:pStyle w:val="Compact"/>
            </w:pPr>
          </w:p>
        </w:tc>
        <w:tc>
          <w:tcPr>
            <w:tcW w:w="0" w:type="auto"/>
          </w:tcPr>
          <w:p w14:paraId="09A260F6" w14:textId="77777777" w:rsidR="0065786E" w:rsidRPr="00234C43" w:rsidRDefault="0065786E" w:rsidP="00760E68">
            <w:pPr>
              <w:pStyle w:val="Compact"/>
            </w:pPr>
          </w:p>
        </w:tc>
      </w:tr>
    </w:tbl>
    <w:p w14:paraId="681169F8" w14:textId="77777777" w:rsidR="0065786E" w:rsidRPr="00234C43" w:rsidRDefault="008E7076" w:rsidP="0065786E">
      <w:r>
        <w:lastRenderedPageBreak/>
        <w:pict w14:anchorId="7B846364">
          <v:rect id="_x0000_i1064" style="width:0;height:1.5pt" o:hralign="center" o:hrstd="t" o:hr="t"/>
        </w:pict>
      </w:r>
    </w:p>
    <w:p w14:paraId="7F1B2EC6" w14:textId="77777777" w:rsidR="0065786E" w:rsidRPr="00234C43" w:rsidRDefault="0065786E" w:rsidP="00F67C17">
      <w:pPr>
        <w:pStyle w:val="Heading1"/>
      </w:pPr>
      <w:bookmarkStart w:id="178" w:name="_Toc236009199"/>
      <w:bookmarkStart w:id="179" w:name="document-distribution"/>
      <w:bookmarkEnd w:id="175"/>
      <w:bookmarkEnd w:id="177"/>
      <w:r w:rsidRPr="00234C43">
        <w:t>11.4 Document Distribution</w:t>
      </w:r>
      <w:bookmarkEnd w:id="178"/>
    </w:p>
    <w:p w14:paraId="50DE6068" w14:textId="77777777" w:rsidR="0065786E" w:rsidRPr="00234C43" w:rsidRDefault="0065786E" w:rsidP="0065786E">
      <w:pPr>
        <w:pStyle w:val="Heading2"/>
      </w:pPr>
      <w:bookmarkStart w:id="180" w:name="_Toc236009200"/>
      <w:bookmarkStart w:id="181" w:name="توزيع-الوثيقة"/>
      <w:r w:rsidRPr="00234C43">
        <w:t>توزيع الوثيقة</w:t>
      </w:r>
      <w:bookmarkEnd w:id="180"/>
    </w:p>
    <w:p w14:paraId="7E2566FF" w14:textId="77777777" w:rsidR="0065786E" w:rsidRPr="00234C43" w:rsidRDefault="0065786E" w:rsidP="0065786E">
      <w:pPr>
        <w:pStyle w:val="FirstParagraph"/>
      </w:pPr>
      <w:r w:rsidRPr="00234C43">
        <w:t xml:space="preserve">This document shall be issued as a </w:t>
      </w:r>
      <w:r w:rsidRPr="00234C43">
        <w:rPr>
          <w:b/>
          <w:bCs/>
        </w:rPr>
        <w:t>Controlled Copy</w:t>
      </w:r>
      <w:r w:rsidRPr="00234C43">
        <w:t xml:space="preserve"> and distributed to:</w:t>
      </w:r>
    </w:p>
    <w:p w14:paraId="7BED3015" w14:textId="77777777" w:rsidR="0065786E" w:rsidRPr="00234C43" w:rsidRDefault="0065786E" w:rsidP="0065786E">
      <w:pPr>
        <w:pStyle w:val="Compact"/>
        <w:numPr>
          <w:ilvl w:val="0"/>
          <w:numId w:val="33"/>
        </w:numPr>
      </w:pPr>
      <w:r w:rsidRPr="00234C43">
        <w:t>General Manager</w:t>
      </w:r>
    </w:p>
    <w:p w14:paraId="555A81C0" w14:textId="77777777" w:rsidR="0065786E" w:rsidRPr="00234C43" w:rsidRDefault="0065786E" w:rsidP="0065786E">
      <w:pPr>
        <w:pStyle w:val="Compact"/>
        <w:numPr>
          <w:ilvl w:val="0"/>
          <w:numId w:val="33"/>
        </w:numPr>
      </w:pPr>
      <w:r w:rsidRPr="00234C43">
        <w:t>Operations Manager</w:t>
      </w:r>
    </w:p>
    <w:p w14:paraId="0C3080CA" w14:textId="77777777" w:rsidR="0065786E" w:rsidRPr="00234C43" w:rsidRDefault="0065786E" w:rsidP="0065786E">
      <w:pPr>
        <w:pStyle w:val="Compact"/>
        <w:numPr>
          <w:ilvl w:val="0"/>
          <w:numId w:val="33"/>
        </w:numPr>
      </w:pPr>
      <w:r w:rsidRPr="00234C43">
        <w:t>HSE Department</w:t>
      </w:r>
    </w:p>
    <w:p w14:paraId="3BC97749" w14:textId="77777777" w:rsidR="0065786E" w:rsidRPr="00234C43" w:rsidRDefault="0065786E" w:rsidP="0065786E">
      <w:pPr>
        <w:pStyle w:val="Compact"/>
        <w:numPr>
          <w:ilvl w:val="0"/>
          <w:numId w:val="33"/>
        </w:numPr>
      </w:pPr>
      <w:r w:rsidRPr="00234C43">
        <w:t>Well Services Department</w:t>
      </w:r>
    </w:p>
    <w:p w14:paraId="3AF2044F" w14:textId="77777777" w:rsidR="0065786E" w:rsidRPr="00234C43" w:rsidRDefault="0065786E" w:rsidP="0065786E">
      <w:pPr>
        <w:pStyle w:val="Compact"/>
        <w:numPr>
          <w:ilvl w:val="0"/>
          <w:numId w:val="33"/>
        </w:numPr>
      </w:pPr>
      <w:r w:rsidRPr="00234C43">
        <w:t>Supervisors</w:t>
      </w:r>
    </w:p>
    <w:p w14:paraId="719C2DE7" w14:textId="77777777" w:rsidR="0065786E" w:rsidRPr="00234C43" w:rsidRDefault="0065786E" w:rsidP="0065786E">
      <w:pPr>
        <w:pStyle w:val="Compact"/>
        <w:numPr>
          <w:ilvl w:val="0"/>
          <w:numId w:val="33"/>
        </w:numPr>
      </w:pPr>
      <w:r w:rsidRPr="00234C43">
        <w:t>Client Representative (when required)</w:t>
      </w:r>
    </w:p>
    <w:p w14:paraId="0F99E3A4" w14:textId="77777777" w:rsidR="0065786E" w:rsidRPr="00234C43" w:rsidRDefault="0065786E" w:rsidP="0065786E">
      <w:pPr>
        <w:pStyle w:val="Compact"/>
        <w:numPr>
          <w:ilvl w:val="0"/>
          <w:numId w:val="33"/>
        </w:numPr>
      </w:pPr>
      <w:r w:rsidRPr="00234C43">
        <w:t>Document Control</w:t>
      </w:r>
    </w:p>
    <w:p w14:paraId="1DBED3A3" w14:textId="77777777" w:rsidR="0065786E" w:rsidRPr="00234C43" w:rsidRDefault="008E7076" w:rsidP="0065786E">
      <w:r>
        <w:pict w14:anchorId="20E5F1E2">
          <v:rect id="_x0000_i1065" style="width:0;height:1.5pt" o:hralign="center" o:hrstd="t" o:hr="t"/>
        </w:pict>
      </w:r>
    </w:p>
    <w:p w14:paraId="3CC9CB83" w14:textId="77777777" w:rsidR="0065786E" w:rsidRPr="00234C43" w:rsidRDefault="0065786E" w:rsidP="00F67C17">
      <w:pPr>
        <w:pStyle w:val="Heading1"/>
      </w:pPr>
      <w:bookmarkStart w:id="182" w:name="_Toc236009201"/>
      <w:bookmarkStart w:id="183" w:name="document-retention"/>
      <w:bookmarkEnd w:id="179"/>
      <w:bookmarkEnd w:id="181"/>
      <w:r w:rsidRPr="00234C43">
        <w:t>11.5 Document Retention</w:t>
      </w:r>
      <w:bookmarkEnd w:id="182"/>
    </w:p>
    <w:p w14:paraId="24913C61" w14:textId="77777777" w:rsidR="0065786E" w:rsidRPr="00234C43" w:rsidRDefault="0065786E" w:rsidP="0065786E">
      <w:pPr>
        <w:pStyle w:val="Heading2"/>
      </w:pPr>
      <w:bookmarkStart w:id="184" w:name="_Toc236009202"/>
      <w:bookmarkStart w:id="185" w:name="حفظ-الوثيقة"/>
      <w:r w:rsidRPr="00234C43">
        <w:t>حفظ الوثيقة</w:t>
      </w:r>
      <w:bookmarkEnd w:id="184"/>
    </w:p>
    <w:p w14:paraId="72C61C44" w14:textId="77777777" w:rsidR="0065786E" w:rsidRPr="00234C43" w:rsidRDefault="0065786E" w:rsidP="0065786E">
      <w:pPr>
        <w:pStyle w:val="FirstParagraph"/>
      </w:pPr>
      <w:r w:rsidRPr="00234C43">
        <w:t>The approved Risk Assessment shall be retained in accordance with the Company’s Document Control Procedure and shall remain available throughout the duration of the project.</w:t>
      </w:r>
    </w:p>
    <w:p w14:paraId="35376466" w14:textId="77777777" w:rsidR="0065786E" w:rsidRPr="00234C43" w:rsidRDefault="0065786E" w:rsidP="0065786E">
      <w:pPr>
        <w:pStyle w:val="Heading3"/>
        <w:bidi/>
      </w:pPr>
      <w:bookmarkStart w:id="186" w:name="_Toc236009203"/>
      <w:r w:rsidRPr="00234C43">
        <w:t>العربية</w:t>
      </w:r>
      <w:bookmarkEnd w:id="186"/>
    </w:p>
    <w:p w14:paraId="29137519" w14:textId="77777777" w:rsidR="0065786E" w:rsidRPr="00234C43" w:rsidRDefault="0065786E" w:rsidP="0065786E">
      <w:pPr>
        <w:pStyle w:val="FirstParagraph"/>
        <w:bidi/>
      </w:pPr>
      <w:r w:rsidRPr="00234C43">
        <w:t>يتم حفظ النسخة المعتمدة من تقييم المخاطر وفقًا لإجراءات ضبط الوثائق الخاصة بالشركة، وتبقى متاحة طوال مدة المشروع، مع الاحتفاظ بالإصدارات السابقة لأغراض التتبع والمراجعة.</w:t>
      </w:r>
    </w:p>
    <w:p w14:paraId="6A8003F7" w14:textId="77777777" w:rsidR="0065786E" w:rsidRPr="00234C43" w:rsidRDefault="008E7076" w:rsidP="0065786E">
      <w:r>
        <w:pict w14:anchorId="307D3D00">
          <v:rect id="_x0000_i1066" style="width:0;height:1.5pt" o:hralign="center" o:hrstd="t" o:hr="t"/>
        </w:pict>
      </w:r>
    </w:p>
    <w:p w14:paraId="4C250A4C" w14:textId="77777777" w:rsidR="0065786E" w:rsidRPr="00234C43" w:rsidRDefault="0065786E" w:rsidP="00F67C17">
      <w:pPr>
        <w:pStyle w:val="Heading1"/>
      </w:pPr>
      <w:bookmarkStart w:id="187" w:name="_Toc236009204"/>
      <w:bookmarkStart w:id="188" w:name="final-declaration"/>
      <w:bookmarkEnd w:id="183"/>
      <w:bookmarkEnd w:id="185"/>
      <w:r w:rsidRPr="00234C43">
        <w:t>Final Declaration</w:t>
      </w:r>
      <w:bookmarkEnd w:id="187"/>
    </w:p>
    <w:p w14:paraId="4408F135" w14:textId="77777777" w:rsidR="0065786E" w:rsidRPr="00234C43" w:rsidRDefault="0065786E" w:rsidP="0065786E">
      <w:pPr>
        <w:pStyle w:val="Heading2"/>
      </w:pPr>
      <w:bookmarkStart w:id="189" w:name="_Toc236009205"/>
      <w:bookmarkStart w:id="190" w:name="الإقرار-النهائي"/>
      <w:r w:rsidRPr="00234C43">
        <w:t>الإقرار النهائي</w:t>
      </w:r>
      <w:bookmarkEnd w:id="189"/>
    </w:p>
    <w:p w14:paraId="261A51CD" w14:textId="77777777" w:rsidR="0065786E" w:rsidRPr="00234C43" w:rsidRDefault="0065786E" w:rsidP="0065786E">
      <w:pPr>
        <w:pStyle w:val="FirstParagraph"/>
      </w:pPr>
      <w:r w:rsidRPr="00234C43">
        <w:t xml:space="preserve">This Risk Assessment has been prepared to identify, evaluate, and control the hazards associated with </w:t>
      </w:r>
      <w:r w:rsidRPr="00234C43">
        <w:rPr>
          <w:b/>
          <w:bCs/>
        </w:rPr>
        <w:t>Pulling &amp; Running Operations</w:t>
      </w:r>
      <w:r w:rsidRPr="00234C43">
        <w:t>. All personnel involved in these activities shall read, understand, and comply with the requirements of this document before commencing work.</w:t>
      </w:r>
    </w:p>
    <w:p w14:paraId="0A965156" w14:textId="77777777" w:rsidR="001E7561" w:rsidRPr="00234C43" w:rsidRDefault="0065786E" w:rsidP="001E7561">
      <w:pPr>
        <w:pStyle w:val="Heading3"/>
        <w:bidi/>
        <w:rPr>
          <w:rFonts w:ascii="Arial" w:hAnsi="Arial" w:cs="Arial"/>
        </w:rPr>
      </w:pPr>
      <w:bookmarkStart w:id="191" w:name="_Toc236009206"/>
      <w:bookmarkStart w:id="192" w:name="العربية-2"/>
      <w:r w:rsidRPr="00234C43">
        <w:rPr>
          <w:rFonts w:ascii="Arial" w:hAnsi="Arial" w:cs="Arial"/>
        </w:rPr>
        <w:t>العربية</w:t>
      </w:r>
      <w:bookmarkEnd w:id="191"/>
      <w:r w:rsidR="00C11C8D" w:rsidRPr="00234C43">
        <w:rPr>
          <w:rFonts w:ascii="Arial" w:hAnsi="Arial" w:cs="Arial" w:hint="cs"/>
          <w:rtl/>
        </w:rPr>
        <w:t xml:space="preserve"> </w:t>
      </w:r>
    </w:p>
    <w:p w14:paraId="06DC2BAD" w14:textId="03E31FE8" w:rsidR="00F22167" w:rsidRPr="00234C43" w:rsidRDefault="00FD4AEC" w:rsidP="001E7561">
      <w:pPr>
        <w:pStyle w:val="Heading3"/>
        <w:bidi/>
        <w:rPr>
          <w:rFonts w:ascii="Arial" w:hAnsi="Arial" w:cs="Arial"/>
        </w:rPr>
      </w:pPr>
      <w:r w:rsidRPr="00234C43">
        <w:rPr>
          <w:rFonts w:hint="cs"/>
          <w:rtl/>
        </w:rPr>
        <w:t xml:space="preserve"> </w:t>
      </w:r>
      <w:r w:rsidR="0065786E" w:rsidRPr="00234C43">
        <w:rPr>
          <w:rFonts w:ascii="Arial" w:hAnsi="Arial" w:cs="Arial"/>
          <w:sz w:val="22"/>
          <w:szCs w:val="22"/>
        </w:rPr>
        <w:t>تم</w:t>
      </w:r>
      <w:r w:rsidR="0065786E" w:rsidRPr="00234C43">
        <w:rPr>
          <w:sz w:val="22"/>
          <w:szCs w:val="22"/>
        </w:rPr>
        <w:t xml:space="preserve"> </w:t>
      </w:r>
      <w:r w:rsidR="0065786E" w:rsidRPr="00234C43">
        <w:rPr>
          <w:rFonts w:ascii="Arial" w:hAnsi="Arial" w:cs="Arial"/>
          <w:sz w:val="22"/>
          <w:szCs w:val="22"/>
        </w:rPr>
        <w:t>إعداد</w:t>
      </w:r>
      <w:r w:rsidR="0065786E" w:rsidRPr="00234C43">
        <w:rPr>
          <w:sz w:val="22"/>
          <w:szCs w:val="22"/>
        </w:rPr>
        <w:t xml:space="preserve"> </w:t>
      </w:r>
      <w:r w:rsidR="0065786E" w:rsidRPr="00234C43">
        <w:rPr>
          <w:rFonts w:ascii="Arial" w:hAnsi="Arial" w:cs="Arial"/>
          <w:sz w:val="22"/>
          <w:szCs w:val="22"/>
        </w:rPr>
        <w:t>تقييم</w:t>
      </w:r>
      <w:r w:rsidR="0065786E" w:rsidRPr="00234C43">
        <w:rPr>
          <w:sz w:val="22"/>
          <w:szCs w:val="22"/>
        </w:rPr>
        <w:t xml:space="preserve"> </w:t>
      </w:r>
      <w:r w:rsidR="0065786E" w:rsidRPr="00234C43">
        <w:rPr>
          <w:rFonts w:ascii="Arial" w:hAnsi="Arial" w:cs="Arial"/>
          <w:sz w:val="22"/>
          <w:szCs w:val="22"/>
        </w:rPr>
        <w:t>المخاطر</w:t>
      </w:r>
      <w:r w:rsidR="0065786E" w:rsidRPr="00234C43">
        <w:rPr>
          <w:sz w:val="22"/>
          <w:szCs w:val="22"/>
        </w:rPr>
        <w:t xml:space="preserve"> </w:t>
      </w:r>
      <w:r w:rsidR="0065786E" w:rsidRPr="00234C43">
        <w:rPr>
          <w:rFonts w:ascii="Arial" w:hAnsi="Arial" w:cs="Arial"/>
          <w:sz w:val="22"/>
          <w:szCs w:val="22"/>
        </w:rPr>
        <w:t>هذا</w:t>
      </w:r>
      <w:r w:rsidR="0065786E" w:rsidRPr="00234C43">
        <w:rPr>
          <w:sz w:val="22"/>
          <w:szCs w:val="22"/>
        </w:rPr>
        <w:t xml:space="preserve"> </w:t>
      </w:r>
      <w:r w:rsidR="0065786E" w:rsidRPr="00234C43">
        <w:rPr>
          <w:rFonts w:ascii="Arial" w:hAnsi="Arial" w:cs="Arial"/>
          <w:sz w:val="22"/>
          <w:szCs w:val="22"/>
        </w:rPr>
        <w:t>لتحديد</w:t>
      </w:r>
      <w:r w:rsidR="0065786E" w:rsidRPr="00234C43">
        <w:rPr>
          <w:sz w:val="22"/>
          <w:szCs w:val="22"/>
        </w:rPr>
        <w:t xml:space="preserve"> </w:t>
      </w:r>
      <w:r w:rsidR="0065786E" w:rsidRPr="00234C43">
        <w:rPr>
          <w:rFonts w:ascii="Arial" w:hAnsi="Arial" w:cs="Arial"/>
          <w:sz w:val="22"/>
          <w:szCs w:val="22"/>
        </w:rPr>
        <w:t>وتحليل</w:t>
      </w:r>
      <w:r w:rsidR="0065786E" w:rsidRPr="00234C43">
        <w:rPr>
          <w:sz w:val="22"/>
          <w:szCs w:val="22"/>
        </w:rPr>
        <w:t xml:space="preserve"> </w:t>
      </w:r>
      <w:r w:rsidR="0065786E" w:rsidRPr="00234C43">
        <w:rPr>
          <w:rFonts w:ascii="Arial" w:hAnsi="Arial" w:cs="Arial"/>
          <w:sz w:val="22"/>
          <w:szCs w:val="22"/>
        </w:rPr>
        <w:t>والسيطرة</w:t>
      </w:r>
      <w:r w:rsidR="0065786E" w:rsidRPr="00234C43">
        <w:rPr>
          <w:sz w:val="22"/>
          <w:szCs w:val="22"/>
        </w:rPr>
        <w:t xml:space="preserve"> </w:t>
      </w:r>
      <w:r w:rsidR="0065786E" w:rsidRPr="00234C43">
        <w:rPr>
          <w:rFonts w:ascii="Arial" w:hAnsi="Arial" w:cs="Arial"/>
          <w:sz w:val="22"/>
          <w:szCs w:val="22"/>
        </w:rPr>
        <w:t>على</w:t>
      </w:r>
      <w:r w:rsidR="0065786E" w:rsidRPr="00234C43">
        <w:rPr>
          <w:sz w:val="22"/>
          <w:szCs w:val="22"/>
        </w:rPr>
        <w:t xml:space="preserve"> </w:t>
      </w:r>
      <w:r w:rsidR="0065786E" w:rsidRPr="00234C43">
        <w:rPr>
          <w:rFonts w:ascii="Arial" w:hAnsi="Arial" w:cs="Arial"/>
          <w:sz w:val="22"/>
          <w:szCs w:val="22"/>
        </w:rPr>
        <w:t>المخاطر</w:t>
      </w:r>
      <w:r w:rsidR="0065786E" w:rsidRPr="00234C43">
        <w:rPr>
          <w:sz w:val="22"/>
          <w:szCs w:val="22"/>
        </w:rPr>
        <w:t xml:space="preserve"> </w:t>
      </w:r>
      <w:r w:rsidR="0065786E" w:rsidRPr="00234C43">
        <w:rPr>
          <w:rFonts w:ascii="Arial" w:hAnsi="Arial" w:cs="Arial"/>
          <w:sz w:val="22"/>
          <w:szCs w:val="22"/>
        </w:rPr>
        <w:t>المرتبطة</w:t>
      </w:r>
      <w:r w:rsidR="0065786E" w:rsidRPr="00234C43">
        <w:rPr>
          <w:sz w:val="22"/>
          <w:szCs w:val="22"/>
        </w:rPr>
        <w:t xml:space="preserve"> </w:t>
      </w:r>
      <w:r w:rsidR="0065786E" w:rsidRPr="00234C43">
        <w:rPr>
          <w:rFonts w:ascii="Arial" w:hAnsi="Arial" w:cs="Arial"/>
          <w:sz w:val="22"/>
          <w:szCs w:val="22"/>
        </w:rPr>
        <w:t>بعمليات</w:t>
      </w:r>
      <w:r w:rsidR="0065786E" w:rsidRPr="00234C43">
        <w:rPr>
          <w:sz w:val="22"/>
          <w:szCs w:val="22"/>
        </w:rPr>
        <w:t xml:space="preserve"> </w:t>
      </w:r>
      <w:r w:rsidR="0052323F" w:rsidRPr="00234C43">
        <w:rPr>
          <w:rFonts w:hint="cs"/>
          <w:sz w:val="22"/>
          <w:szCs w:val="22"/>
          <w:rtl/>
          <w:lang w:bidi="ar-SY"/>
        </w:rPr>
        <w:t xml:space="preserve"> </w:t>
      </w:r>
      <w:r w:rsidR="00F22167" w:rsidRPr="00234C43">
        <w:rPr>
          <w:sz w:val="22"/>
          <w:szCs w:val="22"/>
          <w:lang w:bidi="ar-SY"/>
        </w:rPr>
        <w:t xml:space="preserve"> </w:t>
      </w:r>
      <w:r w:rsidR="0065786E" w:rsidRPr="00234C43">
        <w:rPr>
          <w:b/>
          <w:bCs/>
          <w:sz w:val="22"/>
          <w:szCs w:val="22"/>
        </w:rPr>
        <w:t>Pulling &amp; Running Operations</w:t>
      </w:r>
    </w:p>
    <w:p w14:paraId="365AB0E7" w14:textId="1DEC21DF" w:rsidR="0065786E" w:rsidRPr="00234C43" w:rsidRDefault="0065786E" w:rsidP="00F22167">
      <w:pPr>
        <w:pStyle w:val="Heading3"/>
        <w:bidi/>
      </w:pPr>
      <w:r w:rsidRPr="00234C43">
        <w:rPr>
          <w:sz w:val="20"/>
          <w:szCs w:val="20"/>
        </w:rPr>
        <w:t xml:space="preserve">. </w:t>
      </w:r>
      <w:r w:rsidRPr="00234C43">
        <w:rPr>
          <w:rFonts w:ascii="Arial" w:hAnsi="Arial" w:cs="Arial"/>
        </w:rPr>
        <w:t>ويجب</w:t>
      </w:r>
      <w:r w:rsidRPr="00234C43">
        <w:t xml:space="preserve"> </w:t>
      </w:r>
      <w:r w:rsidRPr="00234C43">
        <w:rPr>
          <w:rFonts w:ascii="Arial" w:hAnsi="Arial" w:cs="Arial"/>
        </w:rPr>
        <w:t>على</w:t>
      </w:r>
      <w:r w:rsidRPr="00234C43">
        <w:t xml:space="preserve"> </w:t>
      </w:r>
      <w:r w:rsidRPr="00234C43">
        <w:rPr>
          <w:rFonts w:ascii="Arial" w:hAnsi="Arial" w:cs="Arial"/>
        </w:rPr>
        <w:t>جميع</w:t>
      </w:r>
      <w:r w:rsidRPr="00234C43">
        <w:t xml:space="preserve"> </w:t>
      </w:r>
      <w:r w:rsidRPr="00234C43">
        <w:rPr>
          <w:rFonts w:ascii="Arial" w:hAnsi="Arial" w:cs="Arial"/>
        </w:rPr>
        <w:t>العاملين</w:t>
      </w:r>
      <w:r w:rsidRPr="00234C43">
        <w:t xml:space="preserve"> </w:t>
      </w:r>
      <w:r w:rsidRPr="00234C43">
        <w:rPr>
          <w:rFonts w:ascii="Arial" w:hAnsi="Arial" w:cs="Arial"/>
        </w:rPr>
        <w:t>المشاركين</w:t>
      </w:r>
      <w:r w:rsidRPr="00234C43">
        <w:t xml:space="preserve"> </w:t>
      </w:r>
      <w:r w:rsidRPr="00234C43">
        <w:rPr>
          <w:rFonts w:ascii="Arial" w:hAnsi="Arial" w:cs="Arial"/>
        </w:rPr>
        <w:t>في</w:t>
      </w:r>
      <w:r w:rsidRPr="00234C43">
        <w:t xml:space="preserve"> </w:t>
      </w:r>
      <w:r w:rsidRPr="00234C43">
        <w:rPr>
          <w:rFonts w:ascii="Arial" w:hAnsi="Arial" w:cs="Arial"/>
        </w:rPr>
        <w:t>هذه</w:t>
      </w:r>
      <w:r w:rsidRPr="00234C43">
        <w:t xml:space="preserve"> </w:t>
      </w:r>
      <w:r w:rsidRPr="00234C43">
        <w:rPr>
          <w:rFonts w:ascii="Arial" w:hAnsi="Arial" w:cs="Arial"/>
        </w:rPr>
        <w:t>العمليات</w:t>
      </w:r>
      <w:r w:rsidRPr="00234C43">
        <w:t xml:space="preserve"> </w:t>
      </w:r>
      <w:r w:rsidRPr="00234C43">
        <w:rPr>
          <w:rFonts w:ascii="Arial" w:hAnsi="Arial" w:cs="Arial"/>
        </w:rPr>
        <w:t>قراءة</w:t>
      </w:r>
      <w:r w:rsidRPr="00234C43">
        <w:t xml:space="preserve"> </w:t>
      </w:r>
      <w:r w:rsidRPr="00234C43">
        <w:rPr>
          <w:rFonts w:ascii="Arial" w:hAnsi="Arial" w:cs="Arial"/>
        </w:rPr>
        <w:t>هذه</w:t>
      </w:r>
      <w:r w:rsidRPr="00234C43">
        <w:t xml:space="preserve"> </w:t>
      </w:r>
      <w:r w:rsidRPr="00234C43">
        <w:rPr>
          <w:rFonts w:ascii="Arial" w:hAnsi="Arial" w:cs="Arial"/>
        </w:rPr>
        <w:t>الوثيقة</w:t>
      </w:r>
      <w:r w:rsidRPr="00234C43">
        <w:t xml:space="preserve"> </w:t>
      </w:r>
      <w:r w:rsidRPr="00234C43">
        <w:rPr>
          <w:rFonts w:ascii="Arial" w:hAnsi="Arial" w:cs="Arial"/>
        </w:rPr>
        <w:t>وفهمها</w:t>
      </w:r>
      <w:r w:rsidRPr="00234C43">
        <w:t xml:space="preserve"> </w:t>
      </w:r>
      <w:r w:rsidRPr="00234C43">
        <w:rPr>
          <w:rFonts w:ascii="Arial" w:hAnsi="Arial" w:cs="Arial"/>
        </w:rPr>
        <w:t>والالتزام</w:t>
      </w:r>
      <w:r w:rsidRPr="00234C43">
        <w:t xml:space="preserve"> </w:t>
      </w:r>
      <w:r w:rsidRPr="00234C43">
        <w:rPr>
          <w:rFonts w:ascii="Arial" w:hAnsi="Arial" w:cs="Arial"/>
        </w:rPr>
        <w:t>بجميع</w:t>
      </w:r>
      <w:r w:rsidRPr="00234C43">
        <w:t xml:space="preserve"> </w:t>
      </w:r>
      <w:r w:rsidRPr="00234C43">
        <w:rPr>
          <w:rFonts w:ascii="Arial" w:hAnsi="Arial" w:cs="Arial"/>
        </w:rPr>
        <w:t>متطلباتها</w:t>
      </w:r>
      <w:r w:rsidRPr="00234C43">
        <w:t xml:space="preserve"> </w:t>
      </w:r>
      <w:r w:rsidRPr="00234C43">
        <w:rPr>
          <w:rFonts w:ascii="Arial" w:hAnsi="Arial" w:cs="Arial"/>
        </w:rPr>
        <w:t>قبل</w:t>
      </w:r>
      <w:r w:rsidRPr="00234C43">
        <w:t xml:space="preserve"> </w:t>
      </w:r>
      <w:r w:rsidRPr="00234C43">
        <w:rPr>
          <w:rFonts w:ascii="Arial" w:hAnsi="Arial" w:cs="Arial"/>
        </w:rPr>
        <w:t>البدء</w:t>
      </w:r>
      <w:r w:rsidRPr="00234C43">
        <w:t xml:space="preserve"> </w:t>
      </w:r>
      <w:r w:rsidRPr="00234C43">
        <w:rPr>
          <w:rFonts w:ascii="Arial" w:hAnsi="Arial" w:cs="Arial"/>
        </w:rPr>
        <w:t>بالعمل</w:t>
      </w:r>
      <w:r w:rsidRPr="00234C43">
        <w:t>.</w:t>
      </w:r>
    </w:p>
    <w:p w14:paraId="50416309" w14:textId="77777777" w:rsidR="0065786E" w:rsidRPr="00234C43" w:rsidRDefault="008E7076" w:rsidP="0065786E">
      <w:r>
        <w:pict w14:anchorId="4F99F0EE">
          <v:rect id="_x0000_i1067" style="width:0;height:1.5pt" o:hralign="center" o:hrstd="t" o:hr="t"/>
        </w:pict>
      </w:r>
    </w:p>
    <w:p w14:paraId="7781374B" w14:textId="77777777" w:rsidR="0065786E" w:rsidRPr="00234C43" w:rsidRDefault="0065786E" w:rsidP="0065786E">
      <w:pPr>
        <w:pStyle w:val="FirstParagraph"/>
      </w:pPr>
      <w:r w:rsidRPr="00234C43">
        <w:rPr>
          <w:b/>
          <w:bCs/>
        </w:rPr>
        <w:lastRenderedPageBreak/>
        <w:t>Document Status:</w:t>
      </w:r>
      <w:r w:rsidRPr="00234C43">
        <w:t xml:space="preserve"> APPROVED</w:t>
      </w:r>
    </w:p>
    <w:p w14:paraId="33332F15" w14:textId="77777777" w:rsidR="0065786E" w:rsidRPr="00234C43" w:rsidRDefault="0065786E" w:rsidP="0065786E">
      <w:pPr>
        <w:pStyle w:val="BodyText"/>
      </w:pPr>
      <w:r w:rsidRPr="00234C43">
        <w:rPr>
          <w:b/>
          <w:bCs/>
        </w:rPr>
        <w:t>Classification:</w:t>
      </w:r>
      <w:r w:rsidRPr="00234C43">
        <w:t xml:space="preserve"> CONTROLLED DOCUMENT</w:t>
      </w:r>
    </w:p>
    <w:p w14:paraId="4DA215C4" w14:textId="77777777" w:rsidR="0065786E" w:rsidRPr="00234C43" w:rsidRDefault="0065786E" w:rsidP="0065786E">
      <w:pPr>
        <w:pStyle w:val="BodyText"/>
      </w:pPr>
      <w:r w:rsidRPr="00234C43">
        <w:rPr>
          <w:b/>
          <w:bCs/>
        </w:rPr>
        <w:t>Kamra for Energy &amp; Contracting L.L.C</w:t>
      </w:r>
    </w:p>
    <w:bookmarkEnd w:id="188"/>
    <w:bookmarkEnd w:id="190"/>
    <w:bookmarkEnd w:id="192"/>
    <w:p w14:paraId="0C21C86F" w14:textId="77777777" w:rsidR="003027C5" w:rsidRPr="00234C43" w:rsidRDefault="003027C5" w:rsidP="00725E72">
      <w:pPr>
        <w:jc w:val="right"/>
        <w:rPr>
          <w:rtl/>
        </w:rPr>
      </w:pPr>
    </w:p>
    <w:p w14:paraId="6C40D763" w14:textId="77777777" w:rsidR="000C7D0C" w:rsidRPr="00234C43" w:rsidRDefault="000C7D0C" w:rsidP="00F67C17">
      <w:pPr>
        <w:pStyle w:val="Heading1"/>
      </w:pPr>
      <w:bookmarkStart w:id="193" w:name="_Toc236009207"/>
      <w:bookmarkStart w:id="194" w:name="appendices-references"/>
      <w:r w:rsidRPr="00234C43">
        <w:t>12. Appendices &amp; References</w:t>
      </w:r>
      <w:bookmarkEnd w:id="193"/>
    </w:p>
    <w:p w14:paraId="0E93CF27" w14:textId="77777777" w:rsidR="000C7D0C" w:rsidRPr="00234C43" w:rsidRDefault="000C7D0C" w:rsidP="00F67C17">
      <w:pPr>
        <w:pStyle w:val="Heading1"/>
        <w:bidi/>
      </w:pPr>
      <w:bookmarkStart w:id="195" w:name="_Toc236009208"/>
      <w:bookmarkStart w:id="196" w:name="الملاحق-والمراجع"/>
      <w:bookmarkEnd w:id="194"/>
      <w:r w:rsidRPr="00234C43">
        <w:t>الملاحق والمراجع</w:t>
      </w:r>
      <w:bookmarkEnd w:id="195"/>
    </w:p>
    <w:p w14:paraId="577ECB15" w14:textId="77777777" w:rsidR="000C7D0C" w:rsidRPr="00234C43" w:rsidRDefault="008E7076" w:rsidP="000C7D0C">
      <w:r>
        <w:pict w14:anchorId="7C85A924">
          <v:rect id="_x0000_i1068" style="width:0;height:1.5pt" o:hralign="center" o:hrstd="t" o:hr="t"/>
        </w:pict>
      </w:r>
    </w:p>
    <w:p w14:paraId="3641BC25" w14:textId="77777777" w:rsidR="000C7D0C" w:rsidRPr="00234C43" w:rsidRDefault="000C7D0C" w:rsidP="00F67C17">
      <w:pPr>
        <w:pStyle w:val="Heading1"/>
      </w:pPr>
      <w:bookmarkStart w:id="197" w:name="_Toc236009209"/>
      <w:bookmarkStart w:id="198" w:name="appendix-a-abbreviations"/>
      <w:bookmarkEnd w:id="196"/>
      <w:r w:rsidRPr="00234C43">
        <w:t>Appendix A – Abbreviations</w:t>
      </w:r>
      <w:bookmarkEnd w:id="197"/>
    </w:p>
    <w:p w14:paraId="12DBB747" w14:textId="77777777" w:rsidR="000C7D0C" w:rsidRPr="00234C43" w:rsidRDefault="000C7D0C" w:rsidP="000C7D0C">
      <w:pPr>
        <w:pStyle w:val="Heading2"/>
      </w:pPr>
      <w:bookmarkStart w:id="199" w:name="_Toc236009210"/>
      <w:bookmarkStart w:id="200" w:name="الملحق-أ-الاختصارات"/>
      <w:r w:rsidRPr="00234C43">
        <w:t>الملحق (أ): الاختصارات</w:t>
      </w:r>
      <w:bookmarkEnd w:id="199"/>
    </w:p>
    <w:tbl>
      <w:tblPr>
        <w:tblStyle w:val="Table"/>
        <w:tblW w:w="0" w:type="auto"/>
        <w:tblLook w:val="0020" w:firstRow="1" w:lastRow="0" w:firstColumn="0" w:lastColumn="0" w:noHBand="0" w:noVBand="0"/>
      </w:tblPr>
      <w:tblGrid>
        <w:gridCol w:w="1527"/>
        <w:gridCol w:w="3751"/>
      </w:tblGrid>
      <w:tr w:rsidR="000C7D0C" w:rsidRPr="00234C43" w14:paraId="5D29023A"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0" w:type="auto"/>
          </w:tcPr>
          <w:p w14:paraId="1212DE7C" w14:textId="77777777" w:rsidR="000C7D0C" w:rsidRPr="00234C43" w:rsidRDefault="000C7D0C" w:rsidP="00760E68">
            <w:pPr>
              <w:pStyle w:val="Compact"/>
            </w:pPr>
            <w:r w:rsidRPr="00234C43">
              <w:t>Abbreviation</w:t>
            </w:r>
          </w:p>
        </w:tc>
        <w:tc>
          <w:tcPr>
            <w:tcW w:w="0" w:type="auto"/>
          </w:tcPr>
          <w:p w14:paraId="78EDFDA8" w14:textId="77777777" w:rsidR="000C7D0C" w:rsidRPr="00234C43" w:rsidRDefault="000C7D0C" w:rsidP="00760E68">
            <w:pPr>
              <w:pStyle w:val="Compact"/>
            </w:pPr>
            <w:r w:rsidRPr="00234C43">
              <w:t>Meaning</w:t>
            </w:r>
          </w:p>
        </w:tc>
      </w:tr>
      <w:tr w:rsidR="000C7D0C" w:rsidRPr="00234C43" w14:paraId="7435E4A1" w14:textId="77777777" w:rsidTr="00760E68">
        <w:tc>
          <w:tcPr>
            <w:tcW w:w="0" w:type="auto"/>
          </w:tcPr>
          <w:p w14:paraId="09475001" w14:textId="77777777" w:rsidR="000C7D0C" w:rsidRPr="00234C43" w:rsidRDefault="000C7D0C" w:rsidP="00760E68">
            <w:pPr>
              <w:pStyle w:val="Compact"/>
            </w:pPr>
            <w:r w:rsidRPr="00234C43">
              <w:t>RA</w:t>
            </w:r>
          </w:p>
        </w:tc>
        <w:tc>
          <w:tcPr>
            <w:tcW w:w="0" w:type="auto"/>
          </w:tcPr>
          <w:p w14:paraId="0FD4DD2E" w14:textId="77777777" w:rsidR="000C7D0C" w:rsidRPr="00234C43" w:rsidRDefault="000C7D0C" w:rsidP="00760E68">
            <w:pPr>
              <w:pStyle w:val="Compact"/>
            </w:pPr>
            <w:r w:rsidRPr="00234C43">
              <w:t>Risk Assessment</w:t>
            </w:r>
          </w:p>
        </w:tc>
      </w:tr>
      <w:tr w:rsidR="000C7D0C" w:rsidRPr="00234C43" w14:paraId="256E8ADE" w14:textId="77777777" w:rsidTr="00760E68">
        <w:tc>
          <w:tcPr>
            <w:tcW w:w="0" w:type="auto"/>
          </w:tcPr>
          <w:p w14:paraId="5290FA29" w14:textId="77777777" w:rsidR="000C7D0C" w:rsidRPr="00234C43" w:rsidRDefault="000C7D0C" w:rsidP="00760E68">
            <w:pPr>
              <w:pStyle w:val="Compact"/>
            </w:pPr>
            <w:r w:rsidRPr="00234C43">
              <w:t>JSA</w:t>
            </w:r>
          </w:p>
        </w:tc>
        <w:tc>
          <w:tcPr>
            <w:tcW w:w="0" w:type="auto"/>
          </w:tcPr>
          <w:p w14:paraId="1ED9D289" w14:textId="77777777" w:rsidR="000C7D0C" w:rsidRPr="00234C43" w:rsidRDefault="000C7D0C" w:rsidP="00760E68">
            <w:pPr>
              <w:pStyle w:val="Compact"/>
            </w:pPr>
            <w:r w:rsidRPr="00234C43">
              <w:t>Job Safety Analysis</w:t>
            </w:r>
          </w:p>
        </w:tc>
      </w:tr>
      <w:tr w:rsidR="000C7D0C" w:rsidRPr="00234C43" w14:paraId="27B78D0A" w14:textId="77777777" w:rsidTr="00760E68">
        <w:tc>
          <w:tcPr>
            <w:tcW w:w="0" w:type="auto"/>
          </w:tcPr>
          <w:p w14:paraId="1CD229DD" w14:textId="77777777" w:rsidR="000C7D0C" w:rsidRPr="00234C43" w:rsidRDefault="000C7D0C" w:rsidP="00760E68">
            <w:pPr>
              <w:pStyle w:val="Compact"/>
            </w:pPr>
            <w:r w:rsidRPr="00234C43">
              <w:t>HSE</w:t>
            </w:r>
          </w:p>
        </w:tc>
        <w:tc>
          <w:tcPr>
            <w:tcW w:w="0" w:type="auto"/>
          </w:tcPr>
          <w:p w14:paraId="459CB423" w14:textId="77777777" w:rsidR="000C7D0C" w:rsidRPr="00234C43" w:rsidRDefault="000C7D0C" w:rsidP="00760E68">
            <w:pPr>
              <w:pStyle w:val="Compact"/>
            </w:pPr>
            <w:r w:rsidRPr="00234C43">
              <w:t>Health, Safety &amp; Environment</w:t>
            </w:r>
          </w:p>
        </w:tc>
      </w:tr>
      <w:tr w:rsidR="000C7D0C" w:rsidRPr="00234C43" w14:paraId="1CB086FC" w14:textId="77777777" w:rsidTr="00760E68">
        <w:tc>
          <w:tcPr>
            <w:tcW w:w="0" w:type="auto"/>
          </w:tcPr>
          <w:p w14:paraId="47AA88CE" w14:textId="77777777" w:rsidR="000C7D0C" w:rsidRPr="00234C43" w:rsidRDefault="000C7D0C" w:rsidP="00760E68">
            <w:pPr>
              <w:pStyle w:val="Compact"/>
            </w:pPr>
            <w:r w:rsidRPr="00234C43">
              <w:t>PPE</w:t>
            </w:r>
          </w:p>
        </w:tc>
        <w:tc>
          <w:tcPr>
            <w:tcW w:w="0" w:type="auto"/>
          </w:tcPr>
          <w:p w14:paraId="744F2E4F" w14:textId="77777777" w:rsidR="000C7D0C" w:rsidRPr="00234C43" w:rsidRDefault="000C7D0C" w:rsidP="00760E68">
            <w:pPr>
              <w:pStyle w:val="Compact"/>
            </w:pPr>
            <w:r w:rsidRPr="00234C43">
              <w:t>Personal Protective Equipment</w:t>
            </w:r>
          </w:p>
        </w:tc>
      </w:tr>
      <w:tr w:rsidR="000C7D0C" w:rsidRPr="00234C43" w14:paraId="458CB418" w14:textId="77777777" w:rsidTr="00760E68">
        <w:tc>
          <w:tcPr>
            <w:tcW w:w="0" w:type="auto"/>
          </w:tcPr>
          <w:p w14:paraId="3B3735CF" w14:textId="77777777" w:rsidR="000C7D0C" w:rsidRPr="00234C43" w:rsidRDefault="000C7D0C" w:rsidP="00760E68">
            <w:pPr>
              <w:pStyle w:val="Compact"/>
            </w:pPr>
            <w:r w:rsidRPr="00234C43">
              <w:t>PTW</w:t>
            </w:r>
          </w:p>
        </w:tc>
        <w:tc>
          <w:tcPr>
            <w:tcW w:w="0" w:type="auto"/>
          </w:tcPr>
          <w:p w14:paraId="50180BE2" w14:textId="77777777" w:rsidR="000C7D0C" w:rsidRPr="00234C43" w:rsidRDefault="000C7D0C" w:rsidP="00760E68">
            <w:pPr>
              <w:pStyle w:val="Compact"/>
            </w:pPr>
            <w:r w:rsidRPr="00234C43">
              <w:t>Permit to Work</w:t>
            </w:r>
          </w:p>
        </w:tc>
      </w:tr>
      <w:tr w:rsidR="000C7D0C" w:rsidRPr="00234C43" w14:paraId="38282E9A" w14:textId="77777777" w:rsidTr="00760E68">
        <w:tc>
          <w:tcPr>
            <w:tcW w:w="0" w:type="auto"/>
          </w:tcPr>
          <w:p w14:paraId="41E5D223" w14:textId="77777777" w:rsidR="000C7D0C" w:rsidRPr="00234C43" w:rsidRDefault="000C7D0C" w:rsidP="00760E68">
            <w:pPr>
              <w:pStyle w:val="Compact"/>
            </w:pPr>
            <w:r w:rsidRPr="00234C43">
              <w:t>SOP</w:t>
            </w:r>
          </w:p>
        </w:tc>
        <w:tc>
          <w:tcPr>
            <w:tcW w:w="0" w:type="auto"/>
          </w:tcPr>
          <w:p w14:paraId="28BB6541" w14:textId="77777777" w:rsidR="000C7D0C" w:rsidRPr="00234C43" w:rsidRDefault="000C7D0C" w:rsidP="00760E68">
            <w:pPr>
              <w:pStyle w:val="Compact"/>
            </w:pPr>
            <w:r w:rsidRPr="00234C43">
              <w:t>Standard Operating Procedure</w:t>
            </w:r>
          </w:p>
        </w:tc>
      </w:tr>
      <w:tr w:rsidR="000C7D0C" w:rsidRPr="00234C43" w14:paraId="1D552FEA" w14:textId="77777777" w:rsidTr="00760E68">
        <w:tc>
          <w:tcPr>
            <w:tcW w:w="0" w:type="auto"/>
          </w:tcPr>
          <w:p w14:paraId="7890A86D" w14:textId="77777777" w:rsidR="000C7D0C" w:rsidRPr="00234C43" w:rsidRDefault="000C7D0C" w:rsidP="00760E68">
            <w:pPr>
              <w:pStyle w:val="Compact"/>
            </w:pPr>
            <w:r w:rsidRPr="00234C43">
              <w:t>SWL</w:t>
            </w:r>
          </w:p>
        </w:tc>
        <w:tc>
          <w:tcPr>
            <w:tcW w:w="0" w:type="auto"/>
          </w:tcPr>
          <w:p w14:paraId="609A5FAC" w14:textId="77777777" w:rsidR="000C7D0C" w:rsidRPr="00234C43" w:rsidRDefault="000C7D0C" w:rsidP="00760E68">
            <w:pPr>
              <w:pStyle w:val="Compact"/>
            </w:pPr>
            <w:r w:rsidRPr="00234C43">
              <w:t>Safe Working Load</w:t>
            </w:r>
          </w:p>
        </w:tc>
      </w:tr>
      <w:tr w:rsidR="000C7D0C" w:rsidRPr="00234C43" w14:paraId="17ED664A" w14:textId="77777777" w:rsidTr="00760E68">
        <w:tc>
          <w:tcPr>
            <w:tcW w:w="0" w:type="auto"/>
          </w:tcPr>
          <w:p w14:paraId="681BE318" w14:textId="77777777" w:rsidR="000C7D0C" w:rsidRPr="00234C43" w:rsidRDefault="000C7D0C" w:rsidP="00760E68">
            <w:pPr>
              <w:pStyle w:val="Compact"/>
            </w:pPr>
            <w:r w:rsidRPr="00234C43">
              <w:t>WLL</w:t>
            </w:r>
          </w:p>
        </w:tc>
        <w:tc>
          <w:tcPr>
            <w:tcW w:w="0" w:type="auto"/>
          </w:tcPr>
          <w:p w14:paraId="10E40DAD" w14:textId="77777777" w:rsidR="000C7D0C" w:rsidRPr="00234C43" w:rsidRDefault="000C7D0C" w:rsidP="00760E68">
            <w:pPr>
              <w:pStyle w:val="Compact"/>
            </w:pPr>
            <w:r w:rsidRPr="00234C43">
              <w:t>Working Load Limit</w:t>
            </w:r>
          </w:p>
        </w:tc>
      </w:tr>
      <w:tr w:rsidR="000C7D0C" w:rsidRPr="00234C43" w14:paraId="7994054C" w14:textId="77777777" w:rsidTr="00760E68">
        <w:tc>
          <w:tcPr>
            <w:tcW w:w="0" w:type="auto"/>
          </w:tcPr>
          <w:p w14:paraId="0979E074" w14:textId="77777777" w:rsidR="000C7D0C" w:rsidRPr="00234C43" w:rsidRDefault="000C7D0C" w:rsidP="00760E68">
            <w:pPr>
              <w:pStyle w:val="Compact"/>
            </w:pPr>
            <w:r w:rsidRPr="00234C43">
              <w:t>ERP</w:t>
            </w:r>
          </w:p>
        </w:tc>
        <w:tc>
          <w:tcPr>
            <w:tcW w:w="0" w:type="auto"/>
          </w:tcPr>
          <w:p w14:paraId="23A48521" w14:textId="77777777" w:rsidR="000C7D0C" w:rsidRPr="00234C43" w:rsidRDefault="000C7D0C" w:rsidP="00760E68">
            <w:pPr>
              <w:pStyle w:val="Compact"/>
            </w:pPr>
            <w:r w:rsidRPr="00234C43">
              <w:t>Emergency Response Plan</w:t>
            </w:r>
          </w:p>
        </w:tc>
      </w:tr>
      <w:tr w:rsidR="000C7D0C" w:rsidRPr="00234C43" w14:paraId="13B90C13" w14:textId="77777777" w:rsidTr="00760E68">
        <w:tc>
          <w:tcPr>
            <w:tcW w:w="0" w:type="auto"/>
          </w:tcPr>
          <w:p w14:paraId="3E9C2B4C" w14:textId="77777777" w:rsidR="000C7D0C" w:rsidRPr="00234C43" w:rsidRDefault="000C7D0C" w:rsidP="00760E68">
            <w:pPr>
              <w:pStyle w:val="Compact"/>
            </w:pPr>
            <w:r w:rsidRPr="00234C43">
              <w:t>ALARP</w:t>
            </w:r>
          </w:p>
        </w:tc>
        <w:tc>
          <w:tcPr>
            <w:tcW w:w="0" w:type="auto"/>
          </w:tcPr>
          <w:p w14:paraId="0835D1AA" w14:textId="77777777" w:rsidR="000C7D0C" w:rsidRPr="00234C43" w:rsidRDefault="000C7D0C" w:rsidP="00760E68">
            <w:pPr>
              <w:pStyle w:val="Compact"/>
            </w:pPr>
            <w:r w:rsidRPr="00234C43">
              <w:t>As Low As Reasonably Practicable</w:t>
            </w:r>
          </w:p>
        </w:tc>
      </w:tr>
    </w:tbl>
    <w:p w14:paraId="3D10F9E9" w14:textId="77777777" w:rsidR="000C7D0C" w:rsidRPr="00234C43" w:rsidRDefault="008E7076" w:rsidP="000C7D0C">
      <w:r>
        <w:pict w14:anchorId="2EB6B214">
          <v:rect id="_x0000_i1069" style="width:0;height:1.5pt" o:hralign="center" o:hrstd="t" o:hr="t"/>
        </w:pict>
      </w:r>
    </w:p>
    <w:p w14:paraId="4F5044A6" w14:textId="77777777" w:rsidR="000C7D0C" w:rsidRPr="00234C43" w:rsidRDefault="000C7D0C" w:rsidP="00F67C17">
      <w:pPr>
        <w:pStyle w:val="Heading1"/>
      </w:pPr>
      <w:bookmarkStart w:id="201" w:name="_Toc236009211"/>
      <w:bookmarkStart w:id="202" w:name="appendix-b-related-documents"/>
      <w:bookmarkEnd w:id="198"/>
      <w:bookmarkEnd w:id="200"/>
      <w:r w:rsidRPr="00234C43">
        <w:t>Appendix B – Related Documents</w:t>
      </w:r>
      <w:bookmarkEnd w:id="201"/>
    </w:p>
    <w:p w14:paraId="55666873" w14:textId="77777777" w:rsidR="000C7D0C" w:rsidRPr="00234C43" w:rsidRDefault="000C7D0C" w:rsidP="000C7D0C">
      <w:pPr>
        <w:pStyle w:val="Heading2"/>
        <w:bidi/>
      </w:pPr>
      <w:bookmarkStart w:id="203" w:name="_Toc236009212"/>
      <w:bookmarkStart w:id="204" w:name="الملحق-ب-الوثائق-ذات-الصلة"/>
      <w:r w:rsidRPr="00234C43">
        <w:t>الملحق (ب): الوثائق ذات الصلة</w:t>
      </w:r>
      <w:bookmarkEnd w:id="203"/>
    </w:p>
    <w:p w14:paraId="54C1DCF1" w14:textId="77777777" w:rsidR="000C7D0C" w:rsidRPr="00234C43" w:rsidRDefault="000C7D0C" w:rsidP="000C7D0C">
      <w:pPr>
        <w:pStyle w:val="FirstParagraph"/>
      </w:pPr>
      <w:r w:rsidRPr="00234C43">
        <w:t>The following documents shall be available and used together with this Risk Assessment:</w:t>
      </w:r>
    </w:p>
    <w:p w14:paraId="2C45E93C" w14:textId="77777777" w:rsidR="000C7D0C" w:rsidRPr="00234C43" w:rsidRDefault="000C7D0C" w:rsidP="000C7D0C">
      <w:pPr>
        <w:pStyle w:val="Compact"/>
        <w:numPr>
          <w:ilvl w:val="0"/>
          <w:numId w:val="33"/>
        </w:numPr>
      </w:pPr>
      <w:r w:rsidRPr="00234C43">
        <w:t>Standard Operating Procedure (SOP)</w:t>
      </w:r>
    </w:p>
    <w:p w14:paraId="11117AEA" w14:textId="77777777" w:rsidR="000C7D0C" w:rsidRPr="00234C43" w:rsidRDefault="000C7D0C" w:rsidP="000C7D0C">
      <w:pPr>
        <w:pStyle w:val="Compact"/>
        <w:numPr>
          <w:ilvl w:val="0"/>
          <w:numId w:val="33"/>
        </w:numPr>
      </w:pPr>
      <w:r w:rsidRPr="00234C43">
        <w:t>Job Safety Analysis (JSA)</w:t>
      </w:r>
    </w:p>
    <w:p w14:paraId="66A52DDC" w14:textId="77777777" w:rsidR="000C7D0C" w:rsidRPr="00234C43" w:rsidRDefault="000C7D0C" w:rsidP="000C7D0C">
      <w:pPr>
        <w:pStyle w:val="Compact"/>
        <w:numPr>
          <w:ilvl w:val="0"/>
          <w:numId w:val="33"/>
        </w:numPr>
      </w:pPr>
      <w:r w:rsidRPr="00234C43">
        <w:t>Permit to Work (PTW)</w:t>
      </w:r>
    </w:p>
    <w:p w14:paraId="69DD3C5E" w14:textId="77777777" w:rsidR="000C7D0C" w:rsidRPr="00234C43" w:rsidRDefault="000C7D0C" w:rsidP="000C7D0C">
      <w:pPr>
        <w:pStyle w:val="Compact"/>
        <w:numPr>
          <w:ilvl w:val="0"/>
          <w:numId w:val="33"/>
        </w:numPr>
      </w:pPr>
      <w:r w:rsidRPr="00234C43">
        <w:t>Toolbox Talk Record</w:t>
      </w:r>
    </w:p>
    <w:p w14:paraId="6761CE1E" w14:textId="77777777" w:rsidR="000C7D0C" w:rsidRPr="00234C43" w:rsidRDefault="000C7D0C" w:rsidP="000C7D0C">
      <w:pPr>
        <w:pStyle w:val="Compact"/>
        <w:numPr>
          <w:ilvl w:val="0"/>
          <w:numId w:val="33"/>
        </w:numPr>
      </w:pPr>
      <w:r w:rsidRPr="00234C43">
        <w:t>Daily Equipment Inspection Checklist</w:t>
      </w:r>
    </w:p>
    <w:p w14:paraId="2E2D4B49" w14:textId="77777777" w:rsidR="000C7D0C" w:rsidRPr="00234C43" w:rsidRDefault="000C7D0C" w:rsidP="000C7D0C">
      <w:pPr>
        <w:pStyle w:val="Compact"/>
        <w:numPr>
          <w:ilvl w:val="0"/>
          <w:numId w:val="33"/>
        </w:numPr>
      </w:pPr>
      <w:r w:rsidRPr="00234C43">
        <w:lastRenderedPageBreak/>
        <w:t>Lifting Equipment Inspection Certificates</w:t>
      </w:r>
    </w:p>
    <w:p w14:paraId="1AAE0910" w14:textId="77777777" w:rsidR="000C7D0C" w:rsidRPr="00234C43" w:rsidRDefault="000C7D0C" w:rsidP="000C7D0C">
      <w:pPr>
        <w:pStyle w:val="Compact"/>
        <w:numPr>
          <w:ilvl w:val="0"/>
          <w:numId w:val="33"/>
        </w:numPr>
      </w:pPr>
      <w:r w:rsidRPr="00234C43">
        <w:t>Incident Report Form</w:t>
      </w:r>
    </w:p>
    <w:p w14:paraId="219E609D" w14:textId="77777777" w:rsidR="000C7D0C" w:rsidRPr="00234C43" w:rsidRDefault="000C7D0C" w:rsidP="000C7D0C">
      <w:pPr>
        <w:pStyle w:val="Compact"/>
        <w:numPr>
          <w:ilvl w:val="0"/>
          <w:numId w:val="33"/>
        </w:numPr>
      </w:pPr>
      <w:r w:rsidRPr="00234C43">
        <w:t>Near Miss Report Form</w:t>
      </w:r>
    </w:p>
    <w:p w14:paraId="53ED2A8B" w14:textId="77777777" w:rsidR="000C7D0C" w:rsidRPr="00234C43" w:rsidRDefault="000C7D0C" w:rsidP="000C7D0C">
      <w:pPr>
        <w:pStyle w:val="Compact"/>
        <w:numPr>
          <w:ilvl w:val="0"/>
          <w:numId w:val="33"/>
        </w:numPr>
      </w:pPr>
      <w:r w:rsidRPr="00234C43">
        <w:t>Emergency Response Plan (ERP)</w:t>
      </w:r>
    </w:p>
    <w:p w14:paraId="4C860996" w14:textId="77777777" w:rsidR="000C7D0C" w:rsidRPr="00234C43" w:rsidRDefault="000C7D0C" w:rsidP="000C7D0C">
      <w:pPr>
        <w:pStyle w:val="Compact"/>
        <w:numPr>
          <w:ilvl w:val="0"/>
          <w:numId w:val="33"/>
        </w:numPr>
      </w:pPr>
      <w:r w:rsidRPr="00234C43">
        <w:t>Company HSE Manual</w:t>
      </w:r>
    </w:p>
    <w:p w14:paraId="4D2A9955" w14:textId="77777777" w:rsidR="000C7D0C" w:rsidRPr="00234C43" w:rsidRDefault="008E7076" w:rsidP="000C7D0C">
      <w:r>
        <w:pict w14:anchorId="31DA879A">
          <v:rect id="_x0000_i1070" style="width:0;height:1.5pt" o:hralign="center" o:hrstd="t" o:hr="t"/>
        </w:pict>
      </w:r>
    </w:p>
    <w:p w14:paraId="7649238C" w14:textId="77777777" w:rsidR="000C7D0C" w:rsidRPr="00234C43" w:rsidRDefault="000C7D0C" w:rsidP="00F67C17">
      <w:pPr>
        <w:pStyle w:val="Heading1"/>
      </w:pPr>
      <w:bookmarkStart w:id="205" w:name="_Toc236009213"/>
      <w:bookmarkStart w:id="206" w:name="appendix-c-references"/>
      <w:bookmarkEnd w:id="202"/>
      <w:bookmarkEnd w:id="204"/>
      <w:r w:rsidRPr="00234C43">
        <w:t>Appendix C – References</w:t>
      </w:r>
      <w:bookmarkEnd w:id="205"/>
    </w:p>
    <w:p w14:paraId="6EE5B19C" w14:textId="77777777" w:rsidR="000C7D0C" w:rsidRPr="00234C43" w:rsidRDefault="000C7D0C" w:rsidP="000C7D0C">
      <w:pPr>
        <w:pStyle w:val="Heading2"/>
        <w:bidi/>
      </w:pPr>
      <w:bookmarkStart w:id="207" w:name="_Toc236009214"/>
      <w:bookmarkStart w:id="208" w:name="الملحق-ج-المراجع"/>
      <w:r w:rsidRPr="00234C43">
        <w:t>الملحق (ج): المراجع</w:t>
      </w:r>
      <w:bookmarkEnd w:id="207"/>
    </w:p>
    <w:p w14:paraId="7CDBA255" w14:textId="77777777" w:rsidR="000C7D0C" w:rsidRPr="00234C43" w:rsidRDefault="000C7D0C" w:rsidP="000C7D0C">
      <w:pPr>
        <w:pStyle w:val="FirstParagraph"/>
      </w:pPr>
      <w:r w:rsidRPr="00234C43">
        <w:t>This Risk Assessment has been prepared with reference to:</w:t>
      </w:r>
    </w:p>
    <w:p w14:paraId="10EF900B" w14:textId="77777777" w:rsidR="000C7D0C" w:rsidRPr="00234C43" w:rsidRDefault="000C7D0C" w:rsidP="000C7D0C">
      <w:pPr>
        <w:pStyle w:val="Compact"/>
        <w:numPr>
          <w:ilvl w:val="0"/>
          <w:numId w:val="33"/>
        </w:numPr>
      </w:pPr>
      <w:r w:rsidRPr="00234C43">
        <w:t>Company HSE Management System.</w:t>
      </w:r>
    </w:p>
    <w:p w14:paraId="51759E88" w14:textId="77777777" w:rsidR="000C7D0C" w:rsidRPr="00234C43" w:rsidRDefault="000C7D0C" w:rsidP="000C7D0C">
      <w:pPr>
        <w:pStyle w:val="Compact"/>
        <w:numPr>
          <w:ilvl w:val="0"/>
          <w:numId w:val="33"/>
        </w:numPr>
      </w:pPr>
      <w:r w:rsidRPr="00234C43">
        <w:t>Company Standard Operating Procedures.</w:t>
      </w:r>
    </w:p>
    <w:p w14:paraId="284FAB83" w14:textId="77777777" w:rsidR="000C7D0C" w:rsidRPr="00234C43" w:rsidRDefault="000C7D0C" w:rsidP="000C7D0C">
      <w:pPr>
        <w:pStyle w:val="Compact"/>
        <w:numPr>
          <w:ilvl w:val="0"/>
          <w:numId w:val="33"/>
        </w:numPr>
      </w:pPr>
      <w:r w:rsidRPr="00234C43">
        <w:t>Applicable Client HSE Requirements.</w:t>
      </w:r>
    </w:p>
    <w:p w14:paraId="13738DD8" w14:textId="77777777" w:rsidR="000C7D0C" w:rsidRPr="00234C43" w:rsidRDefault="000C7D0C" w:rsidP="000C7D0C">
      <w:pPr>
        <w:pStyle w:val="Compact"/>
        <w:numPr>
          <w:ilvl w:val="0"/>
          <w:numId w:val="33"/>
        </w:numPr>
      </w:pPr>
      <w:r w:rsidRPr="00234C43">
        <w:t>ISO 45001:2018 – Occupational Health and Safety Management Systems.</w:t>
      </w:r>
    </w:p>
    <w:p w14:paraId="5315555C" w14:textId="77777777" w:rsidR="000C7D0C" w:rsidRPr="00234C43" w:rsidRDefault="000C7D0C" w:rsidP="000C7D0C">
      <w:pPr>
        <w:pStyle w:val="Compact"/>
        <w:numPr>
          <w:ilvl w:val="0"/>
          <w:numId w:val="33"/>
        </w:numPr>
      </w:pPr>
      <w:r w:rsidRPr="00234C43">
        <w:t>ISO 9001:2015 – Quality Management Systems.</w:t>
      </w:r>
    </w:p>
    <w:p w14:paraId="7478859B" w14:textId="77777777" w:rsidR="000C7D0C" w:rsidRPr="00234C43" w:rsidRDefault="000C7D0C" w:rsidP="000C7D0C">
      <w:pPr>
        <w:pStyle w:val="Compact"/>
        <w:numPr>
          <w:ilvl w:val="0"/>
          <w:numId w:val="33"/>
        </w:numPr>
      </w:pPr>
      <w:r w:rsidRPr="00234C43">
        <w:t>Manufacturer’s Equipment Manuals.</w:t>
      </w:r>
    </w:p>
    <w:p w14:paraId="4EAA8DAF" w14:textId="77777777" w:rsidR="000C7D0C" w:rsidRPr="00234C43" w:rsidRDefault="000C7D0C" w:rsidP="000C7D0C">
      <w:pPr>
        <w:pStyle w:val="Compact"/>
        <w:numPr>
          <w:ilvl w:val="0"/>
          <w:numId w:val="33"/>
        </w:numPr>
      </w:pPr>
      <w:r w:rsidRPr="00234C43">
        <w:t>Applicable National Regulations.</w:t>
      </w:r>
    </w:p>
    <w:p w14:paraId="000A4E84" w14:textId="77777777" w:rsidR="000C7D0C" w:rsidRPr="00234C43" w:rsidRDefault="008E7076" w:rsidP="000C7D0C">
      <w:r>
        <w:pict w14:anchorId="2790ECB9">
          <v:rect id="_x0000_i1071" style="width:0;height:1.5pt" o:hralign="center" o:hrstd="t" o:hr="t"/>
        </w:pict>
      </w:r>
    </w:p>
    <w:p w14:paraId="2672CC8F" w14:textId="77777777" w:rsidR="000C7D0C" w:rsidRPr="00234C43" w:rsidRDefault="000C7D0C" w:rsidP="00F67C17">
      <w:pPr>
        <w:pStyle w:val="Heading1"/>
      </w:pPr>
      <w:bookmarkStart w:id="209" w:name="_Toc236009215"/>
      <w:bookmarkStart w:id="210" w:name="appendix-d-revision-record"/>
      <w:bookmarkEnd w:id="206"/>
      <w:bookmarkEnd w:id="208"/>
      <w:r w:rsidRPr="00234C43">
        <w:t>Appendix D – Revision Record</w:t>
      </w:r>
      <w:bookmarkEnd w:id="209"/>
    </w:p>
    <w:p w14:paraId="1D1E630B" w14:textId="77777777" w:rsidR="000C7D0C" w:rsidRPr="00234C43" w:rsidRDefault="000C7D0C" w:rsidP="000C7D0C">
      <w:pPr>
        <w:pStyle w:val="Heading2"/>
        <w:bidi/>
      </w:pPr>
      <w:bookmarkStart w:id="211" w:name="_Toc236009216"/>
      <w:bookmarkStart w:id="212" w:name="الملحق-د-سجل-المراجعات"/>
      <w:r w:rsidRPr="00234C43">
        <w:t>الملحق (د): سجل المراجعات</w:t>
      </w:r>
      <w:bookmarkEnd w:id="211"/>
    </w:p>
    <w:tbl>
      <w:tblPr>
        <w:tblStyle w:val="Table"/>
        <w:tblW w:w="0" w:type="auto"/>
        <w:tblLook w:val="0020" w:firstRow="1" w:lastRow="0" w:firstColumn="0" w:lastColumn="0" w:noHBand="0" w:noVBand="0"/>
      </w:tblPr>
      <w:tblGrid>
        <w:gridCol w:w="1093"/>
        <w:gridCol w:w="1405"/>
        <w:gridCol w:w="1422"/>
        <w:gridCol w:w="1991"/>
      </w:tblGrid>
      <w:tr w:rsidR="000C7D0C" w:rsidRPr="00234C43" w14:paraId="236D2F1B" w14:textId="77777777" w:rsidTr="00760E68">
        <w:trPr>
          <w:cnfStyle w:val="100000000000" w:firstRow="1" w:lastRow="0" w:firstColumn="0" w:lastColumn="0" w:oddVBand="0" w:evenVBand="0" w:oddHBand="0" w:evenHBand="0" w:firstRowFirstColumn="0" w:firstRowLastColumn="0" w:lastRowFirstColumn="0" w:lastRowLastColumn="0"/>
          <w:tblHeader/>
        </w:trPr>
        <w:tc>
          <w:tcPr>
            <w:tcW w:w="0" w:type="auto"/>
          </w:tcPr>
          <w:p w14:paraId="31CA5CFC" w14:textId="77777777" w:rsidR="000C7D0C" w:rsidRPr="00234C43" w:rsidRDefault="000C7D0C" w:rsidP="00760E68">
            <w:pPr>
              <w:pStyle w:val="Compact"/>
            </w:pPr>
            <w:r w:rsidRPr="00234C43">
              <w:t>Revision</w:t>
            </w:r>
          </w:p>
        </w:tc>
        <w:tc>
          <w:tcPr>
            <w:tcW w:w="0" w:type="auto"/>
          </w:tcPr>
          <w:p w14:paraId="3B5E0E08" w14:textId="77777777" w:rsidR="000C7D0C" w:rsidRPr="00234C43" w:rsidRDefault="000C7D0C" w:rsidP="00760E68">
            <w:pPr>
              <w:pStyle w:val="Compact"/>
            </w:pPr>
            <w:r w:rsidRPr="00234C43">
              <w:t>Date</w:t>
            </w:r>
          </w:p>
        </w:tc>
        <w:tc>
          <w:tcPr>
            <w:tcW w:w="0" w:type="auto"/>
          </w:tcPr>
          <w:p w14:paraId="224D249F" w14:textId="77777777" w:rsidR="000C7D0C" w:rsidRPr="00234C43" w:rsidRDefault="000C7D0C" w:rsidP="00760E68">
            <w:pPr>
              <w:pStyle w:val="Compact"/>
            </w:pPr>
            <w:r w:rsidRPr="00234C43">
              <w:t>Description</w:t>
            </w:r>
          </w:p>
        </w:tc>
        <w:tc>
          <w:tcPr>
            <w:tcW w:w="0" w:type="auto"/>
          </w:tcPr>
          <w:p w14:paraId="0482A7D4" w14:textId="77777777" w:rsidR="000C7D0C" w:rsidRPr="00234C43" w:rsidRDefault="000C7D0C" w:rsidP="00760E68">
            <w:pPr>
              <w:pStyle w:val="Compact"/>
            </w:pPr>
            <w:r w:rsidRPr="00234C43">
              <w:t>Approved By</w:t>
            </w:r>
          </w:p>
        </w:tc>
      </w:tr>
      <w:tr w:rsidR="000C7D0C" w:rsidRPr="00234C43" w14:paraId="4307BB19" w14:textId="77777777" w:rsidTr="00760E68">
        <w:tc>
          <w:tcPr>
            <w:tcW w:w="0" w:type="auto"/>
          </w:tcPr>
          <w:p w14:paraId="2EB4F667" w14:textId="77777777" w:rsidR="000C7D0C" w:rsidRPr="00234C43" w:rsidRDefault="000C7D0C" w:rsidP="00760E68">
            <w:pPr>
              <w:pStyle w:val="Compact"/>
            </w:pPr>
            <w:r w:rsidRPr="00234C43">
              <w:t>Rev.00</w:t>
            </w:r>
          </w:p>
        </w:tc>
        <w:tc>
          <w:tcPr>
            <w:tcW w:w="0" w:type="auto"/>
          </w:tcPr>
          <w:p w14:paraId="6F5D8DDB" w14:textId="77777777" w:rsidR="000C7D0C" w:rsidRPr="00234C43" w:rsidRDefault="000C7D0C" w:rsidP="00760E68">
            <w:pPr>
              <w:pStyle w:val="Compact"/>
            </w:pPr>
            <w:r w:rsidRPr="00234C43">
              <w:t>22/07/2026</w:t>
            </w:r>
          </w:p>
        </w:tc>
        <w:tc>
          <w:tcPr>
            <w:tcW w:w="0" w:type="auto"/>
          </w:tcPr>
          <w:p w14:paraId="7317EC7D" w14:textId="77777777" w:rsidR="000C7D0C" w:rsidRPr="00234C43" w:rsidRDefault="000C7D0C" w:rsidP="00760E68">
            <w:pPr>
              <w:pStyle w:val="Compact"/>
            </w:pPr>
            <w:r w:rsidRPr="00234C43">
              <w:t>Initial Issue</w:t>
            </w:r>
          </w:p>
        </w:tc>
        <w:tc>
          <w:tcPr>
            <w:tcW w:w="0" w:type="auto"/>
          </w:tcPr>
          <w:p w14:paraId="77D860D5" w14:textId="77777777" w:rsidR="000C7D0C" w:rsidRPr="00234C43" w:rsidRDefault="000C7D0C" w:rsidP="00760E68">
            <w:pPr>
              <w:pStyle w:val="Compact"/>
            </w:pPr>
            <w:r w:rsidRPr="00234C43">
              <w:t>General Manager</w:t>
            </w:r>
          </w:p>
        </w:tc>
      </w:tr>
    </w:tbl>
    <w:p w14:paraId="1AA18154" w14:textId="77777777" w:rsidR="000C7D0C" w:rsidRPr="00234C43" w:rsidRDefault="008E7076" w:rsidP="000C7D0C">
      <w:r>
        <w:pict w14:anchorId="7DD63D82">
          <v:rect id="_x0000_i1072" style="width:0;height:1.5pt" o:hralign="center" o:hrstd="t" o:hr="t"/>
        </w:pict>
      </w:r>
    </w:p>
    <w:p w14:paraId="40EB45CA" w14:textId="77777777" w:rsidR="000C7D0C" w:rsidRPr="00234C43" w:rsidRDefault="000C7D0C" w:rsidP="00F67C17">
      <w:pPr>
        <w:pStyle w:val="Heading1"/>
      </w:pPr>
      <w:bookmarkStart w:id="213" w:name="_Toc236009217"/>
      <w:bookmarkStart w:id="214" w:name="document-declaration"/>
      <w:bookmarkEnd w:id="210"/>
      <w:bookmarkEnd w:id="212"/>
      <w:r w:rsidRPr="00234C43">
        <w:t>Document Declaration</w:t>
      </w:r>
      <w:bookmarkEnd w:id="213"/>
    </w:p>
    <w:p w14:paraId="1CE11ACB" w14:textId="77777777" w:rsidR="000C7D0C" w:rsidRPr="00234C43" w:rsidRDefault="000C7D0C" w:rsidP="000C7D0C">
      <w:pPr>
        <w:pStyle w:val="Heading2"/>
      </w:pPr>
      <w:bookmarkStart w:id="215" w:name="_Toc236009218"/>
      <w:r w:rsidRPr="00234C43">
        <w:t>الإقرار النهائي</w:t>
      </w:r>
      <w:bookmarkEnd w:id="215"/>
    </w:p>
    <w:p w14:paraId="02CDB15F" w14:textId="77777777" w:rsidR="000C7D0C" w:rsidRPr="00234C43" w:rsidRDefault="000C7D0C" w:rsidP="000C7D0C">
      <w:pPr>
        <w:pStyle w:val="FirstParagraph"/>
      </w:pPr>
      <w:r w:rsidRPr="00234C43">
        <w:t>This document forms an integral part of the Company’s Health, Safety, Environment, and Operational Management System. All personnel involved in Pulling &amp; Running Operations shall comply with the requirements contained herein.</w:t>
      </w:r>
    </w:p>
    <w:p w14:paraId="281A31E6" w14:textId="77777777" w:rsidR="000C7D0C" w:rsidRPr="00234C43" w:rsidRDefault="000C7D0C" w:rsidP="000C7D0C">
      <w:pPr>
        <w:pStyle w:val="BodyText"/>
      </w:pPr>
      <w:r w:rsidRPr="00234C43">
        <w:t>Any deviation from this Risk Assessment shall require formal review and written approval before work proceeds.</w:t>
      </w:r>
    </w:p>
    <w:p w14:paraId="0FF91ABA" w14:textId="77777777" w:rsidR="000C7D0C" w:rsidRPr="00234C43" w:rsidRDefault="008E7076" w:rsidP="000C7D0C">
      <w:r>
        <w:pict w14:anchorId="1F02AF4C">
          <v:rect id="_x0000_i1073" style="width:0;height:1.5pt" o:hralign="center" o:hrstd="t" o:hr="t"/>
        </w:pict>
      </w:r>
    </w:p>
    <w:p w14:paraId="628317B4" w14:textId="77777777" w:rsidR="000C7D0C" w:rsidRPr="00234C43" w:rsidRDefault="000C7D0C" w:rsidP="009F4067">
      <w:pPr>
        <w:pStyle w:val="Heading3"/>
        <w:bidi/>
      </w:pPr>
      <w:bookmarkStart w:id="216" w:name="_Toc236009219"/>
      <w:r w:rsidRPr="00234C43">
        <w:lastRenderedPageBreak/>
        <w:t>العربية</w:t>
      </w:r>
      <w:bookmarkEnd w:id="216"/>
    </w:p>
    <w:p w14:paraId="5A312ED4" w14:textId="431F9874" w:rsidR="000C7D0C" w:rsidRPr="00234C43" w:rsidRDefault="000C7D0C" w:rsidP="009F4067">
      <w:pPr>
        <w:bidi/>
      </w:pPr>
      <w:r w:rsidRPr="00234C43">
        <w:rPr>
          <w:rFonts w:ascii="Arial" w:hAnsi="Arial"/>
        </w:rPr>
        <w:t>تُعد</w:t>
      </w:r>
      <w:r w:rsidRPr="00234C43">
        <w:t xml:space="preserve"> </w:t>
      </w:r>
      <w:r w:rsidRPr="00234C43">
        <w:rPr>
          <w:rFonts w:ascii="Arial" w:hAnsi="Arial"/>
        </w:rPr>
        <w:t>هذه</w:t>
      </w:r>
      <w:r w:rsidRPr="00234C43">
        <w:t xml:space="preserve"> </w:t>
      </w:r>
      <w:r w:rsidRPr="00234C43">
        <w:rPr>
          <w:rFonts w:ascii="Arial" w:hAnsi="Arial"/>
        </w:rPr>
        <w:t>الوثيقة</w:t>
      </w:r>
      <w:r w:rsidRPr="00234C43">
        <w:t xml:space="preserve"> </w:t>
      </w:r>
      <w:r w:rsidRPr="00234C43">
        <w:rPr>
          <w:rFonts w:ascii="Arial" w:hAnsi="Arial"/>
        </w:rPr>
        <w:t>جزءًا</w:t>
      </w:r>
      <w:r w:rsidRPr="00234C43">
        <w:t xml:space="preserve"> </w:t>
      </w:r>
      <w:r w:rsidRPr="00234C43">
        <w:rPr>
          <w:rFonts w:ascii="Arial" w:hAnsi="Arial"/>
        </w:rPr>
        <w:t>أساسيًا</w:t>
      </w:r>
      <w:r w:rsidRPr="00234C43">
        <w:t xml:space="preserve"> </w:t>
      </w:r>
      <w:r w:rsidRPr="00234C43">
        <w:rPr>
          <w:rFonts w:ascii="Arial" w:hAnsi="Arial"/>
        </w:rPr>
        <w:t>من</w:t>
      </w:r>
      <w:r w:rsidRPr="00234C43">
        <w:t xml:space="preserve"> </w:t>
      </w:r>
      <w:r w:rsidRPr="00234C43">
        <w:rPr>
          <w:rFonts w:ascii="Arial" w:hAnsi="Arial"/>
        </w:rPr>
        <w:t>نظام</w:t>
      </w:r>
      <w:r w:rsidRPr="00234C43">
        <w:t xml:space="preserve"> </w:t>
      </w:r>
      <w:r w:rsidRPr="00234C43">
        <w:rPr>
          <w:rFonts w:ascii="Arial" w:hAnsi="Arial"/>
        </w:rPr>
        <w:t>إدارة</w:t>
      </w:r>
      <w:r w:rsidRPr="00234C43">
        <w:t xml:space="preserve"> </w:t>
      </w:r>
      <w:r w:rsidRPr="00234C43">
        <w:rPr>
          <w:rFonts w:ascii="Arial" w:hAnsi="Arial"/>
        </w:rPr>
        <w:t>الصحة</w:t>
      </w:r>
      <w:r w:rsidRPr="00234C43">
        <w:t xml:space="preserve"> </w:t>
      </w:r>
      <w:r w:rsidRPr="00234C43">
        <w:rPr>
          <w:rFonts w:ascii="Arial" w:hAnsi="Arial"/>
        </w:rPr>
        <w:t>والسلامة</w:t>
      </w:r>
      <w:r w:rsidRPr="00234C43">
        <w:t xml:space="preserve"> </w:t>
      </w:r>
      <w:r w:rsidRPr="00234C43">
        <w:rPr>
          <w:rFonts w:ascii="Arial" w:hAnsi="Arial"/>
        </w:rPr>
        <w:t>والبيئة</w:t>
      </w:r>
      <w:r w:rsidRPr="00234C43">
        <w:t xml:space="preserve"> </w:t>
      </w:r>
      <w:r w:rsidRPr="00234C43">
        <w:rPr>
          <w:rFonts w:ascii="Arial" w:hAnsi="Arial"/>
        </w:rPr>
        <w:t>والتشغيل</w:t>
      </w:r>
      <w:r w:rsidRPr="00234C43">
        <w:t xml:space="preserve"> </w:t>
      </w:r>
      <w:r w:rsidRPr="00234C43">
        <w:rPr>
          <w:rFonts w:ascii="Arial" w:hAnsi="Arial"/>
        </w:rPr>
        <w:t>في</w:t>
      </w:r>
      <w:r w:rsidRPr="00234C43">
        <w:t xml:space="preserve"> </w:t>
      </w:r>
      <w:r w:rsidRPr="00234C43">
        <w:rPr>
          <w:rFonts w:ascii="Arial" w:hAnsi="Arial"/>
        </w:rPr>
        <w:t>الشركة،</w:t>
      </w:r>
      <w:r w:rsidRPr="00234C43">
        <w:t xml:space="preserve"> </w:t>
      </w:r>
      <w:r w:rsidRPr="00234C43">
        <w:rPr>
          <w:rFonts w:ascii="Arial" w:hAnsi="Arial"/>
        </w:rPr>
        <w:t>ويجب</w:t>
      </w:r>
      <w:r w:rsidRPr="00234C43">
        <w:t xml:space="preserve"> </w:t>
      </w:r>
      <w:r w:rsidRPr="00234C43">
        <w:rPr>
          <w:rFonts w:ascii="Arial" w:hAnsi="Arial"/>
        </w:rPr>
        <w:t>على</w:t>
      </w:r>
      <w:r w:rsidRPr="00234C43">
        <w:t xml:space="preserve"> </w:t>
      </w:r>
      <w:r w:rsidRPr="00234C43">
        <w:rPr>
          <w:rFonts w:ascii="Arial" w:hAnsi="Arial"/>
        </w:rPr>
        <w:t>جميع</w:t>
      </w:r>
      <w:r w:rsidRPr="00234C43">
        <w:t xml:space="preserve"> </w:t>
      </w:r>
      <w:r w:rsidRPr="00234C43">
        <w:rPr>
          <w:rFonts w:ascii="Arial" w:hAnsi="Arial"/>
        </w:rPr>
        <w:t>العاملين</w:t>
      </w:r>
      <w:r w:rsidRPr="00234C43">
        <w:t xml:space="preserve"> </w:t>
      </w:r>
      <w:r w:rsidRPr="00234C43">
        <w:rPr>
          <w:rFonts w:ascii="Arial" w:hAnsi="Arial"/>
        </w:rPr>
        <w:t>المشاركين</w:t>
      </w:r>
      <w:r w:rsidRPr="00234C43">
        <w:t xml:space="preserve"> </w:t>
      </w:r>
      <w:r w:rsidRPr="00234C43">
        <w:rPr>
          <w:b/>
          <w:bCs/>
        </w:rPr>
        <w:t>Pulling &amp; Running Operations</w:t>
      </w:r>
      <w:r w:rsidR="000A0C16" w:rsidRPr="00234C43">
        <w:rPr>
          <w:b/>
          <w:bCs/>
        </w:rPr>
        <w:t xml:space="preserve">  </w:t>
      </w:r>
      <w:r w:rsidR="00312202" w:rsidRPr="00234C43">
        <w:rPr>
          <w:b/>
          <w:bCs/>
        </w:rPr>
        <w:t>.</w:t>
      </w:r>
      <w:r w:rsidRPr="00234C43">
        <w:t xml:space="preserve"> </w:t>
      </w:r>
      <w:r w:rsidRPr="00234C43">
        <w:rPr>
          <w:rFonts w:ascii="Arial" w:hAnsi="Arial"/>
        </w:rPr>
        <w:t>الالتزام</w:t>
      </w:r>
      <w:r w:rsidRPr="00234C43">
        <w:t xml:space="preserve"> </w:t>
      </w:r>
      <w:r w:rsidRPr="00234C43">
        <w:rPr>
          <w:rFonts w:ascii="Arial" w:hAnsi="Arial"/>
        </w:rPr>
        <w:t>بجميع</w:t>
      </w:r>
      <w:r w:rsidRPr="00234C43">
        <w:t xml:space="preserve"> </w:t>
      </w:r>
      <w:r w:rsidRPr="00234C43">
        <w:rPr>
          <w:rFonts w:ascii="Arial" w:hAnsi="Arial"/>
        </w:rPr>
        <w:t>متطلباتها</w:t>
      </w:r>
      <w:r w:rsidRPr="00234C43">
        <w:t>.</w:t>
      </w:r>
    </w:p>
    <w:p w14:paraId="2BDE5E13" w14:textId="77777777" w:rsidR="000C7D0C" w:rsidRPr="00234C43" w:rsidRDefault="000C7D0C" w:rsidP="009F4067">
      <w:pPr>
        <w:pStyle w:val="BodyText"/>
        <w:bidi/>
      </w:pPr>
      <w:r w:rsidRPr="00234C43">
        <w:t>ولا يجوز إجراء أي تعديل أو استثناء من هذه الوثيقة إلا بعد مراجعة واعتماد رسمي من الإدارة المختصة.</w:t>
      </w:r>
    </w:p>
    <w:p w14:paraId="0CCBB754" w14:textId="77777777" w:rsidR="000C7D0C" w:rsidRPr="00234C43" w:rsidRDefault="008E7076" w:rsidP="000C7D0C">
      <w:r>
        <w:pict w14:anchorId="450BAEE1">
          <v:rect id="_x0000_i1074" style="width:0;height:1.5pt" o:hralign="center" o:hrstd="t" o:hr="t"/>
        </w:pict>
      </w:r>
    </w:p>
    <w:p w14:paraId="59625744" w14:textId="11C1A4AE" w:rsidR="00D03E1F" w:rsidRDefault="00E74DF5" w:rsidP="00F67C17">
      <w:pPr>
        <w:pStyle w:val="Heading1"/>
      </w:pPr>
      <w:bookmarkStart w:id="217" w:name="_Toc242521416"/>
      <w:bookmarkEnd w:id="214"/>
      <w:r>
        <w:t>-</w:t>
      </w:r>
      <w:r w:rsidR="00D03E1F">
        <w:t xml:space="preserve"> Document Approval</w:t>
      </w:r>
      <w:bookmarkEnd w:id="217"/>
    </w:p>
    <w:p w14:paraId="2CBAC34A" w14:textId="77777777" w:rsidR="00D03E1F" w:rsidRDefault="00D03E1F" w:rsidP="00D03E1F">
      <w:pPr>
        <w:pStyle w:val="Heading2"/>
      </w:pPr>
      <w:bookmarkStart w:id="218" w:name="_Toc242521417"/>
      <w:r>
        <w:t>اعتماد الوثيقة</w:t>
      </w:r>
      <w:bookmarkEnd w:id="218"/>
    </w:p>
    <w:tbl>
      <w:tblPr>
        <w:tblStyle w:val="Table"/>
        <w:tblW w:w="0" w:type="auto"/>
        <w:tblLook w:val="0020" w:firstRow="1" w:lastRow="0" w:firstColumn="0" w:lastColumn="0" w:noHBand="0" w:noVBand="0"/>
      </w:tblPr>
      <w:tblGrid>
        <w:gridCol w:w="1604"/>
        <w:gridCol w:w="2326"/>
        <w:gridCol w:w="1991"/>
      </w:tblGrid>
      <w:tr w:rsidR="00D03E1F" w14:paraId="039E5FC0" w14:textId="77777777" w:rsidTr="001A1B75">
        <w:trPr>
          <w:cnfStyle w:val="100000000000" w:firstRow="1" w:lastRow="0" w:firstColumn="0" w:lastColumn="0" w:oddVBand="0" w:evenVBand="0" w:oddHBand="0" w:evenHBand="0" w:firstRowFirstColumn="0" w:firstRowLastColumn="0" w:lastRowFirstColumn="0" w:lastRowLastColumn="0"/>
          <w:tblHeader/>
        </w:trPr>
        <w:tc>
          <w:tcPr>
            <w:tcW w:w="0" w:type="auto"/>
          </w:tcPr>
          <w:p w14:paraId="13E2C3D4" w14:textId="77777777" w:rsidR="00D03E1F" w:rsidRDefault="00D03E1F" w:rsidP="001A1B75">
            <w:pPr>
              <w:pStyle w:val="Compact"/>
            </w:pPr>
            <w:r>
              <w:t>Prepared By</w:t>
            </w:r>
          </w:p>
        </w:tc>
        <w:tc>
          <w:tcPr>
            <w:tcW w:w="0" w:type="auto"/>
          </w:tcPr>
          <w:p w14:paraId="7D7F5C9A" w14:textId="77777777" w:rsidR="00D03E1F" w:rsidRDefault="00D03E1F" w:rsidP="001A1B75">
            <w:pPr>
              <w:pStyle w:val="Compact"/>
            </w:pPr>
            <w:r>
              <w:t>Reviewed By</w:t>
            </w:r>
          </w:p>
        </w:tc>
        <w:tc>
          <w:tcPr>
            <w:tcW w:w="0" w:type="auto"/>
          </w:tcPr>
          <w:p w14:paraId="1A106FD1" w14:textId="77777777" w:rsidR="00D03E1F" w:rsidRDefault="00D03E1F" w:rsidP="001A1B75">
            <w:pPr>
              <w:pStyle w:val="Compact"/>
            </w:pPr>
            <w:r>
              <w:t>Approved By</w:t>
            </w:r>
          </w:p>
        </w:tc>
      </w:tr>
      <w:tr w:rsidR="00D03E1F" w14:paraId="3C213DD2" w14:textId="77777777" w:rsidTr="001A1B75">
        <w:tc>
          <w:tcPr>
            <w:tcW w:w="0" w:type="auto"/>
          </w:tcPr>
          <w:p w14:paraId="6DCBEC6A" w14:textId="77777777" w:rsidR="00D03E1F" w:rsidRDefault="00D03E1F" w:rsidP="001A1B75">
            <w:pPr>
              <w:pStyle w:val="Compact"/>
            </w:pPr>
            <w:r>
              <w:t>HSE Manager</w:t>
            </w:r>
          </w:p>
        </w:tc>
        <w:tc>
          <w:tcPr>
            <w:tcW w:w="0" w:type="auto"/>
          </w:tcPr>
          <w:p w14:paraId="43398A08" w14:textId="77777777" w:rsidR="00D03E1F" w:rsidRDefault="00D03E1F" w:rsidP="001A1B75">
            <w:pPr>
              <w:pStyle w:val="Compact"/>
            </w:pPr>
            <w:r>
              <w:t>Operations Manager</w:t>
            </w:r>
          </w:p>
        </w:tc>
        <w:tc>
          <w:tcPr>
            <w:tcW w:w="0" w:type="auto"/>
          </w:tcPr>
          <w:p w14:paraId="11712190" w14:textId="77777777" w:rsidR="00D03E1F" w:rsidRDefault="00D03E1F" w:rsidP="001A1B75">
            <w:pPr>
              <w:pStyle w:val="Compact"/>
            </w:pPr>
            <w:r>
              <w:t>General Manager</w:t>
            </w:r>
          </w:p>
        </w:tc>
      </w:tr>
    </w:tbl>
    <w:p w14:paraId="624D7715" w14:textId="77777777" w:rsidR="00D03E1F" w:rsidRDefault="008E7076" w:rsidP="00D03E1F">
      <w:r>
        <w:pict w14:anchorId="1E08747F">
          <v:rect id="_x0000_i1075" style="width:0;height:1.5pt" o:hralign="center" o:hrstd="t" o:hr="t"/>
        </w:pict>
      </w:r>
    </w:p>
    <w:p w14:paraId="50DE39A5" w14:textId="77777777" w:rsidR="00D03E1F" w:rsidRDefault="00D03E1F" w:rsidP="00F67C17">
      <w:pPr>
        <w:pStyle w:val="Heading1"/>
        <w15:collapsed/>
      </w:pPr>
      <w:bookmarkStart w:id="219" w:name="_Toc242521418"/>
      <w:bookmarkStart w:id="220" w:name="revision-record"/>
      <w:r>
        <w:t>13.5 Revision Record</w:t>
      </w:r>
      <w:bookmarkEnd w:id="219"/>
    </w:p>
    <w:p w14:paraId="785640AF" w14:textId="77777777" w:rsidR="00D03E1F" w:rsidRDefault="00D03E1F" w:rsidP="00D03E1F">
      <w:pPr>
        <w:pStyle w:val="Heading2"/>
        <w:bidi/>
      </w:pPr>
      <w:bookmarkStart w:id="221" w:name="_Toc242521419"/>
      <w:r>
        <w:t>سجل المراجعات</w:t>
      </w:r>
      <w:bookmarkEnd w:id="221"/>
    </w:p>
    <w:tbl>
      <w:tblPr>
        <w:tblStyle w:val="Table"/>
        <w:tblW w:w="0" w:type="auto"/>
        <w:tblLook w:val="0020" w:firstRow="1" w:lastRow="0" w:firstColumn="0" w:lastColumn="0" w:noHBand="0" w:noVBand="0"/>
      </w:tblPr>
      <w:tblGrid>
        <w:gridCol w:w="1093"/>
        <w:gridCol w:w="1320"/>
        <w:gridCol w:w="1422"/>
        <w:gridCol w:w="1991"/>
      </w:tblGrid>
      <w:tr w:rsidR="00D03E1F" w14:paraId="5E149CAB" w14:textId="77777777" w:rsidTr="001A1B75">
        <w:trPr>
          <w:cnfStyle w:val="100000000000" w:firstRow="1" w:lastRow="0" w:firstColumn="0" w:lastColumn="0" w:oddVBand="0" w:evenVBand="0" w:oddHBand="0" w:evenHBand="0" w:firstRowFirstColumn="0" w:firstRowLastColumn="0" w:lastRowFirstColumn="0" w:lastRowLastColumn="0"/>
          <w:tblHeader/>
        </w:trPr>
        <w:tc>
          <w:tcPr>
            <w:tcW w:w="0" w:type="auto"/>
          </w:tcPr>
          <w:p w14:paraId="1FFC804C" w14:textId="77777777" w:rsidR="00D03E1F" w:rsidRDefault="00D03E1F" w:rsidP="001A1B75">
            <w:pPr>
              <w:pStyle w:val="Compact"/>
            </w:pPr>
            <w:r>
              <w:t>Revision</w:t>
            </w:r>
          </w:p>
        </w:tc>
        <w:tc>
          <w:tcPr>
            <w:tcW w:w="0" w:type="auto"/>
          </w:tcPr>
          <w:p w14:paraId="34D2ADDD" w14:textId="77777777" w:rsidR="00D03E1F" w:rsidRDefault="00D03E1F" w:rsidP="001A1B75">
            <w:pPr>
              <w:pStyle w:val="Compact"/>
            </w:pPr>
            <w:r>
              <w:t>Date</w:t>
            </w:r>
          </w:p>
        </w:tc>
        <w:tc>
          <w:tcPr>
            <w:tcW w:w="0" w:type="auto"/>
          </w:tcPr>
          <w:p w14:paraId="1164D15A" w14:textId="77777777" w:rsidR="00D03E1F" w:rsidRDefault="00D03E1F" w:rsidP="001A1B75">
            <w:pPr>
              <w:pStyle w:val="Compact"/>
            </w:pPr>
            <w:r>
              <w:t>Description</w:t>
            </w:r>
          </w:p>
        </w:tc>
        <w:tc>
          <w:tcPr>
            <w:tcW w:w="0" w:type="auto"/>
          </w:tcPr>
          <w:p w14:paraId="63C029E8" w14:textId="77777777" w:rsidR="00D03E1F" w:rsidRDefault="00D03E1F" w:rsidP="001A1B75">
            <w:pPr>
              <w:pStyle w:val="Compact"/>
            </w:pPr>
            <w:r>
              <w:t>Approved By</w:t>
            </w:r>
          </w:p>
        </w:tc>
      </w:tr>
      <w:tr w:rsidR="00D03E1F" w14:paraId="74ED3BCC" w14:textId="77777777" w:rsidTr="001A1B75">
        <w:tc>
          <w:tcPr>
            <w:tcW w:w="0" w:type="auto"/>
          </w:tcPr>
          <w:p w14:paraId="57CB41D5" w14:textId="77777777" w:rsidR="00D03E1F" w:rsidRDefault="00D03E1F" w:rsidP="001A1B75">
            <w:pPr>
              <w:pStyle w:val="Compact"/>
            </w:pPr>
            <w:r>
              <w:t>Rev.00</w:t>
            </w:r>
          </w:p>
        </w:tc>
        <w:tc>
          <w:tcPr>
            <w:tcW w:w="0" w:type="auto"/>
          </w:tcPr>
          <w:p w14:paraId="2BA96FEE" w14:textId="77777777" w:rsidR="00D03E1F" w:rsidRDefault="00D03E1F" w:rsidP="001A1B75">
            <w:pPr>
              <w:pStyle w:val="Compact"/>
            </w:pPr>
            <w:r>
              <w:t>__________</w:t>
            </w:r>
          </w:p>
        </w:tc>
        <w:tc>
          <w:tcPr>
            <w:tcW w:w="0" w:type="auto"/>
          </w:tcPr>
          <w:p w14:paraId="1E37D85A" w14:textId="77777777" w:rsidR="00D03E1F" w:rsidRDefault="00D03E1F" w:rsidP="001A1B75">
            <w:pPr>
              <w:pStyle w:val="Compact"/>
            </w:pPr>
            <w:r>
              <w:t>Initial Issue</w:t>
            </w:r>
          </w:p>
        </w:tc>
        <w:tc>
          <w:tcPr>
            <w:tcW w:w="0" w:type="auto"/>
          </w:tcPr>
          <w:p w14:paraId="5F73B4D5" w14:textId="77777777" w:rsidR="00D03E1F" w:rsidRDefault="00D03E1F" w:rsidP="001A1B75">
            <w:pPr>
              <w:pStyle w:val="Compact"/>
            </w:pPr>
            <w:r>
              <w:t>General Manager</w:t>
            </w:r>
          </w:p>
        </w:tc>
      </w:tr>
    </w:tbl>
    <w:p w14:paraId="4C1BFAF1" w14:textId="77777777" w:rsidR="00D03E1F" w:rsidRDefault="008E7076" w:rsidP="00D03E1F">
      <w:pPr>
        <w:rPr>
          <w:rtl/>
        </w:rPr>
      </w:pPr>
      <w:r>
        <w:pict w14:anchorId="4569E036">
          <v:rect id="_x0000_i1076" style="width:0;height:1.5pt" o:hralign="center" o:bullet="t" o:hrstd="t" o:hr="t"/>
        </w:pict>
      </w:r>
    </w:p>
    <w:p w14:paraId="6876D6E0" w14:textId="77777777" w:rsidR="00D03E1F" w:rsidRPr="00553D2D" w:rsidRDefault="008E7076" w:rsidP="00D03E1F">
      <w:r>
        <w:pict w14:anchorId="09CB5AAD">
          <v:rect id="_x0000_i1077" style="width:0;height:1.5pt" o:hralign="center" o:hrstd="t" o:hr="t"/>
        </w:pict>
      </w:r>
    </w:p>
    <w:p w14:paraId="321E3BB9" w14:textId="77777777" w:rsidR="00D03E1F" w:rsidRDefault="00D03E1F" w:rsidP="00D03E1F"/>
    <w:bookmarkEnd w:id="220"/>
    <w:p w14:paraId="4CE5F4B5" w14:textId="77777777" w:rsidR="00D03E1F" w:rsidRPr="005048E3" w:rsidRDefault="00D03E1F" w:rsidP="00D03E1F">
      <w:pPr>
        <w:ind w:firstLine="720"/>
        <w:rPr>
          <w:sz w:val="14"/>
          <w:szCs w:val="18"/>
        </w:rPr>
      </w:pPr>
    </w:p>
    <w:p w14:paraId="2CE9AF0D" w14:textId="77777777" w:rsidR="00D03E1F" w:rsidRPr="005048E3" w:rsidRDefault="00D03E1F" w:rsidP="00D03E1F">
      <w:pPr>
        <w:rPr>
          <w:color w:val="153D63" w:themeColor="text2" w:themeTint="E6"/>
          <w:sz w:val="14"/>
          <w:szCs w:val="18"/>
        </w:rPr>
      </w:pPr>
      <w:r w:rsidRPr="005048E3">
        <w:rPr>
          <w:rFonts w:hint="cs"/>
          <w:color w:val="153D63" w:themeColor="text2" w:themeTint="E6"/>
          <w:sz w:val="14"/>
          <w:szCs w:val="18"/>
          <w:rtl/>
        </w:rPr>
        <w:t xml:space="preserve">              </w:t>
      </w:r>
      <w:r w:rsidRPr="005048E3">
        <w:rPr>
          <w:color w:val="153D63" w:themeColor="text2" w:themeTint="E6"/>
          <w:sz w:val="14"/>
          <w:szCs w:val="18"/>
        </w:rPr>
        <w:t>CONFIDENTIALITY STATEMENT</w:t>
      </w:r>
    </w:p>
    <w:p w14:paraId="1BED63C3" w14:textId="77777777" w:rsidR="00D03E1F" w:rsidRPr="005048E3" w:rsidRDefault="00D03E1F" w:rsidP="00D03E1F">
      <w:pPr>
        <w:jc w:val="center"/>
        <w:rPr>
          <w:color w:val="153D63" w:themeColor="text2" w:themeTint="E6"/>
          <w:sz w:val="18"/>
          <w:szCs w:val="18"/>
        </w:rPr>
      </w:pPr>
      <w:r w:rsidRPr="005048E3">
        <w:rPr>
          <w:color w:val="153D63" w:themeColor="text2" w:themeTint="E6"/>
          <w:sz w:val="18"/>
          <w:szCs w:val="18"/>
        </w:rPr>
        <w:t xml:space="preserve">       This document is the property of Kamra for Energy</w:t>
      </w:r>
      <w:r w:rsidRPr="005048E3">
        <w:rPr>
          <w:color w:val="153D63" w:themeColor="text2" w:themeTint="E6"/>
          <w:sz w:val="18"/>
          <w:szCs w:val="18"/>
          <w:rtl/>
        </w:rPr>
        <w:t xml:space="preserve"> &amp;  </w:t>
      </w:r>
      <w:r w:rsidRPr="005048E3">
        <w:rPr>
          <w:color w:val="153D63" w:themeColor="text2" w:themeTint="E6"/>
          <w:sz w:val="18"/>
          <w:szCs w:val="18"/>
        </w:rPr>
        <w:t>Contracting L.L.C. It contains confidential and proprietary information intended solely for company use No part of this                     document may be reproduced, copied</w:t>
      </w:r>
      <w:r w:rsidRPr="005048E3">
        <w:rPr>
          <w:color w:val="153D63" w:themeColor="text2" w:themeTint="E6"/>
          <w:sz w:val="18"/>
          <w:szCs w:val="18"/>
          <w:rtl/>
        </w:rPr>
        <w:t xml:space="preserve">   </w:t>
      </w:r>
      <w:r w:rsidRPr="005048E3">
        <w:rPr>
          <w:color w:val="153D63" w:themeColor="text2" w:themeTint="E6"/>
          <w:sz w:val="18"/>
          <w:szCs w:val="18"/>
        </w:rPr>
        <w:t>distributed, or disclosed without prior written approval</w:t>
      </w:r>
      <w:r w:rsidRPr="005048E3">
        <w:rPr>
          <w:color w:val="153D63" w:themeColor="text2" w:themeTint="E6"/>
          <w:sz w:val="18"/>
          <w:szCs w:val="18"/>
          <w:rtl/>
        </w:rPr>
        <w:t xml:space="preserve">  </w:t>
      </w:r>
      <w:r w:rsidRPr="005048E3">
        <w:rPr>
          <w:color w:val="153D63" w:themeColor="text2" w:themeTint="E6"/>
          <w:sz w:val="18"/>
          <w:szCs w:val="18"/>
        </w:rPr>
        <w:t>from the Company</w:t>
      </w:r>
    </w:p>
    <w:p w14:paraId="7D18E1BD" w14:textId="77777777" w:rsidR="00D03E1F" w:rsidRPr="005048E3" w:rsidRDefault="00D03E1F" w:rsidP="00D03E1F">
      <w:pPr>
        <w:jc w:val="center"/>
        <w:rPr>
          <w:sz w:val="16"/>
          <w:szCs w:val="20"/>
        </w:rPr>
      </w:pPr>
      <w:r w:rsidRPr="005048E3">
        <w:rPr>
          <w:rFonts w:hint="cs"/>
          <w:sz w:val="16"/>
          <w:szCs w:val="20"/>
          <w:rtl/>
        </w:rPr>
        <w:t>إشعار</w:t>
      </w:r>
      <w:r w:rsidRPr="005048E3">
        <w:rPr>
          <w:sz w:val="16"/>
          <w:szCs w:val="20"/>
          <w:rtl/>
        </w:rPr>
        <w:t xml:space="preserve"> </w:t>
      </w:r>
      <w:r w:rsidRPr="005048E3">
        <w:rPr>
          <w:rFonts w:hint="cs"/>
          <w:sz w:val="16"/>
          <w:szCs w:val="20"/>
          <w:rtl/>
        </w:rPr>
        <w:t>السرية</w:t>
      </w:r>
    </w:p>
    <w:p w14:paraId="3E990ED0" w14:textId="77777777" w:rsidR="00D03E1F" w:rsidRPr="005048E3" w:rsidRDefault="00D03E1F" w:rsidP="00D03E1F">
      <w:pPr>
        <w:ind w:firstLine="720"/>
        <w:rPr>
          <w:sz w:val="16"/>
          <w:szCs w:val="20"/>
          <w:rtl/>
          <w:lang w:bidi="ar-SY"/>
        </w:rPr>
      </w:pPr>
      <w:r w:rsidRPr="005048E3">
        <w:rPr>
          <w:rFonts w:hint="cs"/>
          <w:sz w:val="16"/>
          <w:szCs w:val="20"/>
          <w:rtl/>
        </w:rPr>
        <w:t>ه</w:t>
      </w:r>
      <w:r w:rsidRPr="005048E3">
        <w:rPr>
          <w:rFonts w:hint="cs"/>
          <w:sz w:val="18"/>
          <w:szCs w:val="18"/>
          <w:rtl/>
        </w:rPr>
        <w:t>ذه</w:t>
      </w:r>
      <w:r w:rsidRPr="005048E3">
        <w:rPr>
          <w:sz w:val="18"/>
          <w:szCs w:val="18"/>
          <w:rtl/>
        </w:rPr>
        <w:t xml:space="preserve"> </w:t>
      </w:r>
      <w:r w:rsidRPr="005048E3">
        <w:rPr>
          <w:rFonts w:hint="cs"/>
          <w:sz w:val="18"/>
          <w:szCs w:val="18"/>
          <w:rtl/>
        </w:rPr>
        <w:t>الوثيقة</w:t>
      </w:r>
      <w:r w:rsidRPr="005048E3">
        <w:rPr>
          <w:sz w:val="18"/>
          <w:szCs w:val="18"/>
          <w:rtl/>
        </w:rPr>
        <w:t xml:space="preserve"> </w:t>
      </w:r>
      <w:r w:rsidRPr="005048E3">
        <w:rPr>
          <w:rFonts w:hint="cs"/>
          <w:sz w:val="18"/>
          <w:szCs w:val="18"/>
          <w:rtl/>
        </w:rPr>
        <w:t>ملك</w:t>
      </w:r>
      <w:r w:rsidRPr="005048E3">
        <w:rPr>
          <w:sz w:val="18"/>
          <w:szCs w:val="18"/>
          <w:rtl/>
        </w:rPr>
        <w:t xml:space="preserve"> </w:t>
      </w:r>
      <w:r w:rsidRPr="005048E3">
        <w:rPr>
          <w:rFonts w:hint="cs"/>
          <w:sz w:val="18"/>
          <w:szCs w:val="18"/>
          <w:rtl/>
        </w:rPr>
        <w:t>لشركة</w:t>
      </w:r>
      <w:r w:rsidRPr="005048E3">
        <w:rPr>
          <w:sz w:val="18"/>
          <w:szCs w:val="18"/>
          <w:rtl/>
        </w:rPr>
        <w:t xml:space="preserve"> </w:t>
      </w:r>
      <w:r w:rsidRPr="005048E3">
        <w:rPr>
          <w:rFonts w:hint="cs"/>
          <w:sz w:val="18"/>
          <w:szCs w:val="18"/>
          <w:rtl/>
        </w:rPr>
        <w:t>وتحتوي</w:t>
      </w:r>
      <w:r w:rsidRPr="005048E3">
        <w:rPr>
          <w:sz w:val="18"/>
          <w:szCs w:val="18"/>
          <w:rtl/>
        </w:rPr>
        <w:t xml:space="preserve"> </w:t>
      </w:r>
      <w:r w:rsidRPr="005048E3">
        <w:rPr>
          <w:rFonts w:hint="cs"/>
          <w:sz w:val="18"/>
          <w:szCs w:val="18"/>
          <w:rtl/>
        </w:rPr>
        <w:t>على</w:t>
      </w:r>
      <w:r w:rsidRPr="005048E3">
        <w:rPr>
          <w:sz w:val="18"/>
          <w:szCs w:val="18"/>
          <w:rtl/>
        </w:rPr>
        <w:t xml:space="preserve"> </w:t>
      </w:r>
      <w:r w:rsidRPr="005048E3">
        <w:rPr>
          <w:rFonts w:hint="cs"/>
          <w:sz w:val="18"/>
          <w:szCs w:val="18"/>
          <w:rtl/>
        </w:rPr>
        <w:t>معلومات</w:t>
      </w:r>
      <w:r w:rsidRPr="005048E3">
        <w:rPr>
          <w:sz w:val="18"/>
          <w:szCs w:val="18"/>
          <w:rtl/>
        </w:rPr>
        <w:t xml:space="preserve"> </w:t>
      </w:r>
      <w:r w:rsidRPr="005048E3">
        <w:rPr>
          <w:rFonts w:hint="cs"/>
          <w:sz w:val="18"/>
          <w:szCs w:val="18"/>
          <w:rtl/>
        </w:rPr>
        <w:t>سرية</w:t>
      </w:r>
      <w:r w:rsidRPr="005048E3">
        <w:rPr>
          <w:sz w:val="18"/>
          <w:szCs w:val="18"/>
          <w:rtl/>
        </w:rPr>
        <w:t xml:space="preserve"> </w:t>
      </w:r>
      <w:r w:rsidRPr="005048E3">
        <w:rPr>
          <w:rFonts w:hint="cs"/>
          <w:sz w:val="18"/>
          <w:szCs w:val="18"/>
          <w:rtl/>
        </w:rPr>
        <w:t>ومملوكة</w:t>
      </w:r>
      <w:r w:rsidRPr="005048E3">
        <w:rPr>
          <w:sz w:val="18"/>
          <w:szCs w:val="18"/>
          <w:rtl/>
        </w:rPr>
        <w:t xml:space="preserve"> </w:t>
      </w:r>
      <w:r w:rsidRPr="005048E3">
        <w:rPr>
          <w:rFonts w:hint="cs"/>
          <w:sz w:val="18"/>
          <w:szCs w:val="18"/>
          <w:rtl/>
        </w:rPr>
        <w:t>للشركة</w:t>
      </w:r>
      <w:r w:rsidRPr="005048E3">
        <w:rPr>
          <w:sz w:val="18"/>
          <w:szCs w:val="18"/>
          <w:rtl/>
        </w:rPr>
        <w:t xml:space="preserve"> </w:t>
      </w:r>
      <w:r w:rsidRPr="005048E3">
        <w:rPr>
          <w:rFonts w:hint="cs"/>
          <w:sz w:val="18"/>
          <w:szCs w:val="18"/>
          <w:rtl/>
        </w:rPr>
        <w:t>ومخصصة</w:t>
      </w:r>
      <w:r w:rsidRPr="005048E3">
        <w:rPr>
          <w:sz w:val="18"/>
          <w:szCs w:val="18"/>
          <w:rtl/>
        </w:rPr>
        <w:t xml:space="preserve"> </w:t>
      </w:r>
      <w:r w:rsidRPr="005048E3">
        <w:rPr>
          <w:rFonts w:hint="cs"/>
          <w:sz w:val="18"/>
          <w:szCs w:val="18"/>
          <w:rtl/>
        </w:rPr>
        <w:t>للاستخدام</w:t>
      </w:r>
      <w:r w:rsidRPr="005048E3">
        <w:rPr>
          <w:sz w:val="18"/>
          <w:szCs w:val="18"/>
          <w:rtl/>
        </w:rPr>
        <w:t xml:space="preserve">  </w:t>
      </w:r>
      <w:r w:rsidRPr="005048E3">
        <w:rPr>
          <w:rFonts w:hint="cs"/>
          <w:sz w:val="18"/>
          <w:szCs w:val="18"/>
          <w:rtl/>
        </w:rPr>
        <w:t>الداخلي</w:t>
      </w:r>
      <w:r w:rsidRPr="005048E3">
        <w:rPr>
          <w:sz w:val="18"/>
          <w:szCs w:val="18"/>
          <w:rtl/>
        </w:rPr>
        <w:t xml:space="preserve"> </w:t>
      </w:r>
      <w:r w:rsidRPr="005048E3">
        <w:rPr>
          <w:rFonts w:hint="cs"/>
          <w:sz w:val="18"/>
          <w:szCs w:val="18"/>
          <w:rtl/>
        </w:rPr>
        <w:t>فقط</w:t>
      </w:r>
      <w:r w:rsidRPr="005048E3">
        <w:rPr>
          <w:sz w:val="18"/>
          <w:szCs w:val="18"/>
          <w:rtl/>
        </w:rPr>
        <w:t xml:space="preserve">. </w:t>
      </w:r>
      <w:r w:rsidRPr="005048E3">
        <w:rPr>
          <w:rFonts w:hint="cs"/>
          <w:sz w:val="18"/>
          <w:szCs w:val="18"/>
          <w:rtl/>
        </w:rPr>
        <w:t>ولا</w:t>
      </w:r>
      <w:r w:rsidRPr="005048E3">
        <w:rPr>
          <w:sz w:val="18"/>
          <w:szCs w:val="18"/>
          <w:rtl/>
        </w:rPr>
        <w:t xml:space="preserve"> </w:t>
      </w:r>
      <w:r w:rsidRPr="005048E3">
        <w:rPr>
          <w:rFonts w:hint="cs"/>
          <w:sz w:val="18"/>
          <w:szCs w:val="18"/>
          <w:rtl/>
        </w:rPr>
        <w:t>يجوز</w:t>
      </w:r>
      <w:r w:rsidRPr="005048E3">
        <w:rPr>
          <w:rFonts w:hint="cs"/>
          <w:sz w:val="18"/>
          <w:szCs w:val="18"/>
          <w:rtl/>
          <w:lang w:bidi="ar-SY"/>
        </w:rPr>
        <w:t xml:space="preserve"> </w:t>
      </w:r>
      <w:r w:rsidRPr="005048E3">
        <w:rPr>
          <w:rFonts w:hint="cs"/>
          <w:sz w:val="18"/>
          <w:szCs w:val="18"/>
          <w:rtl/>
        </w:rPr>
        <w:t>نسخها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توزيعها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الإفصاح</w:t>
      </w:r>
      <w:r w:rsidRPr="005048E3">
        <w:rPr>
          <w:sz w:val="18"/>
          <w:szCs w:val="18"/>
          <w:rtl/>
        </w:rPr>
        <w:t xml:space="preserve"> </w:t>
      </w:r>
      <w:r w:rsidRPr="005048E3">
        <w:rPr>
          <w:rFonts w:hint="cs"/>
          <w:sz w:val="18"/>
          <w:szCs w:val="18"/>
          <w:rtl/>
        </w:rPr>
        <w:t>عن</w:t>
      </w:r>
      <w:r w:rsidRPr="005048E3">
        <w:rPr>
          <w:sz w:val="18"/>
          <w:szCs w:val="18"/>
          <w:rtl/>
        </w:rPr>
        <w:t xml:space="preserve"> </w:t>
      </w:r>
      <w:r w:rsidRPr="005048E3">
        <w:rPr>
          <w:rFonts w:hint="cs"/>
          <w:sz w:val="18"/>
          <w:szCs w:val="18"/>
          <w:rtl/>
        </w:rPr>
        <w:t>أي</w:t>
      </w:r>
      <w:r w:rsidRPr="005048E3">
        <w:rPr>
          <w:sz w:val="18"/>
          <w:szCs w:val="18"/>
          <w:rtl/>
        </w:rPr>
        <w:t xml:space="preserve"> </w:t>
      </w:r>
      <w:r w:rsidRPr="005048E3">
        <w:rPr>
          <w:rFonts w:hint="cs"/>
          <w:sz w:val="18"/>
          <w:szCs w:val="18"/>
          <w:rtl/>
        </w:rPr>
        <w:t>جزء</w:t>
      </w:r>
      <w:r w:rsidRPr="005048E3">
        <w:rPr>
          <w:sz w:val="18"/>
          <w:szCs w:val="18"/>
          <w:rtl/>
        </w:rPr>
        <w:t xml:space="preserve">  </w:t>
      </w:r>
      <w:r w:rsidRPr="005048E3">
        <w:rPr>
          <w:rFonts w:hint="cs"/>
          <w:sz w:val="18"/>
          <w:szCs w:val="18"/>
          <w:rtl/>
        </w:rPr>
        <w:t>منها</w:t>
      </w:r>
      <w:r w:rsidRPr="005048E3">
        <w:rPr>
          <w:sz w:val="18"/>
          <w:szCs w:val="18"/>
          <w:rtl/>
        </w:rPr>
        <w:t xml:space="preserve"> </w:t>
      </w:r>
      <w:r w:rsidRPr="005048E3">
        <w:rPr>
          <w:rFonts w:hint="cs"/>
          <w:sz w:val="18"/>
          <w:szCs w:val="18"/>
          <w:rtl/>
        </w:rPr>
        <w:t>دون</w:t>
      </w:r>
      <w:r w:rsidRPr="005048E3">
        <w:rPr>
          <w:sz w:val="18"/>
          <w:szCs w:val="18"/>
          <w:rtl/>
        </w:rPr>
        <w:t xml:space="preserve"> </w:t>
      </w:r>
      <w:r w:rsidRPr="005048E3">
        <w:rPr>
          <w:rFonts w:hint="cs"/>
          <w:sz w:val="18"/>
          <w:szCs w:val="18"/>
          <w:rtl/>
        </w:rPr>
        <w:t>موافقة</w:t>
      </w:r>
      <w:r w:rsidRPr="005048E3">
        <w:rPr>
          <w:sz w:val="18"/>
          <w:szCs w:val="18"/>
          <w:rtl/>
        </w:rPr>
        <w:t xml:space="preserve"> </w:t>
      </w:r>
      <w:r w:rsidRPr="005048E3">
        <w:rPr>
          <w:rFonts w:hint="cs"/>
          <w:sz w:val="18"/>
          <w:szCs w:val="18"/>
          <w:rtl/>
        </w:rPr>
        <w:t>خطية</w:t>
      </w:r>
      <w:r w:rsidRPr="005048E3">
        <w:rPr>
          <w:sz w:val="18"/>
          <w:szCs w:val="18"/>
          <w:rtl/>
        </w:rPr>
        <w:t xml:space="preserve"> </w:t>
      </w:r>
      <w:r w:rsidRPr="005048E3">
        <w:rPr>
          <w:rFonts w:hint="cs"/>
          <w:sz w:val="16"/>
          <w:szCs w:val="20"/>
          <w:rtl/>
        </w:rPr>
        <w:t>مسبقة</w:t>
      </w:r>
      <w:r w:rsidRPr="005048E3">
        <w:rPr>
          <w:sz w:val="16"/>
          <w:szCs w:val="20"/>
          <w:rtl/>
        </w:rPr>
        <w:t xml:space="preserve"> </w:t>
      </w:r>
      <w:r w:rsidRPr="005048E3">
        <w:rPr>
          <w:rFonts w:hint="cs"/>
          <w:sz w:val="16"/>
          <w:szCs w:val="20"/>
          <w:rtl/>
        </w:rPr>
        <w:t>من</w:t>
      </w:r>
      <w:r w:rsidRPr="005048E3">
        <w:rPr>
          <w:sz w:val="16"/>
          <w:szCs w:val="20"/>
          <w:rtl/>
        </w:rPr>
        <w:t xml:space="preserve"> </w:t>
      </w:r>
      <w:r w:rsidRPr="005048E3">
        <w:rPr>
          <w:rFonts w:hint="cs"/>
          <w:sz w:val="16"/>
          <w:szCs w:val="20"/>
          <w:rtl/>
          <w:lang w:bidi="ar-SY"/>
        </w:rPr>
        <w:t>الشركة</w:t>
      </w:r>
    </w:p>
    <w:p w14:paraId="10DA24D8" w14:textId="77777777" w:rsidR="00D03E1F" w:rsidRPr="005048E3" w:rsidRDefault="00D03E1F" w:rsidP="00D03E1F">
      <w:pPr>
        <w:ind w:firstLine="720"/>
        <w:rPr>
          <w:sz w:val="16"/>
          <w:szCs w:val="20"/>
          <w:lang w:bidi="ar-SY"/>
        </w:rPr>
      </w:pPr>
      <w:r w:rsidRPr="005048E3">
        <w:rPr>
          <w:b/>
          <w:bCs/>
          <w:sz w:val="18"/>
          <w:szCs w:val="22"/>
        </w:rPr>
        <w:t>Email:</w:t>
      </w:r>
      <w:r w:rsidRPr="005048E3">
        <w:rPr>
          <w:sz w:val="18"/>
          <w:szCs w:val="22"/>
        </w:rPr>
        <w:t xml:space="preserve"> </w:t>
      </w:r>
      <w:hyperlink r:id="rId9" w:history="1">
        <w:r w:rsidRPr="005048E3">
          <w:rPr>
            <w:rStyle w:val="Hyperlink"/>
            <w:sz w:val="18"/>
            <w:szCs w:val="22"/>
          </w:rPr>
          <w:t>info@kamra-energy.com</w:t>
        </w:r>
      </w:hyperlink>
      <w:r w:rsidRPr="005048E3">
        <w:rPr>
          <w:rFonts w:hint="cs"/>
          <w:sz w:val="18"/>
          <w:szCs w:val="22"/>
          <w:rtl/>
        </w:rPr>
        <w:t xml:space="preserve">     </w:t>
      </w:r>
      <w:r w:rsidRPr="005048E3">
        <w:rPr>
          <w:sz w:val="18"/>
          <w:szCs w:val="22"/>
        </w:rPr>
        <w:t xml:space="preserve"> </w:t>
      </w:r>
      <w:hyperlink r:id="rId10" w:history="1">
        <w:r w:rsidRPr="005048E3">
          <w:rPr>
            <w:rStyle w:val="Hyperlink"/>
            <w:sz w:val="18"/>
            <w:szCs w:val="22"/>
          </w:rPr>
          <w:t>https://www.kamra-energy.com/</w:t>
        </w:r>
      </w:hyperlink>
      <w:r w:rsidRPr="005048E3">
        <w:rPr>
          <w:rFonts w:hint="cs"/>
          <w:sz w:val="18"/>
          <w:szCs w:val="22"/>
          <w:rtl/>
        </w:rPr>
        <w:t xml:space="preserve"> </w:t>
      </w:r>
    </w:p>
    <w:p w14:paraId="1BC43FCC" w14:textId="77777777" w:rsidR="00D03E1F" w:rsidRPr="005048E3" w:rsidRDefault="00D03E1F" w:rsidP="00D03E1F">
      <w:pPr>
        <w:pStyle w:val="Heading2"/>
        <w:rPr>
          <w:sz w:val="22"/>
          <w:szCs w:val="22"/>
        </w:rPr>
      </w:pPr>
      <w:bookmarkStart w:id="222" w:name="_Toc242521420"/>
      <w:r w:rsidRPr="005048E3">
        <w:rPr>
          <w:sz w:val="22"/>
          <w:szCs w:val="22"/>
        </w:rPr>
        <w:t>END OF DOCUMENT</w:t>
      </w:r>
      <w:bookmarkEnd w:id="222"/>
    </w:p>
    <w:p w14:paraId="52D039F8" w14:textId="37AAA515" w:rsidR="00D03E1F" w:rsidRPr="00F53B29" w:rsidRDefault="00D03E1F" w:rsidP="00D03E1F">
      <w:pPr>
        <w:pStyle w:val="BodyText"/>
        <w:rPr>
          <w:sz w:val="10"/>
          <w:szCs w:val="14"/>
        </w:rPr>
      </w:pPr>
      <w:r w:rsidRPr="00F53B29">
        <w:rPr>
          <w:b/>
          <w:bCs/>
          <w:sz w:val="16"/>
          <w:szCs w:val="16"/>
        </w:rPr>
        <w:t xml:space="preserve">HSE Management </w:t>
      </w:r>
      <w:r w:rsidRPr="00F53B29">
        <w:rPr>
          <w:b/>
          <w:bCs/>
          <w:sz w:val="18"/>
          <w:szCs w:val="18"/>
        </w:rPr>
        <w:t xml:space="preserve">Manual  </w:t>
      </w:r>
      <w:r w:rsidRPr="00F53B29">
        <w:rPr>
          <w:b/>
          <w:bCs/>
          <w:sz w:val="16"/>
          <w:szCs w:val="20"/>
        </w:rPr>
        <w:t xml:space="preserve">Kamra for Energy &amp; Contracting L.L.C Document No.: </w:t>
      </w:r>
      <w:r w:rsidR="00E05CE8" w:rsidRPr="00234C43">
        <w:rPr>
          <w:sz w:val="18"/>
          <w:szCs w:val="18"/>
          <w:lang w:bidi="ar-SY"/>
        </w:rPr>
        <w:t>RA-WS-001</w:t>
      </w:r>
      <w:r w:rsidR="00E05CE8">
        <w:rPr>
          <w:sz w:val="18"/>
          <w:szCs w:val="18"/>
          <w:lang w:bidi="ar-SY"/>
        </w:rPr>
        <w:t xml:space="preserve"> </w:t>
      </w:r>
      <w:r w:rsidRPr="00F53B29">
        <w:rPr>
          <w:b/>
          <w:bCs/>
          <w:sz w:val="18"/>
          <w:szCs w:val="22"/>
        </w:rPr>
        <w:t xml:space="preserve">Revision: Rev.00  Document Status: </w:t>
      </w:r>
      <w:r w:rsidRPr="00F53B29">
        <w:rPr>
          <w:b/>
          <w:bCs/>
          <w:sz w:val="16"/>
          <w:szCs w:val="20"/>
        </w:rPr>
        <w:t>APPROVED CONTROLLED DOCUMENT</w:t>
      </w:r>
    </w:p>
    <w:p w14:paraId="194CB62A" w14:textId="77777777" w:rsidR="00D03E1F" w:rsidRPr="007D1913" w:rsidRDefault="00D03E1F" w:rsidP="00D03E1F">
      <w:pPr>
        <w:pStyle w:val="BodyText"/>
        <w:rPr>
          <w:sz w:val="8"/>
          <w:szCs w:val="12"/>
        </w:rPr>
      </w:pPr>
    </w:p>
    <w:p w14:paraId="2EF51F48" w14:textId="77777777" w:rsidR="00D03E1F" w:rsidRPr="007D1913" w:rsidRDefault="00D03E1F" w:rsidP="00D03E1F">
      <w:pPr>
        <w:rPr>
          <w:sz w:val="20"/>
        </w:rPr>
      </w:pPr>
    </w:p>
    <w:p w14:paraId="0CBDE593" w14:textId="77777777" w:rsidR="00D03E1F" w:rsidRDefault="00D03E1F" w:rsidP="00D03E1F">
      <w:pPr>
        <w:rPr>
          <w:rtl/>
          <w:lang w:bidi="ar-SY"/>
        </w:rPr>
      </w:pPr>
    </w:p>
    <w:p w14:paraId="77F8389A" w14:textId="6C1CF8C3" w:rsidR="003027C5" w:rsidRPr="00725E72" w:rsidRDefault="003027C5" w:rsidP="00D03E1F">
      <w:pPr>
        <w:pStyle w:val="Heading2"/>
        <w:rPr>
          <w:rtl/>
          <w:lang w:bidi="ar-SY"/>
        </w:rPr>
      </w:pPr>
    </w:p>
    <w:sectPr w:rsidR="003027C5" w:rsidRPr="00725E72" w:rsidSect="00F95975">
      <w:headerReference w:type="default" r:id="rId11"/>
      <w:footerReference w:type="default" r:id="rId12"/>
      <w:headerReference w:type="first" r:id="rId13"/>
      <w:pgSz w:w="12240" w:h="15840" w:code="1"/>
      <w:pgMar w:top="288" w:right="720" w:bottom="288"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10AF" w14:textId="77777777" w:rsidR="008E7076" w:rsidRPr="00234C43" w:rsidRDefault="008E7076" w:rsidP="00613D04">
      <w:pPr>
        <w:spacing w:after="0" w:line="240" w:lineRule="auto"/>
      </w:pPr>
      <w:r w:rsidRPr="00234C43">
        <w:separator/>
      </w:r>
    </w:p>
  </w:endnote>
  <w:endnote w:type="continuationSeparator" w:id="0">
    <w:p w14:paraId="69E16203" w14:textId="77777777" w:rsidR="008E7076" w:rsidRPr="00234C43" w:rsidRDefault="008E7076" w:rsidP="00613D04">
      <w:pPr>
        <w:spacing w:after="0" w:line="240" w:lineRule="auto"/>
      </w:pPr>
      <w:r w:rsidRPr="00234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C62B" w14:textId="615DBA39" w:rsidR="00F75FE7" w:rsidRPr="00234C43" w:rsidRDefault="00B257D2" w:rsidP="00B257D2">
    <w:pPr>
      <w:pStyle w:val="Footer"/>
      <w:tabs>
        <w:tab w:val="left" w:pos="423"/>
        <w:tab w:val="right" w:pos="10800"/>
      </w:tabs>
      <w:rPr>
        <w:lang w:bidi="ar-SY"/>
      </w:rPr>
    </w:pPr>
    <w:r>
      <w:rPr>
        <w:sz w:val="16"/>
        <w:szCs w:val="16"/>
        <w:lang w:bidi="ar-SY"/>
      </w:rPr>
      <w:tab/>
    </w:r>
    <w:r>
      <w:rPr>
        <w:sz w:val="16"/>
        <w:szCs w:val="16"/>
        <w:lang w:bidi="ar-SY"/>
      </w:rPr>
      <w:fldChar w:fldCharType="begin"/>
    </w:r>
    <w:r>
      <w:rPr>
        <w:sz w:val="16"/>
        <w:szCs w:val="16"/>
        <w:lang w:bidi="ar-SY"/>
      </w:rPr>
      <w:instrText xml:space="preserve"> DATE \@ "M/d/yyyy" </w:instrText>
    </w:r>
    <w:r>
      <w:rPr>
        <w:sz w:val="16"/>
        <w:szCs w:val="16"/>
        <w:lang w:bidi="ar-SY"/>
      </w:rPr>
      <w:fldChar w:fldCharType="separate"/>
    </w:r>
    <w:r w:rsidR="00F67C17">
      <w:rPr>
        <w:sz w:val="16"/>
        <w:szCs w:val="16"/>
        <w:lang w:bidi="ar-SY"/>
      </w:rPr>
      <w:t>10/12/2026</w:t>
    </w:r>
    <w:r>
      <w:rPr>
        <w:sz w:val="16"/>
        <w:szCs w:val="16"/>
        <w:lang w:bidi="ar-SY"/>
      </w:rPr>
      <w:fldChar w:fldCharType="end"/>
    </w:r>
    <w:r>
      <w:rPr>
        <w:sz w:val="16"/>
        <w:szCs w:val="16"/>
        <w:lang w:bidi="ar-SY"/>
      </w:rPr>
      <w:tab/>
    </w:r>
    <w:r w:rsidR="00D46796">
      <w:rPr>
        <w:sz w:val="16"/>
        <w:szCs w:val="16"/>
        <w:lang w:bidi="ar-SY"/>
      </w:rPr>
      <w:t xml:space="preserve">                            </w:t>
    </w:r>
    <w:r w:rsidR="00D97A5F">
      <w:rPr>
        <w:sz w:val="16"/>
        <w:szCs w:val="16"/>
        <w:lang w:bidi="ar-SY"/>
      </w:rPr>
      <w:t xml:space="preserve">                    </w:t>
    </w:r>
    <w:r w:rsidR="00590A51">
      <w:rPr>
        <w:sz w:val="16"/>
        <w:szCs w:val="16"/>
        <w:lang w:bidi="ar-SY"/>
      </w:rPr>
      <w:t xml:space="preserve">    </w:t>
    </w:r>
    <w:r w:rsidR="00D97A5F">
      <w:rPr>
        <w:sz w:val="16"/>
        <w:szCs w:val="16"/>
        <w:lang w:bidi="ar-SY"/>
      </w:rPr>
      <w:t xml:space="preserve">     </w:t>
    </w:r>
    <w:r w:rsidR="00D46796">
      <w:rPr>
        <w:sz w:val="16"/>
        <w:szCs w:val="16"/>
        <w:lang w:bidi="ar-SY"/>
      </w:rPr>
      <w:t xml:space="preserve">         </w:t>
    </w:r>
    <w:r w:rsidR="00400D61" w:rsidRPr="00234C43">
      <w:rPr>
        <w:sz w:val="16"/>
        <w:szCs w:val="16"/>
        <w:lang w:bidi="ar-SY"/>
      </w:rPr>
      <w:t xml:space="preserve">Document No.: </w:t>
    </w:r>
    <w:r w:rsidR="00590A51" w:rsidRPr="00590A51">
      <w:rPr>
        <w:sz w:val="18"/>
        <w:szCs w:val="18"/>
        <w:lang w:bidi="ar-SY"/>
      </w:rPr>
      <w:t xml:space="preserve">RA-WS-001 </w:t>
    </w:r>
    <w:r w:rsidR="004513E5" w:rsidRPr="00CE78DF">
      <w:rPr>
        <w:sz w:val="16"/>
        <w:szCs w:val="20"/>
      </w:rPr>
      <w:t>All Rights Reserved.</w:t>
    </w:r>
    <w:r w:rsidR="004513E5" w:rsidRPr="003F52CF">
      <w:rPr>
        <w:sz w:val="16"/>
        <w:szCs w:val="20"/>
      </w:rPr>
      <w:t xml:space="preserve">   </w:t>
    </w:r>
    <w:r w:rsidR="00590A51">
      <w:rPr>
        <w:sz w:val="16"/>
        <w:szCs w:val="20"/>
      </w:rPr>
      <w:t xml:space="preserve">     </w:t>
    </w:r>
    <w:r w:rsidR="004513E5" w:rsidRPr="003F52CF">
      <w:rPr>
        <w:sz w:val="16"/>
        <w:szCs w:val="20"/>
      </w:rPr>
      <w:t xml:space="preserve">                     </w:t>
    </w:r>
    <w:r w:rsidR="00D97A5F">
      <w:rPr>
        <w:sz w:val="16"/>
        <w:szCs w:val="20"/>
      </w:rPr>
      <w:t xml:space="preserve">          </w:t>
    </w:r>
    <w:r w:rsidR="004513E5" w:rsidRPr="003F52CF">
      <w:rPr>
        <w:sz w:val="16"/>
        <w:szCs w:val="20"/>
      </w:rPr>
      <w:t xml:space="preserve">                   </w:t>
    </w:r>
    <w:r w:rsidR="008C25FD" w:rsidRPr="00234C43">
      <w:rPr>
        <w:rFonts w:hint="cs"/>
        <w:sz w:val="16"/>
        <w:szCs w:val="16"/>
        <w:rtl/>
        <w:lang w:bidi="ar-SY"/>
      </w:rPr>
      <w:t xml:space="preserve">   </w:t>
    </w:r>
    <w:r w:rsidR="00CE41F4" w:rsidRPr="00234C43">
      <w:rPr>
        <w:rFonts w:hint="cs"/>
        <w:sz w:val="16"/>
        <w:szCs w:val="16"/>
        <w:rtl/>
        <w:lang w:bidi="ar-SY"/>
      </w:rPr>
      <w:t>001</w:t>
    </w:r>
    <w:r w:rsidR="008C25FD" w:rsidRPr="00234C43">
      <w:rPr>
        <w:rFonts w:hint="cs"/>
        <w:sz w:val="16"/>
        <w:szCs w:val="16"/>
        <w:rtl/>
        <w:lang w:bidi="ar-SY"/>
      </w:rPr>
      <w:t xml:space="preserve"> </w:t>
    </w:r>
    <w:r w:rsidR="008E13D1" w:rsidRPr="00234C43">
      <w:rPr>
        <w:sz w:val="18"/>
        <w:szCs w:val="18"/>
        <w:lang w:bidi="ar-SY"/>
      </w:rPr>
      <w:t xml:space="preserve">Page </w:t>
    </w:r>
    <w:r w:rsidR="008E13D1" w:rsidRPr="00234C43">
      <w:rPr>
        <w:b/>
        <w:bCs/>
        <w:sz w:val="18"/>
        <w:szCs w:val="18"/>
        <w:lang w:bidi="ar-SY"/>
      </w:rPr>
      <w:fldChar w:fldCharType="begin"/>
    </w:r>
    <w:r w:rsidR="008E13D1" w:rsidRPr="00234C43">
      <w:rPr>
        <w:b/>
        <w:bCs/>
        <w:sz w:val="18"/>
        <w:szCs w:val="18"/>
        <w:lang w:bidi="ar-SY"/>
      </w:rPr>
      <w:instrText xml:space="preserve"> PAGE  \* Arabic  \* MERGEFORMAT </w:instrText>
    </w:r>
    <w:r w:rsidR="008E13D1" w:rsidRPr="00234C43">
      <w:rPr>
        <w:b/>
        <w:bCs/>
        <w:sz w:val="18"/>
        <w:szCs w:val="18"/>
        <w:lang w:bidi="ar-SY"/>
      </w:rPr>
      <w:fldChar w:fldCharType="separate"/>
    </w:r>
    <w:r w:rsidR="008E13D1" w:rsidRPr="00234C43">
      <w:rPr>
        <w:b/>
        <w:bCs/>
        <w:sz w:val="18"/>
        <w:szCs w:val="18"/>
        <w:lang w:bidi="ar-SY"/>
      </w:rPr>
      <w:t>1</w:t>
    </w:r>
    <w:r w:rsidR="008E13D1" w:rsidRPr="00234C43">
      <w:rPr>
        <w:b/>
        <w:bCs/>
        <w:sz w:val="18"/>
        <w:szCs w:val="18"/>
        <w:lang w:bidi="ar-SY"/>
      </w:rPr>
      <w:fldChar w:fldCharType="end"/>
    </w:r>
    <w:r w:rsidR="008E13D1" w:rsidRPr="00234C43">
      <w:rPr>
        <w:sz w:val="18"/>
        <w:szCs w:val="18"/>
        <w:lang w:bidi="ar-SY"/>
      </w:rPr>
      <w:t xml:space="preserve"> of </w:t>
    </w:r>
    <w:r w:rsidR="008E13D1" w:rsidRPr="00234C43">
      <w:rPr>
        <w:b/>
        <w:bCs/>
        <w:sz w:val="18"/>
        <w:szCs w:val="18"/>
        <w:lang w:bidi="ar-SY"/>
      </w:rPr>
      <w:fldChar w:fldCharType="begin"/>
    </w:r>
    <w:r w:rsidR="008E13D1" w:rsidRPr="00234C43">
      <w:rPr>
        <w:b/>
        <w:bCs/>
        <w:sz w:val="18"/>
        <w:szCs w:val="18"/>
        <w:lang w:bidi="ar-SY"/>
      </w:rPr>
      <w:instrText xml:space="preserve"> NUMPAGES  \* Arabic  \* MERGEFORMAT </w:instrText>
    </w:r>
    <w:r w:rsidR="008E13D1" w:rsidRPr="00234C43">
      <w:rPr>
        <w:b/>
        <w:bCs/>
        <w:sz w:val="18"/>
        <w:szCs w:val="18"/>
        <w:lang w:bidi="ar-SY"/>
      </w:rPr>
      <w:fldChar w:fldCharType="separate"/>
    </w:r>
    <w:r w:rsidR="008E13D1" w:rsidRPr="00234C43">
      <w:rPr>
        <w:b/>
        <w:bCs/>
        <w:sz w:val="18"/>
        <w:szCs w:val="18"/>
        <w:lang w:bidi="ar-SY"/>
      </w:rPr>
      <w:t>2</w:t>
    </w:r>
    <w:r w:rsidR="008E13D1" w:rsidRPr="00234C43">
      <w:rPr>
        <w:b/>
        <w:bCs/>
        <w:sz w:val="18"/>
        <w:szCs w:val="18"/>
        <w:lang w:bidi="ar-S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AD0D5" w14:textId="77777777" w:rsidR="008E7076" w:rsidRPr="00234C43" w:rsidRDefault="008E7076" w:rsidP="00613D04">
      <w:pPr>
        <w:spacing w:after="0" w:line="240" w:lineRule="auto"/>
      </w:pPr>
      <w:r w:rsidRPr="00234C43">
        <w:separator/>
      </w:r>
    </w:p>
  </w:footnote>
  <w:footnote w:type="continuationSeparator" w:id="0">
    <w:p w14:paraId="4B757B99" w14:textId="77777777" w:rsidR="008E7076" w:rsidRPr="00234C43" w:rsidRDefault="008E7076" w:rsidP="00613D04">
      <w:pPr>
        <w:spacing w:after="0" w:line="240" w:lineRule="auto"/>
      </w:pPr>
      <w:r w:rsidRPr="00234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467F" w14:textId="0529593F" w:rsidR="005230CB" w:rsidRPr="00C011FE" w:rsidRDefault="008C6E57" w:rsidP="00C011FE">
    <w:pPr>
      <w:pStyle w:val="Header"/>
      <w:tabs>
        <w:tab w:val="left" w:pos="488"/>
      </w:tabs>
      <w:jc w:val="both"/>
      <w:rPr>
        <w:color w:val="A02B93"/>
        <w:sz w:val="20"/>
        <w:szCs w:val="20"/>
        <w:lang w:bidi="ar-SY"/>
      </w:rPr>
    </w:pPr>
    <w:r>
      <w:drawing>
        <wp:anchor distT="0" distB="0" distL="114300" distR="114300" simplePos="0" relativeHeight="251657728" behindDoc="1" locked="0" layoutInCell="1" allowOverlap="1" wp14:anchorId="1891715C" wp14:editId="4A06CD0A">
          <wp:simplePos x="0" y="0"/>
          <wp:positionH relativeFrom="column">
            <wp:posOffset>6659674</wp:posOffset>
          </wp:positionH>
          <wp:positionV relativeFrom="paragraph">
            <wp:posOffset>65903</wp:posOffset>
          </wp:positionV>
          <wp:extent cx="551815" cy="502285"/>
          <wp:effectExtent l="0" t="0" r="635" b="0"/>
          <wp:wrapTight wrapText="bothSides">
            <wp:wrapPolygon edited="0">
              <wp:start x="0" y="0"/>
              <wp:lineTo x="0" y="20480"/>
              <wp:lineTo x="20879" y="20480"/>
              <wp:lineTo x="20879" y="0"/>
              <wp:lineTo x="0" y="0"/>
            </wp:wrapPolygon>
          </wp:wrapTight>
          <wp:docPr id="33742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02285"/>
                  </a:xfrm>
                  <a:prstGeom prst="rect">
                    <a:avLst/>
                  </a:prstGeom>
                  <a:noFill/>
                  <a:ln>
                    <a:noFill/>
                  </a:ln>
                </pic:spPr>
              </pic:pic>
            </a:graphicData>
          </a:graphic>
        </wp:anchor>
      </w:drawing>
    </w:r>
    <w:r w:rsidR="003373A5" w:rsidRPr="00234C43">
      <w:drawing>
        <wp:anchor distT="0" distB="139446" distL="126492" distR="125730" simplePos="0" relativeHeight="251656704" behindDoc="1" locked="0" layoutInCell="1" allowOverlap="1" wp14:anchorId="592FFFFA" wp14:editId="70A0F637">
          <wp:simplePos x="0" y="0"/>
          <wp:positionH relativeFrom="column">
            <wp:posOffset>-381000</wp:posOffset>
          </wp:positionH>
          <wp:positionV relativeFrom="paragraph">
            <wp:posOffset>65285</wp:posOffset>
          </wp:positionV>
          <wp:extent cx="445135" cy="373380"/>
          <wp:effectExtent l="19050" t="0" r="12065" b="160020"/>
          <wp:wrapThrough wrapText="bothSides">
            <wp:wrapPolygon edited="0">
              <wp:start x="-924" y="0"/>
              <wp:lineTo x="-924" y="29755"/>
              <wp:lineTo x="21261" y="29755"/>
              <wp:lineTo x="21261" y="0"/>
              <wp:lineTo x="-924" y="0"/>
            </wp:wrapPolygon>
          </wp:wrapThrough>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srcRect/>
                  <a:stretch>
                    <a:fillRect/>
                  </a:stretch>
                </pic:blipFill>
                <pic:spPr bwMode="auto">
                  <a:xfrm>
                    <a:off x="0" y="0"/>
                    <a:ext cx="445135" cy="3733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8E7076">
      <w:rPr>
        <w:color w:val="A02B93"/>
        <w:sz w:val="20"/>
        <w:szCs w:val="20"/>
      </w:rPr>
      <w:pict w14:anchorId="2FAED8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left:0;text-align:left;margin-left:0;margin-top:0;width:494.9pt;height:164.95pt;rotation:315;z-index:-251657728;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r w:rsidR="005230CB" w:rsidRPr="00234C43">
      <w:rPr>
        <w:color w:val="A02B93"/>
        <w:sz w:val="20"/>
        <w:szCs w:val="20"/>
      </w:rPr>
      <w:t xml:space="preserve">     </w:t>
    </w:r>
    <w:r w:rsidR="003373A5">
      <w:rPr>
        <w:i/>
        <w:iCs/>
        <w:color w:val="A02B93"/>
      </w:rPr>
      <w:tab/>
    </w:r>
    <w:r w:rsidR="005230CB" w:rsidRPr="00234C43">
      <w:rPr>
        <w:i/>
        <w:iCs/>
        <w:color w:val="A02B93"/>
      </w:rPr>
      <w:t>Kamra for Energy &amp;Contracting L.L.C</w:t>
    </w:r>
    <w:r w:rsidR="005230CB" w:rsidRPr="00234C43">
      <w:rPr>
        <w:color w:val="A02B93"/>
      </w:rPr>
      <w:t xml:space="preserve">           </w:t>
    </w:r>
    <w:r w:rsidR="00C011FE">
      <w:rPr>
        <w:color w:val="A02B93"/>
      </w:rPr>
      <w:t xml:space="preserve">                     </w:t>
    </w:r>
    <w:r w:rsidR="00687C97">
      <w:rPr>
        <w:rFonts w:hint="cs"/>
        <w:color w:val="A02B93"/>
        <w:rtl/>
      </w:rPr>
      <w:t xml:space="preserve">          </w:t>
    </w:r>
    <w:r w:rsidR="00C011FE">
      <w:rPr>
        <w:color w:val="A02B93"/>
      </w:rPr>
      <w:t xml:space="preserve">    </w:t>
    </w:r>
    <w:r w:rsidR="005230CB" w:rsidRPr="00234C43">
      <w:rPr>
        <w:rFonts w:hint="cs"/>
        <w:color w:val="A02B93"/>
        <w:rtl/>
      </w:rPr>
      <w:t xml:space="preserve"> المحدودة المسؤلية</w:t>
    </w:r>
    <w:r w:rsidR="005230CB" w:rsidRPr="00234C43">
      <w:rPr>
        <w:color w:val="A02B93"/>
      </w:rPr>
      <w:t xml:space="preserve"> </w:t>
    </w:r>
    <w:r w:rsidR="005230CB" w:rsidRPr="00BE3D1B">
      <w:rPr>
        <w:rFonts w:hint="cs"/>
        <w:color w:val="A02B93"/>
        <w:sz w:val="28"/>
        <w:szCs w:val="28"/>
        <w:rtl/>
      </w:rPr>
      <w:t>شر</w:t>
    </w:r>
    <w:r w:rsidR="005230CB" w:rsidRPr="00BE3D1B">
      <w:rPr>
        <w:rFonts w:hint="cs"/>
        <w:color w:val="A02B93"/>
        <w:rtl/>
      </w:rPr>
      <w:t>كة</w:t>
    </w:r>
    <w:r w:rsidR="005230CB" w:rsidRPr="00BE3D1B">
      <w:rPr>
        <w:color w:val="A02B93"/>
        <w:rtl/>
      </w:rPr>
      <w:t xml:space="preserve"> </w:t>
    </w:r>
    <w:r w:rsidR="005230CB" w:rsidRPr="00BE3D1B">
      <w:rPr>
        <w:rFonts w:hint="cs"/>
        <w:color w:val="A02B93"/>
        <w:rtl/>
      </w:rPr>
      <w:t>كَمرة للطاقة</w:t>
    </w:r>
    <w:r w:rsidR="00914F79" w:rsidRPr="00BE3D1B">
      <w:rPr>
        <w:rFonts w:hint="cs"/>
        <w:color w:val="A02B93"/>
        <w:rtl/>
      </w:rPr>
      <w:t xml:space="preserve"> والمقاولات</w:t>
    </w:r>
    <w:r w:rsidR="005230CB" w:rsidRPr="00234C43">
      <w:rPr>
        <w:color w:val="A02B93"/>
        <w:sz w:val="22"/>
        <w:szCs w:val="22"/>
        <w:rtl/>
      </w:rPr>
      <w:t xml:space="preserve"> </w:t>
    </w:r>
  </w:p>
  <w:p w14:paraId="7E726AB9" w14:textId="49E8A10D" w:rsidR="005230CB" w:rsidRPr="00234C43" w:rsidRDefault="005230CB" w:rsidP="00C011FE">
    <w:pPr>
      <w:pStyle w:val="Header"/>
      <w:rPr>
        <w:i/>
        <w:iCs/>
        <w:color w:val="A02B93"/>
      </w:rPr>
    </w:pPr>
    <w:r w:rsidRPr="00234C43">
      <w:rPr>
        <w:color w:val="A02B93"/>
      </w:rPr>
      <w:t xml:space="preserve">     </w:t>
    </w:r>
    <w:r w:rsidRPr="00234C43">
      <w:rPr>
        <w:i/>
        <w:iCs/>
        <w:color w:val="A02B93"/>
      </w:rPr>
      <w:t xml:space="preserve">PRECISION IN EVERY FLOW.                                                               </w:t>
    </w:r>
    <w:r w:rsidRPr="00234C43">
      <w:rPr>
        <w:rFonts w:hint="cs"/>
        <w:i/>
        <w:iCs/>
        <w:color w:val="A02B93"/>
        <w:rtl/>
      </w:rPr>
      <w:t xml:space="preserve"> </w:t>
    </w:r>
    <w:r w:rsidRPr="00234C43">
      <w:rPr>
        <w:i/>
        <w:iCs/>
        <w:color w:val="A02B93"/>
      </w:rPr>
      <w:t xml:space="preserve">     </w:t>
    </w:r>
    <w:r w:rsidRPr="00234C43">
      <w:rPr>
        <w:rFonts w:hint="cs"/>
        <w:i/>
        <w:iCs/>
        <w:color w:val="A02B93"/>
        <w:rtl/>
      </w:rPr>
      <w:t xml:space="preserve">       </w:t>
    </w:r>
    <w:r w:rsidRPr="00234C43">
      <w:rPr>
        <w:i/>
        <w:iCs/>
        <w:color w:val="A02B93"/>
      </w:rPr>
      <w:t xml:space="preserve">               </w:t>
    </w:r>
    <w:r w:rsidRPr="00234C43">
      <w:rPr>
        <w:i/>
        <w:iCs/>
        <w:color w:val="A02B93"/>
        <w:sz w:val="22"/>
        <w:szCs w:val="22"/>
      </w:rPr>
      <w:t xml:space="preserve">   </w:t>
    </w:r>
    <w:r w:rsidRPr="00234C43">
      <w:rPr>
        <w:rFonts w:hint="cs"/>
        <w:i/>
        <w:iCs/>
        <w:color w:val="A02B93"/>
        <w:sz w:val="22"/>
        <w:szCs w:val="22"/>
        <w:rtl/>
      </w:rPr>
      <w:t>الدقة</w:t>
    </w:r>
    <w:r w:rsidRPr="00234C43">
      <w:rPr>
        <w:i/>
        <w:iCs/>
        <w:color w:val="A02B93"/>
        <w:sz w:val="22"/>
        <w:szCs w:val="22"/>
        <w:rtl/>
      </w:rPr>
      <w:t xml:space="preserve"> </w:t>
    </w:r>
    <w:r w:rsidRPr="00234C43">
      <w:rPr>
        <w:rFonts w:hint="cs"/>
        <w:i/>
        <w:iCs/>
        <w:color w:val="A02B93"/>
        <w:sz w:val="22"/>
        <w:szCs w:val="22"/>
        <w:rtl/>
      </w:rPr>
      <w:t>في</w:t>
    </w:r>
    <w:r w:rsidRPr="00234C43">
      <w:rPr>
        <w:i/>
        <w:iCs/>
        <w:color w:val="A02B93"/>
        <w:sz w:val="22"/>
        <w:szCs w:val="22"/>
        <w:rtl/>
      </w:rPr>
      <w:t xml:space="preserve"> </w:t>
    </w:r>
    <w:r w:rsidRPr="00234C43">
      <w:rPr>
        <w:rFonts w:hint="cs"/>
        <w:i/>
        <w:iCs/>
        <w:color w:val="A02B93"/>
        <w:sz w:val="22"/>
        <w:szCs w:val="22"/>
        <w:rtl/>
      </w:rPr>
      <w:t>كل</w:t>
    </w:r>
    <w:r w:rsidRPr="00234C43">
      <w:rPr>
        <w:i/>
        <w:iCs/>
        <w:color w:val="A02B93"/>
        <w:sz w:val="22"/>
        <w:szCs w:val="22"/>
        <w:rtl/>
      </w:rPr>
      <w:t xml:space="preserve"> </w:t>
    </w:r>
    <w:r w:rsidRPr="00234C43">
      <w:rPr>
        <w:rFonts w:hint="cs"/>
        <w:i/>
        <w:iCs/>
        <w:color w:val="A02B93"/>
        <w:sz w:val="22"/>
        <w:szCs w:val="22"/>
        <w:rtl/>
      </w:rPr>
      <w:t>تدفق</w:t>
    </w:r>
  </w:p>
  <w:p w14:paraId="06752D54" w14:textId="521320B7" w:rsidR="005230CB" w:rsidRPr="00234C43" w:rsidRDefault="006C7C95" w:rsidP="005230CB">
    <w:pPr>
      <w:pStyle w:val="Header"/>
      <w:jc w:val="right"/>
      <w:rPr>
        <w:color w:val="47D459"/>
      </w:rPr>
    </w:pPr>
    <w:r>
      <w:rPr>
        <w:color w:val="A02B93"/>
      </w:rPr>
      <w:t xml:space="preserve"> </w:t>
    </w:r>
    <w:r w:rsidR="005230CB" w:rsidRPr="00234C43">
      <w:rPr>
        <w:color w:val="A02B93"/>
      </w:rPr>
      <w:t>──────────────────────────────────────────────────────────────────────────────</w:t>
    </w:r>
  </w:p>
  <w:p w14:paraId="72A7F06B" w14:textId="1E517A1D" w:rsidR="0097484D" w:rsidRPr="00B6784B" w:rsidRDefault="002C08C1" w:rsidP="00E313D2">
    <w:pPr>
      <w:jc w:val="center"/>
      <w:rPr>
        <w:b/>
        <w:bCs/>
        <w:lang w:bidi="ar-SY"/>
      </w:rPr>
    </w:pPr>
    <w:r w:rsidRPr="00234C43">
      <w:rPr>
        <w:b/>
        <w:bCs/>
        <w:lang w:bidi="ar-SY"/>
      </w:rPr>
      <w:t xml:space="preserve">RISK ASSESSMENT (RA) </w:t>
    </w:r>
    <w:r w:rsidRPr="00234C43">
      <w:rPr>
        <w:b/>
        <w:bCs/>
        <w:rtl/>
      </w:rPr>
      <w:t>تقييم المخاطر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36A1" w14:textId="77777777" w:rsidR="000731DE" w:rsidRPr="00234C43" w:rsidRDefault="000731DE">
    <w:pPr>
      <w:pStyle w:val="Header"/>
    </w:pPr>
    <w:r w:rsidRPr="00234C43">
      <w:fldChar w:fldCharType="begin"/>
    </w:r>
    <w:r w:rsidRPr="00234C43">
      <w:instrText xml:space="preserve"> PAGE   \* MERGEFORMAT </w:instrText>
    </w:r>
    <w:r w:rsidRPr="00234C43">
      <w:fldChar w:fldCharType="separate"/>
    </w:r>
    <w:r w:rsidRPr="00234C43">
      <w:t>2</w:t>
    </w:r>
    <w:r w:rsidRPr="00234C43">
      <w:fldChar w:fldCharType="end"/>
    </w:r>
  </w:p>
  <w:p w14:paraId="2D3DA478" w14:textId="77777777" w:rsidR="00273990" w:rsidRPr="00234C43" w:rsidRDefault="002739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1"/>
    <w:multiLevelType w:val="multilevel"/>
    <w:tmpl w:val="0F9E62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B71C41"/>
    <w:multiLevelType w:val="multilevel"/>
    <w:tmpl w:val="51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835"/>
    <w:multiLevelType w:val="hybridMultilevel"/>
    <w:tmpl w:val="321C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90347"/>
    <w:multiLevelType w:val="hybridMultilevel"/>
    <w:tmpl w:val="B02E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87779"/>
    <w:multiLevelType w:val="multilevel"/>
    <w:tmpl w:val="4638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A167D"/>
    <w:multiLevelType w:val="multilevel"/>
    <w:tmpl w:val="F7C6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A266E"/>
    <w:multiLevelType w:val="multilevel"/>
    <w:tmpl w:val="EC201AF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62158"/>
    <w:multiLevelType w:val="multilevel"/>
    <w:tmpl w:val="A9C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66592"/>
    <w:multiLevelType w:val="multilevel"/>
    <w:tmpl w:val="BF0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92319"/>
    <w:multiLevelType w:val="hybridMultilevel"/>
    <w:tmpl w:val="5B96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87B6A"/>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A4521"/>
    <w:multiLevelType w:val="hybridMultilevel"/>
    <w:tmpl w:val="925E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447FAC"/>
    <w:multiLevelType w:val="multilevel"/>
    <w:tmpl w:val="670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D40CD"/>
    <w:multiLevelType w:val="hybridMultilevel"/>
    <w:tmpl w:val="D102B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264C5A"/>
    <w:multiLevelType w:val="multilevel"/>
    <w:tmpl w:val="DEB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A4641"/>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E1FCF"/>
    <w:multiLevelType w:val="multilevel"/>
    <w:tmpl w:val="FF8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0521F"/>
    <w:multiLevelType w:val="hybridMultilevel"/>
    <w:tmpl w:val="640A5130"/>
    <w:lvl w:ilvl="0" w:tplc="22428A0A">
      <w:start w:val="1"/>
      <w:numFmt w:val="bullet"/>
      <w:lvlText w:val=""/>
      <w:lvlPicBulletId w:val="1"/>
      <w:lvlJc w:val="left"/>
      <w:pPr>
        <w:tabs>
          <w:tab w:val="num" w:pos="720"/>
        </w:tabs>
        <w:ind w:left="720" w:hanging="360"/>
      </w:pPr>
      <w:rPr>
        <w:rFonts w:ascii="Symbol" w:hAnsi="Symbol" w:hint="default"/>
      </w:rPr>
    </w:lvl>
    <w:lvl w:ilvl="1" w:tplc="44780D82" w:tentative="1">
      <w:start w:val="1"/>
      <w:numFmt w:val="bullet"/>
      <w:lvlText w:val=""/>
      <w:lvlJc w:val="left"/>
      <w:pPr>
        <w:tabs>
          <w:tab w:val="num" w:pos="1440"/>
        </w:tabs>
        <w:ind w:left="1440" w:hanging="360"/>
      </w:pPr>
      <w:rPr>
        <w:rFonts w:ascii="Symbol" w:hAnsi="Symbol" w:hint="default"/>
      </w:rPr>
    </w:lvl>
    <w:lvl w:ilvl="2" w:tplc="95A091CC" w:tentative="1">
      <w:start w:val="1"/>
      <w:numFmt w:val="bullet"/>
      <w:lvlText w:val=""/>
      <w:lvlJc w:val="left"/>
      <w:pPr>
        <w:tabs>
          <w:tab w:val="num" w:pos="2160"/>
        </w:tabs>
        <w:ind w:left="2160" w:hanging="360"/>
      </w:pPr>
      <w:rPr>
        <w:rFonts w:ascii="Symbol" w:hAnsi="Symbol" w:hint="default"/>
      </w:rPr>
    </w:lvl>
    <w:lvl w:ilvl="3" w:tplc="AA782882" w:tentative="1">
      <w:start w:val="1"/>
      <w:numFmt w:val="bullet"/>
      <w:lvlText w:val=""/>
      <w:lvlJc w:val="left"/>
      <w:pPr>
        <w:tabs>
          <w:tab w:val="num" w:pos="2880"/>
        </w:tabs>
        <w:ind w:left="2880" w:hanging="360"/>
      </w:pPr>
      <w:rPr>
        <w:rFonts w:ascii="Symbol" w:hAnsi="Symbol" w:hint="default"/>
      </w:rPr>
    </w:lvl>
    <w:lvl w:ilvl="4" w:tplc="8B002234" w:tentative="1">
      <w:start w:val="1"/>
      <w:numFmt w:val="bullet"/>
      <w:lvlText w:val=""/>
      <w:lvlJc w:val="left"/>
      <w:pPr>
        <w:tabs>
          <w:tab w:val="num" w:pos="3600"/>
        </w:tabs>
        <w:ind w:left="3600" w:hanging="360"/>
      </w:pPr>
      <w:rPr>
        <w:rFonts w:ascii="Symbol" w:hAnsi="Symbol" w:hint="default"/>
      </w:rPr>
    </w:lvl>
    <w:lvl w:ilvl="5" w:tplc="AFA4C118" w:tentative="1">
      <w:start w:val="1"/>
      <w:numFmt w:val="bullet"/>
      <w:lvlText w:val=""/>
      <w:lvlJc w:val="left"/>
      <w:pPr>
        <w:tabs>
          <w:tab w:val="num" w:pos="4320"/>
        </w:tabs>
        <w:ind w:left="4320" w:hanging="360"/>
      </w:pPr>
      <w:rPr>
        <w:rFonts w:ascii="Symbol" w:hAnsi="Symbol" w:hint="default"/>
      </w:rPr>
    </w:lvl>
    <w:lvl w:ilvl="6" w:tplc="5AA60402" w:tentative="1">
      <w:start w:val="1"/>
      <w:numFmt w:val="bullet"/>
      <w:lvlText w:val=""/>
      <w:lvlJc w:val="left"/>
      <w:pPr>
        <w:tabs>
          <w:tab w:val="num" w:pos="5040"/>
        </w:tabs>
        <w:ind w:left="5040" w:hanging="360"/>
      </w:pPr>
      <w:rPr>
        <w:rFonts w:ascii="Symbol" w:hAnsi="Symbol" w:hint="default"/>
      </w:rPr>
    </w:lvl>
    <w:lvl w:ilvl="7" w:tplc="0E0AD334" w:tentative="1">
      <w:start w:val="1"/>
      <w:numFmt w:val="bullet"/>
      <w:lvlText w:val=""/>
      <w:lvlJc w:val="left"/>
      <w:pPr>
        <w:tabs>
          <w:tab w:val="num" w:pos="5760"/>
        </w:tabs>
        <w:ind w:left="5760" w:hanging="360"/>
      </w:pPr>
      <w:rPr>
        <w:rFonts w:ascii="Symbol" w:hAnsi="Symbol" w:hint="default"/>
      </w:rPr>
    </w:lvl>
    <w:lvl w:ilvl="8" w:tplc="08DC570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409A030B"/>
    <w:multiLevelType w:val="multilevel"/>
    <w:tmpl w:val="D2E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A29AD"/>
    <w:multiLevelType w:val="hybridMultilevel"/>
    <w:tmpl w:val="23CE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C1FF8"/>
    <w:multiLevelType w:val="multilevel"/>
    <w:tmpl w:val="6D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A255A"/>
    <w:multiLevelType w:val="multilevel"/>
    <w:tmpl w:val="64F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C40B6"/>
    <w:multiLevelType w:val="hybridMultilevel"/>
    <w:tmpl w:val="5BE4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E33174"/>
    <w:multiLevelType w:val="hybridMultilevel"/>
    <w:tmpl w:val="EB6A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851C2"/>
    <w:multiLevelType w:val="hybridMultilevel"/>
    <w:tmpl w:val="9CB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77CCB"/>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E171B"/>
    <w:multiLevelType w:val="multilevel"/>
    <w:tmpl w:val="156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25604"/>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A1937"/>
    <w:multiLevelType w:val="multilevel"/>
    <w:tmpl w:val="316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55AF2"/>
    <w:multiLevelType w:val="multilevel"/>
    <w:tmpl w:val="724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C23A5"/>
    <w:multiLevelType w:val="multilevel"/>
    <w:tmpl w:val="704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4741F"/>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8366D"/>
    <w:multiLevelType w:val="multilevel"/>
    <w:tmpl w:val="651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344A8"/>
    <w:multiLevelType w:val="multilevel"/>
    <w:tmpl w:val="4D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A1DF3"/>
    <w:multiLevelType w:val="hybridMultilevel"/>
    <w:tmpl w:val="18CA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932206">
    <w:abstractNumId w:val="20"/>
  </w:num>
  <w:num w:numId="2" w16cid:durableId="207844632">
    <w:abstractNumId w:val="8"/>
  </w:num>
  <w:num w:numId="3" w16cid:durableId="2015568261">
    <w:abstractNumId w:val="31"/>
  </w:num>
  <w:num w:numId="4" w16cid:durableId="396051777">
    <w:abstractNumId w:val="6"/>
  </w:num>
  <w:num w:numId="5" w16cid:durableId="497505021">
    <w:abstractNumId w:val="33"/>
  </w:num>
  <w:num w:numId="6" w16cid:durableId="1826310524">
    <w:abstractNumId w:val="18"/>
  </w:num>
  <w:num w:numId="7" w16cid:durableId="1593276836">
    <w:abstractNumId w:val="32"/>
  </w:num>
  <w:num w:numId="8" w16cid:durableId="1573850561">
    <w:abstractNumId w:val="21"/>
  </w:num>
  <w:num w:numId="9" w16cid:durableId="1235093355">
    <w:abstractNumId w:val="10"/>
  </w:num>
  <w:num w:numId="10" w16cid:durableId="1090420640">
    <w:abstractNumId w:val="26"/>
  </w:num>
  <w:num w:numId="11" w16cid:durableId="1824157744">
    <w:abstractNumId w:val="25"/>
  </w:num>
  <w:num w:numId="12" w16cid:durableId="637955085">
    <w:abstractNumId w:val="22"/>
  </w:num>
  <w:num w:numId="13" w16cid:durableId="2079555476">
    <w:abstractNumId w:val="3"/>
  </w:num>
  <w:num w:numId="14" w16cid:durableId="589972877">
    <w:abstractNumId w:val="9"/>
  </w:num>
  <w:num w:numId="15" w16cid:durableId="2052462712">
    <w:abstractNumId w:val="24"/>
  </w:num>
  <w:num w:numId="16" w16cid:durableId="1582368929">
    <w:abstractNumId w:val="23"/>
  </w:num>
  <w:num w:numId="17" w16cid:durableId="1267498789">
    <w:abstractNumId w:val="11"/>
  </w:num>
  <w:num w:numId="18" w16cid:durableId="94983497">
    <w:abstractNumId w:val="2"/>
  </w:num>
  <w:num w:numId="19" w16cid:durableId="558637089">
    <w:abstractNumId w:val="27"/>
  </w:num>
  <w:num w:numId="20" w16cid:durableId="1310549422">
    <w:abstractNumId w:val="15"/>
  </w:num>
  <w:num w:numId="21" w16cid:durableId="397677686">
    <w:abstractNumId w:val="19"/>
  </w:num>
  <w:num w:numId="22" w16cid:durableId="822966395">
    <w:abstractNumId w:val="1"/>
  </w:num>
  <w:num w:numId="23" w16cid:durableId="2069112840">
    <w:abstractNumId w:val="28"/>
  </w:num>
  <w:num w:numId="24" w16cid:durableId="1384669708">
    <w:abstractNumId w:val="30"/>
  </w:num>
  <w:num w:numId="25" w16cid:durableId="675301872">
    <w:abstractNumId w:val="16"/>
  </w:num>
  <w:num w:numId="26" w16cid:durableId="2007317987">
    <w:abstractNumId w:val="13"/>
  </w:num>
  <w:num w:numId="27" w16cid:durableId="1969583830">
    <w:abstractNumId w:val="29"/>
  </w:num>
  <w:num w:numId="28" w16cid:durableId="1712220010">
    <w:abstractNumId w:val="14"/>
  </w:num>
  <w:num w:numId="29" w16cid:durableId="1243107340">
    <w:abstractNumId w:val="4"/>
  </w:num>
  <w:num w:numId="30" w16cid:durableId="939873427">
    <w:abstractNumId w:val="5"/>
  </w:num>
  <w:num w:numId="31" w16cid:durableId="1825585516">
    <w:abstractNumId w:val="12"/>
  </w:num>
  <w:num w:numId="32" w16cid:durableId="325674720">
    <w:abstractNumId w:val="7"/>
  </w:num>
  <w:num w:numId="33" w16cid:durableId="214589666">
    <w:abstractNumId w:val="0"/>
  </w:num>
  <w:num w:numId="34" w16cid:durableId="751269825">
    <w:abstractNumId w:val="34"/>
  </w:num>
  <w:num w:numId="35" w16cid:durableId="443622154">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C1"/>
    <w:rsid w:val="00005056"/>
    <w:rsid w:val="00006FBB"/>
    <w:rsid w:val="00017233"/>
    <w:rsid w:val="0002047C"/>
    <w:rsid w:val="000211C9"/>
    <w:rsid w:val="0002342C"/>
    <w:rsid w:val="00025569"/>
    <w:rsid w:val="00030303"/>
    <w:rsid w:val="000306AC"/>
    <w:rsid w:val="00030F3C"/>
    <w:rsid w:val="00033C7D"/>
    <w:rsid w:val="00035059"/>
    <w:rsid w:val="00040B78"/>
    <w:rsid w:val="00042E86"/>
    <w:rsid w:val="000435FE"/>
    <w:rsid w:val="000469D9"/>
    <w:rsid w:val="0004707D"/>
    <w:rsid w:val="0005314B"/>
    <w:rsid w:val="00053964"/>
    <w:rsid w:val="000578B2"/>
    <w:rsid w:val="000602E4"/>
    <w:rsid w:val="00065E70"/>
    <w:rsid w:val="00067DA3"/>
    <w:rsid w:val="000731DE"/>
    <w:rsid w:val="00075AEB"/>
    <w:rsid w:val="0007754C"/>
    <w:rsid w:val="000825BB"/>
    <w:rsid w:val="00083510"/>
    <w:rsid w:val="00084B63"/>
    <w:rsid w:val="00085274"/>
    <w:rsid w:val="00085B3A"/>
    <w:rsid w:val="00086FB4"/>
    <w:rsid w:val="000872CE"/>
    <w:rsid w:val="0008760F"/>
    <w:rsid w:val="00090F25"/>
    <w:rsid w:val="0009428A"/>
    <w:rsid w:val="000978C5"/>
    <w:rsid w:val="00097E18"/>
    <w:rsid w:val="000A0C16"/>
    <w:rsid w:val="000A38EC"/>
    <w:rsid w:val="000A4197"/>
    <w:rsid w:val="000A5F3A"/>
    <w:rsid w:val="000B05B1"/>
    <w:rsid w:val="000B420E"/>
    <w:rsid w:val="000B5A47"/>
    <w:rsid w:val="000B5DC4"/>
    <w:rsid w:val="000B6E13"/>
    <w:rsid w:val="000B6E2E"/>
    <w:rsid w:val="000B7C06"/>
    <w:rsid w:val="000C1B90"/>
    <w:rsid w:val="000C3AF6"/>
    <w:rsid w:val="000C4778"/>
    <w:rsid w:val="000C5CA6"/>
    <w:rsid w:val="000C652A"/>
    <w:rsid w:val="000C725A"/>
    <w:rsid w:val="000C7D0C"/>
    <w:rsid w:val="000D3669"/>
    <w:rsid w:val="000D3881"/>
    <w:rsid w:val="000D3ABE"/>
    <w:rsid w:val="000D5343"/>
    <w:rsid w:val="000D7231"/>
    <w:rsid w:val="000E1A24"/>
    <w:rsid w:val="000E1E54"/>
    <w:rsid w:val="000E51A6"/>
    <w:rsid w:val="000E5B6A"/>
    <w:rsid w:val="000E601F"/>
    <w:rsid w:val="000E63ED"/>
    <w:rsid w:val="000F03D9"/>
    <w:rsid w:val="000F0C09"/>
    <w:rsid w:val="000F2602"/>
    <w:rsid w:val="000F279A"/>
    <w:rsid w:val="000F58C3"/>
    <w:rsid w:val="000F5BED"/>
    <w:rsid w:val="00102BE6"/>
    <w:rsid w:val="0010412F"/>
    <w:rsid w:val="00105729"/>
    <w:rsid w:val="001078BB"/>
    <w:rsid w:val="00114A03"/>
    <w:rsid w:val="001211C2"/>
    <w:rsid w:val="001211E2"/>
    <w:rsid w:val="001224FB"/>
    <w:rsid w:val="001235F2"/>
    <w:rsid w:val="0012598C"/>
    <w:rsid w:val="00127C88"/>
    <w:rsid w:val="00130B45"/>
    <w:rsid w:val="001323DC"/>
    <w:rsid w:val="00134A68"/>
    <w:rsid w:val="00135537"/>
    <w:rsid w:val="00136B6E"/>
    <w:rsid w:val="00144CA5"/>
    <w:rsid w:val="00146575"/>
    <w:rsid w:val="001516BA"/>
    <w:rsid w:val="00152FF9"/>
    <w:rsid w:val="00153520"/>
    <w:rsid w:val="0015531A"/>
    <w:rsid w:val="00155AB5"/>
    <w:rsid w:val="00155BD6"/>
    <w:rsid w:val="001579D9"/>
    <w:rsid w:val="00163B5D"/>
    <w:rsid w:val="00163CFB"/>
    <w:rsid w:val="00163E80"/>
    <w:rsid w:val="00163FF7"/>
    <w:rsid w:val="00165F00"/>
    <w:rsid w:val="00165F82"/>
    <w:rsid w:val="001679E3"/>
    <w:rsid w:val="00173792"/>
    <w:rsid w:val="0017390D"/>
    <w:rsid w:val="0017489B"/>
    <w:rsid w:val="00174C42"/>
    <w:rsid w:val="00180216"/>
    <w:rsid w:val="001830FF"/>
    <w:rsid w:val="00183B79"/>
    <w:rsid w:val="0018503C"/>
    <w:rsid w:val="00185174"/>
    <w:rsid w:val="00186DB5"/>
    <w:rsid w:val="0019053D"/>
    <w:rsid w:val="001959DF"/>
    <w:rsid w:val="001A21D9"/>
    <w:rsid w:val="001A3F10"/>
    <w:rsid w:val="001A4670"/>
    <w:rsid w:val="001B0769"/>
    <w:rsid w:val="001B743D"/>
    <w:rsid w:val="001B78B5"/>
    <w:rsid w:val="001C2CC7"/>
    <w:rsid w:val="001C4937"/>
    <w:rsid w:val="001C72E5"/>
    <w:rsid w:val="001D1C2D"/>
    <w:rsid w:val="001D2942"/>
    <w:rsid w:val="001D338C"/>
    <w:rsid w:val="001D412C"/>
    <w:rsid w:val="001D540A"/>
    <w:rsid w:val="001D613B"/>
    <w:rsid w:val="001D66BD"/>
    <w:rsid w:val="001D6BAF"/>
    <w:rsid w:val="001E169A"/>
    <w:rsid w:val="001E5F4E"/>
    <w:rsid w:val="001E64CC"/>
    <w:rsid w:val="001E7298"/>
    <w:rsid w:val="001E7561"/>
    <w:rsid w:val="001F2BF3"/>
    <w:rsid w:val="001F5BD0"/>
    <w:rsid w:val="001F661A"/>
    <w:rsid w:val="001F6E3D"/>
    <w:rsid w:val="0021030A"/>
    <w:rsid w:val="00210D3B"/>
    <w:rsid w:val="00214F75"/>
    <w:rsid w:val="00216B60"/>
    <w:rsid w:val="00217CCD"/>
    <w:rsid w:val="00221FDA"/>
    <w:rsid w:val="0022453F"/>
    <w:rsid w:val="002246D2"/>
    <w:rsid w:val="00224C88"/>
    <w:rsid w:val="002260AD"/>
    <w:rsid w:val="00227CE3"/>
    <w:rsid w:val="00227D6F"/>
    <w:rsid w:val="00231FB7"/>
    <w:rsid w:val="002332CE"/>
    <w:rsid w:val="00234C43"/>
    <w:rsid w:val="00235B40"/>
    <w:rsid w:val="00235F5B"/>
    <w:rsid w:val="00243A59"/>
    <w:rsid w:val="00244F5D"/>
    <w:rsid w:val="00245702"/>
    <w:rsid w:val="0024639B"/>
    <w:rsid w:val="00247916"/>
    <w:rsid w:val="00247937"/>
    <w:rsid w:val="00251589"/>
    <w:rsid w:val="00253CED"/>
    <w:rsid w:val="00256849"/>
    <w:rsid w:val="00256F17"/>
    <w:rsid w:val="00266946"/>
    <w:rsid w:val="00266BD9"/>
    <w:rsid w:val="002713CB"/>
    <w:rsid w:val="00272B91"/>
    <w:rsid w:val="00273990"/>
    <w:rsid w:val="00273A45"/>
    <w:rsid w:val="002800A5"/>
    <w:rsid w:val="0028096B"/>
    <w:rsid w:val="00280BCD"/>
    <w:rsid w:val="0028159B"/>
    <w:rsid w:val="00286D6F"/>
    <w:rsid w:val="00286FAC"/>
    <w:rsid w:val="002906DD"/>
    <w:rsid w:val="002924B5"/>
    <w:rsid w:val="00292ABC"/>
    <w:rsid w:val="00293ED2"/>
    <w:rsid w:val="00295237"/>
    <w:rsid w:val="002952D1"/>
    <w:rsid w:val="00296B54"/>
    <w:rsid w:val="002A1A83"/>
    <w:rsid w:val="002A2F25"/>
    <w:rsid w:val="002A5616"/>
    <w:rsid w:val="002A59C3"/>
    <w:rsid w:val="002B28E8"/>
    <w:rsid w:val="002B3A7A"/>
    <w:rsid w:val="002B3C50"/>
    <w:rsid w:val="002C0046"/>
    <w:rsid w:val="002C00F9"/>
    <w:rsid w:val="002C01D0"/>
    <w:rsid w:val="002C0761"/>
    <w:rsid w:val="002C08C1"/>
    <w:rsid w:val="002C0FFD"/>
    <w:rsid w:val="002C2C9D"/>
    <w:rsid w:val="002C35F4"/>
    <w:rsid w:val="002C39B9"/>
    <w:rsid w:val="002C5BB1"/>
    <w:rsid w:val="002C720B"/>
    <w:rsid w:val="002D0A73"/>
    <w:rsid w:val="002D4F01"/>
    <w:rsid w:val="002D51FF"/>
    <w:rsid w:val="002D7E83"/>
    <w:rsid w:val="002E26ED"/>
    <w:rsid w:val="002E73F8"/>
    <w:rsid w:val="002E7C9D"/>
    <w:rsid w:val="002F1075"/>
    <w:rsid w:val="002F605D"/>
    <w:rsid w:val="00302708"/>
    <w:rsid w:val="003027C5"/>
    <w:rsid w:val="00303210"/>
    <w:rsid w:val="00311581"/>
    <w:rsid w:val="00312202"/>
    <w:rsid w:val="00312EF6"/>
    <w:rsid w:val="003141C9"/>
    <w:rsid w:val="003147B8"/>
    <w:rsid w:val="003158DA"/>
    <w:rsid w:val="00316A79"/>
    <w:rsid w:val="00317E74"/>
    <w:rsid w:val="003200B5"/>
    <w:rsid w:val="0032201E"/>
    <w:rsid w:val="003271C2"/>
    <w:rsid w:val="00330196"/>
    <w:rsid w:val="00331DDF"/>
    <w:rsid w:val="003322AB"/>
    <w:rsid w:val="00336CD5"/>
    <w:rsid w:val="003373A5"/>
    <w:rsid w:val="00345CDF"/>
    <w:rsid w:val="00346895"/>
    <w:rsid w:val="003567F1"/>
    <w:rsid w:val="00360C46"/>
    <w:rsid w:val="00360E01"/>
    <w:rsid w:val="00360F50"/>
    <w:rsid w:val="003640D0"/>
    <w:rsid w:val="00364B17"/>
    <w:rsid w:val="003678C0"/>
    <w:rsid w:val="00372519"/>
    <w:rsid w:val="003804F7"/>
    <w:rsid w:val="00380DA7"/>
    <w:rsid w:val="00383093"/>
    <w:rsid w:val="003830BA"/>
    <w:rsid w:val="0038347F"/>
    <w:rsid w:val="00390AAF"/>
    <w:rsid w:val="0039196A"/>
    <w:rsid w:val="00393682"/>
    <w:rsid w:val="00395539"/>
    <w:rsid w:val="00397A1D"/>
    <w:rsid w:val="003A1A37"/>
    <w:rsid w:val="003A38BA"/>
    <w:rsid w:val="003A3AEB"/>
    <w:rsid w:val="003A4DC2"/>
    <w:rsid w:val="003B0074"/>
    <w:rsid w:val="003B0F7F"/>
    <w:rsid w:val="003B1472"/>
    <w:rsid w:val="003B42C4"/>
    <w:rsid w:val="003B7923"/>
    <w:rsid w:val="003C1148"/>
    <w:rsid w:val="003C17D7"/>
    <w:rsid w:val="003C1B8C"/>
    <w:rsid w:val="003C486F"/>
    <w:rsid w:val="003D1186"/>
    <w:rsid w:val="003D15D5"/>
    <w:rsid w:val="003D3DD3"/>
    <w:rsid w:val="003D48F6"/>
    <w:rsid w:val="003D65FE"/>
    <w:rsid w:val="003D67E8"/>
    <w:rsid w:val="003E2BA5"/>
    <w:rsid w:val="003E41AF"/>
    <w:rsid w:val="003E4460"/>
    <w:rsid w:val="003E66B4"/>
    <w:rsid w:val="003E7041"/>
    <w:rsid w:val="003F0DB8"/>
    <w:rsid w:val="003F1B64"/>
    <w:rsid w:val="003F20B8"/>
    <w:rsid w:val="003F36C7"/>
    <w:rsid w:val="003F443D"/>
    <w:rsid w:val="00400BD7"/>
    <w:rsid w:val="00400D37"/>
    <w:rsid w:val="00400D61"/>
    <w:rsid w:val="00405B41"/>
    <w:rsid w:val="00405DEA"/>
    <w:rsid w:val="0040640E"/>
    <w:rsid w:val="004079B1"/>
    <w:rsid w:val="004215FE"/>
    <w:rsid w:val="00423B8A"/>
    <w:rsid w:val="00423FEB"/>
    <w:rsid w:val="00424A6F"/>
    <w:rsid w:val="00425829"/>
    <w:rsid w:val="00425C19"/>
    <w:rsid w:val="00430D2E"/>
    <w:rsid w:val="004329C4"/>
    <w:rsid w:val="00433529"/>
    <w:rsid w:val="0043477B"/>
    <w:rsid w:val="00434F35"/>
    <w:rsid w:val="00435731"/>
    <w:rsid w:val="004364CD"/>
    <w:rsid w:val="00436AE0"/>
    <w:rsid w:val="00440403"/>
    <w:rsid w:val="004422A3"/>
    <w:rsid w:val="004513E5"/>
    <w:rsid w:val="0045345F"/>
    <w:rsid w:val="00456C1B"/>
    <w:rsid w:val="004616A7"/>
    <w:rsid w:val="00464F9F"/>
    <w:rsid w:val="00470615"/>
    <w:rsid w:val="00472B43"/>
    <w:rsid w:val="00480A33"/>
    <w:rsid w:val="00481810"/>
    <w:rsid w:val="00485DFA"/>
    <w:rsid w:val="00486A9F"/>
    <w:rsid w:val="00487F28"/>
    <w:rsid w:val="00493451"/>
    <w:rsid w:val="00495D67"/>
    <w:rsid w:val="0049675A"/>
    <w:rsid w:val="0049768A"/>
    <w:rsid w:val="004A29D9"/>
    <w:rsid w:val="004A35CE"/>
    <w:rsid w:val="004A5242"/>
    <w:rsid w:val="004A5C56"/>
    <w:rsid w:val="004A68B9"/>
    <w:rsid w:val="004A7FC1"/>
    <w:rsid w:val="004B71F1"/>
    <w:rsid w:val="004B7686"/>
    <w:rsid w:val="004B791A"/>
    <w:rsid w:val="004C0E61"/>
    <w:rsid w:val="004C1247"/>
    <w:rsid w:val="004C25D0"/>
    <w:rsid w:val="004C3BE3"/>
    <w:rsid w:val="004C4590"/>
    <w:rsid w:val="004C7690"/>
    <w:rsid w:val="004E5AF7"/>
    <w:rsid w:val="004E5C4F"/>
    <w:rsid w:val="004E620B"/>
    <w:rsid w:val="004E6CD5"/>
    <w:rsid w:val="004F17B4"/>
    <w:rsid w:val="004F3199"/>
    <w:rsid w:val="004F3D3B"/>
    <w:rsid w:val="004F4640"/>
    <w:rsid w:val="004F62AC"/>
    <w:rsid w:val="00500937"/>
    <w:rsid w:val="0050413A"/>
    <w:rsid w:val="00505EFA"/>
    <w:rsid w:val="00506209"/>
    <w:rsid w:val="005108DD"/>
    <w:rsid w:val="00511481"/>
    <w:rsid w:val="00514306"/>
    <w:rsid w:val="00514F2F"/>
    <w:rsid w:val="005206D1"/>
    <w:rsid w:val="005207AA"/>
    <w:rsid w:val="005230CB"/>
    <w:rsid w:val="0052323F"/>
    <w:rsid w:val="00523AA4"/>
    <w:rsid w:val="00525D6C"/>
    <w:rsid w:val="00526DF5"/>
    <w:rsid w:val="00527C26"/>
    <w:rsid w:val="00530FEA"/>
    <w:rsid w:val="00531B9D"/>
    <w:rsid w:val="00534745"/>
    <w:rsid w:val="00535B4F"/>
    <w:rsid w:val="00535D52"/>
    <w:rsid w:val="005361F6"/>
    <w:rsid w:val="00536A7C"/>
    <w:rsid w:val="005372EB"/>
    <w:rsid w:val="0054203F"/>
    <w:rsid w:val="00546603"/>
    <w:rsid w:val="005472DC"/>
    <w:rsid w:val="0054746D"/>
    <w:rsid w:val="005479BF"/>
    <w:rsid w:val="00552CD5"/>
    <w:rsid w:val="00553816"/>
    <w:rsid w:val="005542EE"/>
    <w:rsid w:val="005560BB"/>
    <w:rsid w:val="005562FF"/>
    <w:rsid w:val="0055664C"/>
    <w:rsid w:val="00556C03"/>
    <w:rsid w:val="005610EB"/>
    <w:rsid w:val="00563818"/>
    <w:rsid w:val="00565821"/>
    <w:rsid w:val="0056685B"/>
    <w:rsid w:val="00575088"/>
    <w:rsid w:val="00582DD0"/>
    <w:rsid w:val="00587902"/>
    <w:rsid w:val="0059051D"/>
    <w:rsid w:val="00590A51"/>
    <w:rsid w:val="00592D3A"/>
    <w:rsid w:val="00593B2F"/>
    <w:rsid w:val="00593C6C"/>
    <w:rsid w:val="005946C8"/>
    <w:rsid w:val="0059521D"/>
    <w:rsid w:val="00596A0C"/>
    <w:rsid w:val="00597B2D"/>
    <w:rsid w:val="005A0014"/>
    <w:rsid w:val="005A6770"/>
    <w:rsid w:val="005B0521"/>
    <w:rsid w:val="005B608D"/>
    <w:rsid w:val="005B65AB"/>
    <w:rsid w:val="005C1682"/>
    <w:rsid w:val="005C1819"/>
    <w:rsid w:val="005C1C7A"/>
    <w:rsid w:val="005C4592"/>
    <w:rsid w:val="005C6D0B"/>
    <w:rsid w:val="005D0B0D"/>
    <w:rsid w:val="005D13AB"/>
    <w:rsid w:val="005D2EC7"/>
    <w:rsid w:val="005D4B93"/>
    <w:rsid w:val="005D4EBF"/>
    <w:rsid w:val="005E05A8"/>
    <w:rsid w:val="005E1DD1"/>
    <w:rsid w:val="005E3744"/>
    <w:rsid w:val="005E3C6B"/>
    <w:rsid w:val="005E4BFC"/>
    <w:rsid w:val="005E6E7E"/>
    <w:rsid w:val="005F384E"/>
    <w:rsid w:val="006001B3"/>
    <w:rsid w:val="00600C61"/>
    <w:rsid w:val="0060122C"/>
    <w:rsid w:val="0060190E"/>
    <w:rsid w:val="00601E58"/>
    <w:rsid w:val="00603FAE"/>
    <w:rsid w:val="00607476"/>
    <w:rsid w:val="0061001E"/>
    <w:rsid w:val="0061217B"/>
    <w:rsid w:val="00612DAE"/>
    <w:rsid w:val="00613D04"/>
    <w:rsid w:val="00615867"/>
    <w:rsid w:val="006207B2"/>
    <w:rsid w:val="00622546"/>
    <w:rsid w:val="00625E93"/>
    <w:rsid w:val="006274E3"/>
    <w:rsid w:val="006277AF"/>
    <w:rsid w:val="006310B3"/>
    <w:rsid w:val="00641712"/>
    <w:rsid w:val="006439A5"/>
    <w:rsid w:val="00644224"/>
    <w:rsid w:val="0065786E"/>
    <w:rsid w:val="00657D4E"/>
    <w:rsid w:val="00661B38"/>
    <w:rsid w:val="00662106"/>
    <w:rsid w:val="006640CF"/>
    <w:rsid w:val="0066551F"/>
    <w:rsid w:val="0066573B"/>
    <w:rsid w:val="00666031"/>
    <w:rsid w:val="00667B52"/>
    <w:rsid w:val="00673D13"/>
    <w:rsid w:val="00676AA4"/>
    <w:rsid w:val="006779BE"/>
    <w:rsid w:val="00677F54"/>
    <w:rsid w:val="00680376"/>
    <w:rsid w:val="00682746"/>
    <w:rsid w:val="00683213"/>
    <w:rsid w:val="006842DF"/>
    <w:rsid w:val="00684AAC"/>
    <w:rsid w:val="00685F5B"/>
    <w:rsid w:val="00687C97"/>
    <w:rsid w:val="00693BEB"/>
    <w:rsid w:val="00694820"/>
    <w:rsid w:val="00697099"/>
    <w:rsid w:val="0069711B"/>
    <w:rsid w:val="00697701"/>
    <w:rsid w:val="006A03C3"/>
    <w:rsid w:val="006A1D39"/>
    <w:rsid w:val="006A28E4"/>
    <w:rsid w:val="006A4997"/>
    <w:rsid w:val="006A5776"/>
    <w:rsid w:val="006A5780"/>
    <w:rsid w:val="006B084A"/>
    <w:rsid w:val="006B0D76"/>
    <w:rsid w:val="006B1D3C"/>
    <w:rsid w:val="006B1F0A"/>
    <w:rsid w:val="006B7040"/>
    <w:rsid w:val="006C0485"/>
    <w:rsid w:val="006C3988"/>
    <w:rsid w:val="006C4EDE"/>
    <w:rsid w:val="006C5F20"/>
    <w:rsid w:val="006C792F"/>
    <w:rsid w:val="006C7C95"/>
    <w:rsid w:val="006D27F3"/>
    <w:rsid w:val="006D4E59"/>
    <w:rsid w:val="006D6C27"/>
    <w:rsid w:val="006E1ABE"/>
    <w:rsid w:val="006E1DA9"/>
    <w:rsid w:val="006E21B3"/>
    <w:rsid w:val="006E357A"/>
    <w:rsid w:val="006E35C3"/>
    <w:rsid w:val="006E390F"/>
    <w:rsid w:val="006E6193"/>
    <w:rsid w:val="006F44AB"/>
    <w:rsid w:val="006F5CF3"/>
    <w:rsid w:val="006F6BF7"/>
    <w:rsid w:val="006F7AD6"/>
    <w:rsid w:val="00701990"/>
    <w:rsid w:val="007022DE"/>
    <w:rsid w:val="00704D0A"/>
    <w:rsid w:val="00704D51"/>
    <w:rsid w:val="0070750F"/>
    <w:rsid w:val="00712837"/>
    <w:rsid w:val="00712A53"/>
    <w:rsid w:val="00713F3C"/>
    <w:rsid w:val="0071498E"/>
    <w:rsid w:val="007170D1"/>
    <w:rsid w:val="00717D4D"/>
    <w:rsid w:val="00721011"/>
    <w:rsid w:val="00723956"/>
    <w:rsid w:val="00723A4D"/>
    <w:rsid w:val="00725E72"/>
    <w:rsid w:val="00725E94"/>
    <w:rsid w:val="00727890"/>
    <w:rsid w:val="00731904"/>
    <w:rsid w:val="00734BB9"/>
    <w:rsid w:val="007414FB"/>
    <w:rsid w:val="00741A1B"/>
    <w:rsid w:val="00750FF6"/>
    <w:rsid w:val="00753725"/>
    <w:rsid w:val="007543C5"/>
    <w:rsid w:val="00760EB5"/>
    <w:rsid w:val="00763328"/>
    <w:rsid w:val="007660E3"/>
    <w:rsid w:val="00767D2E"/>
    <w:rsid w:val="00773C09"/>
    <w:rsid w:val="00774078"/>
    <w:rsid w:val="0078273E"/>
    <w:rsid w:val="00783173"/>
    <w:rsid w:val="00783A35"/>
    <w:rsid w:val="00784741"/>
    <w:rsid w:val="00785855"/>
    <w:rsid w:val="00785B5E"/>
    <w:rsid w:val="00786C34"/>
    <w:rsid w:val="00786F29"/>
    <w:rsid w:val="0079064E"/>
    <w:rsid w:val="00794361"/>
    <w:rsid w:val="00794F3A"/>
    <w:rsid w:val="00795560"/>
    <w:rsid w:val="00795A57"/>
    <w:rsid w:val="007961EB"/>
    <w:rsid w:val="00797681"/>
    <w:rsid w:val="00797769"/>
    <w:rsid w:val="007A0963"/>
    <w:rsid w:val="007A1B53"/>
    <w:rsid w:val="007A366F"/>
    <w:rsid w:val="007A39A4"/>
    <w:rsid w:val="007A4AE6"/>
    <w:rsid w:val="007B2B27"/>
    <w:rsid w:val="007B6BEA"/>
    <w:rsid w:val="007B7CFF"/>
    <w:rsid w:val="007C10E1"/>
    <w:rsid w:val="007C2235"/>
    <w:rsid w:val="007C50D4"/>
    <w:rsid w:val="007D1A61"/>
    <w:rsid w:val="007D46A7"/>
    <w:rsid w:val="007D50B2"/>
    <w:rsid w:val="007E66BD"/>
    <w:rsid w:val="007E71B9"/>
    <w:rsid w:val="007E741F"/>
    <w:rsid w:val="007F0A57"/>
    <w:rsid w:val="007F21E0"/>
    <w:rsid w:val="007F4514"/>
    <w:rsid w:val="007F50D7"/>
    <w:rsid w:val="008013B9"/>
    <w:rsid w:val="00802358"/>
    <w:rsid w:val="00805D2B"/>
    <w:rsid w:val="00817B48"/>
    <w:rsid w:val="00821F6E"/>
    <w:rsid w:val="008234C5"/>
    <w:rsid w:val="008308E5"/>
    <w:rsid w:val="00841562"/>
    <w:rsid w:val="0084615A"/>
    <w:rsid w:val="00846E64"/>
    <w:rsid w:val="00852A80"/>
    <w:rsid w:val="00852DA9"/>
    <w:rsid w:val="00854F94"/>
    <w:rsid w:val="0086429C"/>
    <w:rsid w:val="00865ED1"/>
    <w:rsid w:val="00866793"/>
    <w:rsid w:val="00867318"/>
    <w:rsid w:val="00870774"/>
    <w:rsid w:val="00873144"/>
    <w:rsid w:val="00873AF2"/>
    <w:rsid w:val="008761F4"/>
    <w:rsid w:val="00880A59"/>
    <w:rsid w:val="00885746"/>
    <w:rsid w:val="00887E9E"/>
    <w:rsid w:val="0089004A"/>
    <w:rsid w:val="008917EF"/>
    <w:rsid w:val="00892C33"/>
    <w:rsid w:val="008952BF"/>
    <w:rsid w:val="00895826"/>
    <w:rsid w:val="008A53CE"/>
    <w:rsid w:val="008A6393"/>
    <w:rsid w:val="008A798A"/>
    <w:rsid w:val="008B0B39"/>
    <w:rsid w:val="008B0F31"/>
    <w:rsid w:val="008B318A"/>
    <w:rsid w:val="008B3D5B"/>
    <w:rsid w:val="008B46CB"/>
    <w:rsid w:val="008B66A1"/>
    <w:rsid w:val="008C04BB"/>
    <w:rsid w:val="008C25FD"/>
    <w:rsid w:val="008C5C8B"/>
    <w:rsid w:val="008C5E8C"/>
    <w:rsid w:val="008C6833"/>
    <w:rsid w:val="008C6E2E"/>
    <w:rsid w:val="008C6E57"/>
    <w:rsid w:val="008D1D7C"/>
    <w:rsid w:val="008D3404"/>
    <w:rsid w:val="008D363D"/>
    <w:rsid w:val="008E04F5"/>
    <w:rsid w:val="008E0EDA"/>
    <w:rsid w:val="008E13D1"/>
    <w:rsid w:val="008E1DB4"/>
    <w:rsid w:val="008E59D3"/>
    <w:rsid w:val="008E7076"/>
    <w:rsid w:val="008E77E0"/>
    <w:rsid w:val="008E7CAE"/>
    <w:rsid w:val="008F0C64"/>
    <w:rsid w:val="008F4F86"/>
    <w:rsid w:val="008F7A24"/>
    <w:rsid w:val="009032B8"/>
    <w:rsid w:val="0090352A"/>
    <w:rsid w:val="0090406B"/>
    <w:rsid w:val="00904C89"/>
    <w:rsid w:val="009056F0"/>
    <w:rsid w:val="009145E2"/>
    <w:rsid w:val="00914F79"/>
    <w:rsid w:val="0091693A"/>
    <w:rsid w:val="00922681"/>
    <w:rsid w:val="00923655"/>
    <w:rsid w:val="00923AEC"/>
    <w:rsid w:val="0092556B"/>
    <w:rsid w:val="009256A4"/>
    <w:rsid w:val="00925A61"/>
    <w:rsid w:val="00927E82"/>
    <w:rsid w:val="009328D9"/>
    <w:rsid w:val="00933F86"/>
    <w:rsid w:val="009348E4"/>
    <w:rsid w:val="00935479"/>
    <w:rsid w:val="00941E92"/>
    <w:rsid w:val="00946857"/>
    <w:rsid w:val="009553DA"/>
    <w:rsid w:val="009619EF"/>
    <w:rsid w:val="00961A76"/>
    <w:rsid w:val="00963ABC"/>
    <w:rsid w:val="00963B81"/>
    <w:rsid w:val="00965345"/>
    <w:rsid w:val="009667FD"/>
    <w:rsid w:val="00970756"/>
    <w:rsid w:val="00974097"/>
    <w:rsid w:val="00974111"/>
    <w:rsid w:val="0097484D"/>
    <w:rsid w:val="00983057"/>
    <w:rsid w:val="00983695"/>
    <w:rsid w:val="009840A4"/>
    <w:rsid w:val="009841E3"/>
    <w:rsid w:val="009872C4"/>
    <w:rsid w:val="0099687C"/>
    <w:rsid w:val="009A1D27"/>
    <w:rsid w:val="009A3F6C"/>
    <w:rsid w:val="009A6028"/>
    <w:rsid w:val="009A725F"/>
    <w:rsid w:val="009A7E67"/>
    <w:rsid w:val="009B22EB"/>
    <w:rsid w:val="009B2DBE"/>
    <w:rsid w:val="009B3551"/>
    <w:rsid w:val="009B4228"/>
    <w:rsid w:val="009B4D32"/>
    <w:rsid w:val="009B508E"/>
    <w:rsid w:val="009B5BD4"/>
    <w:rsid w:val="009B5E1D"/>
    <w:rsid w:val="009B6C86"/>
    <w:rsid w:val="009C3B3D"/>
    <w:rsid w:val="009C4B4B"/>
    <w:rsid w:val="009C66D1"/>
    <w:rsid w:val="009C6E9F"/>
    <w:rsid w:val="009D025E"/>
    <w:rsid w:val="009D103E"/>
    <w:rsid w:val="009D2C86"/>
    <w:rsid w:val="009D376F"/>
    <w:rsid w:val="009E2E9D"/>
    <w:rsid w:val="009E3864"/>
    <w:rsid w:val="009E4602"/>
    <w:rsid w:val="009E4C87"/>
    <w:rsid w:val="009E5E92"/>
    <w:rsid w:val="009E6D8A"/>
    <w:rsid w:val="009F010C"/>
    <w:rsid w:val="009F0DF0"/>
    <w:rsid w:val="009F3282"/>
    <w:rsid w:val="009F3FCF"/>
    <w:rsid w:val="009F4067"/>
    <w:rsid w:val="009F5E0C"/>
    <w:rsid w:val="00A02361"/>
    <w:rsid w:val="00A04F1E"/>
    <w:rsid w:val="00A05024"/>
    <w:rsid w:val="00A05828"/>
    <w:rsid w:val="00A058FD"/>
    <w:rsid w:val="00A10A57"/>
    <w:rsid w:val="00A12799"/>
    <w:rsid w:val="00A128D7"/>
    <w:rsid w:val="00A160B2"/>
    <w:rsid w:val="00A1777A"/>
    <w:rsid w:val="00A234C7"/>
    <w:rsid w:val="00A27E18"/>
    <w:rsid w:val="00A348B1"/>
    <w:rsid w:val="00A35EFB"/>
    <w:rsid w:val="00A36101"/>
    <w:rsid w:val="00A404E9"/>
    <w:rsid w:val="00A45C66"/>
    <w:rsid w:val="00A46E61"/>
    <w:rsid w:val="00A6102D"/>
    <w:rsid w:val="00A624BA"/>
    <w:rsid w:val="00A65C7E"/>
    <w:rsid w:val="00A66227"/>
    <w:rsid w:val="00A667F1"/>
    <w:rsid w:val="00A66B0A"/>
    <w:rsid w:val="00A74DC6"/>
    <w:rsid w:val="00A77620"/>
    <w:rsid w:val="00A8083F"/>
    <w:rsid w:val="00A81514"/>
    <w:rsid w:val="00A85B7D"/>
    <w:rsid w:val="00A91B16"/>
    <w:rsid w:val="00A943A0"/>
    <w:rsid w:val="00A95123"/>
    <w:rsid w:val="00A95686"/>
    <w:rsid w:val="00A956CA"/>
    <w:rsid w:val="00A97630"/>
    <w:rsid w:val="00AA22CB"/>
    <w:rsid w:val="00AA324F"/>
    <w:rsid w:val="00AA495E"/>
    <w:rsid w:val="00AA57E2"/>
    <w:rsid w:val="00AA67F7"/>
    <w:rsid w:val="00AA7BFE"/>
    <w:rsid w:val="00AB05BF"/>
    <w:rsid w:val="00AB17A1"/>
    <w:rsid w:val="00AB3D51"/>
    <w:rsid w:val="00AB4118"/>
    <w:rsid w:val="00AB6942"/>
    <w:rsid w:val="00AB69DF"/>
    <w:rsid w:val="00AB7B33"/>
    <w:rsid w:val="00AC0FF9"/>
    <w:rsid w:val="00AC35CF"/>
    <w:rsid w:val="00AC7F4A"/>
    <w:rsid w:val="00AD1FE0"/>
    <w:rsid w:val="00AD32AB"/>
    <w:rsid w:val="00AD5245"/>
    <w:rsid w:val="00AD5940"/>
    <w:rsid w:val="00AE0348"/>
    <w:rsid w:val="00AE28DE"/>
    <w:rsid w:val="00AE31E4"/>
    <w:rsid w:val="00AE4D8B"/>
    <w:rsid w:val="00AE5041"/>
    <w:rsid w:val="00AE691F"/>
    <w:rsid w:val="00AE7196"/>
    <w:rsid w:val="00AE7CB0"/>
    <w:rsid w:val="00AE7F19"/>
    <w:rsid w:val="00AF1EF0"/>
    <w:rsid w:val="00AF3956"/>
    <w:rsid w:val="00B0044E"/>
    <w:rsid w:val="00B02EE9"/>
    <w:rsid w:val="00B03774"/>
    <w:rsid w:val="00B04C64"/>
    <w:rsid w:val="00B0526B"/>
    <w:rsid w:val="00B1003C"/>
    <w:rsid w:val="00B10A27"/>
    <w:rsid w:val="00B10B50"/>
    <w:rsid w:val="00B13D3D"/>
    <w:rsid w:val="00B20AC8"/>
    <w:rsid w:val="00B257D2"/>
    <w:rsid w:val="00B25BFC"/>
    <w:rsid w:val="00B2612D"/>
    <w:rsid w:val="00B2635B"/>
    <w:rsid w:val="00B27A5A"/>
    <w:rsid w:val="00B3174F"/>
    <w:rsid w:val="00B34CF6"/>
    <w:rsid w:val="00B353E0"/>
    <w:rsid w:val="00B3666F"/>
    <w:rsid w:val="00B37E1E"/>
    <w:rsid w:val="00B40273"/>
    <w:rsid w:val="00B43BA1"/>
    <w:rsid w:val="00B450FA"/>
    <w:rsid w:val="00B46D14"/>
    <w:rsid w:val="00B47D4D"/>
    <w:rsid w:val="00B5068C"/>
    <w:rsid w:val="00B511DB"/>
    <w:rsid w:val="00B531FA"/>
    <w:rsid w:val="00B54901"/>
    <w:rsid w:val="00B57964"/>
    <w:rsid w:val="00B57A5B"/>
    <w:rsid w:val="00B6479E"/>
    <w:rsid w:val="00B6700C"/>
    <w:rsid w:val="00B6784B"/>
    <w:rsid w:val="00B70EA8"/>
    <w:rsid w:val="00B726E5"/>
    <w:rsid w:val="00B75EA5"/>
    <w:rsid w:val="00B776E3"/>
    <w:rsid w:val="00B77C5B"/>
    <w:rsid w:val="00B82633"/>
    <w:rsid w:val="00B84D70"/>
    <w:rsid w:val="00B85DE8"/>
    <w:rsid w:val="00B92EBD"/>
    <w:rsid w:val="00B931D6"/>
    <w:rsid w:val="00B93479"/>
    <w:rsid w:val="00B94C3A"/>
    <w:rsid w:val="00B94DE7"/>
    <w:rsid w:val="00B959D0"/>
    <w:rsid w:val="00B95C4E"/>
    <w:rsid w:val="00B97747"/>
    <w:rsid w:val="00BA5B82"/>
    <w:rsid w:val="00BA7812"/>
    <w:rsid w:val="00BB5BF7"/>
    <w:rsid w:val="00BB683D"/>
    <w:rsid w:val="00BB7927"/>
    <w:rsid w:val="00BC478B"/>
    <w:rsid w:val="00BC6804"/>
    <w:rsid w:val="00BC7084"/>
    <w:rsid w:val="00BD04AE"/>
    <w:rsid w:val="00BD0B6D"/>
    <w:rsid w:val="00BD26B5"/>
    <w:rsid w:val="00BD32A7"/>
    <w:rsid w:val="00BD56F5"/>
    <w:rsid w:val="00BE13D7"/>
    <w:rsid w:val="00BE29EF"/>
    <w:rsid w:val="00BE2AD3"/>
    <w:rsid w:val="00BE2EB3"/>
    <w:rsid w:val="00BE3D1B"/>
    <w:rsid w:val="00BE49D1"/>
    <w:rsid w:val="00BE5330"/>
    <w:rsid w:val="00BE72C3"/>
    <w:rsid w:val="00BF0C46"/>
    <w:rsid w:val="00BF2808"/>
    <w:rsid w:val="00BF287A"/>
    <w:rsid w:val="00BF3FB2"/>
    <w:rsid w:val="00BF585C"/>
    <w:rsid w:val="00BF6A6E"/>
    <w:rsid w:val="00C011FE"/>
    <w:rsid w:val="00C01ACC"/>
    <w:rsid w:val="00C035EF"/>
    <w:rsid w:val="00C053E1"/>
    <w:rsid w:val="00C11C8D"/>
    <w:rsid w:val="00C1205A"/>
    <w:rsid w:val="00C1365B"/>
    <w:rsid w:val="00C142DC"/>
    <w:rsid w:val="00C1539B"/>
    <w:rsid w:val="00C205D7"/>
    <w:rsid w:val="00C22A62"/>
    <w:rsid w:val="00C23100"/>
    <w:rsid w:val="00C2345F"/>
    <w:rsid w:val="00C242EA"/>
    <w:rsid w:val="00C2453B"/>
    <w:rsid w:val="00C27260"/>
    <w:rsid w:val="00C30657"/>
    <w:rsid w:val="00C34EBB"/>
    <w:rsid w:val="00C40306"/>
    <w:rsid w:val="00C416BE"/>
    <w:rsid w:val="00C42206"/>
    <w:rsid w:val="00C4261E"/>
    <w:rsid w:val="00C4274C"/>
    <w:rsid w:val="00C449F1"/>
    <w:rsid w:val="00C45231"/>
    <w:rsid w:val="00C45314"/>
    <w:rsid w:val="00C46829"/>
    <w:rsid w:val="00C501FA"/>
    <w:rsid w:val="00C509BA"/>
    <w:rsid w:val="00C51B29"/>
    <w:rsid w:val="00C53D99"/>
    <w:rsid w:val="00C54FC5"/>
    <w:rsid w:val="00C55C88"/>
    <w:rsid w:val="00C56FC7"/>
    <w:rsid w:val="00C572E3"/>
    <w:rsid w:val="00C578C3"/>
    <w:rsid w:val="00C62CED"/>
    <w:rsid w:val="00C65B88"/>
    <w:rsid w:val="00C672EC"/>
    <w:rsid w:val="00C7266E"/>
    <w:rsid w:val="00C729E5"/>
    <w:rsid w:val="00C7331C"/>
    <w:rsid w:val="00C80799"/>
    <w:rsid w:val="00C80F8E"/>
    <w:rsid w:val="00C81D32"/>
    <w:rsid w:val="00C824AF"/>
    <w:rsid w:val="00C85622"/>
    <w:rsid w:val="00C95883"/>
    <w:rsid w:val="00C9722C"/>
    <w:rsid w:val="00CA15CD"/>
    <w:rsid w:val="00CA3F2B"/>
    <w:rsid w:val="00CB0BF3"/>
    <w:rsid w:val="00CB2705"/>
    <w:rsid w:val="00CB4120"/>
    <w:rsid w:val="00CB6D9A"/>
    <w:rsid w:val="00CB7E1F"/>
    <w:rsid w:val="00CC04E5"/>
    <w:rsid w:val="00CC0705"/>
    <w:rsid w:val="00CC08B3"/>
    <w:rsid w:val="00CC1129"/>
    <w:rsid w:val="00CC230B"/>
    <w:rsid w:val="00CC2AAE"/>
    <w:rsid w:val="00CC2FD0"/>
    <w:rsid w:val="00CC3F05"/>
    <w:rsid w:val="00CC67B7"/>
    <w:rsid w:val="00CD31FC"/>
    <w:rsid w:val="00CD5ECA"/>
    <w:rsid w:val="00CD679A"/>
    <w:rsid w:val="00CD7E3A"/>
    <w:rsid w:val="00CE16A3"/>
    <w:rsid w:val="00CE41F4"/>
    <w:rsid w:val="00CE4BC8"/>
    <w:rsid w:val="00CF2F47"/>
    <w:rsid w:val="00CF4382"/>
    <w:rsid w:val="00CF458A"/>
    <w:rsid w:val="00CF53F2"/>
    <w:rsid w:val="00CF6C31"/>
    <w:rsid w:val="00D0022E"/>
    <w:rsid w:val="00D012C5"/>
    <w:rsid w:val="00D03E1F"/>
    <w:rsid w:val="00D05C92"/>
    <w:rsid w:val="00D06468"/>
    <w:rsid w:val="00D12E13"/>
    <w:rsid w:val="00D15D94"/>
    <w:rsid w:val="00D1608B"/>
    <w:rsid w:val="00D16A3A"/>
    <w:rsid w:val="00D17B80"/>
    <w:rsid w:val="00D217DF"/>
    <w:rsid w:val="00D21ED4"/>
    <w:rsid w:val="00D2346A"/>
    <w:rsid w:val="00D24EE5"/>
    <w:rsid w:val="00D25897"/>
    <w:rsid w:val="00D269D7"/>
    <w:rsid w:val="00D27246"/>
    <w:rsid w:val="00D33E24"/>
    <w:rsid w:val="00D35125"/>
    <w:rsid w:val="00D36FBB"/>
    <w:rsid w:val="00D40954"/>
    <w:rsid w:val="00D40A1B"/>
    <w:rsid w:val="00D42010"/>
    <w:rsid w:val="00D420BE"/>
    <w:rsid w:val="00D424F3"/>
    <w:rsid w:val="00D46796"/>
    <w:rsid w:val="00D46CE4"/>
    <w:rsid w:val="00D46F8D"/>
    <w:rsid w:val="00D473C8"/>
    <w:rsid w:val="00D51826"/>
    <w:rsid w:val="00D52EBE"/>
    <w:rsid w:val="00D579E5"/>
    <w:rsid w:val="00D62675"/>
    <w:rsid w:val="00D64441"/>
    <w:rsid w:val="00D6498E"/>
    <w:rsid w:val="00D669F9"/>
    <w:rsid w:val="00D73737"/>
    <w:rsid w:val="00D7597A"/>
    <w:rsid w:val="00D807DB"/>
    <w:rsid w:val="00D80896"/>
    <w:rsid w:val="00D80E35"/>
    <w:rsid w:val="00D820B2"/>
    <w:rsid w:val="00D849FC"/>
    <w:rsid w:val="00D930F2"/>
    <w:rsid w:val="00D96486"/>
    <w:rsid w:val="00D97723"/>
    <w:rsid w:val="00D97A5F"/>
    <w:rsid w:val="00DA06EC"/>
    <w:rsid w:val="00DA33A4"/>
    <w:rsid w:val="00DA4947"/>
    <w:rsid w:val="00DA4AAD"/>
    <w:rsid w:val="00DA6994"/>
    <w:rsid w:val="00DB397D"/>
    <w:rsid w:val="00DB3B9C"/>
    <w:rsid w:val="00DB6965"/>
    <w:rsid w:val="00DB6A32"/>
    <w:rsid w:val="00DB6D92"/>
    <w:rsid w:val="00DC053D"/>
    <w:rsid w:val="00DC0627"/>
    <w:rsid w:val="00DC3E21"/>
    <w:rsid w:val="00DC6CAF"/>
    <w:rsid w:val="00DD270C"/>
    <w:rsid w:val="00DD3553"/>
    <w:rsid w:val="00DD57FB"/>
    <w:rsid w:val="00DD7BC6"/>
    <w:rsid w:val="00DE1CE0"/>
    <w:rsid w:val="00DE5C90"/>
    <w:rsid w:val="00DE6624"/>
    <w:rsid w:val="00DE72FF"/>
    <w:rsid w:val="00DF0119"/>
    <w:rsid w:val="00DF021B"/>
    <w:rsid w:val="00DF05B4"/>
    <w:rsid w:val="00DF1FB1"/>
    <w:rsid w:val="00DF2BA6"/>
    <w:rsid w:val="00DF4E57"/>
    <w:rsid w:val="00DF70C0"/>
    <w:rsid w:val="00E049A6"/>
    <w:rsid w:val="00E05895"/>
    <w:rsid w:val="00E05CE8"/>
    <w:rsid w:val="00E065C6"/>
    <w:rsid w:val="00E12C65"/>
    <w:rsid w:val="00E15701"/>
    <w:rsid w:val="00E20029"/>
    <w:rsid w:val="00E20154"/>
    <w:rsid w:val="00E20CBB"/>
    <w:rsid w:val="00E238BD"/>
    <w:rsid w:val="00E313D2"/>
    <w:rsid w:val="00E32CD0"/>
    <w:rsid w:val="00E32FAE"/>
    <w:rsid w:val="00E3424A"/>
    <w:rsid w:val="00E3564A"/>
    <w:rsid w:val="00E35666"/>
    <w:rsid w:val="00E37031"/>
    <w:rsid w:val="00E371BA"/>
    <w:rsid w:val="00E376F1"/>
    <w:rsid w:val="00E4160F"/>
    <w:rsid w:val="00E53204"/>
    <w:rsid w:val="00E53572"/>
    <w:rsid w:val="00E559CF"/>
    <w:rsid w:val="00E60C96"/>
    <w:rsid w:val="00E612D5"/>
    <w:rsid w:val="00E61B85"/>
    <w:rsid w:val="00E66007"/>
    <w:rsid w:val="00E66191"/>
    <w:rsid w:val="00E67CA0"/>
    <w:rsid w:val="00E67D0A"/>
    <w:rsid w:val="00E722ED"/>
    <w:rsid w:val="00E724F9"/>
    <w:rsid w:val="00E7458B"/>
    <w:rsid w:val="00E74DF5"/>
    <w:rsid w:val="00E76FE8"/>
    <w:rsid w:val="00E8168E"/>
    <w:rsid w:val="00E82A28"/>
    <w:rsid w:val="00E8474F"/>
    <w:rsid w:val="00E84D40"/>
    <w:rsid w:val="00E90429"/>
    <w:rsid w:val="00E91069"/>
    <w:rsid w:val="00E91D95"/>
    <w:rsid w:val="00E9207B"/>
    <w:rsid w:val="00E928A3"/>
    <w:rsid w:val="00E929EC"/>
    <w:rsid w:val="00E97CFC"/>
    <w:rsid w:val="00EA2A9E"/>
    <w:rsid w:val="00EA4643"/>
    <w:rsid w:val="00EA4F56"/>
    <w:rsid w:val="00EA67B4"/>
    <w:rsid w:val="00EA7DF8"/>
    <w:rsid w:val="00EB0B98"/>
    <w:rsid w:val="00EB0C9F"/>
    <w:rsid w:val="00EB4D83"/>
    <w:rsid w:val="00EB51C5"/>
    <w:rsid w:val="00EB67D8"/>
    <w:rsid w:val="00EB765A"/>
    <w:rsid w:val="00EC055A"/>
    <w:rsid w:val="00EC1562"/>
    <w:rsid w:val="00EC4F41"/>
    <w:rsid w:val="00EC5385"/>
    <w:rsid w:val="00EC63DD"/>
    <w:rsid w:val="00ED124F"/>
    <w:rsid w:val="00ED2771"/>
    <w:rsid w:val="00ED4D24"/>
    <w:rsid w:val="00ED5529"/>
    <w:rsid w:val="00ED58FF"/>
    <w:rsid w:val="00ED6FE6"/>
    <w:rsid w:val="00EE1E93"/>
    <w:rsid w:val="00EE5D42"/>
    <w:rsid w:val="00EE6BD9"/>
    <w:rsid w:val="00EE6E07"/>
    <w:rsid w:val="00EF1A32"/>
    <w:rsid w:val="00EF5492"/>
    <w:rsid w:val="00EF55FE"/>
    <w:rsid w:val="00EF7ED0"/>
    <w:rsid w:val="00F07C02"/>
    <w:rsid w:val="00F10A31"/>
    <w:rsid w:val="00F1130C"/>
    <w:rsid w:val="00F113DF"/>
    <w:rsid w:val="00F14C53"/>
    <w:rsid w:val="00F1739C"/>
    <w:rsid w:val="00F22167"/>
    <w:rsid w:val="00F22C3A"/>
    <w:rsid w:val="00F25490"/>
    <w:rsid w:val="00F27061"/>
    <w:rsid w:val="00F31A18"/>
    <w:rsid w:val="00F32338"/>
    <w:rsid w:val="00F32D55"/>
    <w:rsid w:val="00F55C10"/>
    <w:rsid w:val="00F56D5A"/>
    <w:rsid w:val="00F57CC3"/>
    <w:rsid w:val="00F606AC"/>
    <w:rsid w:val="00F63E24"/>
    <w:rsid w:val="00F668A6"/>
    <w:rsid w:val="00F67C17"/>
    <w:rsid w:val="00F70115"/>
    <w:rsid w:val="00F7188F"/>
    <w:rsid w:val="00F71EF2"/>
    <w:rsid w:val="00F75FE7"/>
    <w:rsid w:val="00F76347"/>
    <w:rsid w:val="00F8043E"/>
    <w:rsid w:val="00F84A65"/>
    <w:rsid w:val="00F8530B"/>
    <w:rsid w:val="00F9198E"/>
    <w:rsid w:val="00F94CC0"/>
    <w:rsid w:val="00F95975"/>
    <w:rsid w:val="00FA4916"/>
    <w:rsid w:val="00FA5956"/>
    <w:rsid w:val="00FB106A"/>
    <w:rsid w:val="00FB1FD7"/>
    <w:rsid w:val="00FB2217"/>
    <w:rsid w:val="00FB3B1E"/>
    <w:rsid w:val="00FB5FFE"/>
    <w:rsid w:val="00FB60BB"/>
    <w:rsid w:val="00FC62DC"/>
    <w:rsid w:val="00FD4AEC"/>
    <w:rsid w:val="00FD5F9A"/>
    <w:rsid w:val="00FE148E"/>
    <w:rsid w:val="00FE5839"/>
    <w:rsid w:val="00FE5AAB"/>
    <w:rsid w:val="00FE7F7B"/>
    <w:rsid w:val="00FF069F"/>
    <w:rsid w:val="00FF13EB"/>
    <w:rsid w:val="00FF1DFE"/>
    <w:rsid w:val="00FF2193"/>
    <w:rsid w:val="00FF68D5"/>
    <w:rsid w:val="00FF7275"/>
    <w:rsid w:val="00FF77F4"/>
    <w:rsid w:val="00FF7D65"/>
    <w:rsid w:val="00FF7E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896D"/>
  <w15:chartTrackingRefBased/>
  <w15:docId w15:val="{2205C2C8-9F44-4D24-BC48-72AC04C9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C1"/>
    <w:pPr>
      <w:spacing w:after="160" w:line="278" w:lineRule="auto"/>
    </w:pPr>
    <w:rPr>
      <w:noProof/>
      <w:kern w:val="2"/>
      <w:sz w:val="24"/>
      <w:szCs w:val="24"/>
    </w:rPr>
  </w:style>
  <w:style w:type="paragraph" w:styleId="Heading1">
    <w:name w:val="heading 1"/>
    <w:basedOn w:val="Normal"/>
    <w:next w:val="Normal"/>
    <w:link w:val="Heading1Char"/>
    <w:uiPriority w:val="9"/>
    <w:qFormat/>
    <w:rsid w:val="00E9207B"/>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unhideWhenUsed/>
    <w:qFormat/>
    <w:rsid w:val="00E9207B"/>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E9207B"/>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unhideWhenUsed/>
    <w:qFormat/>
    <w:rsid w:val="00E9207B"/>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unhideWhenUsed/>
    <w:qFormat/>
    <w:rsid w:val="00E9207B"/>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E9207B"/>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9207B"/>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9207B"/>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9207B"/>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9207B"/>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E9207B"/>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E9207B"/>
    <w:rPr>
      <w:rFonts w:eastAsia="Times New Roman" w:cs="Times New Roman"/>
      <w:color w:val="0F4761"/>
      <w:sz w:val="28"/>
      <w:szCs w:val="28"/>
    </w:rPr>
  </w:style>
  <w:style w:type="character" w:customStyle="1" w:styleId="Heading4Char">
    <w:name w:val="Heading 4 Char"/>
    <w:link w:val="Heading4"/>
    <w:uiPriority w:val="9"/>
    <w:rsid w:val="00E9207B"/>
    <w:rPr>
      <w:rFonts w:eastAsia="Times New Roman" w:cs="Times New Roman"/>
      <w:i/>
      <w:iCs/>
      <w:color w:val="0F4761"/>
    </w:rPr>
  </w:style>
  <w:style w:type="character" w:customStyle="1" w:styleId="Heading5Char">
    <w:name w:val="Heading 5 Char"/>
    <w:link w:val="Heading5"/>
    <w:uiPriority w:val="9"/>
    <w:rsid w:val="00E9207B"/>
    <w:rPr>
      <w:rFonts w:eastAsia="Times New Roman" w:cs="Times New Roman"/>
      <w:color w:val="0F4761"/>
    </w:rPr>
  </w:style>
  <w:style w:type="character" w:customStyle="1" w:styleId="Heading6Char">
    <w:name w:val="Heading 6 Char"/>
    <w:link w:val="Heading6"/>
    <w:uiPriority w:val="9"/>
    <w:semiHidden/>
    <w:rsid w:val="00E9207B"/>
    <w:rPr>
      <w:rFonts w:eastAsia="Times New Roman" w:cs="Times New Roman"/>
      <w:i/>
      <w:iCs/>
      <w:color w:val="595959"/>
    </w:rPr>
  </w:style>
  <w:style w:type="character" w:customStyle="1" w:styleId="Heading7Char">
    <w:name w:val="Heading 7 Char"/>
    <w:link w:val="Heading7"/>
    <w:uiPriority w:val="9"/>
    <w:semiHidden/>
    <w:rsid w:val="00E9207B"/>
    <w:rPr>
      <w:rFonts w:eastAsia="Times New Roman" w:cs="Times New Roman"/>
      <w:color w:val="595959"/>
    </w:rPr>
  </w:style>
  <w:style w:type="character" w:customStyle="1" w:styleId="Heading8Char">
    <w:name w:val="Heading 8 Char"/>
    <w:link w:val="Heading8"/>
    <w:uiPriority w:val="9"/>
    <w:semiHidden/>
    <w:rsid w:val="00E9207B"/>
    <w:rPr>
      <w:rFonts w:eastAsia="Times New Roman" w:cs="Times New Roman"/>
      <w:i/>
      <w:iCs/>
      <w:color w:val="272727"/>
    </w:rPr>
  </w:style>
  <w:style w:type="character" w:customStyle="1" w:styleId="Heading9Char">
    <w:name w:val="Heading 9 Char"/>
    <w:link w:val="Heading9"/>
    <w:uiPriority w:val="9"/>
    <w:semiHidden/>
    <w:rsid w:val="00E9207B"/>
    <w:rPr>
      <w:rFonts w:eastAsia="Times New Roman" w:cs="Times New Roman"/>
      <w:color w:val="272727"/>
    </w:rPr>
  </w:style>
  <w:style w:type="paragraph" w:styleId="Title">
    <w:name w:val="Title"/>
    <w:basedOn w:val="Normal"/>
    <w:next w:val="Normal"/>
    <w:link w:val="TitleChar"/>
    <w:uiPriority w:val="10"/>
    <w:qFormat/>
    <w:rsid w:val="00E9207B"/>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E9207B"/>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E9207B"/>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E9207B"/>
    <w:rPr>
      <w:rFonts w:eastAsia="Times New Roman" w:cs="Times New Roman"/>
      <w:color w:val="595959"/>
      <w:spacing w:val="15"/>
      <w:sz w:val="28"/>
      <w:szCs w:val="28"/>
    </w:rPr>
  </w:style>
  <w:style w:type="paragraph" w:styleId="Quote">
    <w:name w:val="Quote"/>
    <w:basedOn w:val="Normal"/>
    <w:next w:val="Normal"/>
    <w:link w:val="QuoteChar"/>
    <w:uiPriority w:val="29"/>
    <w:qFormat/>
    <w:rsid w:val="00E9207B"/>
    <w:pPr>
      <w:spacing w:before="160"/>
      <w:jc w:val="center"/>
    </w:pPr>
    <w:rPr>
      <w:i/>
      <w:iCs/>
      <w:color w:val="404040"/>
    </w:rPr>
  </w:style>
  <w:style w:type="character" w:customStyle="1" w:styleId="QuoteChar">
    <w:name w:val="Quote Char"/>
    <w:link w:val="Quote"/>
    <w:uiPriority w:val="29"/>
    <w:rsid w:val="00E9207B"/>
    <w:rPr>
      <w:i/>
      <w:iCs/>
      <w:color w:val="404040"/>
    </w:rPr>
  </w:style>
  <w:style w:type="paragraph" w:styleId="ListParagraph">
    <w:name w:val="List Paragraph"/>
    <w:basedOn w:val="Normal"/>
    <w:uiPriority w:val="34"/>
    <w:qFormat/>
    <w:rsid w:val="00E9207B"/>
    <w:pPr>
      <w:ind w:left="720"/>
      <w:contextualSpacing/>
    </w:pPr>
  </w:style>
  <w:style w:type="character" w:styleId="IntenseEmphasis">
    <w:name w:val="Intense Emphasis"/>
    <w:uiPriority w:val="21"/>
    <w:qFormat/>
    <w:rsid w:val="00E9207B"/>
    <w:rPr>
      <w:i/>
      <w:iCs/>
      <w:color w:val="0F4761"/>
    </w:rPr>
  </w:style>
  <w:style w:type="paragraph" w:styleId="IntenseQuote">
    <w:name w:val="Intense Quote"/>
    <w:basedOn w:val="Normal"/>
    <w:next w:val="Normal"/>
    <w:link w:val="IntenseQuoteChar"/>
    <w:uiPriority w:val="30"/>
    <w:qFormat/>
    <w:rsid w:val="00E9207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9207B"/>
    <w:rPr>
      <w:i/>
      <w:iCs/>
      <w:color w:val="0F4761"/>
    </w:rPr>
  </w:style>
  <w:style w:type="character" w:styleId="IntenseReference">
    <w:name w:val="Intense Reference"/>
    <w:uiPriority w:val="32"/>
    <w:qFormat/>
    <w:rsid w:val="00E9207B"/>
    <w:rPr>
      <w:b/>
      <w:bCs/>
      <w:smallCaps/>
      <w:color w:val="0F4761"/>
      <w:spacing w:val="5"/>
    </w:rPr>
  </w:style>
  <w:style w:type="paragraph" w:styleId="Header">
    <w:name w:val="header"/>
    <w:basedOn w:val="Normal"/>
    <w:link w:val="HeaderChar"/>
    <w:uiPriority w:val="99"/>
    <w:unhideWhenUsed/>
    <w:rsid w:val="00613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D04"/>
  </w:style>
  <w:style w:type="paragraph" w:styleId="Footer">
    <w:name w:val="footer"/>
    <w:basedOn w:val="Normal"/>
    <w:link w:val="FooterChar"/>
    <w:uiPriority w:val="99"/>
    <w:unhideWhenUsed/>
    <w:rsid w:val="00613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D04"/>
  </w:style>
  <w:style w:type="paragraph" w:styleId="NoSpacing">
    <w:name w:val="No Spacing"/>
    <w:uiPriority w:val="1"/>
    <w:qFormat/>
    <w:rsid w:val="00CD7E3A"/>
    <w:rPr>
      <w:kern w:val="2"/>
      <w:sz w:val="24"/>
      <w:szCs w:val="24"/>
    </w:rPr>
  </w:style>
  <w:style w:type="paragraph" w:customStyle="1" w:styleId="isselectedend">
    <w:name w:val="isselectedend"/>
    <w:basedOn w:val="Normal"/>
    <w:rsid w:val="00B77C5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uiPriority w:val="22"/>
    <w:qFormat/>
    <w:rsid w:val="00DE6624"/>
    <w:rPr>
      <w:b/>
      <w:bCs/>
    </w:rPr>
  </w:style>
  <w:style w:type="paragraph" w:styleId="TOCHeading">
    <w:name w:val="TOC Heading"/>
    <w:basedOn w:val="Heading1"/>
    <w:next w:val="Normal"/>
    <w:uiPriority w:val="39"/>
    <w:unhideWhenUsed/>
    <w:qFormat/>
    <w:rsid w:val="00661B38"/>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661B38"/>
    <w:pPr>
      <w:spacing w:after="100"/>
    </w:pPr>
  </w:style>
  <w:style w:type="paragraph" w:styleId="TOC2">
    <w:name w:val="toc 2"/>
    <w:basedOn w:val="Normal"/>
    <w:next w:val="Normal"/>
    <w:autoRedefine/>
    <w:uiPriority w:val="39"/>
    <w:unhideWhenUsed/>
    <w:rsid w:val="00661B38"/>
    <w:pPr>
      <w:spacing w:after="100"/>
      <w:ind w:left="240"/>
    </w:pPr>
  </w:style>
  <w:style w:type="paragraph" w:styleId="TOC3">
    <w:name w:val="toc 3"/>
    <w:basedOn w:val="Normal"/>
    <w:next w:val="Normal"/>
    <w:autoRedefine/>
    <w:uiPriority w:val="39"/>
    <w:unhideWhenUsed/>
    <w:rsid w:val="00661B38"/>
    <w:pPr>
      <w:spacing w:after="100"/>
      <w:ind w:left="480"/>
    </w:pPr>
  </w:style>
  <w:style w:type="character" w:styleId="Hyperlink">
    <w:name w:val="Hyperlink"/>
    <w:uiPriority w:val="99"/>
    <w:unhideWhenUsed/>
    <w:rsid w:val="00661B38"/>
    <w:rPr>
      <w:color w:val="467886"/>
      <w:u w:val="single"/>
    </w:rPr>
  </w:style>
  <w:style w:type="paragraph" w:styleId="NormalWeb">
    <w:name w:val="Normal (Web)"/>
    <w:basedOn w:val="Normal"/>
    <w:uiPriority w:val="99"/>
    <w:semiHidden/>
    <w:unhideWhenUsed/>
    <w:rsid w:val="0066551F"/>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39"/>
    <w:rsid w:val="00A95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9B5BD4"/>
    <w:pPr>
      <w:pBdr>
        <w:bottom w:val="single" w:sz="6" w:space="1" w:color="auto"/>
      </w:pBdr>
      <w:spacing w:after="0" w:line="240" w:lineRule="auto"/>
      <w:jc w:val="center"/>
    </w:pPr>
    <w:rPr>
      <w:rFonts w:ascii="Arial" w:eastAsia="Times New Roman" w:hAnsi="Arial"/>
      <w:vanish/>
      <w:kern w:val="0"/>
      <w:sz w:val="16"/>
      <w:szCs w:val="16"/>
    </w:rPr>
  </w:style>
  <w:style w:type="character" w:customStyle="1" w:styleId="z-TopofFormChar">
    <w:name w:val="z-Top of Form Char"/>
    <w:link w:val="z-TopofForm"/>
    <w:uiPriority w:val="99"/>
    <w:semiHidden/>
    <w:rsid w:val="009B5BD4"/>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9B5BD4"/>
    <w:pPr>
      <w:pBdr>
        <w:top w:val="single" w:sz="6" w:space="1" w:color="auto"/>
      </w:pBdr>
      <w:spacing w:after="0" w:line="240" w:lineRule="auto"/>
      <w:jc w:val="center"/>
    </w:pPr>
    <w:rPr>
      <w:rFonts w:ascii="Arial" w:eastAsia="Times New Roman" w:hAnsi="Arial"/>
      <w:vanish/>
      <w:kern w:val="0"/>
      <w:sz w:val="16"/>
      <w:szCs w:val="16"/>
    </w:rPr>
  </w:style>
  <w:style w:type="character" w:customStyle="1" w:styleId="z-BottomofFormChar">
    <w:name w:val="z-Bottom of Form Char"/>
    <w:link w:val="z-BottomofForm"/>
    <w:uiPriority w:val="99"/>
    <w:semiHidden/>
    <w:rsid w:val="009B5BD4"/>
    <w:rPr>
      <w:rFonts w:ascii="Arial" w:eastAsia="Times New Roman" w:hAnsi="Arial" w:cs="Arial"/>
      <w:vanish/>
      <w:kern w:val="0"/>
      <w:sz w:val="16"/>
      <w:szCs w:val="16"/>
    </w:rPr>
  </w:style>
  <w:style w:type="character" w:styleId="FollowedHyperlink">
    <w:name w:val="FollowedHyperlink"/>
    <w:uiPriority w:val="99"/>
    <w:semiHidden/>
    <w:unhideWhenUsed/>
    <w:rsid w:val="008F4F86"/>
    <w:rPr>
      <w:color w:val="96607D"/>
      <w:u w:val="single"/>
    </w:rPr>
  </w:style>
  <w:style w:type="paragraph" w:styleId="BodyText">
    <w:name w:val="Body Text"/>
    <w:basedOn w:val="Normal"/>
    <w:link w:val="BodyTextChar"/>
    <w:qFormat/>
    <w:rsid w:val="0032201E"/>
    <w:pPr>
      <w:spacing w:before="180" w:after="180" w:line="240" w:lineRule="auto"/>
    </w:pPr>
    <w:rPr>
      <w:rFonts w:asciiTheme="minorHAnsi" w:eastAsiaTheme="minorHAnsi" w:hAnsiTheme="minorHAnsi" w:cstheme="minorBidi"/>
      <w:kern w:val="0"/>
    </w:rPr>
  </w:style>
  <w:style w:type="character" w:customStyle="1" w:styleId="BodyTextChar">
    <w:name w:val="Body Text Char"/>
    <w:basedOn w:val="DefaultParagraphFont"/>
    <w:link w:val="BodyText"/>
    <w:rsid w:val="0032201E"/>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32201E"/>
  </w:style>
  <w:style w:type="paragraph" w:customStyle="1" w:styleId="Compact">
    <w:name w:val="Compact"/>
    <w:basedOn w:val="BodyText"/>
    <w:qFormat/>
    <w:rsid w:val="0032201E"/>
    <w:pPr>
      <w:spacing w:before="36" w:after="36"/>
    </w:pPr>
  </w:style>
  <w:style w:type="table" w:customStyle="1" w:styleId="Table">
    <w:name w:val="Table"/>
    <w:semiHidden/>
    <w:unhideWhenUsed/>
    <w:qFormat/>
    <w:rsid w:val="0032201E"/>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3F20B8"/>
    <w:pPr>
      <w:spacing w:after="100"/>
      <w:ind w:left="720"/>
    </w:pPr>
    <w:rPr>
      <w:rFonts w:asciiTheme="minorHAnsi" w:eastAsiaTheme="minorEastAsia" w:hAnsiTheme="minorHAnsi" w:cstheme="minorBidi"/>
      <w14:ligatures w14:val="standardContextual"/>
    </w:rPr>
  </w:style>
  <w:style w:type="paragraph" w:styleId="TOC5">
    <w:name w:val="toc 5"/>
    <w:basedOn w:val="Normal"/>
    <w:next w:val="Normal"/>
    <w:autoRedefine/>
    <w:uiPriority w:val="39"/>
    <w:unhideWhenUsed/>
    <w:rsid w:val="003F20B8"/>
    <w:pPr>
      <w:spacing w:after="100"/>
      <w:ind w:left="960"/>
    </w:pPr>
    <w:rPr>
      <w:rFonts w:asciiTheme="minorHAnsi" w:eastAsiaTheme="minorEastAsia" w:hAnsiTheme="minorHAnsi" w:cstheme="minorBidi"/>
      <w14:ligatures w14:val="standardContextual"/>
    </w:rPr>
  </w:style>
  <w:style w:type="paragraph" w:styleId="TOC6">
    <w:name w:val="toc 6"/>
    <w:basedOn w:val="Normal"/>
    <w:next w:val="Normal"/>
    <w:autoRedefine/>
    <w:uiPriority w:val="39"/>
    <w:unhideWhenUsed/>
    <w:rsid w:val="003F20B8"/>
    <w:pPr>
      <w:spacing w:after="100"/>
      <w:ind w:left="1200"/>
    </w:pPr>
    <w:rPr>
      <w:rFonts w:asciiTheme="minorHAnsi" w:eastAsiaTheme="minorEastAsia" w:hAnsiTheme="minorHAnsi" w:cstheme="minorBidi"/>
      <w14:ligatures w14:val="standardContextual"/>
    </w:rPr>
  </w:style>
  <w:style w:type="paragraph" w:styleId="TOC7">
    <w:name w:val="toc 7"/>
    <w:basedOn w:val="Normal"/>
    <w:next w:val="Normal"/>
    <w:autoRedefine/>
    <w:uiPriority w:val="39"/>
    <w:unhideWhenUsed/>
    <w:rsid w:val="003F20B8"/>
    <w:pPr>
      <w:spacing w:after="100"/>
      <w:ind w:left="1440"/>
    </w:pPr>
    <w:rPr>
      <w:rFonts w:asciiTheme="minorHAnsi" w:eastAsiaTheme="minorEastAsia" w:hAnsiTheme="minorHAnsi" w:cstheme="minorBidi"/>
      <w14:ligatures w14:val="standardContextual"/>
    </w:rPr>
  </w:style>
  <w:style w:type="paragraph" w:styleId="TOC8">
    <w:name w:val="toc 8"/>
    <w:basedOn w:val="Normal"/>
    <w:next w:val="Normal"/>
    <w:autoRedefine/>
    <w:uiPriority w:val="39"/>
    <w:unhideWhenUsed/>
    <w:rsid w:val="003F20B8"/>
    <w:pPr>
      <w:spacing w:after="100"/>
      <w:ind w:left="1680"/>
    </w:pPr>
    <w:rPr>
      <w:rFonts w:asciiTheme="minorHAnsi" w:eastAsiaTheme="minorEastAsia" w:hAnsiTheme="minorHAnsi" w:cstheme="minorBidi"/>
      <w14:ligatures w14:val="standardContextual"/>
    </w:rPr>
  </w:style>
  <w:style w:type="paragraph" w:styleId="TOC9">
    <w:name w:val="toc 9"/>
    <w:basedOn w:val="Normal"/>
    <w:next w:val="Normal"/>
    <w:autoRedefine/>
    <w:uiPriority w:val="39"/>
    <w:unhideWhenUsed/>
    <w:rsid w:val="003F20B8"/>
    <w:pPr>
      <w:spacing w:after="100"/>
      <w:ind w:left="1920"/>
    </w:pPr>
    <w:rPr>
      <w:rFonts w:asciiTheme="minorHAnsi" w:eastAsiaTheme="minorEastAsia" w:hAnsiTheme="minorHAnsi" w:cstheme="minorBidi"/>
      <w14:ligatures w14:val="standardContextual"/>
    </w:rPr>
  </w:style>
  <w:style w:type="character" w:styleId="UnresolvedMention">
    <w:name w:val="Unresolved Mention"/>
    <w:basedOn w:val="DefaultParagraphFont"/>
    <w:uiPriority w:val="99"/>
    <w:semiHidden/>
    <w:unhideWhenUsed/>
    <w:rsid w:val="003F2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mra-energy.com/" TargetMode="External"/><Relationship Id="rId4" Type="http://schemas.openxmlformats.org/officeDocument/2006/relationships/settings" Target="settings.xml"/><Relationship Id="rId9" Type="http://schemas.openxmlformats.org/officeDocument/2006/relationships/hyperlink" Target="mailto:info@kamra-energy.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OneDrive\&#1587;&#1591;&#1581;%20&#1575;&#1604;&#1605;&#1603;&#1578;&#1576;\Kamra%20SOP%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62308-EC7C-4199-9EBD-166920AD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Kamra SOP Template</Template>
  <TotalTime>221</TotalTime>
  <Pages>27</Pages>
  <Words>4944</Words>
  <Characters>28182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Ahmad Alothman</cp:lastModifiedBy>
  <cp:revision>177</cp:revision>
  <cp:lastPrinted>2026-07-22T20:32:00Z</cp:lastPrinted>
  <dcterms:created xsi:type="dcterms:W3CDTF">2026-07-25T21:13:00Z</dcterms:created>
  <dcterms:modified xsi:type="dcterms:W3CDTF">2026-10-12T20:27:00Z</dcterms:modified>
  <cp:contentStatus/>
</cp:coreProperties>
</file>