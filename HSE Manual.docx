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body>
    <w:p w14:paraId="5CE462BF" w14:textId="77777777" w:rsidR="00D02ACF" w:rsidRPr="00553D2D" w:rsidRDefault="00D02ACF" w:rsidP="00D02ACF">
      <w:pPr>
        <w:rPr>
          <w:b/>
          <w:bCs/>
          <w:color w:val="0070C0"/>
          <w:rtl/>
          <w:lang w:bidi="ar-SY"/>
        </w:rPr>
      </w:pPr>
    </w:p>
    <w:p w14:paraId="40AD31B9" w14:textId="18CB0684" w:rsidR="00D02ACF" w:rsidRPr="00F0397A" w:rsidRDefault="00D02ACF" w:rsidP="00D02ACF">
      <w:pPr>
        <w:jc w:val="right"/>
        <w:rPr>
          <w:b/>
          <w:bCs/>
          <w:color w:val="EE0000"/>
          <w:sz w:val="32"/>
          <w:szCs w:val="32"/>
        </w:rPr>
      </w:pPr>
      <w:r w:rsidRPr="00553D2D">
        <w:rPr>
          <w:b/>
          <w:bCs/>
          <w:color w:val="EE0000"/>
          <w:sz w:val="32"/>
          <w:szCs w:val="32"/>
          <w:rtl/>
        </w:rPr>
        <w:t xml:space="preserve">نظام إدارة السلامة والصحة المهنية </w:t>
      </w:r>
      <w:r w:rsidRPr="00F0397A">
        <w:rPr>
          <w:b/>
          <w:bCs/>
          <w:color w:val="EE0000"/>
          <w:sz w:val="32"/>
          <w:szCs w:val="32"/>
          <w:rtl/>
        </w:rPr>
        <w:t>والبيئة</w:t>
      </w:r>
      <w:r w:rsidRPr="00F0397A">
        <w:rPr>
          <w:b/>
          <w:bCs/>
          <w:color w:val="EE0000"/>
          <w:sz w:val="32"/>
          <w:szCs w:val="32"/>
        </w:rPr>
        <w:t xml:space="preserve"> (HSE Management System)</w:t>
      </w:r>
    </w:p>
    <w:p w14:paraId="4F596092" w14:textId="77777777" w:rsidR="00D02ACF" w:rsidRPr="00553D2D" w:rsidRDefault="00000000" w:rsidP="00D02ACF">
      <w:pPr>
        <w:jc w:val="right"/>
        <w:rPr>
          <w:color w:val="EE0000"/>
          <w:sz w:val="36"/>
          <w:szCs w:val="36"/>
          <w:lang w:bidi="ar-SY"/>
        </w:rPr>
      </w:pPr>
      <w:r>
        <w:rPr>
          <w:color w:val="EE0000"/>
          <w:sz w:val="32"/>
          <w:szCs w:val="32"/>
          <w:lang w:bidi="ar-SY"/>
        </w:rPr>
        <w:pict w14:anchorId="00E7EFBA">
          <v:rect id="_x0000_i1026" style="width:0;height:1.5pt" o:hralign="center" o:hrstd="t" o:hr="t" fillcolor="#a0a0a0" stroked="f"/>
        </w:pict>
      </w:r>
    </w:p>
    <w:p w14:paraId="32DA9D21" w14:textId="77777777" w:rsidR="00D02ACF" w:rsidRPr="00F0397A" w:rsidRDefault="00D02ACF" w:rsidP="00D02ACF">
      <w:pPr>
        <w:ind w:left="6030"/>
        <w:jc w:val="right"/>
        <w:rPr>
          <w:color w:val="EE0000"/>
          <w:sz w:val="28"/>
          <w:szCs w:val="28"/>
          <w:lang w:bidi="ar-SY"/>
        </w:rPr>
      </w:pPr>
      <w:r w:rsidRPr="00553D2D">
        <w:rPr>
          <w:b/>
          <w:bCs/>
          <w:color w:val="EE0000"/>
          <w:sz w:val="32"/>
          <w:szCs w:val="32"/>
          <w:rtl/>
        </w:rPr>
        <w:t xml:space="preserve">إدارة السلامة </w:t>
      </w:r>
      <w:r w:rsidRPr="00F0397A">
        <w:rPr>
          <w:b/>
          <w:bCs/>
          <w:color w:val="EE0000"/>
          <w:sz w:val="28"/>
          <w:szCs w:val="28"/>
          <w:rtl/>
        </w:rPr>
        <w:t>والبيئة</w:t>
      </w:r>
      <w:r w:rsidRPr="00F0397A">
        <w:rPr>
          <w:b/>
          <w:bCs/>
          <w:color w:val="EE0000"/>
          <w:sz w:val="28"/>
          <w:szCs w:val="28"/>
          <w:lang w:bidi="ar-SY"/>
        </w:rPr>
        <w:t xml:space="preserve"> (HSE):</w:t>
      </w:r>
    </w:p>
    <w:p w14:paraId="1B581CF8" w14:textId="77777777" w:rsidR="000D0E53" w:rsidRPr="00F0397A" w:rsidRDefault="00D02ACF" w:rsidP="000D0E53">
      <w:pPr>
        <w:ind w:left="630"/>
        <w:jc w:val="right"/>
        <w:rPr>
          <w:color w:val="156082" w:themeColor="accent1"/>
          <w:sz w:val="32"/>
          <w:szCs w:val="32"/>
          <w:lang w:bidi="ar-SY"/>
        </w:rPr>
      </w:pPr>
      <w:r w:rsidRPr="00F0397A">
        <w:rPr>
          <w:color w:val="156082" w:themeColor="accent1"/>
          <w:rtl/>
        </w:rPr>
        <w:t>ترتبط بالمدير العام مباشرة؛ لضمان سلطتها</w:t>
      </w:r>
      <w:r w:rsidR="000D0E53">
        <w:rPr>
          <w:rFonts w:hint="cs"/>
          <w:color w:val="156082" w:themeColor="accent1"/>
          <w:rtl/>
        </w:rPr>
        <w:t xml:space="preserve"> </w:t>
      </w:r>
      <w:r w:rsidR="000D0E53" w:rsidRPr="00F0397A">
        <w:rPr>
          <w:color w:val="156082" w:themeColor="accent1"/>
          <w:rtl/>
        </w:rPr>
        <w:t>المطلقة في إيقاف أي عمل ميداني لا يلتزم بمعايير الأمان لحماية الأرواح والمنشآت</w:t>
      </w:r>
    </w:p>
    <w:p w14:paraId="33D67014" w14:textId="426826C3" w:rsidR="00D02ACF" w:rsidRPr="00F0397A" w:rsidRDefault="00D02ACF" w:rsidP="00394939">
      <w:pPr>
        <w:jc w:val="right"/>
        <w:rPr>
          <w:b/>
          <w:bCs/>
          <w:color w:val="156082" w:themeColor="accent1"/>
          <w:sz w:val="22"/>
          <w:szCs w:val="22"/>
          <w:rtl/>
        </w:rPr>
      </w:pPr>
      <w:r w:rsidRPr="00F0397A">
        <w:rPr>
          <w:b/>
          <w:bCs/>
          <w:color w:val="156082" w:themeColor="accent1"/>
          <w:sz w:val="22"/>
          <w:szCs w:val="22"/>
          <w:rtl/>
        </w:rPr>
        <w:t xml:space="preserve">تلتزم الشركة بتطبيق أعلى معايير السلامة والبيئة لمنع الحوادث وحماية الأفراد والممتلكات أثناء عمليات الحفر واللحام، من خلال الالتزام بالاشتراطات </w:t>
      </w:r>
    </w:p>
    <w:p w14:paraId="50104AC4" w14:textId="77777777" w:rsidR="00E24D5E" w:rsidRPr="00813801" w:rsidRDefault="00E24D5E" w:rsidP="00581222">
      <w:pPr>
        <w:pStyle w:val="Heading1"/>
        <w:rPr>
          <w:sz w:val="36"/>
          <w:szCs w:val="36"/>
        </w:rPr>
      </w:pPr>
      <w:bookmarkStart w:id="0" w:name="_Toc242521176"/>
      <w:bookmarkStart w:id="1" w:name="hse-management-manual"/>
      <w:r w:rsidRPr="00813801">
        <w:rPr>
          <w:sz w:val="36"/>
          <w:szCs w:val="36"/>
        </w:rPr>
        <w:t>HSE MANAGEMENT MANUAL</w:t>
      </w:r>
      <w:bookmarkEnd w:id="0"/>
    </w:p>
    <w:p w14:paraId="1C111427" w14:textId="77777777" w:rsidR="00E24D5E" w:rsidRPr="00813801" w:rsidRDefault="00E24D5E" w:rsidP="00E24D5E">
      <w:pPr>
        <w:pStyle w:val="Heading2"/>
        <w:rPr>
          <w:sz w:val="28"/>
          <w:szCs w:val="28"/>
        </w:rPr>
      </w:pPr>
      <w:bookmarkStart w:id="2" w:name="_Toc242521177"/>
      <w:bookmarkStart w:id="3" w:name="health-safety-environment"/>
      <w:r w:rsidRPr="00813801">
        <w:rPr>
          <w:sz w:val="28"/>
          <w:szCs w:val="28"/>
        </w:rPr>
        <w:t>Health, Safety &amp; Environment</w:t>
      </w:r>
      <w:bookmarkEnd w:id="2"/>
    </w:p>
    <w:p w14:paraId="563ED291" w14:textId="77777777" w:rsidR="00E24D5E" w:rsidRPr="00553D2D" w:rsidRDefault="00000000" w:rsidP="00E24D5E">
      <w:r>
        <w:pict w14:anchorId="4BBF1E25">
          <v:rect id="_x0000_i1027" style="width:0;height:1.5pt" o:hralign="center" o:hrstd="t" o:hr="t"/>
        </w:pict>
      </w:r>
    </w:p>
    <w:p w14:paraId="4320D992" w14:textId="77777777" w:rsidR="00E24D5E" w:rsidRPr="00553D2D" w:rsidRDefault="00E24D5E" w:rsidP="00E24D5E">
      <w:pPr>
        <w:pStyle w:val="Heading3"/>
      </w:pPr>
      <w:bookmarkStart w:id="4" w:name="_Toc242521178"/>
      <w:bookmarkStart w:id="5" w:name="company"/>
      <w:r w:rsidRPr="00553D2D">
        <w:t>Company</w:t>
      </w:r>
      <w:bookmarkEnd w:id="4"/>
    </w:p>
    <w:p w14:paraId="5E478829" w14:textId="77777777" w:rsidR="00E24D5E" w:rsidRPr="00553D2D" w:rsidRDefault="00E24D5E" w:rsidP="00E24D5E">
      <w:pPr>
        <w:pStyle w:val="FirstParagraph"/>
      </w:pPr>
      <w:r w:rsidRPr="00553D2D">
        <w:rPr>
          <w:b/>
          <w:bCs/>
        </w:rPr>
        <w:t>Kamra for Energy &amp; Contracting L.L.C</w:t>
      </w:r>
    </w:p>
    <w:p w14:paraId="793F69BA" w14:textId="77777777" w:rsidR="00E24D5E" w:rsidRPr="00E1655B" w:rsidRDefault="00000000" w:rsidP="00E24D5E">
      <w:pPr>
        <w:rPr>
          <w:sz w:val="20"/>
          <w:szCs w:val="20"/>
        </w:rPr>
      </w:pPr>
      <w:r>
        <w:rPr>
          <w:sz w:val="20"/>
          <w:szCs w:val="20"/>
        </w:rPr>
        <w:pict w14:anchorId="7DF447E8">
          <v:rect id="_x0000_i1028" style="width:0;height:1.5pt" o:hralign="center" o:hrstd="t" o:hr="t"/>
        </w:pict>
      </w:r>
    </w:p>
    <w:p w14:paraId="10C806CD" w14:textId="77777777" w:rsidR="00E24D5E" w:rsidRPr="00E1655B" w:rsidRDefault="00E24D5E" w:rsidP="00E24D5E">
      <w:pPr>
        <w:pStyle w:val="Heading3"/>
        <w:rPr>
          <w:sz w:val="20"/>
          <w:szCs w:val="20"/>
        </w:rPr>
      </w:pPr>
      <w:bookmarkStart w:id="6" w:name="_Toc242521179"/>
      <w:bookmarkStart w:id="7" w:name="document-information"/>
      <w:bookmarkEnd w:id="5"/>
      <w:r w:rsidRPr="00E1655B">
        <w:rPr>
          <w:sz w:val="20"/>
          <w:szCs w:val="20"/>
        </w:rPr>
        <w:t>Document Information</w:t>
      </w:r>
      <w:bookmarkEnd w:id="6"/>
    </w:p>
    <w:p w14:paraId="64B98E42" w14:textId="77777777" w:rsidR="00E24D5E" w:rsidRPr="00E1655B" w:rsidRDefault="00E24D5E" w:rsidP="00E24D5E">
      <w:pPr>
        <w:pStyle w:val="FirstParagraph"/>
        <w:rPr>
          <w:sz w:val="18"/>
          <w:szCs w:val="18"/>
        </w:rPr>
      </w:pPr>
      <w:r w:rsidRPr="00E1655B">
        <w:rPr>
          <w:b/>
          <w:bCs/>
          <w:sz w:val="18"/>
          <w:szCs w:val="18"/>
        </w:rPr>
        <w:t>Document Title:</w:t>
      </w:r>
      <w:r w:rsidRPr="00E1655B">
        <w:rPr>
          <w:sz w:val="18"/>
          <w:szCs w:val="18"/>
        </w:rPr>
        <w:t xml:space="preserve"> HSE Management Manual</w:t>
      </w:r>
    </w:p>
    <w:p w14:paraId="3D936520" w14:textId="77777777" w:rsidR="00E24D5E" w:rsidRPr="00E1655B" w:rsidRDefault="00E24D5E" w:rsidP="00E24D5E">
      <w:pPr>
        <w:pStyle w:val="BodyText"/>
        <w:rPr>
          <w:sz w:val="18"/>
          <w:szCs w:val="18"/>
        </w:rPr>
      </w:pPr>
      <w:r w:rsidRPr="00E1655B">
        <w:rPr>
          <w:b/>
          <w:bCs/>
          <w:sz w:val="18"/>
          <w:szCs w:val="18"/>
        </w:rPr>
        <w:t>Document Number:</w:t>
      </w:r>
      <w:r w:rsidRPr="00E1655B">
        <w:rPr>
          <w:sz w:val="18"/>
          <w:szCs w:val="18"/>
        </w:rPr>
        <w:t xml:space="preserve"> KEC-HSE-001</w:t>
      </w:r>
    </w:p>
    <w:p w14:paraId="5A9B4CB9" w14:textId="77777777" w:rsidR="00E24D5E" w:rsidRPr="00E1655B" w:rsidRDefault="00E24D5E" w:rsidP="00E24D5E">
      <w:pPr>
        <w:pStyle w:val="BodyText"/>
        <w:rPr>
          <w:sz w:val="18"/>
          <w:szCs w:val="18"/>
        </w:rPr>
      </w:pPr>
      <w:r w:rsidRPr="00E1655B">
        <w:rPr>
          <w:b/>
          <w:bCs/>
          <w:sz w:val="18"/>
          <w:szCs w:val="18"/>
        </w:rPr>
        <w:t>Revision:</w:t>
      </w:r>
      <w:r w:rsidRPr="00E1655B">
        <w:rPr>
          <w:sz w:val="18"/>
          <w:szCs w:val="18"/>
        </w:rPr>
        <w:t xml:space="preserve"> Rev.00</w:t>
      </w:r>
    </w:p>
    <w:p w14:paraId="12DB35B8" w14:textId="77777777" w:rsidR="00E24D5E" w:rsidRPr="00E1655B" w:rsidRDefault="00E24D5E" w:rsidP="00E24D5E">
      <w:pPr>
        <w:pStyle w:val="BodyText"/>
        <w:rPr>
          <w:sz w:val="18"/>
          <w:szCs w:val="18"/>
        </w:rPr>
      </w:pPr>
      <w:r w:rsidRPr="00E1655B">
        <w:rPr>
          <w:b/>
          <w:bCs/>
          <w:sz w:val="18"/>
          <w:szCs w:val="18"/>
        </w:rPr>
        <w:t>Issue Date:</w:t>
      </w:r>
      <w:r w:rsidRPr="00E1655B">
        <w:rPr>
          <w:sz w:val="18"/>
          <w:szCs w:val="18"/>
        </w:rPr>
        <w:t xml:space="preserve"> __________</w:t>
      </w:r>
    </w:p>
    <w:p w14:paraId="7EA88585" w14:textId="77777777" w:rsidR="00E24D5E" w:rsidRPr="00E1655B" w:rsidRDefault="00E24D5E" w:rsidP="00E24D5E">
      <w:pPr>
        <w:pStyle w:val="BodyText"/>
        <w:rPr>
          <w:sz w:val="18"/>
          <w:szCs w:val="18"/>
        </w:rPr>
      </w:pPr>
      <w:r w:rsidRPr="00E1655B">
        <w:rPr>
          <w:b/>
          <w:bCs/>
          <w:sz w:val="18"/>
          <w:szCs w:val="18"/>
        </w:rPr>
        <w:t>Prepared By:</w:t>
      </w:r>
      <w:r w:rsidRPr="00E1655B">
        <w:rPr>
          <w:sz w:val="18"/>
          <w:szCs w:val="18"/>
        </w:rPr>
        <w:t xml:space="preserve"> HSE Department</w:t>
      </w:r>
    </w:p>
    <w:p w14:paraId="22172991" w14:textId="77777777" w:rsidR="00E24D5E" w:rsidRPr="00E1655B" w:rsidRDefault="00E24D5E" w:rsidP="00E24D5E">
      <w:pPr>
        <w:pStyle w:val="BodyText"/>
        <w:rPr>
          <w:sz w:val="18"/>
          <w:szCs w:val="18"/>
        </w:rPr>
      </w:pPr>
      <w:r w:rsidRPr="00E1655B">
        <w:rPr>
          <w:b/>
          <w:bCs/>
          <w:sz w:val="18"/>
          <w:szCs w:val="18"/>
        </w:rPr>
        <w:t>Reviewed By:</w:t>
      </w:r>
      <w:r w:rsidRPr="00E1655B">
        <w:rPr>
          <w:sz w:val="18"/>
          <w:szCs w:val="18"/>
        </w:rPr>
        <w:t xml:space="preserve"> Operations Manager</w:t>
      </w:r>
    </w:p>
    <w:p w14:paraId="6DA26907" w14:textId="77777777" w:rsidR="00E24D5E" w:rsidRPr="00E1655B" w:rsidRDefault="00E24D5E" w:rsidP="00E24D5E">
      <w:pPr>
        <w:pStyle w:val="BodyText"/>
        <w:rPr>
          <w:sz w:val="18"/>
          <w:szCs w:val="18"/>
        </w:rPr>
      </w:pPr>
      <w:r w:rsidRPr="00E1655B">
        <w:rPr>
          <w:b/>
          <w:bCs/>
          <w:sz w:val="18"/>
          <w:szCs w:val="18"/>
        </w:rPr>
        <w:t>Approved By:</w:t>
      </w:r>
      <w:r w:rsidRPr="00E1655B">
        <w:rPr>
          <w:sz w:val="18"/>
          <w:szCs w:val="18"/>
        </w:rPr>
        <w:t xml:space="preserve"> General Manager</w:t>
      </w:r>
    </w:p>
    <w:p w14:paraId="0AA42B15" w14:textId="77777777" w:rsidR="00E24D5E" w:rsidRPr="00553D2D" w:rsidRDefault="00000000" w:rsidP="00E24D5E">
      <w:r>
        <w:pict w14:anchorId="1F7780A6">
          <v:rect id="_x0000_i1029" style="width:0;height:1.5pt" o:hralign="center" o:hrstd="t" o:hr="t"/>
        </w:pict>
      </w:r>
    </w:p>
    <w:p w14:paraId="571569B8" w14:textId="77777777" w:rsidR="00E24D5E" w:rsidRPr="00553D2D" w:rsidRDefault="00E24D5E" w:rsidP="00E24D5E">
      <w:pPr>
        <w:pStyle w:val="Heading3"/>
      </w:pPr>
      <w:bookmarkStart w:id="8" w:name="_Toc242521180"/>
      <w:bookmarkStart w:id="9" w:name="statement"/>
      <w:bookmarkEnd w:id="7"/>
      <w:r w:rsidRPr="00553D2D">
        <w:t>Statement</w:t>
      </w:r>
      <w:bookmarkEnd w:id="8"/>
    </w:p>
    <w:p w14:paraId="6B858E4F" w14:textId="77777777" w:rsidR="00E24D5E" w:rsidRPr="00553D2D" w:rsidRDefault="00E24D5E" w:rsidP="00E24D5E">
      <w:pPr>
        <w:pStyle w:val="FirstParagraph"/>
      </w:pPr>
      <w:r w:rsidRPr="00553D2D">
        <w:t xml:space="preserve">This manual establishes the Health, Safety and Environment (HSE) Management System of </w:t>
      </w:r>
      <w:r w:rsidRPr="00553D2D">
        <w:rPr>
          <w:b/>
          <w:bCs/>
        </w:rPr>
        <w:t>Kamra for Energy &amp; Contracting L.L.C</w:t>
      </w:r>
      <w:r w:rsidRPr="00553D2D">
        <w:t xml:space="preserve"> and defines the policies, responsibilities, procedures, and minimum requirements necessary to protect employees, contractors, clients, the public, company assets, and the environment during all company operations.</w:t>
      </w:r>
    </w:p>
    <w:p w14:paraId="78BAC623" w14:textId="17F70930" w:rsidR="00E24D5E" w:rsidRPr="00553D2D" w:rsidRDefault="00000000" w:rsidP="008C199B">
      <w:r>
        <w:pict w14:anchorId="468F3366">
          <v:rect id="_x0000_i1030" style="width:0;height:1.5pt" o:hralign="center" o:hrstd="t" o:hr="t"/>
        </w:pict>
      </w:r>
      <w:bookmarkStart w:id="10" w:name="معلومات-الوثيقة"/>
      <w:bookmarkStart w:id="11" w:name="دليل-إدارة-الصحة-والسلامة-والبيئة"/>
      <w:bookmarkStart w:id="12" w:name="شركة-كمرة-للطاقة-والمقاولات-ذ.م.م"/>
      <w:bookmarkEnd w:id="1"/>
      <w:bookmarkEnd w:id="3"/>
      <w:bookmarkEnd w:id="9"/>
    </w:p>
    <w:p w14:paraId="3050322A" w14:textId="77777777" w:rsidR="00E24D5E" w:rsidRPr="00553D2D" w:rsidRDefault="00E24D5E" w:rsidP="000716B0">
      <w:pPr>
        <w:pStyle w:val="Heading3"/>
      </w:pPr>
      <w:bookmarkStart w:id="13" w:name="_Toc242521181"/>
      <w:bookmarkStart w:id="14" w:name="تصنيف-الوثيقة"/>
      <w:bookmarkEnd w:id="10"/>
      <w:r w:rsidRPr="00553D2D">
        <w:t>تصنيف الوثيقة</w:t>
      </w:r>
      <w:bookmarkEnd w:id="13"/>
    </w:p>
    <w:p w14:paraId="0FA13C11" w14:textId="77777777" w:rsidR="00E24D5E" w:rsidRPr="00553D2D" w:rsidRDefault="00E24D5E" w:rsidP="000716B0">
      <w:pPr>
        <w:pStyle w:val="FirstParagraph"/>
      </w:pPr>
      <w:r w:rsidRPr="00553D2D">
        <w:rPr>
          <w:b/>
          <w:bCs/>
        </w:rPr>
        <w:t>CONTROLLED DOCUMENT</w:t>
      </w:r>
    </w:p>
    <w:p w14:paraId="378A249A" w14:textId="77777777" w:rsidR="00E24D5E" w:rsidRPr="00553D2D" w:rsidRDefault="00E24D5E" w:rsidP="000716B0">
      <w:pPr>
        <w:pStyle w:val="BodyText"/>
        <w:rPr>
          <w:b/>
          <w:bCs/>
          <w:rtl/>
        </w:rPr>
      </w:pPr>
      <w:r w:rsidRPr="00553D2D">
        <w:rPr>
          <w:b/>
          <w:bCs/>
        </w:rPr>
        <w:lastRenderedPageBreak/>
        <w:t>CONFIDENTIAL</w:t>
      </w:r>
    </w:p>
    <w:p w14:paraId="4BE77CDB" w14:textId="799E6C74" w:rsidR="00281055" w:rsidRPr="00813801" w:rsidRDefault="00281055" w:rsidP="00581222">
      <w:pPr>
        <w:pStyle w:val="Heading1"/>
        <w:rPr>
          <w:sz w:val="28"/>
          <w:szCs w:val="28"/>
        </w:rPr>
      </w:pPr>
      <w:bookmarkStart w:id="15" w:name="_Toc242521182"/>
      <w:bookmarkStart w:id="16" w:name="document-control-revision-history"/>
      <w:r w:rsidRPr="00813801">
        <w:rPr>
          <w:sz w:val="28"/>
          <w:szCs w:val="28"/>
        </w:rPr>
        <w:t>2. Document Control &amp; Revision Histor</w:t>
      </w:r>
      <w:r w:rsidR="008C199B" w:rsidRPr="00813801">
        <w:rPr>
          <w:sz w:val="28"/>
          <w:szCs w:val="28"/>
        </w:rPr>
        <w:t>y</w:t>
      </w:r>
      <w:bookmarkEnd w:id="15"/>
    </w:p>
    <w:p w14:paraId="0AADB1EE" w14:textId="0EFBAD5E" w:rsidR="00281055" w:rsidRDefault="00281055" w:rsidP="00472A9B">
      <w:pPr>
        <w:rPr>
          <w:rFonts w:ascii="Arial" w:hAnsi="Arial"/>
        </w:rPr>
      </w:pPr>
      <w:bookmarkStart w:id="17" w:name="ضبط-الوثيقة-وسجل-المراجعات"/>
      <w:bookmarkEnd w:id="16"/>
      <w:r w:rsidRPr="00813801">
        <w:rPr>
          <w:rFonts w:ascii="Arial" w:hAnsi="Arial"/>
        </w:rPr>
        <w:t>ضبط</w:t>
      </w:r>
      <w:r w:rsidRPr="00813801">
        <w:t xml:space="preserve"> </w:t>
      </w:r>
      <w:r w:rsidRPr="00813801">
        <w:rPr>
          <w:rFonts w:ascii="Arial" w:hAnsi="Arial"/>
        </w:rPr>
        <w:t>الوثيقة</w:t>
      </w:r>
      <w:r w:rsidRPr="00813801">
        <w:t xml:space="preserve"> </w:t>
      </w:r>
      <w:r w:rsidRPr="00813801">
        <w:rPr>
          <w:rFonts w:ascii="Arial" w:hAnsi="Arial"/>
        </w:rPr>
        <w:t>وسجل</w:t>
      </w:r>
      <w:r w:rsidRPr="00813801">
        <w:t xml:space="preserve"> </w:t>
      </w:r>
      <w:r w:rsidRPr="00813801">
        <w:rPr>
          <w:rFonts w:ascii="Arial" w:hAnsi="Arial"/>
        </w:rPr>
        <w:t>المراجعات</w:t>
      </w:r>
    </w:p>
    <w:p w14:paraId="59A5A7F1" w14:textId="77777777" w:rsidR="00281055" w:rsidRPr="00C43972" w:rsidRDefault="00281055" w:rsidP="00581222">
      <w:pPr>
        <w:pStyle w:val="Heading1"/>
        <w:rPr>
          <w:sz w:val="32"/>
          <w:szCs w:val="32"/>
        </w:rPr>
      </w:pPr>
      <w:bookmarkStart w:id="18" w:name="_Toc242521183"/>
      <w:bookmarkEnd w:id="17"/>
      <w:r w:rsidRPr="00C43972">
        <w:rPr>
          <w:sz w:val="32"/>
          <w:szCs w:val="32"/>
        </w:rPr>
        <w:t>2.1 Document Information</w:t>
      </w:r>
      <w:bookmarkEnd w:id="18"/>
    </w:p>
    <w:p w14:paraId="4328A1CA" w14:textId="77777777" w:rsidR="00281055" w:rsidRPr="00553D2D" w:rsidRDefault="00281055" w:rsidP="00281055">
      <w:pPr>
        <w:pStyle w:val="Heading2"/>
      </w:pPr>
      <w:bookmarkStart w:id="19" w:name="_Toc242521184"/>
      <w:r w:rsidRPr="00553D2D">
        <w:t>معلومات الوثيقة</w:t>
      </w:r>
      <w:bookmarkEnd w:id="19"/>
    </w:p>
    <w:tbl>
      <w:tblPr>
        <w:tblStyle w:val="Table"/>
        <w:tblW w:w="0" w:type="auto"/>
        <w:tblLook w:val="0020" w:firstRow="1" w:lastRow="0" w:firstColumn="0" w:lastColumn="0" w:noHBand="0" w:noVBand="0"/>
      </w:tblPr>
      <w:tblGrid>
        <w:gridCol w:w="2213"/>
        <w:gridCol w:w="3876"/>
      </w:tblGrid>
      <w:tr w:rsidR="00281055" w:rsidRPr="00553D2D" w14:paraId="52E005EE" w14:textId="77777777" w:rsidTr="001C5671">
        <w:trPr>
          <w:cnfStyle w:val="100000000000" w:firstRow="1" w:lastRow="0" w:firstColumn="0" w:lastColumn="0" w:oddVBand="0" w:evenVBand="0" w:oddHBand="0" w:evenHBand="0" w:firstRowFirstColumn="0" w:firstRowLastColumn="0" w:lastRowFirstColumn="0" w:lastRowLastColumn="0"/>
          <w:tblHeader/>
        </w:trPr>
        <w:tc>
          <w:tcPr>
            <w:tcW w:w="0" w:type="auto"/>
          </w:tcPr>
          <w:p w14:paraId="08D3A90A" w14:textId="77777777" w:rsidR="00281055" w:rsidRPr="00553D2D" w:rsidRDefault="00281055" w:rsidP="001C5671">
            <w:pPr>
              <w:pStyle w:val="Compact"/>
            </w:pPr>
            <w:r w:rsidRPr="00553D2D">
              <w:t>Item</w:t>
            </w:r>
          </w:p>
        </w:tc>
        <w:tc>
          <w:tcPr>
            <w:tcW w:w="0" w:type="auto"/>
          </w:tcPr>
          <w:p w14:paraId="3B089244" w14:textId="77777777" w:rsidR="00281055" w:rsidRPr="00553D2D" w:rsidRDefault="00281055" w:rsidP="001C5671">
            <w:pPr>
              <w:pStyle w:val="Compact"/>
            </w:pPr>
            <w:r w:rsidRPr="00553D2D">
              <w:t>Details</w:t>
            </w:r>
          </w:p>
        </w:tc>
      </w:tr>
      <w:tr w:rsidR="00281055" w:rsidRPr="00553D2D" w14:paraId="740A22EC" w14:textId="77777777" w:rsidTr="001C5671">
        <w:tc>
          <w:tcPr>
            <w:tcW w:w="0" w:type="auto"/>
          </w:tcPr>
          <w:p w14:paraId="77506362" w14:textId="77777777" w:rsidR="00281055" w:rsidRPr="00553D2D" w:rsidRDefault="00281055" w:rsidP="001C5671">
            <w:pPr>
              <w:pStyle w:val="Compact"/>
            </w:pPr>
            <w:r w:rsidRPr="00553D2D">
              <w:t>Document Title</w:t>
            </w:r>
          </w:p>
        </w:tc>
        <w:tc>
          <w:tcPr>
            <w:tcW w:w="0" w:type="auto"/>
          </w:tcPr>
          <w:p w14:paraId="6201A454" w14:textId="77777777" w:rsidR="00281055" w:rsidRPr="00553D2D" w:rsidRDefault="00281055" w:rsidP="001C5671">
            <w:pPr>
              <w:pStyle w:val="Compact"/>
            </w:pPr>
            <w:r w:rsidRPr="00553D2D">
              <w:t>HSE Management Manual</w:t>
            </w:r>
          </w:p>
        </w:tc>
      </w:tr>
      <w:tr w:rsidR="00281055" w:rsidRPr="00553D2D" w14:paraId="0A6CFBDA" w14:textId="77777777" w:rsidTr="001C5671">
        <w:tc>
          <w:tcPr>
            <w:tcW w:w="0" w:type="auto"/>
          </w:tcPr>
          <w:p w14:paraId="43EAB3F7" w14:textId="77777777" w:rsidR="00281055" w:rsidRPr="00553D2D" w:rsidRDefault="00281055" w:rsidP="001C5671">
            <w:pPr>
              <w:pStyle w:val="Compact"/>
            </w:pPr>
            <w:r w:rsidRPr="00553D2D">
              <w:t>Document Number</w:t>
            </w:r>
          </w:p>
        </w:tc>
        <w:tc>
          <w:tcPr>
            <w:tcW w:w="0" w:type="auto"/>
          </w:tcPr>
          <w:p w14:paraId="1E06EADE" w14:textId="77777777" w:rsidR="00281055" w:rsidRPr="00553D2D" w:rsidRDefault="00281055" w:rsidP="001C5671">
            <w:pPr>
              <w:pStyle w:val="Compact"/>
            </w:pPr>
            <w:r w:rsidRPr="00553D2D">
              <w:t>KEC-HSE-001</w:t>
            </w:r>
          </w:p>
        </w:tc>
      </w:tr>
      <w:tr w:rsidR="00281055" w:rsidRPr="00553D2D" w14:paraId="21F252E4" w14:textId="77777777" w:rsidTr="001C5671">
        <w:tc>
          <w:tcPr>
            <w:tcW w:w="0" w:type="auto"/>
          </w:tcPr>
          <w:p w14:paraId="12068C53" w14:textId="77777777" w:rsidR="00281055" w:rsidRPr="00553D2D" w:rsidRDefault="00281055" w:rsidP="001C5671">
            <w:pPr>
              <w:pStyle w:val="Compact"/>
            </w:pPr>
            <w:r w:rsidRPr="00553D2D">
              <w:t>Department</w:t>
            </w:r>
          </w:p>
        </w:tc>
        <w:tc>
          <w:tcPr>
            <w:tcW w:w="0" w:type="auto"/>
          </w:tcPr>
          <w:p w14:paraId="2042137D" w14:textId="77777777" w:rsidR="00281055" w:rsidRPr="00553D2D" w:rsidRDefault="00281055" w:rsidP="001C5671">
            <w:pPr>
              <w:pStyle w:val="Compact"/>
            </w:pPr>
            <w:r w:rsidRPr="00553D2D">
              <w:t>Health, Safety &amp; Environment (HSE)</w:t>
            </w:r>
          </w:p>
        </w:tc>
      </w:tr>
      <w:tr w:rsidR="00281055" w:rsidRPr="00553D2D" w14:paraId="3D2EB8EC" w14:textId="77777777" w:rsidTr="001C5671">
        <w:tc>
          <w:tcPr>
            <w:tcW w:w="0" w:type="auto"/>
          </w:tcPr>
          <w:p w14:paraId="6862BC4F" w14:textId="77777777" w:rsidR="00281055" w:rsidRPr="00553D2D" w:rsidRDefault="00281055" w:rsidP="001C5671">
            <w:pPr>
              <w:pStyle w:val="Compact"/>
            </w:pPr>
            <w:r w:rsidRPr="00553D2D">
              <w:t>Revision</w:t>
            </w:r>
          </w:p>
        </w:tc>
        <w:tc>
          <w:tcPr>
            <w:tcW w:w="0" w:type="auto"/>
          </w:tcPr>
          <w:p w14:paraId="2EDF077B" w14:textId="77777777" w:rsidR="00281055" w:rsidRPr="00553D2D" w:rsidRDefault="00281055" w:rsidP="001C5671">
            <w:pPr>
              <w:pStyle w:val="Compact"/>
            </w:pPr>
            <w:r w:rsidRPr="00553D2D">
              <w:t>Rev.00</w:t>
            </w:r>
          </w:p>
        </w:tc>
      </w:tr>
      <w:tr w:rsidR="00281055" w:rsidRPr="00553D2D" w14:paraId="29F6D53D" w14:textId="77777777" w:rsidTr="001C5671">
        <w:tc>
          <w:tcPr>
            <w:tcW w:w="0" w:type="auto"/>
          </w:tcPr>
          <w:p w14:paraId="44791B43" w14:textId="77777777" w:rsidR="00281055" w:rsidRPr="00553D2D" w:rsidRDefault="00281055" w:rsidP="001C5671">
            <w:pPr>
              <w:pStyle w:val="Compact"/>
            </w:pPr>
            <w:r w:rsidRPr="00553D2D">
              <w:t>Issue Date</w:t>
            </w:r>
          </w:p>
        </w:tc>
        <w:tc>
          <w:tcPr>
            <w:tcW w:w="0" w:type="auto"/>
          </w:tcPr>
          <w:p w14:paraId="7517B7E5" w14:textId="77777777" w:rsidR="00281055" w:rsidRPr="00553D2D" w:rsidRDefault="00281055" w:rsidP="001C5671">
            <w:pPr>
              <w:pStyle w:val="Compact"/>
            </w:pPr>
            <w:r w:rsidRPr="00553D2D">
              <w:t>__________</w:t>
            </w:r>
          </w:p>
        </w:tc>
      </w:tr>
      <w:tr w:rsidR="00281055" w:rsidRPr="00553D2D" w14:paraId="1E608364" w14:textId="77777777" w:rsidTr="001C5671">
        <w:tc>
          <w:tcPr>
            <w:tcW w:w="0" w:type="auto"/>
          </w:tcPr>
          <w:p w14:paraId="7D5F412D" w14:textId="77777777" w:rsidR="00281055" w:rsidRPr="00553D2D" w:rsidRDefault="00281055" w:rsidP="001C5671">
            <w:pPr>
              <w:pStyle w:val="Compact"/>
            </w:pPr>
            <w:r w:rsidRPr="00553D2D">
              <w:t>Review Date</w:t>
            </w:r>
          </w:p>
        </w:tc>
        <w:tc>
          <w:tcPr>
            <w:tcW w:w="0" w:type="auto"/>
          </w:tcPr>
          <w:p w14:paraId="4A544825" w14:textId="77777777" w:rsidR="00281055" w:rsidRPr="00553D2D" w:rsidRDefault="00281055" w:rsidP="001C5671">
            <w:pPr>
              <w:pStyle w:val="Compact"/>
            </w:pPr>
            <w:r w:rsidRPr="00553D2D">
              <w:t>__________</w:t>
            </w:r>
          </w:p>
        </w:tc>
      </w:tr>
      <w:tr w:rsidR="00281055" w:rsidRPr="00553D2D" w14:paraId="7B6EE350" w14:textId="77777777" w:rsidTr="001C5671">
        <w:tc>
          <w:tcPr>
            <w:tcW w:w="0" w:type="auto"/>
          </w:tcPr>
          <w:p w14:paraId="779D65E5" w14:textId="77777777" w:rsidR="00281055" w:rsidRPr="00553D2D" w:rsidRDefault="00281055" w:rsidP="001C5671">
            <w:pPr>
              <w:pStyle w:val="Compact"/>
            </w:pPr>
            <w:r w:rsidRPr="00553D2D">
              <w:t>Document Status</w:t>
            </w:r>
          </w:p>
        </w:tc>
        <w:tc>
          <w:tcPr>
            <w:tcW w:w="0" w:type="auto"/>
          </w:tcPr>
          <w:p w14:paraId="6C5B08D6" w14:textId="77777777" w:rsidR="00281055" w:rsidRPr="00553D2D" w:rsidRDefault="00281055" w:rsidP="001C5671">
            <w:pPr>
              <w:pStyle w:val="Compact"/>
            </w:pPr>
            <w:r w:rsidRPr="00553D2D">
              <w:t>Approved</w:t>
            </w:r>
          </w:p>
        </w:tc>
      </w:tr>
      <w:tr w:rsidR="00281055" w:rsidRPr="00553D2D" w14:paraId="5755D9DA" w14:textId="77777777" w:rsidTr="001C5671">
        <w:tc>
          <w:tcPr>
            <w:tcW w:w="0" w:type="auto"/>
          </w:tcPr>
          <w:p w14:paraId="681371B7" w14:textId="77777777" w:rsidR="00281055" w:rsidRPr="00553D2D" w:rsidRDefault="00281055" w:rsidP="001C5671">
            <w:pPr>
              <w:pStyle w:val="Compact"/>
            </w:pPr>
            <w:r w:rsidRPr="00553D2D">
              <w:t>Classification</w:t>
            </w:r>
          </w:p>
        </w:tc>
        <w:tc>
          <w:tcPr>
            <w:tcW w:w="0" w:type="auto"/>
          </w:tcPr>
          <w:p w14:paraId="4CFE6AD9" w14:textId="77777777" w:rsidR="00281055" w:rsidRPr="00553D2D" w:rsidRDefault="00281055" w:rsidP="001C5671">
            <w:pPr>
              <w:pStyle w:val="Compact"/>
            </w:pPr>
            <w:r w:rsidRPr="00553D2D">
              <w:t>Controlled Document</w:t>
            </w:r>
          </w:p>
        </w:tc>
      </w:tr>
    </w:tbl>
    <w:p w14:paraId="139363EE" w14:textId="77777777" w:rsidR="00281055" w:rsidRPr="00553D2D" w:rsidRDefault="00000000" w:rsidP="00281055">
      <w:r>
        <w:pict w14:anchorId="0410CC38">
          <v:rect id="_x0000_i1031" style="width:0;height:1.5pt" o:hralign="center" o:hrstd="t" o:hr="t"/>
        </w:pict>
      </w:r>
    </w:p>
    <w:p w14:paraId="186D4BE0" w14:textId="77777777" w:rsidR="00281055" w:rsidRPr="00813801" w:rsidRDefault="00281055" w:rsidP="00581222">
      <w:pPr>
        <w:pStyle w:val="Heading1"/>
        <w15:collapsed/>
        <w:rPr>
          <w:sz w:val="32"/>
          <w:szCs w:val="32"/>
        </w:rPr>
      </w:pPr>
      <w:bookmarkStart w:id="20" w:name="_Toc242521185"/>
      <w:bookmarkStart w:id="21" w:name="revision-history"/>
      <w:r w:rsidRPr="00813801">
        <w:rPr>
          <w:sz w:val="32"/>
          <w:szCs w:val="32"/>
        </w:rPr>
        <w:t>2.2 Revision History</w:t>
      </w:r>
      <w:bookmarkEnd w:id="20"/>
    </w:p>
    <w:p w14:paraId="34047C82" w14:textId="77777777" w:rsidR="00281055" w:rsidRPr="00813801" w:rsidRDefault="00281055" w:rsidP="00281055">
      <w:pPr>
        <w:pStyle w:val="Heading2"/>
        <w:rPr>
          <w:sz w:val="24"/>
          <w:szCs w:val="24"/>
        </w:rPr>
      </w:pPr>
      <w:bookmarkStart w:id="22" w:name="_Toc242521186"/>
      <w:bookmarkStart w:id="23" w:name="سجل-المراجعات"/>
      <w:r w:rsidRPr="00813801">
        <w:rPr>
          <w:sz w:val="24"/>
          <w:szCs w:val="24"/>
        </w:rPr>
        <w:t>سجل المراجعات</w:t>
      </w:r>
      <w:bookmarkEnd w:id="22"/>
    </w:p>
    <w:tbl>
      <w:tblPr>
        <w:tblStyle w:val="Table"/>
        <w:tblW w:w="5000" w:type="pct"/>
        <w:tblLayout w:type="fixed"/>
        <w:tblLook w:val="0020" w:firstRow="1" w:lastRow="0" w:firstColumn="0" w:lastColumn="0" w:noHBand="0" w:noVBand="0"/>
      </w:tblPr>
      <w:tblGrid>
        <w:gridCol w:w="1662"/>
        <w:gridCol w:w="997"/>
        <w:gridCol w:w="3821"/>
        <w:gridCol w:w="2160"/>
        <w:gridCol w:w="2160"/>
      </w:tblGrid>
      <w:tr w:rsidR="00281055" w:rsidRPr="00553D2D" w14:paraId="6242642E" w14:textId="77777777" w:rsidTr="001C5671">
        <w:trPr>
          <w:cnfStyle w:val="100000000000" w:firstRow="1" w:lastRow="0" w:firstColumn="0" w:lastColumn="0" w:oddVBand="0" w:evenVBand="0" w:oddHBand="0" w:evenHBand="0" w:firstRowFirstColumn="0" w:firstRowLastColumn="0" w:lastRowFirstColumn="0" w:lastRowLastColumn="0"/>
          <w:tblHeader/>
        </w:trPr>
        <w:tc>
          <w:tcPr>
            <w:tcW w:w="1218" w:type="dxa"/>
          </w:tcPr>
          <w:p w14:paraId="2B29608B" w14:textId="77777777" w:rsidR="00281055" w:rsidRPr="00553D2D" w:rsidRDefault="00281055" w:rsidP="001C5671">
            <w:pPr>
              <w:pStyle w:val="Compact"/>
            </w:pPr>
            <w:r w:rsidRPr="00553D2D">
              <w:t>Revision</w:t>
            </w:r>
          </w:p>
        </w:tc>
        <w:tc>
          <w:tcPr>
            <w:tcW w:w="731" w:type="dxa"/>
          </w:tcPr>
          <w:p w14:paraId="6D697BC0" w14:textId="77777777" w:rsidR="00281055" w:rsidRPr="00553D2D" w:rsidRDefault="00281055" w:rsidP="001C5671">
            <w:pPr>
              <w:pStyle w:val="Compact"/>
            </w:pPr>
            <w:r w:rsidRPr="00553D2D">
              <w:t>Date</w:t>
            </w:r>
          </w:p>
        </w:tc>
        <w:tc>
          <w:tcPr>
            <w:tcW w:w="2802" w:type="dxa"/>
          </w:tcPr>
          <w:p w14:paraId="02BD6AFE" w14:textId="77777777" w:rsidR="00281055" w:rsidRPr="00553D2D" w:rsidRDefault="00281055" w:rsidP="001C5671">
            <w:pPr>
              <w:pStyle w:val="Compact"/>
            </w:pPr>
            <w:r w:rsidRPr="00553D2D">
              <w:t>Description of Change</w:t>
            </w:r>
          </w:p>
        </w:tc>
        <w:tc>
          <w:tcPr>
            <w:tcW w:w="1584" w:type="dxa"/>
          </w:tcPr>
          <w:p w14:paraId="37BE37AA" w14:textId="77777777" w:rsidR="00281055" w:rsidRPr="00553D2D" w:rsidRDefault="00281055" w:rsidP="001C5671">
            <w:pPr>
              <w:pStyle w:val="Compact"/>
            </w:pPr>
            <w:r w:rsidRPr="00553D2D">
              <w:t>Prepared By</w:t>
            </w:r>
          </w:p>
        </w:tc>
        <w:tc>
          <w:tcPr>
            <w:tcW w:w="1584" w:type="dxa"/>
          </w:tcPr>
          <w:p w14:paraId="176A40BE" w14:textId="77777777" w:rsidR="00281055" w:rsidRPr="00553D2D" w:rsidRDefault="00281055" w:rsidP="001C5671">
            <w:pPr>
              <w:pStyle w:val="Compact"/>
            </w:pPr>
            <w:r w:rsidRPr="00553D2D">
              <w:t>Approved By</w:t>
            </w:r>
          </w:p>
        </w:tc>
      </w:tr>
      <w:tr w:rsidR="00281055" w:rsidRPr="00553D2D" w14:paraId="3CF84F9B" w14:textId="77777777" w:rsidTr="001C5671">
        <w:tc>
          <w:tcPr>
            <w:tcW w:w="1218" w:type="dxa"/>
          </w:tcPr>
          <w:p w14:paraId="280A2A87" w14:textId="77777777" w:rsidR="00281055" w:rsidRPr="00553D2D" w:rsidRDefault="00281055" w:rsidP="001C5671">
            <w:pPr>
              <w:pStyle w:val="Compact"/>
            </w:pPr>
            <w:r w:rsidRPr="00553D2D">
              <w:t>Rev.00</w:t>
            </w:r>
          </w:p>
        </w:tc>
        <w:tc>
          <w:tcPr>
            <w:tcW w:w="731" w:type="dxa"/>
          </w:tcPr>
          <w:p w14:paraId="290E5383" w14:textId="77777777" w:rsidR="00281055" w:rsidRPr="00553D2D" w:rsidRDefault="00281055" w:rsidP="001C5671">
            <w:pPr>
              <w:pStyle w:val="Compact"/>
            </w:pPr>
            <w:r w:rsidRPr="00553D2D">
              <w:t>__________</w:t>
            </w:r>
          </w:p>
        </w:tc>
        <w:tc>
          <w:tcPr>
            <w:tcW w:w="2802" w:type="dxa"/>
          </w:tcPr>
          <w:p w14:paraId="25A69398" w14:textId="77777777" w:rsidR="00281055" w:rsidRPr="00553D2D" w:rsidRDefault="00281055" w:rsidP="001C5671">
            <w:pPr>
              <w:pStyle w:val="Compact"/>
            </w:pPr>
            <w:r w:rsidRPr="00553D2D">
              <w:t>Initial Issue</w:t>
            </w:r>
          </w:p>
        </w:tc>
        <w:tc>
          <w:tcPr>
            <w:tcW w:w="1584" w:type="dxa"/>
          </w:tcPr>
          <w:p w14:paraId="0279013E" w14:textId="77777777" w:rsidR="00281055" w:rsidRPr="00553D2D" w:rsidRDefault="00281055" w:rsidP="001C5671">
            <w:pPr>
              <w:pStyle w:val="Compact"/>
            </w:pPr>
            <w:r w:rsidRPr="00553D2D">
              <w:t>HSE Department</w:t>
            </w:r>
          </w:p>
        </w:tc>
        <w:tc>
          <w:tcPr>
            <w:tcW w:w="1584" w:type="dxa"/>
          </w:tcPr>
          <w:p w14:paraId="773164E3" w14:textId="77777777" w:rsidR="00281055" w:rsidRPr="00553D2D" w:rsidRDefault="00281055" w:rsidP="001C5671">
            <w:pPr>
              <w:pStyle w:val="Compact"/>
            </w:pPr>
            <w:r w:rsidRPr="00553D2D">
              <w:t>General Manager</w:t>
            </w:r>
          </w:p>
        </w:tc>
      </w:tr>
      <w:tr w:rsidR="00281055" w:rsidRPr="00553D2D" w14:paraId="1975B755" w14:textId="77777777" w:rsidTr="001C5671">
        <w:tc>
          <w:tcPr>
            <w:tcW w:w="1218" w:type="dxa"/>
          </w:tcPr>
          <w:p w14:paraId="1D12B086" w14:textId="77777777" w:rsidR="00281055" w:rsidRPr="00553D2D" w:rsidRDefault="00281055" w:rsidP="001C5671">
            <w:pPr>
              <w:pStyle w:val="Compact"/>
            </w:pPr>
            <w:r w:rsidRPr="00553D2D">
              <w:t>Rev.01</w:t>
            </w:r>
          </w:p>
        </w:tc>
        <w:tc>
          <w:tcPr>
            <w:tcW w:w="731" w:type="dxa"/>
          </w:tcPr>
          <w:p w14:paraId="710AB588" w14:textId="77777777" w:rsidR="00281055" w:rsidRPr="00553D2D" w:rsidRDefault="00281055" w:rsidP="001C5671">
            <w:pPr>
              <w:pStyle w:val="Compact"/>
            </w:pPr>
          </w:p>
        </w:tc>
        <w:tc>
          <w:tcPr>
            <w:tcW w:w="2802" w:type="dxa"/>
          </w:tcPr>
          <w:p w14:paraId="42E30CBB" w14:textId="77777777" w:rsidR="00281055" w:rsidRPr="00553D2D" w:rsidRDefault="00281055" w:rsidP="001C5671">
            <w:pPr>
              <w:pStyle w:val="Compact"/>
            </w:pPr>
          </w:p>
        </w:tc>
        <w:tc>
          <w:tcPr>
            <w:tcW w:w="1584" w:type="dxa"/>
          </w:tcPr>
          <w:p w14:paraId="1B6C322F" w14:textId="77777777" w:rsidR="00281055" w:rsidRPr="00553D2D" w:rsidRDefault="00281055" w:rsidP="001C5671">
            <w:pPr>
              <w:pStyle w:val="Compact"/>
            </w:pPr>
          </w:p>
        </w:tc>
        <w:tc>
          <w:tcPr>
            <w:tcW w:w="1584" w:type="dxa"/>
          </w:tcPr>
          <w:p w14:paraId="20CDFD28" w14:textId="77777777" w:rsidR="00281055" w:rsidRPr="00553D2D" w:rsidRDefault="00281055" w:rsidP="001C5671">
            <w:pPr>
              <w:pStyle w:val="Compact"/>
            </w:pPr>
          </w:p>
        </w:tc>
      </w:tr>
      <w:tr w:rsidR="00281055" w:rsidRPr="00553D2D" w14:paraId="12F165B3" w14:textId="77777777" w:rsidTr="001C5671">
        <w:tc>
          <w:tcPr>
            <w:tcW w:w="1218" w:type="dxa"/>
          </w:tcPr>
          <w:p w14:paraId="5406FC83" w14:textId="77777777" w:rsidR="00281055" w:rsidRPr="00553D2D" w:rsidRDefault="00281055" w:rsidP="001C5671">
            <w:pPr>
              <w:pStyle w:val="Compact"/>
            </w:pPr>
            <w:r w:rsidRPr="00553D2D">
              <w:t>Rev.02</w:t>
            </w:r>
          </w:p>
        </w:tc>
        <w:tc>
          <w:tcPr>
            <w:tcW w:w="731" w:type="dxa"/>
          </w:tcPr>
          <w:p w14:paraId="2B12161E" w14:textId="77777777" w:rsidR="00281055" w:rsidRPr="00553D2D" w:rsidRDefault="00281055" w:rsidP="001C5671">
            <w:pPr>
              <w:pStyle w:val="Compact"/>
            </w:pPr>
          </w:p>
        </w:tc>
        <w:tc>
          <w:tcPr>
            <w:tcW w:w="2802" w:type="dxa"/>
          </w:tcPr>
          <w:p w14:paraId="6FE73F48" w14:textId="77777777" w:rsidR="00281055" w:rsidRPr="00553D2D" w:rsidRDefault="00281055" w:rsidP="001C5671">
            <w:pPr>
              <w:pStyle w:val="Compact"/>
            </w:pPr>
          </w:p>
        </w:tc>
        <w:tc>
          <w:tcPr>
            <w:tcW w:w="1584" w:type="dxa"/>
          </w:tcPr>
          <w:p w14:paraId="1573AAD0" w14:textId="77777777" w:rsidR="00281055" w:rsidRPr="00553D2D" w:rsidRDefault="00281055" w:rsidP="001C5671">
            <w:pPr>
              <w:pStyle w:val="Compact"/>
            </w:pPr>
          </w:p>
        </w:tc>
        <w:tc>
          <w:tcPr>
            <w:tcW w:w="1584" w:type="dxa"/>
          </w:tcPr>
          <w:p w14:paraId="116CB892" w14:textId="77777777" w:rsidR="00281055" w:rsidRPr="00553D2D" w:rsidRDefault="00281055" w:rsidP="001C5671">
            <w:pPr>
              <w:pStyle w:val="Compact"/>
            </w:pPr>
          </w:p>
        </w:tc>
      </w:tr>
      <w:tr w:rsidR="00281055" w:rsidRPr="00553D2D" w14:paraId="7DC59314" w14:textId="77777777" w:rsidTr="001C5671">
        <w:tc>
          <w:tcPr>
            <w:tcW w:w="1218" w:type="dxa"/>
          </w:tcPr>
          <w:p w14:paraId="51D74165" w14:textId="77777777" w:rsidR="00281055" w:rsidRPr="00553D2D" w:rsidRDefault="00281055" w:rsidP="001C5671">
            <w:pPr>
              <w:pStyle w:val="Compact"/>
            </w:pPr>
            <w:r w:rsidRPr="00553D2D">
              <w:t>Rev.03</w:t>
            </w:r>
          </w:p>
        </w:tc>
        <w:tc>
          <w:tcPr>
            <w:tcW w:w="731" w:type="dxa"/>
          </w:tcPr>
          <w:p w14:paraId="49F49077" w14:textId="77777777" w:rsidR="00281055" w:rsidRPr="00553D2D" w:rsidRDefault="00281055" w:rsidP="001C5671">
            <w:pPr>
              <w:pStyle w:val="Compact"/>
            </w:pPr>
          </w:p>
        </w:tc>
        <w:tc>
          <w:tcPr>
            <w:tcW w:w="2802" w:type="dxa"/>
          </w:tcPr>
          <w:p w14:paraId="4656F7BA" w14:textId="77777777" w:rsidR="00281055" w:rsidRPr="00553D2D" w:rsidRDefault="00281055" w:rsidP="001C5671">
            <w:pPr>
              <w:pStyle w:val="Compact"/>
            </w:pPr>
          </w:p>
        </w:tc>
        <w:tc>
          <w:tcPr>
            <w:tcW w:w="1584" w:type="dxa"/>
          </w:tcPr>
          <w:p w14:paraId="116A73E3" w14:textId="77777777" w:rsidR="00281055" w:rsidRPr="00553D2D" w:rsidRDefault="00281055" w:rsidP="001C5671">
            <w:pPr>
              <w:pStyle w:val="Compact"/>
            </w:pPr>
          </w:p>
        </w:tc>
        <w:tc>
          <w:tcPr>
            <w:tcW w:w="1584" w:type="dxa"/>
          </w:tcPr>
          <w:p w14:paraId="3BEC92B9" w14:textId="77777777" w:rsidR="00281055" w:rsidRPr="00553D2D" w:rsidRDefault="00281055" w:rsidP="001C5671">
            <w:pPr>
              <w:pStyle w:val="Compact"/>
            </w:pPr>
          </w:p>
        </w:tc>
      </w:tr>
    </w:tbl>
    <w:p w14:paraId="1FA8583C" w14:textId="77777777" w:rsidR="00281055" w:rsidRPr="00553D2D" w:rsidRDefault="00000000" w:rsidP="00281055">
      <w:r>
        <w:pict w14:anchorId="1377376B">
          <v:rect id="_x0000_i1032" style="width:0;height:1.5pt" o:hralign="center" o:hrstd="t" o:hr="t"/>
        </w:pict>
      </w:r>
    </w:p>
    <w:p w14:paraId="184DB3EA" w14:textId="77777777" w:rsidR="00281055" w:rsidRPr="00813801" w:rsidRDefault="00281055" w:rsidP="00581222">
      <w:pPr>
        <w:pStyle w:val="Heading1"/>
        <w:rPr>
          <w:sz w:val="32"/>
          <w:szCs w:val="32"/>
        </w:rPr>
      </w:pPr>
      <w:bookmarkStart w:id="24" w:name="_Toc242521187"/>
      <w:bookmarkStart w:id="25" w:name="document-distribution"/>
      <w:bookmarkEnd w:id="21"/>
      <w:bookmarkEnd w:id="23"/>
      <w:r w:rsidRPr="00813801">
        <w:rPr>
          <w:sz w:val="32"/>
          <w:szCs w:val="32"/>
        </w:rPr>
        <w:t>2.3 Document Distribution</w:t>
      </w:r>
      <w:bookmarkEnd w:id="24"/>
    </w:p>
    <w:p w14:paraId="77FBE1BC" w14:textId="77777777" w:rsidR="00281055" w:rsidRPr="00813801" w:rsidRDefault="00281055" w:rsidP="00281055">
      <w:pPr>
        <w:pStyle w:val="Heading2"/>
        <w:rPr>
          <w:sz w:val="24"/>
          <w:szCs w:val="24"/>
        </w:rPr>
      </w:pPr>
      <w:bookmarkStart w:id="26" w:name="_Toc242521188"/>
      <w:bookmarkStart w:id="27" w:name="توزيع-الوثيقة"/>
      <w:r w:rsidRPr="00813801">
        <w:rPr>
          <w:sz w:val="24"/>
          <w:szCs w:val="24"/>
        </w:rPr>
        <w:t>توزيع الوثيقة</w:t>
      </w:r>
      <w:bookmarkEnd w:id="26"/>
    </w:p>
    <w:p w14:paraId="150FDF50" w14:textId="77777777" w:rsidR="00281055" w:rsidRPr="00553D2D" w:rsidRDefault="00281055" w:rsidP="00281055">
      <w:pPr>
        <w:pStyle w:val="FirstParagraph"/>
      </w:pPr>
      <w:r w:rsidRPr="00553D2D">
        <w:t xml:space="preserve">This HSE Management Manual shall be distributed as a </w:t>
      </w:r>
      <w:r w:rsidRPr="00553D2D">
        <w:rPr>
          <w:b/>
          <w:bCs/>
        </w:rPr>
        <w:t>Controlled Document</w:t>
      </w:r>
      <w:r w:rsidRPr="00553D2D">
        <w:t xml:space="preserve"> to the following personnel:</w:t>
      </w:r>
    </w:p>
    <w:tbl>
      <w:tblPr>
        <w:tblStyle w:val="Table"/>
        <w:tblW w:w="0" w:type="auto"/>
        <w:tblLook w:val="0020" w:firstRow="1" w:lastRow="0" w:firstColumn="0" w:lastColumn="0" w:noHBand="0" w:noVBand="0"/>
      </w:tblPr>
      <w:tblGrid>
        <w:gridCol w:w="3693"/>
        <w:gridCol w:w="1914"/>
      </w:tblGrid>
      <w:tr w:rsidR="00281055" w:rsidRPr="00553D2D" w14:paraId="5024996A" w14:textId="77777777" w:rsidTr="001C5671">
        <w:trPr>
          <w:cnfStyle w:val="100000000000" w:firstRow="1" w:lastRow="0" w:firstColumn="0" w:lastColumn="0" w:oddVBand="0" w:evenVBand="0" w:oddHBand="0" w:evenHBand="0" w:firstRowFirstColumn="0" w:firstRowLastColumn="0" w:lastRowFirstColumn="0" w:lastRowLastColumn="0"/>
          <w:tblHeader/>
        </w:trPr>
        <w:tc>
          <w:tcPr>
            <w:tcW w:w="0" w:type="auto"/>
          </w:tcPr>
          <w:p w14:paraId="1CF6B6D6" w14:textId="77777777" w:rsidR="00281055" w:rsidRPr="00553D2D" w:rsidRDefault="00281055" w:rsidP="001C5671">
            <w:pPr>
              <w:pStyle w:val="Compact"/>
            </w:pPr>
            <w:r w:rsidRPr="00553D2D">
              <w:t>Department / Position</w:t>
            </w:r>
          </w:p>
        </w:tc>
        <w:tc>
          <w:tcPr>
            <w:tcW w:w="0" w:type="auto"/>
          </w:tcPr>
          <w:p w14:paraId="3FD1011D" w14:textId="77777777" w:rsidR="00281055" w:rsidRPr="00553D2D" w:rsidRDefault="00281055" w:rsidP="001C5671">
            <w:pPr>
              <w:pStyle w:val="Compact"/>
            </w:pPr>
            <w:r w:rsidRPr="00553D2D">
              <w:t>Controlled Copy</w:t>
            </w:r>
          </w:p>
        </w:tc>
      </w:tr>
      <w:tr w:rsidR="00281055" w:rsidRPr="00553D2D" w14:paraId="5CF903A5" w14:textId="77777777" w:rsidTr="001C5671">
        <w:tc>
          <w:tcPr>
            <w:tcW w:w="0" w:type="auto"/>
          </w:tcPr>
          <w:p w14:paraId="271E5638" w14:textId="77777777" w:rsidR="00281055" w:rsidRPr="00553D2D" w:rsidRDefault="00281055" w:rsidP="001C5671">
            <w:pPr>
              <w:pStyle w:val="Compact"/>
            </w:pPr>
            <w:r w:rsidRPr="00553D2D">
              <w:t>General Manager</w:t>
            </w:r>
          </w:p>
        </w:tc>
        <w:tc>
          <w:tcPr>
            <w:tcW w:w="0" w:type="auto"/>
          </w:tcPr>
          <w:p w14:paraId="51DE6C99" w14:textId="77777777" w:rsidR="00281055" w:rsidRPr="00553D2D" w:rsidRDefault="00281055" w:rsidP="001C5671">
            <w:pPr>
              <w:pStyle w:val="Compact"/>
            </w:pPr>
            <w:r w:rsidRPr="00553D2D">
              <w:t>✓</w:t>
            </w:r>
          </w:p>
        </w:tc>
      </w:tr>
      <w:tr w:rsidR="00281055" w:rsidRPr="00553D2D" w14:paraId="1D9F9D52" w14:textId="77777777" w:rsidTr="001C5671">
        <w:tc>
          <w:tcPr>
            <w:tcW w:w="0" w:type="auto"/>
          </w:tcPr>
          <w:p w14:paraId="580DB784" w14:textId="77777777" w:rsidR="00281055" w:rsidRPr="00553D2D" w:rsidRDefault="00281055" w:rsidP="001C5671">
            <w:pPr>
              <w:pStyle w:val="Compact"/>
            </w:pPr>
            <w:r w:rsidRPr="00553D2D">
              <w:t>Operations Manager</w:t>
            </w:r>
          </w:p>
        </w:tc>
        <w:tc>
          <w:tcPr>
            <w:tcW w:w="0" w:type="auto"/>
          </w:tcPr>
          <w:p w14:paraId="21463658" w14:textId="77777777" w:rsidR="00281055" w:rsidRPr="00553D2D" w:rsidRDefault="00281055" w:rsidP="001C5671">
            <w:pPr>
              <w:pStyle w:val="Compact"/>
            </w:pPr>
            <w:r w:rsidRPr="00553D2D">
              <w:t>✓</w:t>
            </w:r>
          </w:p>
        </w:tc>
      </w:tr>
      <w:tr w:rsidR="00281055" w:rsidRPr="00553D2D" w14:paraId="5B465E41" w14:textId="77777777" w:rsidTr="001C5671">
        <w:tc>
          <w:tcPr>
            <w:tcW w:w="0" w:type="auto"/>
          </w:tcPr>
          <w:p w14:paraId="0F6313FB" w14:textId="77777777" w:rsidR="00281055" w:rsidRPr="00553D2D" w:rsidRDefault="00281055" w:rsidP="001C5671">
            <w:pPr>
              <w:pStyle w:val="Compact"/>
            </w:pPr>
            <w:r w:rsidRPr="00553D2D">
              <w:t>HSE Department</w:t>
            </w:r>
          </w:p>
        </w:tc>
        <w:tc>
          <w:tcPr>
            <w:tcW w:w="0" w:type="auto"/>
          </w:tcPr>
          <w:p w14:paraId="670238B5" w14:textId="77777777" w:rsidR="00281055" w:rsidRPr="00553D2D" w:rsidRDefault="00281055" w:rsidP="001C5671">
            <w:pPr>
              <w:pStyle w:val="Compact"/>
            </w:pPr>
            <w:r w:rsidRPr="00553D2D">
              <w:t>✓</w:t>
            </w:r>
          </w:p>
        </w:tc>
      </w:tr>
      <w:tr w:rsidR="00281055" w:rsidRPr="00553D2D" w14:paraId="1BF485D7" w14:textId="77777777" w:rsidTr="001C5671">
        <w:tc>
          <w:tcPr>
            <w:tcW w:w="0" w:type="auto"/>
          </w:tcPr>
          <w:p w14:paraId="359AD009" w14:textId="77777777" w:rsidR="00281055" w:rsidRPr="00553D2D" w:rsidRDefault="00281055" w:rsidP="001C5671">
            <w:pPr>
              <w:pStyle w:val="Compact"/>
            </w:pPr>
            <w:r w:rsidRPr="00553D2D">
              <w:t>Project Manager</w:t>
            </w:r>
          </w:p>
        </w:tc>
        <w:tc>
          <w:tcPr>
            <w:tcW w:w="0" w:type="auto"/>
          </w:tcPr>
          <w:p w14:paraId="0F2BBCBE" w14:textId="77777777" w:rsidR="00281055" w:rsidRPr="00553D2D" w:rsidRDefault="00281055" w:rsidP="001C5671">
            <w:pPr>
              <w:pStyle w:val="Compact"/>
            </w:pPr>
            <w:r w:rsidRPr="00553D2D">
              <w:t>✓</w:t>
            </w:r>
          </w:p>
        </w:tc>
      </w:tr>
      <w:tr w:rsidR="00281055" w:rsidRPr="00553D2D" w14:paraId="7CA75A30" w14:textId="77777777" w:rsidTr="001C5671">
        <w:tc>
          <w:tcPr>
            <w:tcW w:w="0" w:type="auto"/>
          </w:tcPr>
          <w:p w14:paraId="0EBF4128" w14:textId="77777777" w:rsidR="00281055" w:rsidRPr="00553D2D" w:rsidRDefault="00281055" w:rsidP="001C5671">
            <w:pPr>
              <w:pStyle w:val="Compact"/>
            </w:pPr>
            <w:r w:rsidRPr="00553D2D">
              <w:t>Site Supervisors</w:t>
            </w:r>
          </w:p>
        </w:tc>
        <w:tc>
          <w:tcPr>
            <w:tcW w:w="0" w:type="auto"/>
          </w:tcPr>
          <w:p w14:paraId="5A3349E9" w14:textId="77777777" w:rsidR="00281055" w:rsidRPr="00553D2D" w:rsidRDefault="00281055" w:rsidP="001C5671">
            <w:pPr>
              <w:pStyle w:val="Compact"/>
            </w:pPr>
            <w:r w:rsidRPr="00553D2D">
              <w:t>✓</w:t>
            </w:r>
          </w:p>
        </w:tc>
      </w:tr>
      <w:tr w:rsidR="00281055" w:rsidRPr="00553D2D" w14:paraId="378B481C" w14:textId="77777777" w:rsidTr="001C5671">
        <w:tc>
          <w:tcPr>
            <w:tcW w:w="0" w:type="auto"/>
          </w:tcPr>
          <w:p w14:paraId="3B3BEEE1" w14:textId="77777777" w:rsidR="00281055" w:rsidRPr="00553D2D" w:rsidRDefault="00281055" w:rsidP="001C5671">
            <w:pPr>
              <w:pStyle w:val="Compact"/>
            </w:pPr>
            <w:r w:rsidRPr="00553D2D">
              <w:t>Client Representative (if required)</w:t>
            </w:r>
          </w:p>
        </w:tc>
        <w:tc>
          <w:tcPr>
            <w:tcW w:w="0" w:type="auto"/>
          </w:tcPr>
          <w:p w14:paraId="054808EE" w14:textId="77777777" w:rsidR="00281055" w:rsidRPr="00553D2D" w:rsidRDefault="00281055" w:rsidP="001C5671">
            <w:pPr>
              <w:pStyle w:val="Compact"/>
            </w:pPr>
            <w:r w:rsidRPr="00553D2D">
              <w:t>✓</w:t>
            </w:r>
          </w:p>
        </w:tc>
      </w:tr>
      <w:tr w:rsidR="00281055" w:rsidRPr="00553D2D" w14:paraId="7EFE2F50" w14:textId="77777777" w:rsidTr="001C5671">
        <w:tc>
          <w:tcPr>
            <w:tcW w:w="0" w:type="auto"/>
          </w:tcPr>
          <w:p w14:paraId="755A361B" w14:textId="77777777" w:rsidR="00281055" w:rsidRPr="00553D2D" w:rsidRDefault="00281055" w:rsidP="001C5671">
            <w:pPr>
              <w:pStyle w:val="Compact"/>
            </w:pPr>
            <w:r w:rsidRPr="00553D2D">
              <w:t>Document Control</w:t>
            </w:r>
          </w:p>
        </w:tc>
        <w:tc>
          <w:tcPr>
            <w:tcW w:w="0" w:type="auto"/>
          </w:tcPr>
          <w:p w14:paraId="20DAA525" w14:textId="77777777" w:rsidR="00281055" w:rsidRPr="00553D2D" w:rsidRDefault="00281055" w:rsidP="001C5671">
            <w:pPr>
              <w:pStyle w:val="Compact"/>
            </w:pPr>
            <w:r w:rsidRPr="00553D2D">
              <w:t>✓</w:t>
            </w:r>
          </w:p>
        </w:tc>
      </w:tr>
    </w:tbl>
    <w:p w14:paraId="786A1D13" w14:textId="77777777" w:rsidR="00281055" w:rsidRPr="00553D2D" w:rsidRDefault="00000000" w:rsidP="00281055">
      <w:r>
        <w:pict w14:anchorId="5F95CAC0">
          <v:rect id="_x0000_i1033" style="width:0;height:1.5pt" o:hralign="center" o:hrstd="t" o:hr="t"/>
        </w:pict>
      </w:r>
    </w:p>
    <w:p w14:paraId="19EA5C6A" w14:textId="77777777" w:rsidR="00281055" w:rsidRPr="00553D2D" w:rsidRDefault="00281055" w:rsidP="00581222">
      <w:pPr>
        <w:pStyle w:val="Heading1"/>
      </w:pPr>
      <w:bookmarkStart w:id="28" w:name="_Toc242521189"/>
      <w:bookmarkStart w:id="29" w:name="document-control"/>
      <w:bookmarkEnd w:id="25"/>
      <w:bookmarkEnd w:id="27"/>
      <w:r w:rsidRPr="00553D2D">
        <w:lastRenderedPageBreak/>
        <w:t>2.4 Document Control</w:t>
      </w:r>
      <w:bookmarkEnd w:id="28"/>
    </w:p>
    <w:p w14:paraId="4EE80162" w14:textId="77777777" w:rsidR="00281055" w:rsidRPr="00553D2D" w:rsidRDefault="00281055" w:rsidP="00281055">
      <w:pPr>
        <w:pStyle w:val="Heading2"/>
      </w:pPr>
      <w:bookmarkStart w:id="30" w:name="_Toc242521190"/>
      <w:bookmarkStart w:id="31" w:name="ضبط-الوثيقة"/>
      <w:r w:rsidRPr="00553D2D">
        <w:t>ضبط الوثيقة</w:t>
      </w:r>
      <w:bookmarkEnd w:id="30"/>
    </w:p>
    <w:p w14:paraId="3589F341" w14:textId="77777777" w:rsidR="00281055" w:rsidRPr="00553D2D" w:rsidRDefault="00281055" w:rsidP="00281055">
      <w:pPr>
        <w:pStyle w:val="Heading3"/>
      </w:pPr>
      <w:bookmarkStart w:id="32" w:name="_Toc242521191"/>
      <w:bookmarkStart w:id="33" w:name="english"/>
      <w:r w:rsidRPr="00553D2D">
        <w:t>English</w:t>
      </w:r>
      <w:bookmarkEnd w:id="32"/>
    </w:p>
    <w:p w14:paraId="0845D89D" w14:textId="77777777" w:rsidR="00281055" w:rsidRPr="00553D2D" w:rsidRDefault="00281055" w:rsidP="00281055">
      <w:pPr>
        <w:pStyle w:val="Compact"/>
        <w:numPr>
          <w:ilvl w:val="0"/>
          <w:numId w:val="23"/>
        </w:numPr>
      </w:pPr>
      <w:r w:rsidRPr="00553D2D">
        <w:t>This manual shall be reviewed at least once every twelve (12) months or whenever significant changes occur.</w:t>
      </w:r>
    </w:p>
    <w:p w14:paraId="7A93A3E6" w14:textId="77777777" w:rsidR="00281055" w:rsidRPr="00553D2D" w:rsidRDefault="00281055" w:rsidP="00281055">
      <w:pPr>
        <w:pStyle w:val="Compact"/>
        <w:numPr>
          <w:ilvl w:val="0"/>
          <w:numId w:val="23"/>
        </w:numPr>
      </w:pPr>
      <w:r w:rsidRPr="00553D2D">
        <w:t>Only the latest approved revision may be used.</w:t>
      </w:r>
    </w:p>
    <w:p w14:paraId="0D03967C" w14:textId="77777777" w:rsidR="00281055" w:rsidRPr="00553D2D" w:rsidRDefault="00281055" w:rsidP="00281055">
      <w:pPr>
        <w:pStyle w:val="Compact"/>
        <w:numPr>
          <w:ilvl w:val="0"/>
          <w:numId w:val="23"/>
        </w:numPr>
      </w:pPr>
      <w:r w:rsidRPr="00553D2D">
        <w:t>Obsolete copies shall be removed from circulation immediately.</w:t>
      </w:r>
    </w:p>
    <w:p w14:paraId="5DB0C420" w14:textId="77777777" w:rsidR="00281055" w:rsidRPr="00553D2D" w:rsidRDefault="00281055" w:rsidP="00281055">
      <w:pPr>
        <w:pStyle w:val="Compact"/>
        <w:numPr>
          <w:ilvl w:val="0"/>
          <w:numId w:val="23"/>
        </w:numPr>
      </w:pPr>
      <w:r w:rsidRPr="00553D2D">
        <w:t>Unauthorized reproduction or modification of this document is prohibited.</w:t>
      </w:r>
    </w:p>
    <w:p w14:paraId="6160D87D" w14:textId="77777777" w:rsidR="00281055" w:rsidRPr="00553D2D" w:rsidRDefault="00281055" w:rsidP="00281055">
      <w:pPr>
        <w:pStyle w:val="Compact"/>
        <w:numPr>
          <w:ilvl w:val="0"/>
          <w:numId w:val="23"/>
        </w:numPr>
      </w:pPr>
      <w:r w:rsidRPr="00553D2D">
        <w:t>Electronic copies shall be maintained by the Document Control Department.</w:t>
      </w:r>
    </w:p>
    <w:p w14:paraId="5B5E1D95" w14:textId="77777777" w:rsidR="00281055" w:rsidRPr="00553D2D" w:rsidRDefault="00281055" w:rsidP="00281055">
      <w:pPr>
        <w:pStyle w:val="Heading3"/>
        <w:bidi/>
      </w:pPr>
      <w:bookmarkStart w:id="34" w:name="_Toc242521192"/>
      <w:bookmarkStart w:id="35" w:name="العربية"/>
      <w:bookmarkEnd w:id="33"/>
      <w:r w:rsidRPr="00553D2D">
        <w:t>العربية</w:t>
      </w:r>
      <w:bookmarkEnd w:id="34"/>
    </w:p>
    <w:p w14:paraId="44A1C5BB" w14:textId="77777777" w:rsidR="00281055" w:rsidRPr="00553D2D" w:rsidRDefault="00281055" w:rsidP="00281055">
      <w:pPr>
        <w:pStyle w:val="Compact"/>
        <w:numPr>
          <w:ilvl w:val="0"/>
          <w:numId w:val="23"/>
        </w:numPr>
        <w:bidi/>
      </w:pPr>
      <w:r w:rsidRPr="00553D2D">
        <w:t>تتم مراجعة هذا الدليل مرة واحدة على الأقل كل اثني عشر (12) شهرًا أو عند حدوث أي تغيير جوهري.</w:t>
      </w:r>
    </w:p>
    <w:p w14:paraId="0D2B604B" w14:textId="77777777" w:rsidR="00281055" w:rsidRPr="00553D2D" w:rsidRDefault="00281055" w:rsidP="00281055">
      <w:pPr>
        <w:pStyle w:val="Compact"/>
        <w:numPr>
          <w:ilvl w:val="0"/>
          <w:numId w:val="23"/>
        </w:numPr>
        <w:bidi/>
      </w:pPr>
      <w:r w:rsidRPr="00553D2D">
        <w:t>يُسمح باستخدام أحدث إصدار معتمد فقط.</w:t>
      </w:r>
    </w:p>
    <w:p w14:paraId="5419CA0D" w14:textId="77777777" w:rsidR="00281055" w:rsidRPr="00553D2D" w:rsidRDefault="00281055" w:rsidP="00281055">
      <w:pPr>
        <w:pStyle w:val="Compact"/>
        <w:numPr>
          <w:ilvl w:val="0"/>
          <w:numId w:val="23"/>
        </w:numPr>
        <w:bidi/>
      </w:pPr>
      <w:r w:rsidRPr="00553D2D">
        <w:t>يجب سحب جميع النسخ الملغاة من التداول فور إصدار نسخة جديدة.</w:t>
      </w:r>
    </w:p>
    <w:p w14:paraId="7C694663" w14:textId="77777777" w:rsidR="00281055" w:rsidRPr="00553D2D" w:rsidRDefault="00281055" w:rsidP="00281055">
      <w:pPr>
        <w:pStyle w:val="Compact"/>
        <w:numPr>
          <w:ilvl w:val="0"/>
          <w:numId w:val="23"/>
        </w:numPr>
        <w:bidi/>
      </w:pPr>
      <w:r w:rsidRPr="00553D2D">
        <w:t>يمنع نسخ أو تعديل هذه الوثيقة دون موافقة رسمية.</w:t>
      </w:r>
    </w:p>
    <w:p w14:paraId="6DBE32DB" w14:textId="77777777" w:rsidR="00281055" w:rsidRPr="00553D2D" w:rsidRDefault="00281055" w:rsidP="00281055">
      <w:pPr>
        <w:pStyle w:val="Compact"/>
        <w:numPr>
          <w:ilvl w:val="0"/>
          <w:numId w:val="23"/>
        </w:numPr>
        <w:bidi/>
      </w:pPr>
      <w:r w:rsidRPr="00553D2D">
        <w:t>تُحفظ النسخة الإلكترونية المعتمدة لدى قسم ضبط الوثائق.</w:t>
      </w:r>
    </w:p>
    <w:p w14:paraId="34B1F52B" w14:textId="77777777" w:rsidR="00281055" w:rsidRPr="00056F84" w:rsidRDefault="00000000" w:rsidP="00281055">
      <w:pPr>
        <w:rPr>
          <w:sz w:val="22"/>
          <w:szCs w:val="22"/>
        </w:rPr>
      </w:pPr>
      <w:r>
        <w:rPr>
          <w:sz w:val="22"/>
          <w:szCs w:val="22"/>
        </w:rPr>
        <w:pict w14:anchorId="10902183">
          <v:rect id="_x0000_i1034" style="width:0;height:1.5pt" o:hralign="center" o:hrstd="t" o:hr="t"/>
        </w:pict>
      </w:r>
    </w:p>
    <w:p w14:paraId="2A1744F8" w14:textId="77777777" w:rsidR="00281055" w:rsidRPr="00056F84" w:rsidRDefault="00281055" w:rsidP="00581222">
      <w:pPr>
        <w:pStyle w:val="Heading1"/>
        <w:rPr>
          <w:sz w:val="36"/>
          <w:szCs w:val="36"/>
        </w:rPr>
      </w:pPr>
      <w:bookmarkStart w:id="36" w:name="_Toc242521193"/>
      <w:bookmarkStart w:id="37" w:name="approval"/>
      <w:bookmarkEnd w:id="29"/>
      <w:bookmarkEnd w:id="31"/>
      <w:bookmarkEnd w:id="35"/>
      <w:r w:rsidRPr="00056F84">
        <w:rPr>
          <w:sz w:val="36"/>
          <w:szCs w:val="36"/>
        </w:rPr>
        <w:t>2.5 Approval</w:t>
      </w:r>
      <w:bookmarkEnd w:id="36"/>
    </w:p>
    <w:p w14:paraId="59BDA978" w14:textId="77777777" w:rsidR="00281055" w:rsidRPr="00553D2D" w:rsidRDefault="00281055" w:rsidP="00281055">
      <w:pPr>
        <w:pStyle w:val="Heading2"/>
      </w:pPr>
      <w:bookmarkStart w:id="38" w:name="_Toc242521194"/>
      <w:bookmarkStart w:id="39" w:name="الاعتماد"/>
      <w:r w:rsidRPr="00553D2D">
        <w:t>الاعتماد</w:t>
      </w:r>
      <w:bookmarkEnd w:id="38"/>
    </w:p>
    <w:tbl>
      <w:tblPr>
        <w:tblStyle w:val="Table"/>
        <w:tblW w:w="0" w:type="auto"/>
        <w:tblLook w:val="0020" w:firstRow="1" w:lastRow="0" w:firstColumn="0" w:lastColumn="0" w:noHBand="0" w:noVBand="0"/>
      </w:tblPr>
      <w:tblGrid>
        <w:gridCol w:w="1604"/>
        <w:gridCol w:w="2326"/>
        <w:gridCol w:w="1991"/>
      </w:tblGrid>
      <w:tr w:rsidR="00281055" w:rsidRPr="00553D2D" w14:paraId="1756439B" w14:textId="77777777" w:rsidTr="001C5671">
        <w:trPr>
          <w:cnfStyle w:val="100000000000" w:firstRow="1" w:lastRow="0" w:firstColumn="0" w:lastColumn="0" w:oddVBand="0" w:evenVBand="0" w:oddHBand="0" w:evenHBand="0" w:firstRowFirstColumn="0" w:firstRowLastColumn="0" w:lastRowFirstColumn="0" w:lastRowLastColumn="0"/>
          <w:tblHeader/>
        </w:trPr>
        <w:tc>
          <w:tcPr>
            <w:tcW w:w="0" w:type="auto"/>
          </w:tcPr>
          <w:p w14:paraId="5C1B5674" w14:textId="77777777" w:rsidR="00281055" w:rsidRPr="00553D2D" w:rsidRDefault="00281055" w:rsidP="001C5671">
            <w:pPr>
              <w:pStyle w:val="Compact"/>
            </w:pPr>
            <w:r w:rsidRPr="00553D2D">
              <w:t>Prepared By</w:t>
            </w:r>
          </w:p>
        </w:tc>
        <w:tc>
          <w:tcPr>
            <w:tcW w:w="0" w:type="auto"/>
          </w:tcPr>
          <w:p w14:paraId="1FD095A1" w14:textId="77777777" w:rsidR="00281055" w:rsidRPr="00553D2D" w:rsidRDefault="00281055" w:rsidP="001C5671">
            <w:pPr>
              <w:pStyle w:val="Compact"/>
            </w:pPr>
            <w:r w:rsidRPr="00553D2D">
              <w:t>Reviewed By</w:t>
            </w:r>
          </w:p>
        </w:tc>
        <w:tc>
          <w:tcPr>
            <w:tcW w:w="0" w:type="auto"/>
          </w:tcPr>
          <w:p w14:paraId="20091423" w14:textId="77777777" w:rsidR="00281055" w:rsidRPr="00553D2D" w:rsidRDefault="00281055" w:rsidP="001C5671">
            <w:pPr>
              <w:pStyle w:val="Compact"/>
            </w:pPr>
            <w:r w:rsidRPr="00553D2D">
              <w:t>Approved By</w:t>
            </w:r>
          </w:p>
        </w:tc>
      </w:tr>
      <w:tr w:rsidR="00281055" w:rsidRPr="00553D2D" w14:paraId="769ADAC0" w14:textId="77777777" w:rsidTr="001C5671">
        <w:tc>
          <w:tcPr>
            <w:tcW w:w="0" w:type="auto"/>
          </w:tcPr>
          <w:p w14:paraId="636C5052" w14:textId="77777777" w:rsidR="00281055" w:rsidRPr="00553D2D" w:rsidRDefault="00281055" w:rsidP="001C5671">
            <w:pPr>
              <w:pStyle w:val="Compact"/>
            </w:pPr>
            <w:r w:rsidRPr="00553D2D">
              <w:t>HSE Manager</w:t>
            </w:r>
          </w:p>
        </w:tc>
        <w:tc>
          <w:tcPr>
            <w:tcW w:w="0" w:type="auto"/>
          </w:tcPr>
          <w:p w14:paraId="4D5250C6" w14:textId="77777777" w:rsidR="00281055" w:rsidRPr="00553D2D" w:rsidRDefault="00281055" w:rsidP="001C5671">
            <w:pPr>
              <w:pStyle w:val="Compact"/>
            </w:pPr>
            <w:r w:rsidRPr="00553D2D">
              <w:t>Operations Manager</w:t>
            </w:r>
          </w:p>
        </w:tc>
        <w:tc>
          <w:tcPr>
            <w:tcW w:w="0" w:type="auto"/>
          </w:tcPr>
          <w:p w14:paraId="69F1A6DA" w14:textId="77777777" w:rsidR="00281055" w:rsidRPr="00553D2D" w:rsidRDefault="00281055" w:rsidP="001C5671">
            <w:pPr>
              <w:pStyle w:val="Compact"/>
            </w:pPr>
            <w:r w:rsidRPr="00553D2D">
              <w:t>General Manager</w:t>
            </w:r>
          </w:p>
        </w:tc>
      </w:tr>
    </w:tbl>
    <w:p w14:paraId="2DC6E49F" w14:textId="77777777" w:rsidR="00281055" w:rsidRPr="00553D2D" w:rsidRDefault="00000000" w:rsidP="00281055">
      <w:r>
        <w:pict w14:anchorId="04625870">
          <v:rect id="_x0000_i1035" style="width:0;height:1.5pt" o:hralign="center" o:hrstd="t" o:hr="t"/>
        </w:pict>
      </w:r>
    </w:p>
    <w:bookmarkEnd w:id="39" w:displacedByCustomXml="next"/>
    <w:bookmarkEnd w:id="37" w:displacedByCustomXml="next"/>
    <w:sdt>
      <w:sdtPr>
        <w:rPr>
          <w:rFonts w:ascii="Aptos" w:eastAsia="Aptos" w:hAnsi="Aptos" w:cs="Arial"/>
          <w:color w:val="auto"/>
          <w:kern w:val="2"/>
          <w:sz w:val="24"/>
          <w:szCs w:val="24"/>
        </w:rPr>
        <w:id w:val="1457373081"/>
        <w:docPartObj>
          <w:docPartGallery w:val="Table of Contents"/>
          <w:docPartUnique/>
        </w:docPartObj>
      </w:sdtPr>
      <w:sdtEndPr>
        <w:rPr>
          <w:b/>
          <w:bCs/>
        </w:rPr>
      </w:sdtEndPr>
      <w:sdtContent>
        <w:p w14:paraId="1384EE7E" w14:textId="6830991F" w:rsidR="002E7394" w:rsidRPr="00C64FFF" w:rsidRDefault="002E7394">
          <w:pPr>
            <w:pStyle w:val="TOCHeading"/>
            <w:rPr>
              <w:sz w:val="22"/>
              <w:szCs w:val="22"/>
            </w:rPr>
          </w:pPr>
          <w:r w:rsidRPr="00C64FFF">
            <w:rPr>
              <w:sz w:val="22"/>
              <w:szCs w:val="22"/>
            </w:rPr>
            <w:t>Contents</w:t>
          </w:r>
        </w:p>
        <w:p w14:paraId="4112597B" w14:textId="6D6AB2A7" w:rsidR="004D45FC" w:rsidRDefault="002E7394">
          <w:pPr>
            <w:pStyle w:val="TOC1"/>
            <w:tabs>
              <w:tab w:val="right" w:leader="dot" w:pos="10790"/>
            </w:tabs>
            <w:rPr>
              <w:rFonts w:asciiTheme="minorHAnsi" w:eastAsiaTheme="minorEastAsia" w:hAnsiTheme="minorHAnsi" w:cstheme="minorBidi"/>
              <w14:ligatures w14:val="standardContextual"/>
            </w:rPr>
          </w:pPr>
          <w:r w:rsidRPr="00C64FFF">
            <w:rPr>
              <w:sz w:val="18"/>
              <w:szCs w:val="18"/>
            </w:rPr>
            <w:fldChar w:fldCharType="begin"/>
          </w:r>
          <w:r w:rsidRPr="00C64FFF">
            <w:rPr>
              <w:sz w:val="18"/>
              <w:szCs w:val="18"/>
            </w:rPr>
            <w:instrText xml:space="preserve"> TOC \o "1-3" \h \z \u </w:instrText>
          </w:r>
          <w:r w:rsidRPr="00C64FFF">
            <w:rPr>
              <w:sz w:val="18"/>
              <w:szCs w:val="18"/>
            </w:rPr>
            <w:fldChar w:fldCharType="separate"/>
          </w:r>
          <w:hyperlink w:anchor="_Toc242521176" w:history="1">
            <w:r w:rsidR="004D45FC" w:rsidRPr="00242D78">
              <w:rPr>
                <w:rStyle w:val="Hyperlink"/>
              </w:rPr>
              <w:t>HSE MANAGEMENT MANUAL</w:t>
            </w:r>
            <w:r w:rsidR="004D45FC">
              <w:rPr>
                <w:webHidden/>
              </w:rPr>
              <w:tab/>
            </w:r>
            <w:r w:rsidR="004D45FC">
              <w:rPr>
                <w:webHidden/>
              </w:rPr>
              <w:fldChar w:fldCharType="begin"/>
            </w:r>
            <w:r w:rsidR="004D45FC">
              <w:rPr>
                <w:webHidden/>
              </w:rPr>
              <w:instrText xml:space="preserve"> PAGEREF _Toc242521176 \h </w:instrText>
            </w:r>
            <w:r w:rsidR="004D45FC">
              <w:rPr>
                <w:webHidden/>
              </w:rPr>
            </w:r>
            <w:r w:rsidR="004D45FC">
              <w:rPr>
                <w:webHidden/>
              </w:rPr>
              <w:fldChar w:fldCharType="separate"/>
            </w:r>
            <w:r w:rsidR="004D45FC">
              <w:rPr>
                <w:webHidden/>
              </w:rPr>
              <w:t>1</w:t>
            </w:r>
            <w:r w:rsidR="004D45FC">
              <w:rPr>
                <w:webHidden/>
              </w:rPr>
              <w:fldChar w:fldCharType="end"/>
            </w:r>
          </w:hyperlink>
        </w:p>
        <w:p w14:paraId="77FF88D7" w14:textId="1790FE17"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177" w:history="1">
            <w:r w:rsidRPr="00242D78">
              <w:rPr>
                <w:rStyle w:val="Hyperlink"/>
              </w:rPr>
              <w:t>Health, Safety &amp; Environment</w:t>
            </w:r>
            <w:r>
              <w:rPr>
                <w:webHidden/>
              </w:rPr>
              <w:tab/>
            </w:r>
            <w:r>
              <w:rPr>
                <w:webHidden/>
              </w:rPr>
              <w:fldChar w:fldCharType="begin"/>
            </w:r>
            <w:r>
              <w:rPr>
                <w:webHidden/>
              </w:rPr>
              <w:instrText xml:space="preserve"> PAGEREF _Toc242521177 \h </w:instrText>
            </w:r>
            <w:r>
              <w:rPr>
                <w:webHidden/>
              </w:rPr>
            </w:r>
            <w:r>
              <w:rPr>
                <w:webHidden/>
              </w:rPr>
              <w:fldChar w:fldCharType="separate"/>
            </w:r>
            <w:r>
              <w:rPr>
                <w:webHidden/>
              </w:rPr>
              <w:t>1</w:t>
            </w:r>
            <w:r>
              <w:rPr>
                <w:webHidden/>
              </w:rPr>
              <w:fldChar w:fldCharType="end"/>
            </w:r>
          </w:hyperlink>
        </w:p>
        <w:p w14:paraId="2131930C" w14:textId="672456AC"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178" w:history="1">
            <w:r w:rsidRPr="00242D78">
              <w:rPr>
                <w:rStyle w:val="Hyperlink"/>
              </w:rPr>
              <w:t>Company</w:t>
            </w:r>
            <w:r>
              <w:rPr>
                <w:webHidden/>
              </w:rPr>
              <w:tab/>
            </w:r>
            <w:r>
              <w:rPr>
                <w:webHidden/>
              </w:rPr>
              <w:fldChar w:fldCharType="begin"/>
            </w:r>
            <w:r>
              <w:rPr>
                <w:webHidden/>
              </w:rPr>
              <w:instrText xml:space="preserve"> PAGEREF _Toc242521178 \h </w:instrText>
            </w:r>
            <w:r>
              <w:rPr>
                <w:webHidden/>
              </w:rPr>
            </w:r>
            <w:r>
              <w:rPr>
                <w:webHidden/>
              </w:rPr>
              <w:fldChar w:fldCharType="separate"/>
            </w:r>
            <w:r>
              <w:rPr>
                <w:webHidden/>
              </w:rPr>
              <w:t>1</w:t>
            </w:r>
            <w:r>
              <w:rPr>
                <w:webHidden/>
              </w:rPr>
              <w:fldChar w:fldCharType="end"/>
            </w:r>
          </w:hyperlink>
        </w:p>
        <w:p w14:paraId="05E2FF6A" w14:textId="3253495C"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179" w:history="1">
            <w:r w:rsidRPr="00242D78">
              <w:rPr>
                <w:rStyle w:val="Hyperlink"/>
              </w:rPr>
              <w:t>Document Information</w:t>
            </w:r>
            <w:r>
              <w:rPr>
                <w:webHidden/>
              </w:rPr>
              <w:tab/>
            </w:r>
            <w:r>
              <w:rPr>
                <w:webHidden/>
              </w:rPr>
              <w:fldChar w:fldCharType="begin"/>
            </w:r>
            <w:r>
              <w:rPr>
                <w:webHidden/>
              </w:rPr>
              <w:instrText xml:space="preserve"> PAGEREF _Toc242521179 \h </w:instrText>
            </w:r>
            <w:r>
              <w:rPr>
                <w:webHidden/>
              </w:rPr>
            </w:r>
            <w:r>
              <w:rPr>
                <w:webHidden/>
              </w:rPr>
              <w:fldChar w:fldCharType="separate"/>
            </w:r>
            <w:r>
              <w:rPr>
                <w:webHidden/>
              </w:rPr>
              <w:t>1</w:t>
            </w:r>
            <w:r>
              <w:rPr>
                <w:webHidden/>
              </w:rPr>
              <w:fldChar w:fldCharType="end"/>
            </w:r>
          </w:hyperlink>
        </w:p>
        <w:p w14:paraId="706D46FE" w14:textId="5FDA9D07"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180" w:history="1">
            <w:r w:rsidRPr="00242D78">
              <w:rPr>
                <w:rStyle w:val="Hyperlink"/>
              </w:rPr>
              <w:t>Statement</w:t>
            </w:r>
            <w:r>
              <w:rPr>
                <w:webHidden/>
              </w:rPr>
              <w:tab/>
            </w:r>
            <w:r>
              <w:rPr>
                <w:webHidden/>
              </w:rPr>
              <w:fldChar w:fldCharType="begin"/>
            </w:r>
            <w:r>
              <w:rPr>
                <w:webHidden/>
              </w:rPr>
              <w:instrText xml:space="preserve"> PAGEREF _Toc242521180 \h </w:instrText>
            </w:r>
            <w:r>
              <w:rPr>
                <w:webHidden/>
              </w:rPr>
            </w:r>
            <w:r>
              <w:rPr>
                <w:webHidden/>
              </w:rPr>
              <w:fldChar w:fldCharType="separate"/>
            </w:r>
            <w:r>
              <w:rPr>
                <w:webHidden/>
              </w:rPr>
              <w:t>1</w:t>
            </w:r>
            <w:r>
              <w:rPr>
                <w:webHidden/>
              </w:rPr>
              <w:fldChar w:fldCharType="end"/>
            </w:r>
          </w:hyperlink>
        </w:p>
        <w:p w14:paraId="2B497509" w14:textId="4BEE47DC"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181" w:history="1">
            <w:r w:rsidRPr="00242D78">
              <w:rPr>
                <w:rStyle w:val="Hyperlink"/>
                <w:rFonts w:ascii="Arial" w:hAnsi="Arial"/>
              </w:rPr>
              <w:t>تصنيف</w:t>
            </w:r>
            <w:r w:rsidRPr="00242D78">
              <w:rPr>
                <w:rStyle w:val="Hyperlink"/>
              </w:rPr>
              <w:t xml:space="preserve"> </w:t>
            </w:r>
            <w:r w:rsidRPr="00242D78">
              <w:rPr>
                <w:rStyle w:val="Hyperlink"/>
                <w:rFonts w:ascii="Arial" w:hAnsi="Arial"/>
              </w:rPr>
              <w:t>الوثيقة</w:t>
            </w:r>
            <w:r>
              <w:rPr>
                <w:webHidden/>
              </w:rPr>
              <w:tab/>
            </w:r>
            <w:r>
              <w:rPr>
                <w:webHidden/>
              </w:rPr>
              <w:fldChar w:fldCharType="begin"/>
            </w:r>
            <w:r>
              <w:rPr>
                <w:webHidden/>
              </w:rPr>
              <w:instrText xml:space="preserve"> PAGEREF _Toc242521181 \h </w:instrText>
            </w:r>
            <w:r>
              <w:rPr>
                <w:webHidden/>
              </w:rPr>
            </w:r>
            <w:r>
              <w:rPr>
                <w:webHidden/>
              </w:rPr>
              <w:fldChar w:fldCharType="separate"/>
            </w:r>
            <w:r>
              <w:rPr>
                <w:webHidden/>
              </w:rPr>
              <w:t>1</w:t>
            </w:r>
            <w:r>
              <w:rPr>
                <w:webHidden/>
              </w:rPr>
              <w:fldChar w:fldCharType="end"/>
            </w:r>
          </w:hyperlink>
        </w:p>
        <w:p w14:paraId="3C1BB05D" w14:textId="47788BFB"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182" w:history="1">
            <w:r w:rsidRPr="00242D78">
              <w:rPr>
                <w:rStyle w:val="Hyperlink"/>
              </w:rPr>
              <w:t>2. Document Control &amp; Revision History</w:t>
            </w:r>
            <w:r>
              <w:rPr>
                <w:webHidden/>
              </w:rPr>
              <w:tab/>
            </w:r>
            <w:r>
              <w:rPr>
                <w:webHidden/>
              </w:rPr>
              <w:fldChar w:fldCharType="begin"/>
            </w:r>
            <w:r>
              <w:rPr>
                <w:webHidden/>
              </w:rPr>
              <w:instrText xml:space="preserve"> PAGEREF _Toc242521182 \h </w:instrText>
            </w:r>
            <w:r>
              <w:rPr>
                <w:webHidden/>
              </w:rPr>
            </w:r>
            <w:r>
              <w:rPr>
                <w:webHidden/>
              </w:rPr>
              <w:fldChar w:fldCharType="separate"/>
            </w:r>
            <w:r>
              <w:rPr>
                <w:webHidden/>
              </w:rPr>
              <w:t>2</w:t>
            </w:r>
            <w:r>
              <w:rPr>
                <w:webHidden/>
              </w:rPr>
              <w:fldChar w:fldCharType="end"/>
            </w:r>
          </w:hyperlink>
        </w:p>
        <w:p w14:paraId="0D49AE50" w14:textId="4A48A1C0"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183" w:history="1">
            <w:r w:rsidRPr="00242D78">
              <w:rPr>
                <w:rStyle w:val="Hyperlink"/>
              </w:rPr>
              <w:t>2.1 Document Information</w:t>
            </w:r>
            <w:r>
              <w:rPr>
                <w:webHidden/>
              </w:rPr>
              <w:tab/>
            </w:r>
            <w:r>
              <w:rPr>
                <w:webHidden/>
              </w:rPr>
              <w:fldChar w:fldCharType="begin"/>
            </w:r>
            <w:r>
              <w:rPr>
                <w:webHidden/>
              </w:rPr>
              <w:instrText xml:space="preserve"> PAGEREF _Toc242521183 \h </w:instrText>
            </w:r>
            <w:r>
              <w:rPr>
                <w:webHidden/>
              </w:rPr>
            </w:r>
            <w:r>
              <w:rPr>
                <w:webHidden/>
              </w:rPr>
              <w:fldChar w:fldCharType="separate"/>
            </w:r>
            <w:r>
              <w:rPr>
                <w:webHidden/>
              </w:rPr>
              <w:t>2</w:t>
            </w:r>
            <w:r>
              <w:rPr>
                <w:webHidden/>
              </w:rPr>
              <w:fldChar w:fldCharType="end"/>
            </w:r>
          </w:hyperlink>
        </w:p>
        <w:p w14:paraId="5EB0F453" w14:textId="3707A6CE"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184" w:history="1">
            <w:r w:rsidRPr="00242D78">
              <w:rPr>
                <w:rStyle w:val="Hyperlink"/>
                <w:rFonts w:ascii="Arial" w:hAnsi="Arial"/>
              </w:rPr>
              <w:t>معلومات</w:t>
            </w:r>
            <w:r w:rsidRPr="00242D78">
              <w:rPr>
                <w:rStyle w:val="Hyperlink"/>
              </w:rPr>
              <w:t xml:space="preserve"> </w:t>
            </w:r>
            <w:r w:rsidRPr="00242D78">
              <w:rPr>
                <w:rStyle w:val="Hyperlink"/>
                <w:rFonts w:ascii="Arial" w:hAnsi="Arial"/>
              </w:rPr>
              <w:t>الوثيقة</w:t>
            </w:r>
            <w:r>
              <w:rPr>
                <w:webHidden/>
              </w:rPr>
              <w:tab/>
            </w:r>
            <w:r>
              <w:rPr>
                <w:webHidden/>
              </w:rPr>
              <w:fldChar w:fldCharType="begin"/>
            </w:r>
            <w:r>
              <w:rPr>
                <w:webHidden/>
              </w:rPr>
              <w:instrText xml:space="preserve"> PAGEREF _Toc242521184 \h </w:instrText>
            </w:r>
            <w:r>
              <w:rPr>
                <w:webHidden/>
              </w:rPr>
            </w:r>
            <w:r>
              <w:rPr>
                <w:webHidden/>
              </w:rPr>
              <w:fldChar w:fldCharType="separate"/>
            </w:r>
            <w:r>
              <w:rPr>
                <w:webHidden/>
              </w:rPr>
              <w:t>2</w:t>
            </w:r>
            <w:r>
              <w:rPr>
                <w:webHidden/>
              </w:rPr>
              <w:fldChar w:fldCharType="end"/>
            </w:r>
          </w:hyperlink>
        </w:p>
        <w:p w14:paraId="4599F602" w14:textId="2B1EB593"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185" w:history="1">
            <w:r w:rsidRPr="00242D78">
              <w:rPr>
                <w:rStyle w:val="Hyperlink"/>
              </w:rPr>
              <w:t>2.2 Revision History</w:t>
            </w:r>
            <w:r>
              <w:rPr>
                <w:webHidden/>
              </w:rPr>
              <w:tab/>
            </w:r>
            <w:r>
              <w:rPr>
                <w:webHidden/>
              </w:rPr>
              <w:fldChar w:fldCharType="begin"/>
            </w:r>
            <w:r>
              <w:rPr>
                <w:webHidden/>
              </w:rPr>
              <w:instrText xml:space="preserve"> PAGEREF _Toc242521185 \h </w:instrText>
            </w:r>
            <w:r>
              <w:rPr>
                <w:webHidden/>
              </w:rPr>
            </w:r>
            <w:r>
              <w:rPr>
                <w:webHidden/>
              </w:rPr>
              <w:fldChar w:fldCharType="separate"/>
            </w:r>
            <w:r>
              <w:rPr>
                <w:webHidden/>
              </w:rPr>
              <w:t>2</w:t>
            </w:r>
            <w:r>
              <w:rPr>
                <w:webHidden/>
              </w:rPr>
              <w:fldChar w:fldCharType="end"/>
            </w:r>
          </w:hyperlink>
        </w:p>
        <w:p w14:paraId="3E7F8D1C" w14:textId="331096C9"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186" w:history="1">
            <w:r w:rsidRPr="00242D78">
              <w:rPr>
                <w:rStyle w:val="Hyperlink"/>
                <w:rFonts w:ascii="Arial" w:hAnsi="Arial"/>
              </w:rPr>
              <w:t>سجل</w:t>
            </w:r>
            <w:r w:rsidRPr="00242D78">
              <w:rPr>
                <w:rStyle w:val="Hyperlink"/>
              </w:rPr>
              <w:t xml:space="preserve"> </w:t>
            </w:r>
            <w:r w:rsidRPr="00242D78">
              <w:rPr>
                <w:rStyle w:val="Hyperlink"/>
                <w:rFonts w:ascii="Arial" w:hAnsi="Arial"/>
              </w:rPr>
              <w:t>المراجعات</w:t>
            </w:r>
            <w:r>
              <w:rPr>
                <w:webHidden/>
              </w:rPr>
              <w:tab/>
            </w:r>
            <w:r>
              <w:rPr>
                <w:webHidden/>
              </w:rPr>
              <w:fldChar w:fldCharType="begin"/>
            </w:r>
            <w:r>
              <w:rPr>
                <w:webHidden/>
              </w:rPr>
              <w:instrText xml:space="preserve"> PAGEREF _Toc242521186 \h </w:instrText>
            </w:r>
            <w:r>
              <w:rPr>
                <w:webHidden/>
              </w:rPr>
            </w:r>
            <w:r>
              <w:rPr>
                <w:webHidden/>
              </w:rPr>
              <w:fldChar w:fldCharType="separate"/>
            </w:r>
            <w:r>
              <w:rPr>
                <w:webHidden/>
              </w:rPr>
              <w:t>2</w:t>
            </w:r>
            <w:r>
              <w:rPr>
                <w:webHidden/>
              </w:rPr>
              <w:fldChar w:fldCharType="end"/>
            </w:r>
          </w:hyperlink>
        </w:p>
        <w:p w14:paraId="3E55319B" w14:textId="1BB3E3B7"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187" w:history="1">
            <w:r w:rsidRPr="00242D78">
              <w:rPr>
                <w:rStyle w:val="Hyperlink"/>
              </w:rPr>
              <w:t>2.3 Document Distribution</w:t>
            </w:r>
            <w:r>
              <w:rPr>
                <w:webHidden/>
              </w:rPr>
              <w:tab/>
            </w:r>
            <w:r>
              <w:rPr>
                <w:webHidden/>
              </w:rPr>
              <w:fldChar w:fldCharType="begin"/>
            </w:r>
            <w:r>
              <w:rPr>
                <w:webHidden/>
              </w:rPr>
              <w:instrText xml:space="preserve"> PAGEREF _Toc242521187 \h </w:instrText>
            </w:r>
            <w:r>
              <w:rPr>
                <w:webHidden/>
              </w:rPr>
            </w:r>
            <w:r>
              <w:rPr>
                <w:webHidden/>
              </w:rPr>
              <w:fldChar w:fldCharType="separate"/>
            </w:r>
            <w:r>
              <w:rPr>
                <w:webHidden/>
              </w:rPr>
              <w:t>2</w:t>
            </w:r>
            <w:r>
              <w:rPr>
                <w:webHidden/>
              </w:rPr>
              <w:fldChar w:fldCharType="end"/>
            </w:r>
          </w:hyperlink>
        </w:p>
        <w:p w14:paraId="655CD741" w14:textId="5D99D3FB"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188" w:history="1">
            <w:r w:rsidRPr="00242D78">
              <w:rPr>
                <w:rStyle w:val="Hyperlink"/>
                <w:rFonts w:ascii="Arial" w:hAnsi="Arial"/>
              </w:rPr>
              <w:t>توزيع</w:t>
            </w:r>
            <w:r w:rsidRPr="00242D78">
              <w:rPr>
                <w:rStyle w:val="Hyperlink"/>
              </w:rPr>
              <w:t xml:space="preserve"> </w:t>
            </w:r>
            <w:r w:rsidRPr="00242D78">
              <w:rPr>
                <w:rStyle w:val="Hyperlink"/>
                <w:rFonts w:ascii="Arial" w:hAnsi="Arial"/>
              </w:rPr>
              <w:t>الوثيقة</w:t>
            </w:r>
            <w:r>
              <w:rPr>
                <w:webHidden/>
              </w:rPr>
              <w:tab/>
            </w:r>
            <w:r>
              <w:rPr>
                <w:webHidden/>
              </w:rPr>
              <w:fldChar w:fldCharType="begin"/>
            </w:r>
            <w:r>
              <w:rPr>
                <w:webHidden/>
              </w:rPr>
              <w:instrText xml:space="preserve"> PAGEREF _Toc242521188 \h </w:instrText>
            </w:r>
            <w:r>
              <w:rPr>
                <w:webHidden/>
              </w:rPr>
            </w:r>
            <w:r>
              <w:rPr>
                <w:webHidden/>
              </w:rPr>
              <w:fldChar w:fldCharType="separate"/>
            </w:r>
            <w:r>
              <w:rPr>
                <w:webHidden/>
              </w:rPr>
              <w:t>2</w:t>
            </w:r>
            <w:r>
              <w:rPr>
                <w:webHidden/>
              </w:rPr>
              <w:fldChar w:fldCharType="end"/>
            </w:r>
          </w:hyperlink>
        </w:p>
        <w:p w14:paraId="35BAD18C" w14:textId="74E865DE"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189" w:history="1">
            <w:r w:rsidRPr="00242D78">
              <w:rPr>
                <w:rStyle w:val="Hyperlink"/>
              </w:rPr>
              <w:t>2.4 Document Control</w:t>
            </w:r>
            <w:r>
              <w:rPr>
                <w:webHidden/>
              </w:rPr>
              <w:tab/>
            </w:r>
            <w:r>
              <w:rPr>
                <w:webHidden/>
              </w:rPr>
              <w:fldChar w:fldCharType="begin"/>
            </w:r>
            <w:r>
              <w:rPr>
                <w:webHidden/>
              </w:rPr>
              <w:instrText xml:space="preserve"> PAGEREF _Toc242521189 \h </w:instrText>
            </w:r>
            <w:r>
              <w:rPr>
                <w:webHidden/>
              </w:rPr>
            </w:r>
            <w:r>
              <w:rPr>
                <w:webHidden/>
              </w:rPr>
              <w:fldChar w:fldCharType="separate"/>
            </w:r>
            <w:r>
              <w:rPr>
                <w:webHidden/>
              </w:rPr>
              <w:t>2</w:t>
            </w:r>
            <w:r>
              <w:rPr>
                <w:webHidden/>
              </w:rPr>
              <w:fldChar w:fldCharType="end"/>
            </w:r>
          </w:hyperlink>
        </w:p>
        <w:p w14:paraId="5B05C824" w14:textId="0F171539"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190" w:history="1">
            <w:r w:rsidRPr="00242D78">
              <w:rPr>
                <w:rStyle w:val="Hyperlink"/>
                <w:rFonts w:ascii="Arial" w:hAnsi="Arial"/>
              </w:rPr>
              <w:t>ضبط</w:t>
            </w:r>
            <w:r w:rsidRPr="00242D78">
              <w:rPr>
                <w:rStyle w:val="Hyperlink"/>
              </w:rPr>
              <w:t xml:space="preserve"> </w:t>
            </w:r>
            <w:r w:rsidRPr="00242D78">
              <w:rPr>
                <w:rStyle w:val="Hyperlink"/>
                <w:rFonts w:ascii="Arial" w:hAnsi="Arial"/>
              </w:rPr>
              <w:t>الوثيقة</w:t>
            </w:r>
            <w:r>
              <w:rPr>
                <w:webHidden/>
              </w:rPr>
              <w:tab/>
            </w:r>
            <w:r>
              <w:rPr>
                <w:webHidden/>
              </w:rPr>
              <w:fldChar w:fldCharType="begin"/>
            </w:r>
            <w:r>
              <w:rPr>
                <w:webHidden/>
              </w:rPr>
              <w:instrText xml:space="preserve"> PAGEREF _Toc242521190 \h </w:instrText>
            </w:r>
            <w:r>
              <w:rPr>
                <w:webHidden/>
              </w:rPr>
            </w:r>
            <w:r>
              <w:rPr>
                <w:webHidden/>
              </w:rPr>
              <w:fldChar w:fldCharType="separate"/>
            </w:r>
            <w:r>
              <w:rPr>
                <w:webHidden/>
              </w:rPr>
              <w:t>2</w:t>
            </w:r>
            <w:r>
              <w:rPr>
                <w:webHidden/>
              </w:rPr>
              <w:fldChar w:fldCharType="end"/>
            </w:r>
          </w:hyperlink>
        </w:p>
        <w:p w14:paraId="07DBF695" w14:textId="2A885E41"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191" w:history="1">
            <w:r w:rsidRPr="00242D78">
              <w:rPr>
                <w:rStyle w:val="Hyperlink"/>
              </w:rPr>
              <w:t>English</w:t>
            </w:r>
            <w:r>
              <w:rPr>
                <w:webHidden/>
              </w:rPr>
              <w:tab/>
            </w:r>
            <w:r>
              <w:rPr>
                <w:webHidden/>
              </w:rPr>
              <w:fldChar w:fldCharType="begin"/>
            </w:r>
            <w:r>
              <w:rPr>
                <w:webHidden/>
              </w:rPr>
              <w:instrText xml:space="preserve"> PAGEREF _Toc242521191 \h </w:instrText>
            </w:r>
            <w:r>
              <w:rPr>
                <w:webHidden/>
              </w:rPr>
            </w:r>
            <w:r>
              <w:rPr>
                <w:webHidden/>
              </w:rPr>
              <w:fldChar w:fldCharType="separate"/>
            </w:r>
            <w:r>
              <w:rPr>
                <w:webHidden/>
              </w:rPr>
              <w:t>2</w:t>
            </w:r>
            <w:r>
              <w:rPr>
                <w:webHidden/>
              </w:rPr>
              <w:fldChar w:fldCharType="end"/>
            </w:r>
          </w:hyperlink>
        </w:p>
        <w:p w14:paraId="1C8F5C04" w14:textId="7C697408"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192" w:history="1">
            <w:r w:rsidRPr="00242D78">
              <w:rPr>
                <w:rStyle w:val="Hyperlink"/>
                <w:rFonts w:ascii="Arial" w:hAnsi="Arial"/>
              </w:rPr>
              <w:t>العربية</w:t>
            </w:r>
            <w:r>
              <w:rPr>
                <w:webHidden/>
              </w:rPr>
              <w:tab/>
            </w:r>
            <w:r>
              <w:rPr>
                <w:webHidden/>
              </w:rPr>
              <w:fldChar w:fldCharType="begin"/>
            </w:r>
            <w:r>
              <w:rPr>
                <w:webHidden/>
              </w:rPr>
              <w:instrText xml:space="preserve"> PAGEREF _Toc242521192 \h </w:instrText>
            </w:r>
            <w:r>
              <w:rPr>
                <w:webHidden/>
              </w:rPr>
            </w:r>
            <w:r>
              <w:rPr>
                <w:webHidden/>
              </w:rPr>
              <w:fldChar w:fldCharType="separate"/>
            </w:r>
            <w:r>
              <w:rPr>
                <w:webHidden/>
              </w:rPr>
              <w:t>2</w:t>
            </w:r>
            <w:r>
              <w:rPr>
                <w:webHidden/>
              </w:rPr>
              <w:fldChar w:fldCharType="end"/>
            </w:r>
          </w:hyperlink>
        </w:p>
        <w:p w14:paraId="42C9CD89" w14:textId="1F69C870"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193" w:history="1">
            <w:r w:rsidRPr="00242D78">
              <w:rPr>
                <w:rStyle w:val="Hyperlink"/>
              </w:rPr>
              <w:t>2.5 Approval</w:t>
            </w:r>
            <w:r>
              <w:rPr>
                <w:webHidden/>
              </w:rPr>
              <w:tab/>
            </w:r>
            <w:r>
              <w:rPr>
                <w:webHidden/>
              </w:rPr>
              <w:fldChar w:fldCharType="begin"/>
            </w:r>
            <w:r>
              <w:rPr>
                <w:webHidden/>
              </w:rPr>
              <w:instrText xml:space="preserve"> PAGEREF _Toc242521193 \h </w:instrText>
            </w:r>
            <w:r>
              <w:rPr>
                <w:webHidden/>
              </w:rPr>
            </w:r>
            <w:r>
              <w:rPr>
                <w:webHidden/>
              </w:rPr>
              <w:fldChar w:fldCharType="separate"/>
            </w:r>
            <w:r>
              <w:rPr>
                <w:webHidden/>
              </w:rPr>
              <w:t>2</w:t>
            </w:r>
            <w:r>
              <w:rPr>
                <w:webHidden/>
              </w:rPr>
              <w:fldChar w:fldCharType="end"/>
            </w:r>
          </w:hyperlink>
        </w:p>
        <w:p w14:paraId="52DED091" w14:textId="5106A3FF"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194" w:history="1">
            <w:r w:rsidRPr="00242D78">
              <w:rPr>
                <w:rStyle w:val="Hyperlink"/>
                <w:rFonts w:ascii="Arial" w:hAnsi="Arial"/>
              </w:rPr>
              <w:t>الاعتماد</w:t>
            </w:r>
            <w:r>
              <w:rPr>
                <w:webHidden/>
              </w:rPr>
              <w:tab/>
            </w:r>
            <w:r>
              <w:rPr>
                <w:webHidden/>
              </w:rPr>
              <w:fldChar w:fldCharType="begin"/>
            </w:r>
            <w:r>
              <w:rPr>
                <w:webHidden/>
              </w:rPr>
              <w:instrText xml:space="preserve"> PAGEREF _Toc242521194 \h </w:instrText>
            </w:r>
            <w:r>
              <w:rPr>
                <w:webHidden/>
              </w:rPr>
            </w:r>
            <w:r>
              <w:rPr>
                <w:webHidden/>
              </w:rPr>
              <w:fldChar w:fldCharType="separate"/>
            </w:r>
            <w:r>
              <w:rPr>
                <w:webHidden/>
              </w:rPr>
              <w:t>2</w:t>
            </w:r>
            <w:r>
              <w:rPr>
                <w:webHidden/>
              </w:rPr>
              <w:fldChar w:fldCharType="end"/>
            </w:r>
          </w:hyperlink>
        </w:p>
        <w:p w14:paraId="48F435AC" w14:textId="340314B3"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195" w:history="1">
            <w:r w:rsidRPr="00242D78">
              <w:rPr>
                <w:rStyle w:val="Hyperlink"/>
              </w:rPr>
              <w:t>4. HSE Policy</w:t>
            </w:r>
            <w:r>
              <w:rPr>
                <w:webHidden/>
              </w:rPr>
              <w:tab/>
            </w:r>
            <w:r>
              <w:rPr>
                <w:webHidden/>
              </w:rPr>
              <w:fldChar w:fldCharType="begin"/>
            </w:r>
            <w:r>
              <w:rPr>
                <w:webHidden/>
              </w:rPr>
              <w:instrText xml:space="preserve"> PAGEREF _Toc242521195 \h </w:instrText>
            </w:r>
            <w:r>
              <w:rPr>
                <w:webHidden/>
              </w:rPr>
            </w:r>
            <w:r>
              <w:rPr>
                <w:webHidden/>
              </w:rPr>
              <w:fldChar w:fldCharType="separate"/>
            </w:r>
            <w:r>
              <w:rPr>
                <w:webHidden/>
              </w:rPr>
              <w:t>10</w:t>
            </w:r>
            <w:r>
              <w:rPr>
                <w:webHidden/>
              </w:rPr>
              <w:fldChar w:fldCharType="end"/>
            </w:r>
          </w:hyperlink>
        </w:p>
        <w:p w14:paraId="5BBBF002" w14:textId="61296A88"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196" w:history="1">
            <w:r w:rsidRPr="00242D78">
              <w:rPr>
                <w:rStyle w:val="Hyperlink"/>
                <w:rFonts w:ascii="Arial" w:hAnsi="Arial"/>
              </w:rPr>
              <w:t>سياسة</w:t>
            </w:r>
            <w:r w:rsidRPr="00242D78">
              <w:rPr>
                <w:rStyle w:val="Hyperlink"/>
              </w:rPr>
              <w:t xml:space="preserve"> </w:t>
            </w:r>
            <w:r w:rsidRPr="00242D78">
              <w:rPr>
                <w:rStyle w:val="Hyperlink"/>
                <w:rFonts w:ascii="Arial" w:hAnsi="Arial"/>
              </w:rPr>
              <w:t>الصحة</w:t>
            </w:r>
            <w:r w:rsidRPr="00242D78">
              <w:rPr>
                <w:rStyle w:val="Hyperlink"/>
              </w:rPr>
              <w:t xml:space="preserve"> </w:t>
            </w:r>
            <w:r w:rsidRPr="00242D78">
              <w:rPr>
                <w:rStyle w:val="Hyperlink"/>
                <w:rFonts w:ascii="Arial" w:hAnsi="Arial"/>
              </w:rPr>
              <w:t>والسلامة</w:t>
            </w:r>
            <w:r w:rsidRPr="00242D78">
              <w:rPr>
                <w:rStyle w:val="Hyperlink"/>
              </w:rPr>
              <w:t xml:space="preserve"> </w:t>
            </w:r>
            <w:r w:rsidRPr="00242D78">
              <w:rPr>
                <w:rStyle w:val="Hyperlink"/>
                <w:rFonts w:ascii="Arial" w:hAnsi="Arial"/>
              </w:rPr>
              <w:t>والبيئة</w:t>
            </w:r>
            <w:r>
              <w:rPr>
                <w:webHidden/>
              </w:rPr>
              <w:tab/>
            </w:r>
            <w:r>
              <w:rPr>
                <w:webHidden/>
              </w:rPr>
              <w:fldChar w:fldCharType="begin"/>
            </w:r>
            <w:r>
              <w:rPr>
                <w:webHidden/>
              </w:rPr>
              <w:instrText xml:space="preserve"> PAGEREF _Toc242521196 \h </w:instrText>
            </w:r>
            <w:r>
              <w:rPr>
                <w:webHidden/>
              </w:rPr>
            </w:r>
            <w:r>
              <w:rPr>
                <w:webHidden/>
              </w:rPr>
              <w:fldChar w:fldCharType="separate"/>
            </w:r>
            <w:r>
              <w:rPr>
                <w:webHidden/>
              </w:rPr>
              <w:t>10</w:t>
            </w:r>
            <w:r>
              <w:rPr>
                <w:webHidden/>
              </w:rPr>
              <w:fldChar w:fldCharType="end"/>
            </w:r>
          </w:hyperlink>
        </w:p>
        <w:p w14:paraId="53F3657A" w14:textId="581866E7"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197" w:history="1">
            <w:r w:rsidRPr="00242D78">
              <w:rPr>
                <w:rStyle w:val="Hyperlink"/>
              </w:rPr>
              <w:t>4.1 Policy Statement</w:t>
            </w:r>
            <w:r>
              <w:rPr>
                <w:webHidden/>
              </w:rPr>
              <w:tab/>
            </w:r>
            <w:r>
              <w:rPr>
                <w:webHidden/>
              </w:rPr>
              <w:fldChar w:fldCharType="begin"/>
            </w:r>
            <w:r>
              <w:rPr>
                <w:webHidden/>
              </w:rPr>
              <w:instrText xml:space="preserve"> PAGEREF _Toc242521197 \h </w:instrText>
            </w:r>
            <w:r>
              <w:rPr>
                <w:webHidden/>
              </w:rPr>
            </w:r>
            <w:r>
              <w:rPr>
                <w:webHidden/>
              </w:rPr>
              <w:fldChar w:fldCharType="separate"/>
            </w:r>
            <w:r>
              <w:rPr>
                <w:webHidden/>
              </w:rPr>
              <w:t>10</w:t>
            </w:r>
            <w:r>
              <w:rPr>
                <w:webHidden/>
              </w:rPr>
              <w:fldChar w:fldCharType="end"/>
            </w:r>
          </w:hyperlink>
        </w:p>
        <w:p w14:paraId="3B88D09D" w14:textId="503A6D21"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198" w:history="1">
            <w:r w:rsidRPr="00242D78">
              <w:rPr>
                <w:rStyle w:val="Hyperlink"/>
                <w:rFonts w:ascii="Arial" w:hAnsi="Arial"/>
              </w:rPr>
              <w:t>بيان</w:t>
            </w:r>
            <w:r w:rsidRPr="00242D78">
              <w:rPr>
                <w:rStyle w:val="Hyperlink"/>
              </w:rPr>
              <w:t xml:space="preserve"> </w:t>
            </w:r>
            <w:r w:rsidRPr="00242D78">
              <w:rPr>
                <w:rStyle w:val="Hyperlink"/>
                <w:rFonts w:ascii="Arial" w:hAnsi="Arial"/>
              </w:rPr>
              <w:t>السياسة</w:t>
            </w:r>
            <w:r>
              <w:rPr>
                <w:webHidden/>
              </w:rPr>
              <w:tab/>
            </w:r>
            <w:r>
              <w:rPr>
                <w:webHidden/>
              </w:rPr>
              <w:fldChar w:fldCharType="begin"/>
            </w:r>
            <w:r>
              <w:rPr>
                <w:webHidden/>
              </w:rPr>
              <w:instrText xml:space="preserve"> PAGEREF _Toc242521198 \h </w:instrText>
            </w:r>
            <w:r>
              <w:rPr>
                <w:webHidden/>
              </w:rPr>
            </w:r>
            <w:r>
              <w:rPr>
                <w:webHidden/>
              </w:rPr>
              <w:fldChar w:fldCharType="separate"/>
            </w:r>
            <w:r>
              <w:rPr>
                <w:webHidden/>
              </w:rPr>
              <w:t>10</w:t>
            </w:r>
            <w:r>
              <w:rPr>
                <w:webHidden/>
              </w:rPr>
              <w:fldChar w:fldCharType="end"/>
            </w:r>
          </w:hyperlink>
        </w:p>
        <w:p w14:paraId="0AB7E1F8" w14:textId="0A00D4F7"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199" w:history="1">
            <w:r w:rsidRPr="00242D78">
              <w:rPr>
                <w:rStyle w:val="Hyperlink"/>
                <w:rFonts w:ascii="Arial" w:hAnsi="Arial"/>
              </w:rPr>
              <w:t>العربية</w:t>
            </w:r>
            <w:r>
              <w:rPr>
                <w:webHidden/>
              </w:rPr>
              <w:tab/>
            </w:r>
            <w:r>
              <w:rPr>
                <w:webHidden/>
              </w:rPr>
              <w:fldChar w:fldCharType="begin"/>
            </w:r>
            <w:r>
              <w:rPr>
                <w:webHidden/>
              </w:rPr>
              <w:instrText xml:space="preserve"> PAGEREF _Toc242521199 \h </w:instrText>
            </w:r>
            <w:r>
              <w:rPr>
                <w:webHidden/>
              </w:rPr>
            </w:r>
            <w:r>
              <w:rPr>
                <w:webHidden/>
              </w:rPr>
              <w:fldChar w:fldCharType="separate"/>
            </w:r>
            <w:r>
              <w:rPr>
                <w:webHidden/>
              </w:rPr>
              <w:t>10</w:t>
            </w:r>
            <w:r>
              <w:rPr>
                <w:webHidden/>
              </w:rPr>
              <w:fldChar w:fldCharType="end"/>
            </w:r>
          </w:hyperlink>
        </w:p>
        <w:p w14:paraId="4B648CC8" w14:textId="0028358D"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00" w:history="1">
            <w:r w:rsidRPr="00242D78">
              <w:rPr>
                <w:rStyle w:val="Hyperlink"/>
              </w:rPr>
              <w:t>4.2 Company Commitments</w:t>
            </w:r>
            <w:r>
              <w:rPr>
                <w:webHidden/>
              </w:rPr>
              <w:tab/>
            </w:r>
            <w:r>
              <w:rPr>
                <w:webHidden/>
              </w:rPr>
              <w:fldChar w:fldCharType="begin"/>
            </w:r>
            <w:r>
              <w:rPr>
                <w:webHidden/>
              </w:rPr>
              <w:instrText xml:space="preserve"> PAGEREF _Toc242521200 \h </w:instrText>
            </w:r>
            <w:r>
              <w:rPr>
                <w:webHidden/>
              </w:rPr>
            </w:r>
            <w:r>
              <w:rPr>
                <w:webHidden/>
              </w:rPr>
              <w:fldChar w:fldCharType="separate"/>
            </w:r>
            <w:r>
              <w:rPr>
                <w:webHidden/>
              </w:rPr>
              <w:t>10</w:t>
            </w:r>
            <w:r>
              <w:rPr>
                <w:webHidden/>
              </w:rPr>
              <w:fldChar w:fldCharType="end"/>
            </w:r>
          </w:hyperlink>
        </w:p>
        <w:p w14:paraId="6B79BC81" w14:textId="559685F5"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01" w:history="1">
            <w:r w:rsidRPr="00242D78">
              <w:rPr>
                <w:rStyle w:val="Hyperlink"/>
                <w:rFonts w:ascii="Arial" w:hAnsi="Arial"/>
              </w:rPr>
              <w:t>التزامات</w:t>
            </w:r>
            <w:r w:rsidRPr="00242D78">
              <w:rPr>
                <w:rStyle w:val="Hyperlink"/>
              </w:rPr>
              <w:t xml:space="preserve"> </w:t>
            </w:r>
            <w:r w:rsidRPr="00242D78">
              <w:rPr>
                <w:rStyle w:val="Hyperlink"/>
                <w:rFonts w:ascii="Arial" w:hAnsi="Arial"/>
              </w:rPr>
              <w:t>الشركة</w:t>
            </w:r>
            <w:r>
              <w:rPr>
                <w:webHidden/>
              </w:rPr>
              <w:tab/>
            </w:r>
            <w:r>
              <w:rPr>
                <w:webHidden/>
              </w:rPr>
              <w:fldChar w:fldCharType="begin"/>
            </w:r>
            <w:r>
              <w:rPr>
                <w:webHidden/>
              </w:rPr>
              <w:instrText xml:space="preserve"> PAGEREF _Toc242521201 \h </w:instrText>
            </w:r>
            <w:r>
              <w:rPr>
                <w:webHidden/>
              </w:rPr>
            </w:r>
            <w:r>
              <w:rPr>
                <w:webHidden/>
              </w:rPr>
              <w:fldChar w:fldCharType="separate"/>
            </w:r>
            <w:r>
              <w:rPr>
                <w:webHidden/>
              </w:rPr>
              <w:t>10</w:t>
            </w:r>
            <w:r>
              <w:rPr>
                <w:webHidden/>
              </w:rPr>
              <w:fldChar w:fldCharType="end"/>
            </w:r>
          </w:hyperlink>
        </w:p>
        <w:p w14:paraId="384197A0" w14:textId="6940C6DC"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02" w:history="1">
            <w:r w:rsidRPr="00242D78">
              <w:rPr>
                <w:rStyle w:val="Hyperlink"/>
                <w:rFonts w:ascii="Arial" w:hAnsi="Arial"/>
              </w:rPr>
              <w:t>العربية</w:t>
            </w:r>
            <w:r>
              <w:rPr>
                <w:webHidden/>
              </w:rPr>
              <w:tab/>
            </w:r>
            <w:r>
              <w:rPr>
                <w:webHidden/>
              </w:rPr>
              <w:fldChar w:fldCharType="begin"/>
            </w:r>
            <w:r>
              <w:rPr>
                <w:webHidden/>
              </w:rPr>
              <w:instrText xml:space="preserve"> PAGEREF _Toc242521202 \h </w:instrText>
            </w:r>
            <w:r>
              <w:rPr>
                <w:webHidden/>
              </w:rPr>
            </w:r>
            <w:r>
              <w:rPr>
                <w:webHidden/>
              </w:rPr>
              <w:fldChar w:fldCharType="separate"/>
            </w:r>
            <w:r>
              <w:rPr>
                <w:webHidden/>
              </w:rPr>
              <w:t>11</w:t>
            </w:r>
            <w:r>
              <w:rPr>
                <w:webHidden/>
              </w:rPr>
              <w:fldChar w:fldCharType="end"/>
            </w:r>
          </w:hyperlink>
        </w:p>
        <w:p w14:paraId="4762AB38" w14:textId="78F820D6"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03" w:history="1">
            <w:r w:rsidRPr="00242D78">
              <w:rPr>
                <w:rStyle w:val="Hyperlink"/>
              </w:rPr>
              <w:t>4.3 Safety Principles</w:t>
            </w:r>
            <w:r>
              <w:rPr>
                <w:webHidden/>
              </w:rPr>
              <w:tab/>
            </w:r>
            <w:r>
              <w:rPr>
                <w:webHidden/>
              </w:rPr>
              <w:fldChar w:fldCharType="begin"/>
            </w:r>
            <w:r>
              <w:rPr>
                <w:webHidden/>
              </w:rPr>
              <w:instrText xml:space="preserve"> PAGEREF _Toc242521203 \h </w:instrText>
            </w:r>
            <w:r>
              <w:rPr>
                <w:webHidden/>
              </w:rPr>
            </w:r>
            <w:r>
              <w:rPr>
                <w:webHidden/>
              </w:rPr>
              <w:fldChar w:fldCharType="separate"/>
            </w:r>
            <w:r>
              <w:rPr>
                <w:webHidden/>
              </w:rPr>
              <w:t>11</w:t>
            </w:r>
            <w:r>
              <w:rPr>
                <w:webHidden/>
              </w:rPr>
              <w:fldChar w:fldCharType="end"/>
            </w:r>
          </w:hyperlink>
        </w:p>
        <w:p w14:paraId="2F4F51DF" w14:textId="326E065B"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04" w:history="1">
            <w:r w:rsidRPr="00242D78">
              <w:rPr>
                <w:rStyle w:val="Hyperlink"/>
                <w:rFonts w:ascii="Arial" w:hAnsi="Arial"/>
              </w:rPr>
              <w:t>مبادئ</w:t>
            </w:r>
            <w:r w:rsidRPr="00242D78">
              <w:rPr>
                <w:rStyle w:val="Hyperlink"/>
              </w:rPr>
              <w:t xml:space="preserve"> </w:t>
            </w:r>
            <w:r w:rsidRPr="00242D78">
              <w:rPr>
                <w:rStyle w:val="Hyperlink"/>
                <w:rFonts w:ascii="Arial" w:hAnsi="Arial"/>
              </w:rPr>
              <w:t>السلامة</w:t>
            </w:r>
            <w:r>
              <w:rPr>
                <w:webHidden/>
              </w:rPr>
              <w:tab/>
            </w:r>
            <w:r>
              <w:rPr>
                <w:webHidden/>
              </w:rPr>
              <w:fldChar w:fldCharType="begin"/>
            </w:r>
            <w:r>
              <w:rPr>
                <w:webHidden/>
              </w:rPr>
              <w:instrText xml:space="preserve"> PAGEREF _Toc242521204 \h </w:instrText>
            </w:r>
            <w:r>
              <w:rPr>
                <w:webHidden/>
              </w:rPr>
            </w:r>
            <w:r>
              <w:rPr>
                <w:webHidden/>
              </w:rPr>
              <w:fldChar w:fldCharType="separate"/>
            </w:r>
            <w:r>
              <w:rPr>
                <w:webHidden/>
              </w:rPr>
              <w:t>11</w:t>
            </w:r>
            <w:r>
              <w:rPr>
                <w:webHidden/>
              </w:rPr>
              <w:fldChar w:fldCharType="end"/>
            </w:r>
          </w:hyperlink>
        </w:p>
        <w:p w14:paraId="11049947" w14:textId="2DFBB741"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05" w:history="1">
            <w:r w:rsidRPr="00242D78">
              <w:rPr>
                <w:rStyle w:val="Hyperlink"/>
                <w:rFonts w:ascii="Arial" w:hAnsi="Arial"/>
              </w:rPr>
              <w:t>العربية</w:t>
            </w:r>
            <w:r>
              <w:rPr>
                <w:webHidden/>
              </w:rPr>
              <w:tab/>
            </w:r>
            <w:r>
              <w:rPr>
                <w:webHidden/>
              </w:rPr>
              <w:fldChar w:fldCharType="begin"/>
            </w:r>
            <w:r>
              <w:rPr>
                <w:webHidden/>
              </w:rPr>
              <w:instrText xml:space="preserve"> PAGEREF _Toc242521205 \h </w:instrText>
            </w:r>
            <w:r>
              <w:rPr>
                <w:webHidden/>
              </w:rPr>
            </w:r>
            <w:r>
              <w:rPr>
                <w:webHidden/>
              </w:rPr>
              <w:fldChar w:fldCharType="separate"/>
            </w:r>
            <w:r>
              <w:rPr>
                <w:webHidden/>
              </w:rPr>
              <w:t>11</w:t>
            </w:r>
            <w:r>
              <w:rPr>
                <w:webHidden/>
              </w:rPr>
              <w:fldChar w:fldCharType="end"/>
            </w:r>
          </w:hyperlink>
        </w:p>
        <w:p w14:paraId="7878F448" w14:textId="465B1F3C"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06" w:history="1">
            <w:r w:rsidRPr="00242D78">
              <w:rPr>
                <w:rStyle w:val="Hyperlink"/>
              </w:rPr>
              <w:t>4.4 Management Commitment</w:t>
            </w:r>
            <w:r>
              <w:rPr>
                <w:webHidden/>
              </w:rPr>
              <w:tab/>
            </w:r>
            <w:r>
              <w:rPr>
                <w:webHidden/>
              </w:rPr>
              <w:fldChar w:fldCharType="begin"/>
            </w:r>
            <w:r>
              <w:rPr>
                <w:webHidden/>
              </w:rPr>
              <w:instrText xml:space="preserve"> PAGEREF _Toc242521206 \h </w:instrText>
            </w:r>
            <w:r>
              <w:rPr>
                <w:webHidden/>
              </w:rPr>
            </w:r>
            <w:r>
              <w:rPr>
                <w:webHidden/>
              </w:rPr>
              <w:fldChar w:fldCharType="separate"/>
            </w:r>
            <w:r>
              <w:rPr>
                <w:webHidden/>
              </w:rPr>
              <w:t>12</w:t>
            </w:r>
            <w:r>
              <w:rPr>
                <w:webHidden/>
              </w:rPr>
              <w:fldChar w:fldCharType="end"/>
            </w:r>
          </w:hyperlink>
        </w:p>
        <w:p w14:paraId="534076E6" w14:textId="5566C5A2"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07" w:history="1">
            <w:r w:rsidRPr="00242D78">
              <w:rPr>
                <w:rStyle w:val="Hyperlink"/>
                <w:rFonts w:ascii="Arial" w:hAnsi="Arial"/>
              </w:rPr>
              <w:t>التزام</w:t>
            </w:r>
            <w:r w:rsidRPr="00242D78">
              <w:rPr>
                <w:rStyle w:val="Hyperlink"/>
              </w:rPr>
              <w:t xml:space="preserve"> </w:t>
            </w:r>
            <w:r w:rsidRPr="00242D78">
              <w:rPr>
                <w:rStyle w:val="Hyperlink"/>
                <w:rFonts w:ascii="Arial" w:hAnsi="Arial"/>
              </w:rPr>
              <w:t>الإدارة</w:t>
            </w:r>
            <w:r>
              <w:rPr>
                <w:webHidden/>
              </w:rPr>
              <w:tab/>
            </w:r>
            <w:r>
              <w:rPr>
                <w:webHidden/>
              </w:rPr>
              <w:fldChar w:fldCharType="begin"/>
            </w:r>
            <w:r>
              <w:rPr>
                <w:webHidden/>
              </w:rPr>
              <w:instrText xml:space="preserve"> PAGEREF _Toc242521207 \h </w:instrText>
            </w:r>
            <w:r>
              <w:rPr>
                <w:webHidden/>
              </w:rPr>
            </w:r>
            <w:r>
              <w:rPr>
                <w:webHidden/>
              </w:rPr>
              <w:fldChar w:fldCharType="separate"/>
            </w:r>
            <w:r>
              <w:rPr>
                <w:webHidden/>
              </w:rPr>
              <w:t>12</w:t>
            </w:r>
            <w:r>
              <w:rPr>
                <w:webHidden/>
              </w:rPr>
              <w:fldChar w:fldCharType="end"/>
            </w:r>
          </w:hyperlink>
        </w:p>
        <w:p w14:paraId="6B1E426C" w14:textId="66375A6C"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08" w:history="1">
            <w:r w:rsidRPr="00242D78">
              <w:rPr>
                <w:rStyle w:val="Hyperlink"/>
                <w:rFonts w:ascii="Arial" w:hAnsi="Arial"/>
              </w:rPr>
              <w:t>العربية</w:t>
            </w:r>
            <w:r>
              <w:rPr>
                <w:webHidden/>
              </w:rPr>
              <w:tab/>
            </w:r>
            <w:r>
              <w:rPr>
                <w:webHidden/>
              </w:rPr>
              <w:fldChar w:fldCharType="begin"/>
            </w:r>
            <w:r>
              <w:rPr>
                <w:webHidden/>
              </w:rPr>
              <w:instrText xml:space="preserve"> PAGEREF _Toc242521208 \h </w:instrText>
            </w:r>
            <w:r>
              <w:rPr>
                <w:webHidden/>
              </w:rPr>
            </w:r>
            <w:r>
              <w:rPr>
                <w:webHidden/>
              </w:rPr>
              <w:fldChar w:fldCharType="separate"/>
            </w:r>
            <w:r>
              <w:rPr>
                <w:webHidden/>
              </w:rPr>
              <w:t>12</w:t>
            </w:r>
            <w:r>
              <w:rPr>
                <w:webHidden/>
              </w:rPr>
              <w:fldChar w:fldCharType="end"/>
            </w:r>
          </w:hyperlink>
        </w:p>
        <w:p w14:paraId="02E72685" w14:textId="0C910EC5"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09" w:history="1">
            <w:r w:rsidRPr="00242D78">
              <w:rPr>
                <w:rStyle w:val="Hyperlink"/>
              </w:rPr>
              <w:t>5. Purpose, Scope &amp; Objectives</w:t>
            </w:r>
            <w:r>
              <w:rPr>
                <w:webHidden/>
              </w:rPr>
              <w:tab/>
            </w:r>
            <w:r>
              <w:rPr>
                <w:webHidden/>
              </w:rPr>
              <w:fldChar w:fldCharType="begin"/>
            </w:r>
            <w:r>
              <w:rPr>
                <w:webHidden/>
              </w:rPr>
              <w:instrText xml:space="preserve"> PAGEREF _Toc242521209 \h </w:instrText>
            </w:r>
            <w:r>
              <w:rPr>
                <w:webHidden/>
              </w:rPr>
            </w:r>
            <w:r>
              <w:rPr>
                <w:webHidden/>
              </w:rPr>
              <w:fldChar w:fldCharType="separate"/>
            </w:r>
            <w:r>
              <w:rPr>
                <w:webHidden/>
              </w:rPr>
              <w:t>12</w:t>
            </w:r>
            <w:r>
              <w:rPr>
                <w:webHidden/>
              </w:rPr>
              <w:fldChar w:fldCharType="end"/>
            </w:r>
          </w:hyperlink>
        </w:p>
        <w:p w14:paraId="78BD6466" w14:textId="27934DF6"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10" w:history="1">
            <w:r w:rsidRPr="00242D78">
              <w:rPr>
                <w:rStyle w:val="Hyperlink"/>
                <w:rFonts w:ascii="Arial" w:hAnsi="Arial"/>
              </w:rPr>
              <w:t>الغرض،</w:t>
            </w:r>
            <w:r w:rsidRPr="00242D78">
              <w:rPr>
                <w:rStyle w:val="Hyperlink"/>
              </w:rPr>
              <w:t xml:space="preserve"> </w:t>
            </w:r>
            <w:r w:rsidRPr="00242D78">
              <w:rPr>
                <w:rStyle w:val="Hyperlink"/>
                <w:rFonts w:ascii="Arial" w:hAnsi="Arial"/>
              </w:rPr>
              <w:t>نطاق</w:t>
            </w:r>
            <w:r w:rsidRPr="00242D78">
              <w:rPr>
                <w:rStyle w:val="Hyperlink"/>
              </w:rPr>
              <w:t xml:space="preserve"> </w:t>
            </w:r>
            <w:r w:rsidRPr="00242D78">
              <w:rPr>
                <w:rStyle w:val="Hyperlink"/>
                <w:rFonts w:ascii="Arial" w:hAnsi="Arial"/>
              </w:rPr>
              <w:t>التطبيق،</w:t>
            </w:r>
            <w:r w:rsidRPr="00242D78">
              <w:rPr>
                <w:rStyle w:val="Hyperlink"/>
              </w:rPr>
              <w:t xml:space="preserve"> </w:t>
            </w:r>
            <w:r w:rsidRPr="00242D78">
              <w:rPr>
                <w:rStyle w:val="Hyperlink"/>
                <w:rFonts w:ascii="Arial" w:hAnsi="Arial"/>
              </w:rPr>
              <w:t>والأهداف</w:t>
            </w:r>
            <w:r>
              <w:rPr>
                <w:webHidden/>
              </w:rPr>
              <w:tab/>
            </w:r>
            <w:r>
              <w:rPr>
                <w:webHidden/>
              </w:rPr>
              <w:fldChar w:fldCharType="begin"/>
            </w:r>
            <w:r>
              <w:rPr>
                <w:webHidden/>
              </w:rPr>
              <w:instrText xml:space="preserve"> PAGEREF _Toc242521210 \h </w:instrText>
            </w:r>
            <w:r>
              <w:rPr>
                <w:webHidden/>
              </w:rPr>
            </w:r>
            <w:r>
              <w:rPr>
                <w:webHidden/>
              </w:rPr>
              <w:fldChar w:fldCharType="separate"/>
            </w:r>
            <w:r>
              <w:rPr>
                <w:webHidden/>
              </w:rPr>
              <w:t>12</w:t>
            </w:r>
            <w:r>
              <w:rPr>
                <w:webHidden/>
              </w:rPr>
              <w:fldChar w:fldCharType="end"/>
            </w:r>
          </w:hyperlink>
        </w:p>
        <w:p w14:paraId="14C1A415" w14:textId="1DDDEBD5"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11" w:history="1">
            <w:r w:rsidRPr="00242D78">
              <w:rPr>
                <w:rStyle w:val="Hyperlink"/>
              </w:rPr>
              <w:t>5.1 Purpose</w:t>
            </w:r>
            <w:r>
              <w:rPr>
                <w:webHidden/>
              </w:rPr>
              <w:tab/>
            </w:r>
            <w:r>
              <w:rPr>
                <w:webHidden/>
              </w:rPr>
              <w:fldChar w:fldCharType="begin"/>
            </w:r>
            <w:r>
              <w:rPr>
                <w:webHidden/>
              </w:rPr>
              <w:instrText xml:space="preserve"> PAGEREF _Toc242521211 \h </w:instrText>
            </w:r>
            <w:r>
              <w:rPr>
                <w:webHidden/>
              </w:rPr>
            </w:r>
            <w:r>
              <w:rPr>
                <w:webHidden/>
              </w:rPr>
              <w:fldChar w:fldCharType="separate"/>
            </w:r>
            <w:r>
              <w:rPr>
                <w:webHidden/>
              </w:rPr>
              <w:t>12</w:t>
            </w:r>
            <w:r>
              <w:rPr>
                <w:webHidden/>
              </w:rPr>
              <w:fldChar w:fldCharType="end"/>
            </w:r>
          </w:hyperlink>
        </w:p>
        <w:p w14:paraId="63C069F5" w14:textId="3A093B6B"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12" w:history="1">
            <w:r w:rsidRPr="00242D78">
              <w:rPr>
                <w:rStyle w:val="Hyperlink"/>
                <w:rFonts w:ascii="Arial" w:hAnsi="Arial"/>
              </w:rPr>
              <w:t>الغرض</w:t>
            </w:r>
            <w:r>
              <w:rPr>
                <w:webHidden/>
              </w:rPr>
              <w:tab/>
            </w:r>
            <w:r>
              <w:rPr>
                <w:webHidden/>
              </w:rPr>
              <w:fldChar w:fldCharType="begin"/>
            </w:r>
            <w:r>
              <w:rPr>
                <w:webHidden/>
              </w:rPr>
              <w:instrText xml:space="preserve"> PAGEREF _Toc242521212 \h </w:instrText>
            </w:r>
            <w:r>
              <w:rPr>
                <w:webHidden/>
              </w:rPr>
            </w:r>
            <w:r>
              <w:rPr>
                <w:webHidden/>
              </w:rPr>
              <w:fldChar w:fldCharType="separate"/>
            </w:r>
            <w:r>
              <w:rPr>
                <w:webHidden/>
              </w:rPr>
              <w:t>12</w:t>
            </w:r>
            <w:r>
              <w:rPr>
                <w:webHidden/>
              </w:rPr>
              <w:fldChar w:fldCharType="end"/>
            </w:r>
          </w:hyperlink>
        </w:p>
        <w:p w14:paraId="67ADBBE9" w14:textId="2523033D"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13" w:history="1">
            <w:r w:rsidRPr="00242D78">
              <w:rPr>
                <w:rStyle w:val="Hyperlink"/>
              </w:rPr>
              <w:t>English</w:t>
            </w:r>
            <w:r>
              <w:rPr>
                <w:webHidden/>
              </w:rPr>
              <w:tab/>
            </w:r>
            <w:r>
              <w:rPr>
                <w:webHidden/>
              </w:rPr>
              <w:fldChar w:fldCharType="begin"/>
            </w:r>
            <w:r>
              <w:rPr>
                <w:webHidden/>
              </w:rPr>
              <w:instrText xml:space="preserve"> PAGEREF _Toc242521213 \h </w:instrText>
            </w:r>
            <w:r>
              <w:rPr>
                <w:webHidden/>
              </w:rPr>
            </w:r>
            <w:r>
              <w:rPr>
                <w:webHidden/>
              </w:rPr>
              <w:fldChar w:fldCharType="separate"/>
            </w:r>
            <w:r>
              <w:rPr>
                <w:webHidden/>
              </w:rPr>
              <w:t>12</w:t>
            </w:r>
            <w:r>
              <w:rPr>
                <w:webHidden/>
              </w:rPr>
              <w:fldChar w:fldCharType="end"/>
            </w:r>
          </w:hyperlink>
        </w:p>
        <w:p w14:paraId="0F0EC6AB" w14:textId="72B7C696"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14" w:history="1">
            <w:r w:rsidRPr="00242D78">
              <w:rPr>
                <w:rStyle w:val="Hyperlink"/>
                <w:rFonts w:ascii="Arial" w:hAnsi="Arial"/>
              </w:rPr>
              <w:t>العربية</w:t>
            </w:r>
            <w:r>
              <w:rPr>
                <w:webHidden/>
              </w:rPr>
              <w:tab/>
            </w:r>
            <w:r>
              <w:rPr>
                <w:webHidden/>
              </w:rPr>
              <w:fldChar w:fldCharType="begin"/>
            </w:r>
            <w:r>
              <w:rPr>
                <w:webHidden/>
              </w:rPr>
              <w:instrText xml:space="preserve"> PAGEREF _Toc242521214 \h </w:instrText>
            </w:r>
            <w:r>
              <w:rPr>
                <w:webHidden/>
              </w:rPr>
            </w:r>
            <w:r>
              <w:rPr>
                <w:webHidden/>
              </w:rPr>
              <w:fldChar w:fldCharType="separate"/>
            </w:r>
            <w:r>
              <w:rPr>
                <w:webHidden/>
              </w:rPr>
              <w:t>13</w:t>
            </w:r>
            <w:r>
              <w:rPr>
                <w:webHidden/>
              </w:rPr>
              <w:fldChar w:fldCharType="end"/>
            </w:r>
          </w:hyperlink>
        </w:p>
        <w:p w14:paraId="44E84C9C" w14:textId="31ED6573"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15" w:history="1">
            <w:r w:rsidRPr="00242D78">
              <w:rPr>
                <w:rStyle w:val="Hyperlink"/>
              </w:rPr>
              <w:t>5.2 Scope</w:t>
            </w:r>
            <w:r>
              <w:rPr>
                <w:webHidden/>
              </w:rPr>
              <w:tab/>
            </w:r>
            <w:r>
              <w:rPr>
                <w:webHidden/>
              </w:rPr>
              <w:fldChar w:fldCharType="begin"/>
            </w:r>
            <w:r>
              <w:rPr>
                <w:webHidden/>
              </w:rPr>
              <w:instrText xml:space="preserve"> PAGEREF _Toc242521215 \h </w:instrText>
            </w:r>
            <w:r>
              <w:rPr>
                <w:webHidden/>
              </w:rPr>
            </w:r>
            <w:r>
              <w:rPr>
                <w:webHidden/>
              </w:rPr>
              <w:fldChar w:fldCharType="separate"/>
            </w:r>
            <w:r>
              <w:rPr>
                <w:webHidden/>
              </w:rPr>
              <w:t>13</w:t>
            </w:r>
            <w:r>
              <w:rPr>
                <w:webHidden/>
              </w:rPr>
              <w:fldChar w:fldCharType="end"/>
            </w:r>
          </w:hyperlink>
        </w:p>
        <w:p w14:paraId="1ECFE93F" w14:textId="3DDD904E"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16" w:history="1">
            <w:r w:rsidRPr="00242D78">
              <w:rPr>
                <w:rStyle w:val="Hyperlink"/>
                <w:rFonts w:ascii="Arial" w:hAnsi="Arial"/>
              </w:rPr>
              <w:t>نطاق</w:t>
            </w:r>
            <w:r w:rsidRPr="00242D78">
              <w:rPr>
                <w:rStyle w:val="Hyperlink"/>
              </w:rPr>
              <w:t xml:space="preserve"> </w:t>
            </w:r>
            <w:r w:rsidRPr="00242D78">
              <w:rPr>
                <w:rStyle w:val="Hyperlink"/>
                <w:rFonts w:ascii="Arial" w:hAnsi="Arial"/>
              </w:rPr>
              <w:t>التطبيق</w:t>
            </w:r>
            <w:r>
              <w:rPr>
                <w:webHidden/>
              </w:rPr>
              <w:tab/>
            </w:r>
            <w:r>
              <w:rPr>
                <w:webHidden/>
              </w:rPr>
              <w:fldChar w:fldCharType="begin"/>
            </w:r>
            <w:r>
              <w:rPr>
                <w:webHidden/>
              </w:rPr>
              <w:instrText xml:space="preserve"> PAGEREF _Toc242521216 \h </w:instrText>
            </w:r>
            <w:r>
              <w:rPr>
                <w:webHidden/>
              </w:rPr>
            </w:r>
            <w:r>
              <w:rPr>
                <w:webHidden/>
              </w:rPr>
              <w:fldChar w:fldCharType="separate"/>
            </w:r>
            <w:r>
              <w:rPr>
                <w:webHidden/>
              </w:rPr>
              <w:t>13</w:t>
            </w:r>
            <w:r>
              <w:rPr>
                <w:webHidden/>
              </w:rPr>
              <w:fldChar w:fldCharType="end"/>
            </w:r>
          </w:hyperlink>
        </w:p>
        <w:p w14:paraId="2933D0EF" w14:textId="2BE2977D"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17" w:history="1">
            <w:r w:rsidRPr="00242D78">
              <w:rPr>
                <w:rStyle w:val="Hyperlink"/>
              </w:rPr>
              <w:t>English</w:t>
            </w:r>
            <w:r>
              <w:rPr>
                <w:webHidden/>
              </w:rPr>
              <w:tab/>
            </w:r>
            <w:r>
              <w:rPr>
                <w:webHidden/>
              </w:rPr>
              <w:fldChar w:fldCharType="begin"/>
            </w:r>
            <w:r>
              <w:rPr>
                <w:webHidden/>
              </w:rPr>
              <w:instrText xml:space="preserve"> PAGEREF _Toc242521217 \h </w:instrText>
            </w:r>
            <w:r>
              <w:rPr>
                <w:webHidden/>
              </w:rPr>
            </w:r>
            <w:r>
              <w:rPr>
                <w:webHidden/>
              </w:rPr>
              <w:fldChar w:fldCharType="separate"/>
            </w:r>
            <w:r>
              <w:rPr>
                <w:webHidden/>
              </w:rPr>
              <w:t>13</w:t>
            </w:r>
            <w:r>
              <w:rPr>
                <w:webHidden/>
              </w:rPr>
              <w:fldChar w:fldCharType="end"/>
            </w:r>
          </w:hyperlink>
        </w:p>
        <w:p w14:paraId="43E31965" w14:textId="0C08A4D3"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18" w:history="1">
            <w:r w:rsidRPr="00242D78">
              <w:rPr>
                <w:rStyle w:val="Hyperlink"/>
                <w:rFonts w:ascii="Arial" w:hAnsi="Arial"/>
              </w:rPr>
              <w:t>العربية</w:t>
            </w:r>
            <w:r>
              <w:rPr>
                <w:webHidden/>
              </w:rPr>
              <w:tab/>
            </w:r>
            <w:r>
              <w:rPr>
                <w:webHidden/>
              </w:rPr>
              <w:fldChar w:fldCharType="begin"/>
            </w:r>
            <w:r>
              <w:rPr>
                <w:webHidden/>
              </w:rPr>
              <w:instrText xml:space="preserve"> PAGEREF _Toc242521218 \h </w:instrText>
            </w:r>
            <w:r>
              <w:rPr>
                <w:webHidden/>
              </w:rPr>
            </w:r>
            <w:r>
              <w:rPr>
                <w:webHidden/>
              </w:rPr>
              <w:fldChar w:fldCharType="separate"/>
            </w:r>
            <w:r>
              <w:rPr>
                <w:webHidden/>
              </w:rPr>
              <w:t>13</w:t>
            </w:r>
            <w:r>
              <w:rPr>
                <w:webHidden/>
              </w:rPr>
              <w:fldChar w:fldCharType="end"/>
            </w:r>
          </w:hyperlink>
        </w:p>
        <w:p w14:paraId="7A5216D9" w14:textId="3D769A32"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19" w:history="1">
            <w:r w:rsidRPr="00242D78">
              <w:rPr>
                <w:rStyle w:val="Hyperlink"/>
              </w:rPr>
              <w:t>5.3 Objectives</w:t>
            </w:r>
            <w:r>
              <w:rPr>
                <w:webHidden/>
              </w:rPr>
              <w:tab/>
            </w:r>
            <w:r>
              <w:rPr>
                <w:webHidden/>
              </w:rPr>
              <w:fldChar w:fldCharType="begin"/>
            </w:r>
            <w:r>
              <w:rPr>
                <w:webHidden/>
              </w:rPr>
              <w:instrText xml:space="preserve"> PAGEREF _Toc242521219 \h </w:instrText>
            </w:r>
            <w:r>
              <w:rPr>
                <w:webHidden/>
              </w:rPr>
            </w:r>
            <w:r>
              <w:rPr>
                <w:webHidden/>
              </w:rPr>
              <w:fldChar w:fldCharType="separate"/>
            </w:r>
            <w:r>
              <w:rPr>
                <w:webHidden/>
              </w:rPr>
              <w:t>14</w:t>
            </w:r>
            <w:r>
              <w:rPr>
                <w:webHidden/>
              </w:rPr>
              <w:fldChar w:fldCharType="end"/>
            </w:r>
          </w:hyperlink>
        </w:p>
        <w:p w14:paraId="3A4376E6" w14:textId="2EC4D4DD"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20" w:history="1">
            <w:r w:rsidRPr="00242D78">
              <w:rPr>
                <w:rStyle w:val="Hyperlink"/>
                <w:rFonts w:ascii="Arial" w:hAnsi="Arial"/>
              </w:rPr>
              <w:t>أهداف</w:t>
            </w:r>
            <w:r w:rsidRPr="00242D78">
              <w:rPr>
                <w:rStyle w:val="Hyperlink"/>
              </w:rPr>
              <w:t xml:space="preserve"> </w:t>
            </w:r>
            <w:r w:rsidRPr="00242D78">
              <w:rPr>
                <w:rStyle w:val="Hyperlink"/>
                <w:rFonts w:ascii="Arial" w:hAnsi="Arial"/>
              </w:rPr>
              <w:t>الدليل</w:t>
            </w:r>
            <w:r>
              <w:rPr>
                <w:webHidden/>
              </w:rPr>
              <w:tab/>
            </w:r>
            <w:r>
              <w:rPr>
                <w:webHidden/>
              </w:rPr>
              <w:fldChar w:fldCharType="begin"/>
            </w:r>
            <w:r>
              <w:rPr>
                <w:webHidden/>
              </w:rPr>
              <w:instrText xml:space="preserve"> PAGEREF _Toc242521220 \h </w:instrText>
            </w:r>
            <w:r>
              <w:rPr>
                <w:webHidden/>
              </w:rPr>
            </w:r>
            <w:r>
              <w:rPr>
                <w:webHidden/>
              </w:rPr>
              <w:fldChar w:fldCharType="separate"/>
            </w:r>
            <w:r>
              <w:rPr>
                <w:webHidden/>
              </w:rPr>
              <w:t>14</w:t>
            </w:r>
            <w:r>
              <w:rPr>
                <w:webHidden/>
              </w:rPr>
              <w:fldChar w:fldCharType="end"/>
            </w:r>
          </w:hyperlink>
        </w:p>
        <w:p w14:paraId="493516F8" w14:textId="00DCFDBC"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21" w:history="1">
            <w:r w:rsidRPr="00242D78">
              <w:rPr>
                <w:rStyle w:val="Hyperlink"/>
                <w:rFonts w:ascii="Arial" w:hAnsi="Arial"/>
              </w:rPr>
              <w:t>العربية</w:t>
            </w:r>
            <w:r>
              <w:rPr>
                <w:webHidden/>
              </w:rPr>
              <w:tab/>
            </w:r>
            <w:r>
              <w:rPr>
                <w:webHidden/>
              </w:rPr>
              <w:fldChar w:fldCharType="begin"/>
            </w:r>
            <w:r>
              <w:rPr>
                <w:webHidden/>
              </w:rPr>
              <w:instrText xml:space="preserve"> PAGEREF _Toc242521221 \h </w:instrText>
            </w:r>
            <w:r>
              <w:rPr>
                <w:webHidden/>
              </w:rPr>
            </w:r>
            <w:r>
              <w:rPr>
                <w:webHidden/>
              </w:rPr>
              <w:fldChar w:fldCharType="separate"/>
            </w:r>
            <w:r>
              <w:rPr>
                <w:webHidden/>
              </w:rPr>
              <w:t>14</w:t>
            </w:r>
            <w:r>
              <w:rPr>
                <w:webHidden/>
              </w:rPr>
              <w:fldChar w:fldCharType="end"/>
            </w:r>
          </w:hyperlink>
        </w:p>
        <w:p w14:paraId="14BEF187" w14:textId="212FA831"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22" w:history="1">
            <w:r w:rsidRPr="00242D78">
              <w:rPr>
                <w:rStyle w:val="Hyperlink"/>
              </w:rPr>
              <w:t>5.4 Applicability</w:t>
            </w:r>
            <w:r>
              <w:rPr>
                <w:webHidden/>
              </w:rPr>
              <w:tab/>
            </w:r>
            <w:r>
              <w:rPr>
                <w:webHidden/>
              </w:rPr>
              <w:fldChar w:fldCharType="begin"/>
            </w:r>
            <w:r>
              <w:rPr>
                <w:webHidden/>
              </w:rPr>
              <w:instrText xml:space="preserve"> PAGEREF _Toc242521222 \h </w:instrText>
            </w:r>
            <w:r>
              <w:rPr>
                <w:webHidden/>
              </w:rPr>
            </w:r>
            <w:r>
              <w:rPr>
                <w:webHidden/>
              </w:rPr>
              <w:fldChar w:fldCharType="separate"/>
            </w:r>
            <w:r>
              <w:rPr>
                <w:webHidden/>
              </w:rPr>
              <w:t>14</w:t>
            </w:r>
            <w:r>
              <w:rPr>
                <w:webHidden/>
              </w:rPr>
              <w:fldChar w:fldCharType="end"/>
            </w:r>
          </w:hyperlink>
        </w:p>
        <w:p w14:paraId="7C447BD1" w14:textId="02F55FA1"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23" w:history="1">
            <w:r w:rsidRPr="00242D78">
              <w:rPr>
                <w:rStyle w:val="Hyperlink"/>
                <w:rFonts w:ascii="Arial" w:hAnsi="Arial"/>
              </w:rPr>
              <w:t>إلزامية</w:t>
            </w:r>
            <w:r w:rsidRPr="00242D78">
              <w:rPr>
                <w:rStyle w:val="Hyperlink"/>
              </w:rPr>
              <w:t xml:space="preserve"> </w:t>
            </w:r>
            <w:r w:rsidRPr="00242D78">
              <w:rPr>
                <w:rStyle w:val="Hyperlink"/>
                <w:rFonts w:ascii="Arial" w:hAnsi="Arial"/>
              </w:rPr>
              <w:t>التطبيق</w:t>
            </w:r>
            <w:r>
              <w:rPr>
                <w:webHidden/>
              </w:rPr>
              <w:tab/>
            </w:r>
            <w:r>
              <w:rPr>
                <w:webHidden/>
              </w:rPr>
              <w:fldChar w:fldCharType="begin"/>
            </w:r>
            <w:r>
              <w:rPr>
                <w:webHidden/>
              </w:rPr>
              <w:instrText xml:space="preserve"> PAGEREF _Toc242521223 \h </w:instrText>
            </w:r>
            <w:r>
              <w:rPr>
                <w:webHidden/>
              </w:rPr>
            </w:r>
            <w:r>
              <w:rPr>
                <w:webHidden/>
              </w:rPr>
              <w:fldChar w:fldCharType="separate"/>
            </w:r>
            <w:r>
              <w:rPr>
                <w:webHidden/>
              </w:rPr>
              <w:t>14</w:t>
            </w:r>
            <w:r>
              <w:rPr>
                <w:webHidden/>
              </w:rPr>
              <w:fldChar w:fldCharType="end"/>
            </w:r>
          </w:hyperlink>
        </w:p>
        <w:p w14:paraId="6A4EEE78" w14:textId="49DFF135"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24" w:history="1">
            <w:r w:rsidRPr="00242D78">
              <w:rPr>
                <w:rStyle w:val="Hyperlink"/>
                <w:rFonts w:ascii="Arial" w:hAnsi="Arial"/>
              </w:rPr>
              <w:t>العربية</w:t>
            </w:r>
            <w:r>
              <w:rPr>
                <w:webHidden/>
              </w:rPr>
              <w:tab/>
            </w:r>
            <w:r>
              <w:rPr>
                <w:webHidden/>
              </w:rPr>
              <w:fldChar w:fldCharType="begin"/>
            </w:r>
            <w:r>
              <w:rPr>
                <w:webHidden/>
              </w:rPr>
              <w:instrText xml:space="preserve"> PAGEREF _Toc242521224 \h </w:instrText>
            </w:r>
            <w:r>
              <w:rPr>
                <w:webHidden/>
              </w:rPr>
            </w:r>
            <w:r>
              <w:rPr>
                <w:webHidden/>
              </w:rPr>
              <w:fldChar w:fldCharType="separate"/>
            </w:r>
            <w:r>
              <w:rPr>
                <w:webHidden/>
              </w:rPr>
              <w:t>14</w:t>
            </w:r>
            <w:r>
              <w:rPr>
                <w:webHidden/>
              </w:rPr>
              <w:fldChar w:fldCharType="end"/>
            </w:r>
          </w:hyperlink>
        </w:p>
        <w:p w14:paraId="711F6102" w14:textId="2B22B22C"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25" w:history="1">
            <w:r w:rsidRPr="00242D78">
              <w:rPr>
                <w:rStyle w:val="Hyperlink"/>
              </w:rPr>
              <w:t>5.5 HSE Management System Commitment</w:t>
            </w:r>
            <w:r>
              <w:rPr>
                <w:webHidden/>
              </w:rPr>
              <w:tab/>
            </w:r>
            <w:r>
              <w:rPr>
                <w:webHidden/>
              </w:rPr>
              <w:fldChar w:fldCharType="begin"/>
            </w:r>
            <w:r>
              <w:rPr>
                <w:webHidden/>
              </w:rPr>
              <w:instrText xml:space="preserve"> PAGEREF _Toc242521225 \h </w:instrText>
            </w:r>
            <w:r>
              <w:rPr>
                <w:webHidden/>
              </w:rPr>
            </w:r>
            <w:r>
              <w:rPr>
                <w:webHidden/>
              </w:rPr>
              <w:fldChar w:fldCharType="separate"/>
            </w:r>
            <w:r>
              <w:rPr>
                <w:webHidden/>
              </w:rPr>
              <w:t>15</w:t>
            </w:r>
            <w:r>
              <w:rPr>
                <w:webHidden/>
              </w:rPr>
              <w:fldChar w:fldCharType="end"/>
            </w:r>
          </w:hyperlink>
        </w:p>
        <w:p w14:paraId="5BD98DC0" w14:textId="18747B56"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26" w:history="1">
            <w:r w:rsidRPr="00242D78">
              <w:rPr>
                <w:rStyle w:val="Hyperlink"/>
                <w:rFonts w:ascii="Arial" w:hAnsi="Arial"/>
              </w:rPr>
              <w:t>الالتزام</w:t>
            </w:r>
            <w:r w:rsidRPr="00242D78">
              <w:rPr>
                <w:rStyle w:val="Hyperlink"/>
              </w:rPr>
              <w:t xml:space="preserve"> </w:t>
            </w:r>
            <w:r w:rsidRPr="00242D78">
              <w:rPr>
                <w:rStyle w:val="Hyperlink"/>
                <w:rFonts w:ascii="Arial" w:hAnsi="Arial"/>
              </w:rPr>
              <w:t>بنظام</w:t>
            </w:r>
            <w:r w:rsidRPr="00242D78">
              <w:rPr>
                <w:rStyle w:val="Hyperlink"/>
              </w:rPr>
              <w:t xml:space="preserve"> </w:t>
            </w:r>
            <w:r w:rsidRPr="00242D78">
              <w:rPr>
                <w:rStyle w:val="Hyperlink"/>
                <w:rFonts w:ascii="Arial" w:hAnsi="Arial"/>
              </w:rPr>
              <w:t>إدارة</w:t>
            </w:r>
            <w:r w:rsidRPr="00242D78">
              <w:rPr>
                <w:rStyle w:val="Hyperlink"/>
              </w:rPr>
              <w:t xml:space="preserve"> HSE</w:t>
            </w:r>
            <w:r>
              <w:rPr>
                <w:webHidden/>
              </w:rPr>
              <w:tab/>
            </w:r>
            <w:r>
              <w:rPr>
                <w:webHidden/>
              </w:rPr>
              <w:fldChar w:fldCharType="begin"/>
            </w:r>
            <w:r>
              <w:rPr>
                <w:webHidden/>
              </w:rPr>
              <w:instrText xml:space="preserve"> PAGEREF _Toc242521226 \h </w:instrText>
            </w:r>
            <w:r>
              <w:rPr>
                <w:webHidden/>
              </w:rPr>
            </w:r>
            <w:r>
              <w:rPr>
                <w:webHidden/>
              </w:rPr>
              <w:fldChar w:fldCharType="separate"/>
            </w:r>
            <w:r>
              <w:rPr>
                <w:webHidden/>
              </w:rPr>
              <w:t>15</w:t>
            </w:r>
            <w:r>
              <w:rPr>
                <w:webHidden/>
              </w:rPr>
              <w:fldChar w:fldCharType="end"/>
            </w:r>
          </w:hyperlink>
        </w:p>
        <w:p w14:paraId="441FDAB0" w14:textId="360A0061"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27" w:history="1">
            <w:r w:rsidRPr="00242D78">
              <w:rPr>
                <w:rStyle w:val="Hyperlink"/>
                <w:rFonts w:ascii="Arial" w:hAnsi="Arial"/>
              </w:rPr>
              <w:t>العربية</w:t>
            </w:r>
            <w:r>
              <w:rPr>
                <w:webHidden/>
              </w:rPr>
              <w:tab/>
            </w:r>
            <w:r>
              <w:rPr>
                <w:webHidden/>
              </w:rPr>
              <w:fldChar w:fldCharType="begin"/>
            </w:r>
            <w:r>
              <w:rPr>
                <w:webHidden/>
              </w:rPr>
              <w:instrText xml:space="preserve"> PAGEREF _Toc242521227 \h </w:instrText>
            </w:r>
            <w:r>
              <w:rPr>
                <w:webHidden/>
              </w:rPr>
            </w:r>
            <w:r>
              <w:rPr>
                <w:webHidden/>
              </w:rPr>
              <w:fldChar w:fldCharType="separate"/>
            </w:r>
            <w:r>
              <w:rPr>
                <w:webHidden/>
              </w:rPr>
              <w:t>15</w:t>
            </w:r>
            <w:r>
              <w:rPr>
                <w:webHidden/>
              </w:rPr>
              <w:fldChar w:fldCharType="end"/>
            </w:r>
          </w:hyperlink>
        </w:p>
        <w:p w14:paraId="151566E9" w14:textId="54A00729"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28" w:history="1">
            <w:r w:rsidRPr="00242D78">
              <w:rPr>
                <w:rStyle w:val="Hyperlink"/>
              </w:rPr>
              <w:t>6. HSE Organization &amp; Responsibilities</w:t>
            </w:r>
            <w:r>
              <w:rPr>
                <w:webHidden/>
              </w:rPr>
              <w:tab/>
            </w:r>
            <w:r>
              <w:rPr>
                <w:webHidden/>
              </w:rPr>
              <w:fldChar w:fldCharType="begin"/>
            </w:r>
            <w:r>
              <w:rPr>
                <w:webHidden/>
              </w:rPr>
              <w:instrText xml:space="preserve"> PAGEREF _Toc242521228 \h </w:instrText>
            </w:r>
            <w:r>
              <w:rPr>
                <w:webHidden/>
              </w:rPr>
            </w:r>
            <w:r>
              <w:rPr>
                <w:webHidden/>
              </w:rPr>
              <w:fldChar w:fldCharType="separate"/>
            </w:r>
            <w:r>
              <w:rPr>
                <w:webHidden/>
              </w:rPr>
              <w:t>15</w:t>
            </w:r>
            <w:r>
              <w:rPr>
                <w:webHidden/>
              </w:rPr>
              <w:fldChar w:fldCharType="end"/>
            </w:r>
          </w:hyperlink>
        </w:p>
        <w:p w14:paraId="7119AB5E" w14:textId="148DAC36"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29" w:history="1">
            <w:r w:rsidRPr="00242D78">
              <w:rPr>
                <w:rStyle w:val="Hyperlink"/>
                <w:rFonts w:ascii="Arial" w:hAnsi="Arial"/>
              </w:rPr>
              <w:t>الهيكل</w:t>
            </w:r>
            <w:r w:rsidRPr="00242D78">
              <w:rPr>
                <w:rStyle w:val="Hyperlink"/>
              </w:rPr>
              <w:t xml:space="preserve"> </w:t>
            </w:r>
            <w:r w:rsidRPr="00242D78">
              <w:rPr>
                <w:rStyle w:val="Hyperlink"/>
                <w:rFonts w:ascii="Arial" w:hAnsi="Arial"/>
              </w:rPr>
              <w:t>التنظيمي</w:t>
            </w:r>
            <w:r w:rsidRPr="00242D78">
              <w:rPr>
                <w:rStyle w:val="Hyperlink"/>
              </w:rPr>
              <w:t xml:space="preserve"> </w:t>
            </w:r>
            <w:r w:rsidRPr="00242D78">
              <w:rPr>
                <w:rStyle w:val="Hyperlink"/>
                <w:rFonts w:ascii="Arial" w:hAnsi="Arial"/>
              </w:rPr>
              <w:t>والمسؤوليات</w:t>
            </w:r>
            <w:r>
              <w:rPr>
                <w:webHidden/>
              </w:rPr>
              <w:tab/>
            </w:r>
            <w:r>
              <w:rPr>
                <w:webHidden/>
              </w:rPr>
              <w:fldChar w:fldCharType="begin"/>
            </w:r>
            <w:r>
              <w:rPr>
                <w:webHidden/>
              </w:rPr>
              <w:instrText xml:space="preserve"> PAGEREF _Toc242521229 \h </w:instrText>
            </w:r>
            <w:r>
              <w:rPr>
                <w:webHidden/>
              </w:rPr>
            </w:r>
            <w:r>
              <w:rPr>
                <w:webHidden/>
              </w:rPr>
              <w:fldChar w:fldCharType="separate"/>
            </w:r>
            <w:r>
              <w:rPr>
                <w:webHidden/>
              </w:rPr>
              <w:t>15</w:t>
            </w:r>
            <w:r>
              <w:rPr>
                <w:webHidden/>
              </w:rPr>
              <w:fldChar w:fldCharType="end"/>
            </w:r>
          </w:hyperlink>
        </w:p>
        <w:p w14:paraId="00D0343B" w14:textId="1770EFF6"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30" w:history="1">
            <w:r w:rsidRPr="00242D78">
              <w:rPr>
                <w:rStyle w:val="Hyperlink"/>
              </w:rPr>
              <w:t>6.1 HSE Organization</w:t>
            </w:r>
            <w:r>
              <w:rPr>
                <w:webHidden/>
              </w:rPr>
              <w:tab/>
            </w:r>
            <w:r>
              <w:rPr>
                <w:webHidden/>
              </w:rPr>
              <w:fldChar w:fldCharType="begin"/>
            </w:r>
            <w:r>
              <w:rPr>
                <w:webHidden/>
              </w:rPr>
              <w:instrText xml:space="preserve"> PAGEREF _Toc242521230 \h </w:instrText>
            </w:r>
            <w:r>
              <w:rPr>
                <w:webHidden/>
              </w:rPr>
            </w:r>
            <w:r>
              <w:rPr>
                <w:webHidden/>
              </w:rPr>
              <w:fldChar w:fldCharType="separate"/>
            </w:r>
            <w:r>
              <w:rPr>
                <w:webHidden/>
              </w:rPr>
              <w:t>15</w:t>
            </w:r>
            <w:r>
              <w:rPr>
                <w:webHidden/>
              </w:rPr>
              <w:fldChar w:fldCharType="end"/>
            </w:r>
          </w:hyperlink>
        </w:p>
        <w:p w14:paraId="4E70714E" w14:textId="736A8795"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31" w:history="1">
            <w:r w:rsidRPr="00242D78">
              <w:rPr>
                <w:rStyle w:val="Hyperlink"/>
                <w:rFonts w:ascii="Arial" w:hAnsi="Arial"/>
              </w:rPr>
              <w:t>الهيكل</w:t>
            </w:r>
            <w:r w:rsidRPr="00242D78">
              <w:rPr>
                <w:rStyle w:val="Hyperlink"/>
              </w:rPr>
              <w:t xml:space="preserve"> </w:t>
            </w:r>
            <w:r w:rsidRPr="00242D78">
              <w:rPr>
                <w:rStyle w:val="Hyperlink"/>
                <w:rFonts w:ascii="Arial" w:hAnsi="Arial"/>
              </w:rPr>
              <w:t>التنظيمي</w:t>
            </w:r>
            <w:r w:rsidRPr="00242D78">
              <w:rPr>
                <w:rStyle w:val="Hyperlink"/>
              </w:rPr>
              <w:t xml:space="preserve"> </w:t>
            </w:r>
            <w:r w:rsidRPr="00242D78">
              <w:rPr>
                <w:rStyle w:val="Hyperlink"/>
                <w:rFonts w:ascii="Arial" w:hAnsi="Arial"/>
              </w:rPr>
              <w:t>لإدارة</w:t>
            </w:r>
            <w:r w:rsidRPr="00242D78">
              <w:rPr>
                <w:rStyle w:val="Hyperlink"/>
              </w:rPr>
              <w:t xml:space="preserve"> HSE</w:t>
            </w:r>
            <w:r>
              <w:rPr>
                <w:webHidden/>
              </w:rPr>
              <w:tab/>
            </w:r>
            <w:r>
              <w:rPr>
                <w:webHidden/>
              </w:rPr>
              <w:fldChar w:fldCharType="begin"/>
            </w:r>
            <w:r>
              <w:rPr>
                <w:webHidden/>
              </w:rPr>
              <w:instrText xml:space="preserve"> PAGEREF _Toc242521231 \h </w:instrText>
            </w:r>
            <w:r>
              <w:rPr>
                <w:webHidden/>
              </w:rPr>
            </w:r>
            <w:r>
              <w:rPr>
                <w:webHidden/>
              </w:rPr>
              <w:fldChar w:fldCharType="separate"/>
            </w:r>
            <w:r>
              <w:rPr>
                <w:webHidden/>
              </w:rPr>
              <w:t>15</w:t>
            </w:r>
            <w:r>
              <w:rPr>
                <w:webHidden/>
              </w:rPr>
              <w:fldChar w:fldCharType="end"/>
            </w:r>
          </w:hyperlink>
        </w:p>
        <w:p w14:paraId="4AB7AE2E" w14:textId="316E605F"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32" w:history="1">
            <w:r w:rsidRPr="00242D78">
              <w:rPr>
                <w:rStyle w:val="Hyperlink"/>
              </w:rPr>
              <w:t>English</w:t>
            </w:r>
            <w:r>
              <w:rPr>
                <w:webHidden/>
              </w:rPr>
              <w:tab/>
            </w:r>
            <w:r>
              <w:rPr>
                <w:webHidden/>
              </w:rPr>
              <w:fldChar w:fldCharType="begin"/>
            </w:r>
            <w:r>
              <w:rPr>
                <w:webHidden/>
              </w:rPr>
              <w:instrText xml:space="preserve"> PAGEREF _Toc242521232 \h </w:instrText>
            </w:r>
            <w:r>
              <w:rPr>
                <w:webHidden/>
              </w:rPr>
            </w:r>
            <w:r>
              <w:rPr>
                <w:webHidden/>
              </w:rPr>
              <w:fldChar w:fldCharType="separate"/>
            </w:r>
            <w:r>
              <w:rPr>
                <w:webHidden/>
              </w:rPr>
              <w:t>15</w:t>
            </w:r>
            <w:r>
              <w:rPr>
                <w:webHidden/>
              </w:rPr>
              <w:fldChar w:fldCharType="end"/>
            </w:r>
          </w:hyperlink>
        </w:p>
        <w:p w14:paraId="03A1EEC9" w14:textId="62633309"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33" w:history="1">
            <w:r w:rsidRPr="00242D78">
              <w:rPr>
                <w:rStyle w:val="Hyperlink"/>
                <w:rFonts w:ascii="Arial" w:hAnsi="Arial"/>
              </w:rPr>
              <w:t>العربية</w:t>
            </w:r>
            <w:r>
              <w:rPr>
                <w:webHidden/>
              </w:rPr>
              <w:tab/>
            </w:r>
            <w:r>
              <w:rPr>
                <w:webHidden/>
              </w:rPr>
              <w:fldChar w:fldCharType="begin"/>
            </w:r>
            <w:r>
              <w:rPr>
                <w:webHidden/>
              </w:rPr>
              <w:instrText xml:space="preserve"> PAGEREF _Toc242521233 \h </w:instrText>
            </w:r>
            <w:r>
              <w:rPr>
                <w:webHidden/>
              </w:rPr>
            </w:r>
            <w:r>
              <w:rPr>
                <w:webHidden/>
              </w:rPr>
              <w:fldChar w:fldCharType="separate"/>
            </w:r>
            <w:r>
              <w:rPr>
                <w:webHidden/>
              </w:rPr>
              <w:t>15</w:t>
            </w:r>
            <w:r>
              <w:rPr>
                <w:webHidden/>
              </w:rPr>
              <w:fldChar w:fldCharType="end"/>
            </w:r>
          </w:hyperlink>
        </w:p>
        <w:p w14:paraId="765240D9" w14:textId="14F68E9B"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34" w:history="1">
            <w:r w:rsidRPr="00242D78">
              <w:rPr>
                <w:rStyle w:val="Hyperlink"/>
              </w:rPr>
              <w:t>6.2 Responsibilities</w:t>
            </w:r>
            <w:r>
              <w:rPr>
                <w:webHidden/>
              </w:rPr>
              <w:tab/>
            </w:r>
            <w:r>
              <w:rPr>
                <w:webHidden/>
              </w:rPr>
              <w:fldChar w:fldCharType="begin"/>
            </w:r>
            <w:r>
              <w:rPr>
                <w:webHidden/>
              </w:rPr>
              <w:instrText xml:space="preserve"> PAGEREF _Toc242521234 \h </w:instrText>
            </w:r>
            <w:r>
              <w:rPr>
                <w:webHidden/>
              </w:rPr>
            </w:r>
            <w:r>
              <w:rPr>
                <w:webHidden/>
              </w:rPr>
              <w:fldChar w:fldCharType="separate"/>
            </w:r>
            <w:r>
              <w:rPr>
                <w:webHidden/>
              </w:rPr>
              <w:t>16</w:t>
            </w:r>
            <w:r>
              <w:rPr>
                <w:webHidden/>
              </w:rPr>
              <w:fldChar w:fldCharType="end"/>
            </w:r>
          </w:hyperlink>
        </w:p>
        <w:p w14:paraId="4C8ECF00" w14:textId="3AA94981"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35" w:history="1">
            <w:r w:rsidRPr="00242D78">
              <w:rPr>
                <w:rStyle w:val="Hyperlink"/>
                <w:rFonts w:ascii="Arial" w:hAnsi="Arial"/>
              </w:rPr>
              <w:t>المسؤوليات</w:t>
            </w:r>
            <w:r>
              <w:rPr>
                <w:webHidden/>
              </w:rPr>
              <w:tab/>
            </w:r>
            <w:r>
              <w:rPr>
                <w:webHidden/>
              </w:rPr>
              <w:fldChar w:fldCharType="begin"/>
            </w:r>
            <w:r>
              <w:rPr>
                <w:webHidden/>
              </w:rPr>
              <w:instrText xml:space="preserve"> PAGEREF _Toc242521235 \h </w:instrText>
            </w:r>
            <w:r>
              <w:rPr>
                <w:webHidden/>
              </w:rPr>
            </w:r>
            <w:r>
              <w:rPr>
                <w:webHidden/>
              </w:rPr>
              <w:fldChar w:fldCharType="separate"/>
            </w:r>
            <w:r>
              <w:rPr>
                <w:webHidden/>
              </w:rPr>
              <w:t>16</w:t>
            </w:r>
            <w:r>
              <w:rPr>
                <w:webHidden/>
              </w:rPr>
              <w:fldChar w:fldCharType="end"/>
            </w:r>
          </w:hyperlink>
        </w:p>
        <w:p w14:paraId="1DA80ABE" w14:textId="3A9073B0"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36" w:history="1">
            <w:r w:rsidRPr="00242D78">
              <w:rPr>
                <w:rStyle w:val="Hyperlink"/>
              </w:rPr>
              <w:t>General Manager</w:t>
            </w:r>
            <w:r>
              <w:rPr>
                <w:webHidden/>
              </w:rPr>
              <w:tab/>
            </w:r>
            <w:r>
              <w:rPr>
                <w:webHidden/>
              </w:rPr>
              <w:fldChar w:fldCharType="begin"/>
            </w:r>
            <w:r>
              <w:rPr>
                <w:webHidden/>
              </w:rPr>
              <w:instrText xml:space="preserve"> PAGEREF _Toc242521236 \h </w:instrText>
            </w:r>
            <w:r>
              <w:rPr>
                <w:webHidden/>
              </w:rPr>
            </w:r>
            <w:r>
              <w:rPr>
                <w:webHidden/>
              </w:rPr>
              <w:fldChar w:fldCharType="separate"/>
            </w:r>
            <w:r>
              <w:rPr>
                <w:webHidden/>
              </w:rPr>
              <w:t>16</w:t>
            </w:r>
            <w:r>
              <w:rPr>
                <w:webHidden/>
              </w:rPr>
              <w:fldChar w:fldCharType="end"/>
            </w:r>
          </w:hyperlink>
        </w:p>
        <w:p w14:paraId="52B0E966" w14:textId="37B8E966"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37" w:history="1">
            <w:r w:rsidRPr="00242D78">
              <w:rPr>
                <w:rStyle w:val="Hyperlink"/>
                <w:rFonts w:ascii="Arial" w:hAnsi="Arial"/>
              </w:rPr>
              <w:t>المدير</w:t>
            </w:r>
            <w:r w:rsidRPr="00242D78">
              <w:rPr>
                <w:rStyle w:val="Hyperlink"/>
              </w:rPr>
              <w:t xml:space="preserve"> </w:t>
            </w:r>
            <w:r w:rsidRPr="00242D78">
              <w:rPr>
                <w:rStyle w:val="Hyperlink"/>
                <w:rFonts w:ascii="Arial" w:hAnsi="Arial"/>
              </w:rPr>
              <w:t>العام</w:t>
            </w:r>
            <w:r>
              <w:rPr>
                <w:webHidden/>
              </w:rPr>
              <w:tab/>
            </w:r>
            <w:r>
              <w:rPr>
                <w:webHidden/>
              </w:rPr>
              <w:fldChar w:fldCharType="begin"/>
            </w:r>
            <w:r>
              <w:rPr>
                <w:webHidden/>
              </w:rPr>
              <w:instrText xml:space="preserve"> PAGEREF _Toc242521237 \h </w:instrText>
            </w:r>
            <w:r>
              <w:rPr>
                <w:webHidden/>
              </w:rPr>
            </w:r>
            <w:r>
              <w:rPr>
                <w:webHidden/>
              </w:rPr>
              <w:fldChar w:fldCharType="separate"/>
            </w:r>
            <w:r>
              <w:rPr>
                <w:webHidden/>
              </w:rPr>
              <w:t>16</w:t>
            </w:r>
            <w:r>
              <w:rPr>
                <w:webHidden/>
              </w:rPr>
              <w:fldChar w:fldCharType="end"/>
            </w:r>
          </w:hyperlink>
        </w:p>
        <w:p w14:paraId="67F6C7BE" w14:textId="39C78EF9"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38" w:history="1">
            <w:r w:rsidRPr="00242D78">
              <w:rPr>
                <w:rStyle w:val="Hyperlink"/>
              </w:rPr>
              <w:t>HSE Manager</w:t>
            </w:r>
            <w:r>
              <w:rPr>
                <w:webHidden/>
              </w:rPr>
              <w:tab/>
            </w:r>
            <w:r>
              <w:rPr>
                <w:webHidden/>
              </w:rPr>
              <w:fldChar w:fldCharType="begin"/>
            </w:r>
            <w:r>
              <w:rPr>
                <w:webHidden/>
              </w:rPr>
              <w:instrText xml:space="preserve"> PAGEREF _Toc242521238 \h </w:instrText>
            </w:r>
            <w:r>
              <w:rPr>
                <w:webHidden/>
              </w:rPr>
            </w:r>
            <w:r>
              <w:rPr>
                <w:webHidden/>
              </w:rPr>
              <w:fldChar w:fldCharType="separate"/>
            </w:r>
            <w:r>
              <w:rPr>
                <w:webHidden/>
              </w:rPr>
              <w:t>16</w:t>
            </w:r>
            <w:r>
              <w:rPr>
                <w:webHidden/>
              </w:rPr>
              <w:fldChar w:fldCharType="end"/>
            </w:r>
          </w:hyperlink>
        </w:p>
        <w:p w14:paraId="0159AE20" w14:textId="0F20D72B"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39" w:history="1">
            <w:r w:rsidRPr="00242D78">
              <w:rPr>
                <w:rStyle w:val="Hyperlink"/>
                <w:rFonts w:ascii="Arial" w:hAnsi="Arial"/>
              </w:rPr>
              <w:t>مدير</w:t>
            </w:r>
            <w:r w:rsidRPr="00242D78">
              <w:rPr>
                <w:rStyle w:val="Hyperlink"/>
              </w:rPr>
              <w:t xml:space="preserve"> </w:t>
            </w:r>
            <w:r w:rsidRPr="00242D78">
              <w:rPr>
                <w:rStyle w:val="Hyperlink"/>
                <w:rFonts w:ascii="Arial" w:hAnsi="Arial"/>
              </w:rPr>
              <w:t>الصحة</w:t>
            </w:r>
            <w:r w:rsidRPr="00242D78">
              <w:rPr>
                <w:rStyle w:val="Hyperlink"/>
              </w:rPr>
              <w:t xml:space="preserve"> </w:t>
            </w:r>
            <w:r w:rsidRPr="00242D78">
              <w:rPr>
                <w:rStyle w:val="Hyperlink"/>
                <w:rFonts w:ascii="Arial" w:hAnsi="Arial"/>
              </w:rPr>
              <w:t>والسلامة</w:t>
            </w:r>
            <w:r w:rsidRPr="00242D78">
              <w:rPr>
                <w:rStyle w:val="Hyperlink"/>
              </w:rPr>
              <w:t xml:space="preserve"> </w:t>
            </w:r>
            <w:r w:rsidRPr="00242D78">
              <w:rPr>
                <w:rStyle w:val="Hyperlink"/>
                <w:rFonts w:ascii="Arial" w:hAnsi="Arial"/>
              </w:rPr>
              <w:t>والبيئة</w:t>
            </w:r>
            <w:r>
              <w:rPr>
                <w:webHidden/>
              </w:rPr>
              <w:tab/>
            </w:r>
            <w:r>
              <w:rPr>
                <w:webHidden/>
              </w:rPr>
              <w:fldChar w:fldCharType="begin"/>
            </w:r>
            <w:r>
              <w:rPr>
                <w:webHidden/>
              </w:rPr>
              <w:instrText xml:space="preserve"> PAGEREF _Toc242521239 \h </w:instrText>
            </w:r>
            <w:r>
              <w:rPr>
                <w:webHidden/>
              </w:rPr>
            </w:r>
            <w:r>
              <w:rPr>
                <w:webHidden/>
              </w:rPr>
              <w:fldChar w:fldCharType="separate"/>
            </w:r>
            <w:r>
              <w:rPr>
                <w:webHidden/>
              </w:rPr>
              <w:t>16</w:t>
            </w:r>
            <w:r>
              <w:rPr>
                <w:webHidden/>
              </w:rPr>
              <w:fldChar w:fldCharType="end"/>
            </w:r>
          </w:hyperlink>
        </w:p>
        <w:p w14:paraId="6879BCE4" w14:textId="51CA47F5"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40" w:history="1">
            <w:r w:rsidRPr="00242D78">
              <w:rPr>
                <w:rStyle w:val="Hyperlink"/>
              </w:rPr>
              <w:t>Operations Manager</w:t>
            </w:r>
            <w:r>
              <w:rPr>
                <w:webHidden/>
              </w:rPr>
              <w:tab/>
            </w:r>
            <w:r>
              <w:rPr>
                <w:webHidden/>
              </w:rPr>
              <w:fldChar w:fldCharType="begin"/>
            </w:r>
            <w:r>
              <w:rPr>
                <w:webHidden/>
              </w:rPr>
              <w:instrText xml:space="preserve"> PAGEREF _Toc242521240 \h </w:instrText>
            </w:r>
            <w:r>
              <w:rPr>
                <w:webHidden/>
              </w:rPr>
            </w:r>
            <w:r>
              <w:rPr>
                <w:webHidden/>
              </w:rPr>
              <w:fldChar w:fldCharType="separate"/>
            </w:r>
            <w:r>
              <w:rPr>
                <w:webHidden/>
              </w:rPr>
              <w:t>16</w:t>
            </w:r>
            <w:r>
              <w:rPr>
                <w:webHidden/>
              </w:rPr>
              <w:fldChar w:fldCharType="end"/>
            </w:r>
          </w:hyperlink>
        </w:p>
        <w:p w14:paraId="21506AAC" w14:textId="62BF119E"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41" w:history="1">
            <w:r w:rsidRPr="00242D78">
              <w:rPr>
                <w:rStyle w:val="Hyperlink"/>
                <w:rFonts w:ascii="Arial" w:hAnsi="Arial"/>
              </w:rPr>
              <w:t>مدير</w:t>
            </w:r>
            <w:r w:rsidRPr="00242D78">
              <w:rPr>
                <w:rStyle w:val="Hyperlink"/>
              </w:rPr>
              <w:t xml:space="preserve"> </w:t>
            </w:r>
            <w:r w:rsidRPr="00242D78">
              <w:rPr>
                <w:rStyle w:val="Hyperlink"/>
                <w:rFonts w:ascii="Arial" w:hAnsi="Arial"/>
              </w:rPr>
              <w:t>العمليات</w:t>
            </w:r>
            <w:r>
              <w:rPr>
                <w:webHidden/>
              </w:rPr>
              <w:tab/>
            </w:r>
            <w:r>
              <w:rPr>
                <w:webHidden/>
              </w:rPr>
              <w:fldChar w:fldCharType="begin"/>
            </w:r>
            <w:r>
              <w:rPr>
                <w:webHidden/>
              </w:rPr>
              <w:instrText xml:space="preserve"> PAGEREF _Toc242521241 \h </w:instrText>
            </w:r>
            <w:r>
              <w:rPr>
                <w:webHidden/>
              </w:rPr>
            </w:r>
            <w:r>
              <w:rPr>
                <w:webHidden/>
              </w:rPr>
              <w:fldChar w:fldCharType="separate"/>
            </w:r>
            <w:r>
              <w:rPr>
                <w:webHidden/>
              </w:rPr>
              <w:t>16</w:t>
            </w:r>
            <w:r>
              <w:rPr>
                <w:webHidden/>
              </w:rPr>
              <w:fldChar w:fldCharType="end"/>
            </w:r>
          </w:hyperlink>
        </w:p>
        <w:p w14:paraId="25190062" w14:textId="2AF90E32"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42" w:history="1">
            <w:r w:rsidRPr="00242D78">
              <w:rPr>
                <w:rStyle w:val="Hyperlink"/>
              </w:rPr>
              <w:t>Supervisors</w:t>
            </w:r>
            <w:r>
              <w:rPr>
                <w:webHidden/>
              </w:rPr>
              <w:tab/>
            </w:r>
            <w:r>
              <w:rPr>
                <w:webHidden/>
              </w:rPr>
              <w:fldChar w:fldCharType="begin"/>
            </w:r>
            <w:r>
              <w:rPr>
                <w:webHidden/>
              </w:rPr>
              <w:instrText xml:space="preserve"> PAGEREF _Toc242521242 \h </w:instrText>
            </w:r>
            <w:r>
              <w:rPr>
                <w:webHidden/>
              </w:rPr>
            </w:r>
            <w:r>
              <w:rPr>
                <w:webHidden/>
              </w:rPr>
              <w:fldChar w:fldCharType="separate"/>
            </w:r>
            <w:r>
              <w:rPr>
                <w:webHidden/>
              </w:rPr>
              <w:t>17</w:t>
            </w:r>
            <w:r>
              <w:rPr>
                <w:webHidden/>
              </w:rPr>
              <w:fldChar w:fldCharType="end"/>
            </w:r>
          </w:hyperlink>
        </w:p>
        <w:p w14:paraId="4B307669" w14:textId="017A9B0B"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43" w:history="1">
            <w:r w:rsidRPr="00242D78">
              <w:rPr>
                <w:rStyle w:val="Hyperlink"/>
                <w:rFonts w:ascii="Arial" w:hAnsi="Arial"/>
              </w:rPr>
              <w:t>المشرفون</w:t>
            </w:r>
            <w:r>
              <w:rPr>
                <w:webHidden/>
              </w:rPr>
              <w:tab/>
            </w:r>
            <w:r>
              <w:rPr>
                <w:webHidden/>
              </w:rPr>
              <w:fldChar w:fldCharType="begin"/>
            </w:r>
            <w:r>
              <w:rPr>
                <w:webHidden/>
              </w:rPr>
              <w:instrText xml:space="preserve"> PAGEREF _Toc242521243 \h </w:instrText>
            </w:r>
            <w:r>
              <w:rPr>
                <w:webHidden/>
              </w:rPr>
            </w:r>
            <w:r>
              <w:rPr>
                <w:webHidden/>
              </w:rPr>
              <w:fldChar w:fldCharType="separate"/>
            </w:r>
            <w:r>
              <w:rPr>
                <w:webHidden/>
              </w:rPr>
              <w:t>17</w:t>
            </w:r>
            <w:r>
              <w:rPr>
                <w:webHidden/>
              </w:rPr>
              <w:fldChar w:fldCharType="end"/>
            </w:r>
          </w:hyperlink>
        </w:p>
        <w:p w14:paraId="1D3B6693" w14:textId="6560230E"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44" w:history="1">
            <w:r w:rsidRPr="00242D78">
              <w:rPr>
                <w:rStyle w:val="Hyperlink"/>
              </w:rPr>
              <w:t>Employees</w:t>
            </w:r>
            <w:r>
              <w:rPr>
                <w:webHidden/>
              </w:rPr>
              <w:tab/>
            </w:r>
            <w:r>
              <w:rPr>
                <w:webHidden/>
              </w:rPr>
              <w:fldChar w:fldCharType="begin"/>
            </w:r>
            <w:r>
              <w:rPr>
                <w:webHidden/>
              </w:rPr>
              <w:instrText xml:space="preserve"> PAGEREF _Toc242521244 \h </w:instrText>
            </w:r>
            <w:r>
              <w:rPr>
                <w:webHidden/>
              </w:rPr>
            </w:r>
            <w:r>
              <w:rPr>
                <w:webHidden/>
              </w:rPr>
              <w:fldChar w:fldCharType="separate"/>
            </w:r>
            <w:r>
              <w:rPr>
                <w:webHidden/>
              </w:rPr>
              <w:t>17</w:t>
            </w:r>
            <w:r>
              <w:rPr>
                <w:webHidden/>
              </w:rPr>
              <w:fldChar w:fldCharType="end"/>
            </w:r>
          </w:hyperlink>
        </w:p>
        <w:p w14:paraId="0ADAD35F" w14:textId="5BE760B3"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45" w:history="1">
            <w:r w:rsidRPr="00242D78">
              <w:rPr>
                <w:rStyle w:val="Hyperlink"/>
                <w:rFonts w:ascii="Arial" w:hAnsi="Arial"/>
              </w:rPr>
              <w:t>العاملون</w:t>
            </w:r>
            <w:r>
              <w:rPr>
                <w:webHidden/>
              </w:rPr>
              <w:tab/>
            </w:r>
            <w:r>
              <w:rPr>
                <w:webHidden/>
              </w:rPr>
              <w:fldChar w:fldCharType="begin"/>
            </w:r>
            <w:r>
              <w:rPr>
                <w:webHidden/>
              </w:rPr>
              <w:instrText xml:space="preserve"> PAGEREF _Toc242521245 \h </w:instrText>
            </w:r>
            <w:r>
              <w:rPr>
                <w:webHidden/>
              </w:rPr>
            </w:r>
            <w:r>
              <w:rPr>
                <w:webHidden/>
              </w:rPr>
              <w:fldChar w:fldCharType="separate"/>
            </w:r>
            <w:r>
              <w:rPr>
                <w:webHidden/>
              </w:rPr>
              <w:t>17</w:t>
            </w:r>
            <w:r>
              <w:rPr>
                <w:webHidden/>
              </w:rPr>
              <w:fldChar w:fldCharType="end"/>
            </w:r>
          </w:hyperlink>
        </w:p>
        <w:p w14:paraId="07EB9F4F" w14:textId="7B026045"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46" w:history="1">
            <w:r w:rsidRPr="00242D78">
              <w:rPr>
                <w:rStyle w:val="Hyperlink"/>
              </w:rPr>
              <w:t>Contractors</w:t>
            </w:r>
            <w:r>
              <w:rPr>
                <w:webHidden/>
              </w:rPr>
              <w:tab/>
            </w:r>
            <w:r>
              <w:rPr>
                <w:webHidden/>
              </w:rPr>
              <w:fldChar w:fldCharType="begin"/>
            </w:r>
            <w:r>
              <w:rPr>
                <w:webHidden/>
              </w:rPr>
              <w:instrText xml:space="preserve"> PAGEREF _Toc242521246 \h </w:instrText>
            </w:r>
            <w:r>
              <w:rPr>
                <w:webHidden/>
              </w:rPr>
            </w:r>
            <w:r>
              <w:rPr>
                <w:webHidden/>
              </w:rPr>
              <w:fldChar w:fldCharType="separate"/>
            </w:r>
            <w:r>
              <w:rPr>
                <w:webHidden/>
              </w:rPr>
              <w:t>17</w:t>
            </w:r>
            <w:r>
              <w:rPr>
                <w:webHidden/>
              </w:rPr>
              <w:fldChar w:fldCharType="end"/>
            </w:r>
          </w:hyperlink>
        </w:p>
        <w:p w14:paraId="754B4B39" w14:textId="5BDDAA68"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47" w:history="1">
            <w:r w:rsidRPr="00242D78">
              <w:rPr>
                <w:rStyle w:val="Hyperlink"/>
                <w:rFonts w:ascii="Arial" w:hAnsi="Arial"/>
              </w:rPr>
              <w:t>المقاولون</w:t>
            </w:r>
            <w:r>
              <w:rPr>
                <w:webHidden/>
              </w:rPr>
              <w:tab/>
            </w:r>
            <w:r>
              <w:rPr>
                <w:webHidden/>
              </w:rPr>
              <w:fldChar w:fldCharType="begin"/>
            </w:r>
            <w:r>
              <w:rPr>
                <w:webHidden/>
              </w:rPr>
              <w:instrText xml:space="preserve"> PAGEREF _Toc242521247 \h </w:instrText>
            </w:r>
            <w:r>
              <w:rPr>
                <w:webHidden/>
              </w:rPr>
            </w:r>
            <w:r>
              <w:rPr>
                <w:webHidden/>
              </w:rPr>
              <w:fldChar w:fldCharType="separate"/>
            </w:r>
            <w:r>
              <w:rPr>
                <w:webHidden/>
              </w:rPr>
              <w:t>17</w:t>
            </w:r>
            <w:r>
              <w:rPr>
                <w:webHidden/>
              </w:rPr>
              <w:fldChar w:fldCharType="end"/>
            </w:r>
          </w:hyperlink>
        </w:p>
        <w:p w14:paraId="6491CC61" w14:textId="4B1D8B52"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48" w:history="1">
            <w:r w:rsidRPr="00242D78">
              <w:rPr>
                <w:rStyle w:val="Hyperlink"/>
              </w:rPr>
              <w:t>6.3 Stop Work Authority</w:t>
            </w:r>
            <w:r>
              <w:rPr>
                <w:webHidden/>
              </w:rPr>
              <w:tab/>
            </w:r>
            <w:r>
              <w:rPr>
                <w:webHidden/>
              </w:rPr>
              <w:fldChar w:fldCharType="begin"/>
            </w:r>
            <w:r>
              <w:rPr>
                <w:webHidden/>
              </w:rPr>
              <w:instrText xml:space="preserve"> PAGEREF _Toc242521248 \h </w:instrText>
            </w:r>
            <w:r>
              <w:rPr>
                <w:webHidden/>
              </w:rPr>
            </w:r>
            <w:r>
              <w:rPr>
                <w:webHidden/>
              </w:rPr>
              <w:fldChar w:fldCharType="separate"/>
            </w:r>
            <w:r>
              <w:rPr>
                <w:webHidden/>
              </w:rPr>
              <w:t>18</w:t>
            </w:r>
            <w:r>
              <w:rPr>
                <w:webHidden/>
              </w:rPr>
              <w:fldChar w:fldCharType="end"/>
            </w:r>
          </w:hyperlink>
        </w:p>
        <w:p w14:paraId="485A9D0C" w14:textId="2DBFA6DC"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49" w:history="1">
            <w:r w:rsidRPr="00242D78">
              <w:rPr>
                <w:rStyle w:val="Hyperlink"/>
                <w:rFonts w:ascii="Arial" w:hAnsi="Arial"/>
              </w:rPr>
              <w:t>صلاحية</w:t>
            </w:r>
            <w:r w:rsidRPr="00242D78">
              <w:rPr>
                <w:rStyle w:val="Hyperlink"/>
              </w:rPr>
              <w:t xml:space="preserve"> </w:t>
            </w:r>
            <w:r w:rsidRPr="00242D78">
              <w:rPr>
                <w:rStyle w:val="Hyperlink"/>
                <w:rFonts w:ascii="Arial" w:hAnsi="Arial"/>
              </w:rPr>
              <w:t>إيقاف</w:t>
            </w:r>
            <w:r w:rsidRPr="00242D78">
              <w:rPr>
                <w:rStyle w:val="Hyperlink"/>
              </w:rPr>
              <w:t xml:space="preserve"> </w:t>
            </w:r>
            <w:r w:rsidRPr="00242D78">
              <w:rPr>
                <w:rStyle w:val="Hyperlink"/>
                <w:rFonts w:ascii="Arial" w:hAnsi="Arial"/>
              </w:rPr>
              <w:t>العمل</w:t>
            </w:r>
            <w:r>
              <w:rPr>
                <w:webHidden/>
              </w:rPr>
              <w:tab/>
            </w:r>
            <w:r>
              <w:rPr>
                <w:webHidden/>
              </w:rPr>
              <w:fldChar w:fldCharType="begin"/>
            </w:r>
            <w:r>
              <w:rPr>
                <w:webHidden/>
              </w:rPr>
              <w:instrText xml:space="preserve"> PAGEREF _Toc242521249 \h </w:instrText>
            </w:r>
            <w:r>
              <w:rPr>
                <w:webHidden/>
              </w:rPr>
            </w:r>
            <w:r>
              <w:rPr>
                <w:webHidden/>
              </w:rPr>
              <w:fldChar w:fldCharType="separate"/>
            </w:r>
            <w:r>
              <w:rPr>
                <w:webHidden/>
              </w:rPr>
              <w:t>18</w:t>
            </w:r>
            <w:r>
              <w:rPr>
                <w:webHidden/>
              </w:rPr>
              <w:fldChar w:fldCharType="end"/>
            </w:r>
          </w:hyperlink>
        </w:p>
        <w:p w14:paraId="5747C035" w14:textId="08780910"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50" w:history="1">
            <w:r w:rsidRPr="00242D78">
              <w:rPr>
                <w:rStyle w:val="Hyperlink"/>
                <w:rFonts w:ascii="Arial" w:hAnsi="Arial"/>
              </w:rPr>
              <w:t>العربية</w:t>
            </w:r>
            <w:r>
              <w:rPr>
                <w:webHidden/>
              </w:rPr>
              <w:tab/>
            </w:r>
            <w:r>
              <w:rPr>
                <w:webHidden/>
              </w:rPr>
              <w:fldChar w:fldCharType="begin"/>
            </w:r>
            <w:r>
              <w:rPr>
                <w:webHidden/>
              </w:rPr>
              <w:instrText xml:space="preserve"> PAGEREF _Toc242521250 \h </w:instrText>
            </w:r>
            <w:r>
              <w:rPr>
                <w:webHidden/>
              </w:rPr>
            </w:r>
            <w:r>
              <w:rPr>
                <w:webHidden/>
              </w:rPr>
              <w:fldChar w:fldCharType="separate"/>
            </w:r>
            <w:r>
              <w:rPr>
                <w:webHidden/>
              </w:rPr>
              <w:t>18</w:t>
            </w:r>
            <w:r>
              <w:rPr>
                <w:webHidden/>
              </w:rPr>
              <w:fldChar w:fldCharType="end"/>
            </w:r>
          </w:hyperlink>
        </w:p>
        <w:p w14:paraId="76A58BD7" w14:textId="286D7739"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51" w:history="1">
            <w:r w:rsidRPr="00242D78">
              <w:rPr>
                <w:rStyle w:val="Hyperlink"/>
              </w:rPr>
              <w:t>6.4 Communication and Consultation</w:t>
            </w:r>
            <w:r>
              <w:rPr>
                <w:webHidden/>
              </w:rPr>
              <w:tab/>
            </w:r>
            <w:r>
              <w:rPr>
                <w:webHidden/>
              </w:rPr>
              <w:fldChar w:fldCharType="begin"/>
            </w:r>
            <w:r>
              <w:rPr>
                <w:webHidden/>
              </w:rPr>
              <w:instrText xml:space="preserve"> PAGEREF _Toc242521251 \h </w:instrText>
            </w:r>
            <w:r>
              <w:rPr>
                <w:webHidden/>
              </w:rPr>
            </w:r>
            <w:r>
              <w:rPr>
                <w:webHidden/>
              </w:rPr>
              <w:fldChar w:fldCharType="separate"/>
            </w:r>
            <w:r>
              <w:rPr>
                <w:webHidden/>
              </w:rPr>
              <w:t>18</w:t>
            </w:r>
            <w:r>
              <w:rPr>
                <w:webHidden/>
              </w:rPr>
              <w:fldChar w:fldCharType="end"/>
            </w:r>
          </w:hyperlink>
        </w:p>
        <w:p w14:paraId="47F2A819" w14:textId="71DDF33F"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52" w:history="1">
            <w:r w:rsidRPr="00242D78">
              <w:rPr>
                <w:rStyle w:val="Hyperlink"/>
                <w:rFonts w:ascii="Arial" w:hAnsi="Arial"/>
              </w:rPr>
              <w:t>التواصل</w:t>
            </w:r>
            <w:r w:rsidRPr="00242D78">
              <w:rPr>
                <w:rStyle w:val="Hyperlink"/>
              </w:rPr>
              <w:t xml:space="preserve"> </w:t>
            </w:r>
            <w:r w:rsidRPr="00242D78">
              <w:rPr>
                <w:rStyle w:val="Hyperlink"/>
                <w:rFonts w:ascii="Arial" w:hAnsi="Arial"/>
              </w:rPr>
              <w:t>والمشاركة</w:t>
            </w:r>
            <w:r>
              <w:rPr>
                <w:webHidden/>
              </w:rPr>
              <w:tab/>
            </w:r>
            <w:r>
              <w:rPr>
                <w:webHidden/>
              </w:rPr>
              <w:fldChar w:fldCharType="begin"/>
            </w:r>
            <w:r>
              <w:rPr>
                <w:webHidden/>
              </w:rPr>
              <w:instrText xml:space="preserve"> PAGEREF _Toc242521252 \h </w:instrText>
            </w:r>
            <w:r>
              <w:rPr>
                <w:webHidden/>
              </w:rPr>
            </w:r>
            <w:r>
              <w:rPr>
                <w:webHidden/>
              </w:rPr>
              <w:fldChar w:fldCharType="separate"/>
            </w:r>
            <w:r>
              <w:rPr>
                <w:webHidden/>
              </w:rPr>
              <w:t>18</w:t>
            </w:r>
            <w:r>
              <w:rPr>
                <w:webHidden/>
              </w:rPr>
              <w:fldChar w:fldCharType="end"/>
            </w:r>
          </w:hyperlink>
        </w:p>
        <w:p w14:paraId="43279DA0" w14:textId="531630A9"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53" w:history="1">
            <w:r w:rsidRPr="00242D78">
              <w:rPr>
                <w:rStyle w:val="Hyperlink"/>
                <w:rFonts w:ascii="Arial" w:hAnsi="Arial"/>
              </w:rPr>
              <w:t>العربية</w:t>
            </w:r>
            <w:r>
              <w:rPr>
                <w:webHidden/>
              </w:rPr>
              <w:tab/>
            </w:r>
            <w:r>
              <w:rPr>
                <w:webHidden/>
              </w:rPr>
              <w:fldChar w:fldCharType="begin"/>
            </w:r>
            <w:r>
              <w:rPr>
                <w:webHidden/>
              </w:rPr>
              <w:instrText xml:space="preserve"> PAGEREF _Toc242521253 \h </w:instrText>
            </w:r>
            <w:r>
              <w:rPr>
                <w:webHidden/>
              </w:rPr>
            </w:r>
            <w:r>
              <w:rPr>
                <w:webHidden/>
              </w:rPr>
              <w:fldChar w:fldCharType="separate"/>
            </w:r>
            <w:r>
              <w:rPr>
                <w:webHidden/>
              </w:rPr>
              <w:t>18</w:t>
            </w:r>
            <w:r>
              <w:rPr>
                <w:webHidden/>
              </w:rPr>
              <w:fldChar w:fldCharType="end"/>
            </w:r>
          </w:hyperlink>
        </w:p>
        <w:p w14:paraId="61D6D518" w14:textId="14942966"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54" w:history="1">
            <w:r w:rsidRPr="00242D78">
              <w:rPr>
                <w:rStyle w:val="Hyperlink"/>
              </w:rPr>
              <w:t>7. Hazard Identification, Risk Assessment &amp; Risk Control (HIRAC)</w:t>
            </w:r>
            <w:r>
              <w:rPr>
                <w:webHidden/>
              </w:rPr>
              <w:tab/>
            </w:r>
            <w:r>
              <w:rPr>
                <w:webHidden/>
              </w:rPr>
              <w:fldChar w:fldCharType="begin"/>
            </w:r>
            <w:r>
              <w:rPr>
                <w:webHidden/>
              </w:rPr>
              <w:instrText xml:space="preserve"> PAGEREF _Toc242521254 \h </w:instrText>
            </w:r>
            <w:r>
              <w:rPr>
                <w:webHidden/>
              </w:rPr>
            </w:r>
            <w:r>
              <w:rPr>
                <w:webHidden/>
              </w:rPr>
              <w:fldChar w:fldCharType="separate"/>
            </w:r>
            <w:r>
              <w:rPr>
                <w:webHidden/>
              </w:rPr>
              <w:t>18</w:t>
            </w:r>
            <w:r>
              <w:rPr>
                <w:webHidden/>
              </w:rPr>
              <w:fldChar w:fldCharType="end"/>
            </w:r>
          </w:hyperlink>
        </w:p>
        <w:p w14:paraId="09B9EEFC" w14:textId="3CA63794"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55" w:history="1">
            <w:r w:rsidRPr="00242D78">
              <w:rPr>
                <w:rStyle w:val="Hyperlink"/>
                <w:rFonts w:ascii="Arial" w:hAnsi="Arial"/>
              </w:rPr>
              <w:t>تحديد</w:t>
            </w:r>
            <w:r w:rsidRPr="00242D78">
              <w:rPr>
                <w:rStyle w:val="Hyperlink"/>
              </w:rPr>
              <w:t xml:space="preserve"> </w:t>
            </w:r>
            <w:r w:rsidRPr="00242D78">
              <w:rPr>
                <w:rStyle w:val="Hyperlink"/>
                <w:rFonts w:ascii="Arial" w:hAnsi="Arial"/>
              </w:rPr>
              <w:t>المخاطر</w:t>
            </w:r>
            <w:r w:rsidRPr="00242D78">
              <w:rPr>
                <w:rStyle w:val="Hyperlink"/>
              </w:rPr>
              <w:t xml:space="preserve"> </w:t>
            </w:r>
            <w:r w:rsidRPr="00242D78">
              <w:rPr>
                <w:rStyle w:val="Hyperlink"/>
                <w:rFonts w:ascii="Arial" w:hAnsi="Arial"/>
              </w:rPr>
              <w:t>وتقييمها</w:t>
            </w:r>
            <w:r w:rsidRPr="00242D78">
              <w:rPr>
                <w:rStyle w:val="Hyperlink"/>
              </w:rPr>
              <w:t xml:space="preserve"> </w:t>
            </w:r>
            <w:r w:rsidRPr="00242D78">
              <w:rPr>
                <w:rStyle w:val="Hyperlink"/>
                <w:rFonts w:ascii="Arial" w:hAnsi="Arial"/>
              </w:rPr>
              <w:t>والسيطرة</w:t>
            </w:r>
            <w:r w:rsidRPr="00242D78">
              <w:rPr>
                <w:rStyle w:val="Hyperlink"/>
              </w:rPr>
              <w:t xml:space="preserve"> </w:t>
            </w:r>
            <w:r w:rsidRPr="00242D78">
              <w:rPr>
                <w:rStyle w:val="Hyperlink"/>
                <w:rFonts w:ascii="Arial" w:hAnsi="Arial"/>
              </w:rPr>
              <w:t>عليها</w:t>
            </w:r>
            <w:r>
              <w:rPr>
                <w:webHidden/>
              </w:rPr>
              <w:tab/>
            </w:r>
            <w:r>
              <w:rPr>
                <w:webHidden/>
              </w:rPr>
              <w:fldChar w:fldCharType="begin"/>
            </w:r>
            <w:r>
              <w:rPr>
                <w:webHidden/>
              </w:rPr>
              <w:instrText xml:space="preserve"> PAGEREF _Toc242521255 \h </w:instrText>
            </w:r>
            <w:r>
              <w:rPr>
                <w:webHidden/>
              </w:rPr>
            </w:r>
            <w:r>
              <w:rPr>
                <w:webHidden/>
              </w:rPr>
              <w:fldChar w:fldCharType="separate"/>
            </w:r>
            <w:r>
              <w:rPr>
                <w:webHidden/>
              </w:rPr>
              <w:t>18</w:t>
            </w:r>
            <w:r>
              <w:rPr>
                <w:webHidden/>
              </w:rPr>
              <w:fldChar w:fldCharType="end"/>
            </w:r>
          </w:hyperlink>
        </w:p>
        <w:p w14:paraId="3D11F74A" w14:textId="0945B780"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56" w:history="1">
            <w:r w:rsidRPr="00242D78">
              <w:rPr>
                <w:rStyle w:val="Hyperlink"/>
              </w:rPr>
              <w:t>7.1 Purpose</w:t>
            </w:r>
            <w:r>
              <w:rPr>
                <w:webHidden/>
              </w:rPr>
              <w:tab/>
            </w:r>
            <w:r>
              <w:rPr>
                <w:webHidden/>
              </w:rPr>
              <w:fldChar w:fldCharType="begin"/>
            </w:r>
            <w:r>
              <w:rPr>
                <w:webHidden/>
              </w:rPr>
              <w:instrText xml:space="preserve"> PAGEREF _Toc242521256 \h </w:instrText>
            </w:r>
            <w:r>
              <w:rPr>
                <w:webHidden/>
              </w:rPr>
            </w:r>
            <w:r>
              <w:rPr>
                <w:webHidden/>
              </w:rPr>
              <w:fldChar w:fldCharType="separate"/>
            </w:r>
            <w:r>
              <w:rPr>
                <w:webHidden/>
              </w:rPr>
              <w:t>19</w:t>
            </w:r>
            <w:r>
              <w:rPr>
                <w:webHidden/>
              </w:rPr>
              <w:fldChar w:fldCharType="end"/>
            </w:r>
          </w:hyperlink>
        </w:p>
        <w:p w14:paraId="75489F22" w14:textId="79C57756"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57" w:history="1">
            <w:r w:rsidRPr="00242D78">
              <w:rPr>
                <w:rStyle w:val="Hyperlink"/>
                <w:rFonts w:ascii="Arial" w:hAnsi="Arial"/>
              </w:rPr>
              <w:t>الغرض</w:t>
            </w:r>
            <w:r>
              <w:rPr>
                <w:webHidden/>
              </w:rPr>
              <w:tab/>
            </w:r>
            <w:r>
              <w:rPr>
                <w:webHidden/>
              </w:rPr>
              <w:fldChar w:fldCharType="begin"/>
            </w:r>
            <w:r>
              <w:rPr>
                <w:webHidden/>
              </w:rPr>
              <w:instrText xml:space="preserve"> PAGEREF _Toc242521257 \h </w:instrText>
            </w:r>
            <w:r>
              <w:rPr>
                <w:webHidden/>
              </w:rPr>
            </w:r>
            <w:r>
              <w:rPr>
                <w:webHidden/>
              </w:rPr>
              <w:fldChar w:fldCharType="separate"/>
            </w:r>
            <w:r>
              <w:rPr>
                <w:webHidden/>
              </w:rPr>
              <w:t>19</w:t>
            </w:r>
            <w:r>
              <w:rPr>
                <w:webHidden/>
              </w:rPr>
              <w:fldChar w:fldCharType="end"/>
            </w:r>
          </w:hyperlink>
        </w:p>
        <w:p w14:paraId="7E0DBF9A" w14:textId="75627818"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58" w:history="1">
            <w:r w:rsidRPr="00242D78">
              <w:rPr>
                <w:rStyle w:val="Hyperlink"/>
              </w:rPr>
              <w:t>English</w:t>
            </w:r>
            <w:r>
              <w:rPr>
                <w:webHidden/>
              </w:rPr>
              <w:tab/>
            </w:r>
            <w:r>
              <w:rPr>
                <w:webHidden/>
              </w:rPr>
              <w:fldChar w:fldCharType="begin"/>
            </w:r>
            <w:r>
              <w:rPr>
                <w:webHidden/>
              </w:rPr>
              <w:instrText xml:space="preserve"> PAGEREF _Toc242521258 \h </w:instrText>
            </w:r>
            <w:r>
              <w:rPr>
                <w:webHidden/>
              </w:rPr>
            </w:r>
            <w:r>
              <w:rPr>
                <w:webHidden/>
              </w:rPr>
              <w:fldChar w:fldCharType="separate"/>
            </w:r>
            <w:r>
              <w:rPr>
                <w:webHidden/>
              </w:rPr>
              <w:t>19</w:t>
            </w:r>
            <w:r>
              <w:rPr>
                <w:webHidden/>
              </w:rPr>
              <w:fldChar w:fldCharType="end"/>
            </w:r>
          </w:hyperlink>
        </w:p>
        <w:p w14:paraId="707C78A5" w14:textId="4ABB4A8C"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59" w:history="1">
            <w:r w:rsidRPr="00242D78">
              <w:rPr>
                <w:rStyle w:val="Hyperlink"/>
                <w:rFonts w:ascii="Arial" w:hAnsi="Arial"/>
              </w:rPr>
              <w:t>العربية</w:t>
            </w:r>
            <w:r>
              <w:rPr>
                <w:webHidden/>
              </w:rPr>
              <w:tab/>
            </w:r>
            <w:r>
              <w:rPr>
                <w:webHidden/>
              </w:rPr>
              <w:fldChar w:fldCharType="begin"/>
            </w:r>
            <w:r>
              <w:rPr>
                <w:webHidden/>
              </w:rPr>
              <w:instrText xml:space="preserve"> PAGEREF _Toc242521259 \h </w:instrText>
            </w:r>
            <w:r>
              <w:rPr>
                <w:webHidden/>
              </w:rPr>
            </w:r>
            <w:r>
              <w:rPr>
                <w:webHidden/>
              </w:rPr>
              <w:fldChar w:fldCharType="separate"/>
            </w:r>
            <w:r>
              <w:rPr>
                <w:webHidden/>
              </w:rPr>
              <w:t>19</w:t>
            </w:r>
            <w:r>
              <w:rPr>
                <w:webHidden/>
              </w:rPr>
              <w:fldChar w:fldCharType="end"/>
            </w:r>
          </w:hyperlink>
        </w:p>
        <w:p w14:paraId="722D3BF6" w14:textId="275EC2C2"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60" w:history="1">
            <w:r w:rsidRPr="00242D78">
              <w:rPr>
                <w:rStyle w:val="Hyperlink"/>
              </w:rPr>
              <w:t>7.2 Hazard Identification</w:t>
            </w:r>
            <w:r>
              <w:rPr>
                <w:webHidden/>
              </w:rPr>
              <w:tab/>
            </w:r>
            <w:r>
              <w:rPr>
                <w:webHidden/>
              </w:rPr>
              <w:fldChar w:fldCharType="begin"/>
            </w:r>
            <w:r>
              <w:rPr>
                <w:webHidden/>
              </w:rPr>
              <w:instrText xml:space="preserve"> PAGEREF _Toc242521260 \h </w:instrText>
            </w:r>
            <w:r>
              <w:rPr>
                <w:webHidden/>
              </w:rPr>
            </w:r>
            <w:r>
              <w:rPr>
                <w:webHidden/>
              </w:rPr>
              <w:fldChar w:fldCharType="separate"/>
            </w:r>
            <w:r>
              <w:rPr>
                <w:webHidden/>
              </w:rPr>
              <w:t>19</w:t>
            </w:r>
            <w:r>
              <w:rPr>
                <w:webHidden/>
              </w:rPr>
              <w:fldChar w:fldCharType="end"/>
            </w:r>
          </w:hyperlink>
        </w:p>
        <w:p w14:paraId="4C624D78" w14:textId="4BDA072E"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61" w:history="1">
            <w:r w:rsidRPr="00242D78">
              <w:rPr>
                <w:rStyle w:val="Hyperlink"/>
                <w:rFonts w:ascii="Arial" w:hAnsi="Arial"/>
              </w:rPr>
              <w:t>تحديد</w:t>
            </w:r>
            <w:r w:rsidRPr="00242D78">
              <w:rPr>
                <w:rStyle w:val="Hyperlink"/>
              </w:rPr>
              <w:t xml:space="preserve"> </w:t>
            </w:r>
            <w:r w:rsidRPr="00242D78">
              <w:rPr>
                <w:rStyle w:val="Hyperlink"/>
                <w:rFonts w:ascii="Arial" w:hAnsi="Arial"/>
              </w:rPr>
              <w:t>المخاطر</w:t>
            </w:r>
            <w:r>
              <w:rPr>
                <w:webHidden/>
              </w:rPr>
              <w:tab/>
            </w:r>
            <w:r>
              <w:rPr>
                <w:webHidden/>
              </w:rPr>
              <w:fldChar w:fldCharType="begin"/>
            </w:r>
            <w:r>
              <w:rPr>
                <w:webHidden/>
              </w:rPr>
              <w:instrText xml:space="preserve"> PAGEREF _Toc242521261 \h </w:instrText>
            </w:r>
            <w:r>
              <w:rPr>
                <w:webHidden/>
              </w:rPr>
            </w:r>
            <w:r>
              <w:rPr>
                <w:webHidden/>
              </w:rPr>
              <w:fldChar w:fldCharType="separate"/>
            </w:r>
            <w:r>
              <w:rPr>
                <w:webHidden/>
              </w:rPr>
              <w:t>19</w:t>
            </w:r>
            <w:r>
              <w:rPr>
                <w:webHidden/>
              </w:rPr>
              <w:fldChar w:fldCharType="end"/>
            </w:r>
          </w:hyperlink>
        </w:p>
        <w:p w14:paraId="7242CD3B" w14:textId="1DA2FA7C"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62" w:history="1">
            <w:r w:rsidRPr="00242D78">
              <w:rPr>
                <w:rStyle w:val="Hyperlink"/>
                <w:rFonts w:ascii="Arial" w:hAnsi="Arial"/>
              </w:rPr>
              <w:t>العربية</w:t>
            </w:r>
            <w:r>
              <w:rPr>
                <w:webHidden/>
              </w:rPr>
              <w:tab/>
            </w:r>
            <w:r>
              <w:rPr>
                <w:webHidden/>
              </w:rPr>
              <w:fldChar w:fldCharType="begin"/>
            </w:r>
            <w:r>
              <w:rPr>
                <w:webHidden/>
              </w:rPr>
              <w:instrText xml:space="preserve"> PAGEREF _Toc242521262 \h </w:instrText>
            </w:r>
            <w:r>
              <w:rPr>
                <w:webHidden/>
              </w:rPr>
            </w:r>
            <w:r>
              <w:rPr>
                <w:webHidden/>
              </w:rPr>
              <w:fldChar w:fldCharType="separate"/>
            </w:r>
            <w:r>
              <w:rPr>
                <w:webHidden/>
              </w:rPr>
              <w:t>19</w:t>
            </w:r>
            <w:r>
              <w:rPr>
                <w:webHidden/>
              </w:rPr>
              <w:fldChar w:fldCharType="end"/>
            </w:r>
          </w:hyperlink>
        </w:p>
        <w:p w14:paraId="07C84C12" w14:textId="387F8F4D"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63" w:history="1">
            <w:r w:rsidRPr="00242D78">
              <w:rPr>
                <w:rStyle w:val="Hyperlink"/>
              </w:rPr>
              <w:t>7.3 Risk Assessment</w:t>
            </w:r>
            <w:r>
              <w:rPr>
                <w:webHidden/>
              </w:rPr>
              <w:tab/>
            </w:r>
            <w:r>
              <w:rPr>
                <w:webHidden/>
              </w:rPr>
              <w:fldChar w:fldCharType="begin"/>
            </w:r>
            <w:r>
              <w:rPr>
                <w:webHidden/>
              </w:rPr>
              <w:instrText xml:space="preserve"> PAGEREF _Toc242521263 \h </w:instrText>
            </w:r>
            <w:r>
              <w:rPr>
                <w:webHidden/>
              </w:rPr>
            </w:r>
            <w:r>
              <w:rPr>
                <w:webHidden/>
              </w:rPr>
              <w:fldChar w:fldCharType="separate"/>
            </w:r>
            <w:r>
              <w:rPr>
                <w:webHidden/>
              </w:rPr>
              <w:t>20</w:t>
            </w:r>
            <w:r>
              <w:rPr>
                <w:webHidden/>
              </w:rPr>
              <w:fldChar w:fldCharType="end"/>
            </w:r>
          </w:hyperlink>
        </w:p>
        <w:p w14:paraId="2A1AF6ED" w14:textId="48665E69"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64" w:history="1">
            <w:r w:rsidRPr="00242D78">
              <w:rPr>
                <w:rStyle w:val="Hyperlink"/>
                <w:rFonts w:ascii="Arial" w:hAnsi="Arial"/>
              </w:rPr>
              <w:t>تقييم</w:t>
            </w:r>
            <w:r w:rsidRPr="00242D78">
              <w:rPr>
                <w:rStyle w:val="Hyperlink"/>
              </w:rPr>
              <w:t xml:space="preserve"> </w:t>
            </w:r>
            <w:r w:rsidRPr="00242D78">
              <w:rPr>
                <w:rStyle w:val="Hyperlink"/>
                <w:rFonts w:ascii="Arial" w:hAnsi="Arial"/>
              </w:rPr>
              <w:t>المخاطر</w:t>
            </w:r>
            <w:r>
              <w:rPr>
                <w:webHidden/>
              </w:rPr>
              <w:tab/>
            </w:r>
            <w:r>
              <w:rPr>
                <w:webHidden/>
              </w:rPr>
              <w:fldChar w:fldCharType="begin"/>
            </w:r>
            <w:r>
              <w:rPr>
                <w:webHidden/>
              </w:rPr>
              <w:instrText xml:space="preserve"> PAGEREF _Toc242521264 \h </w:instrText>
            </w:r>
            <w:r>
              <w:rPr>
                <w:webHidden/>
              </w:rPr>
            </w:r>
            <w:r>
              <w:rPr>
                <w:webHidden/>
              </w:rPr>
              <w:fldChar w:fldCharType="separate"/>
            </w:r>
            <w:r>
              <w:rPr>
                <w:webHidden/>
              </w:rPr>
              <w:t>20</w:t>
            </w:r>
            <w:r>
              <w:rPr>
                <w:webHidden/>
              </w:rPr>
              <w:fldChar w:fldCharType="end"/>
            </w:r>
          </w:hyperlink>
        </w:p>
        <w:p w14:paraId="677FB843" w14:textId="41A93683"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65" w:history="1">
            <w:r w:rsidRPr="00242D78">
              <w:rPr>
                <w:rStyle w:val="Hyperlink"/>
                <w:rFonts w:ascii="Arial" w:hAnsi="Arial"/>
              </w:rPr>
              <w:t>العربية</w:t>
            </w:r>
            <w:r>
              <w:rPr>
                <w:webHidden/>
              </w:rPr>
              <w:tab/>
            </w:r>
            <w:r>
              <w:rPr>
                <w:webHidden/>
              </w:rPr>
              <w:fldChar w:fldCharType="begin"/>
            </w:r>
            <w:r>
              <w:rPr>
                <w:webHidden/>
              </w:rPr>
              <w:instrText xml:space="preserve"> PAGEREF _Toc242521265 \h </w:instrText>
            </w:r>
            <w:r>
              <w:rPr>
                <w:webHidden/>
              </w:rPr>
            </w:r>
            <w:r>
              <w:rPr>
                <w:webHidden/>
              </w:rPr>
              <w:fldChar w:fldCharType="separate"/>
            </w:r>
            <w:r>
              <w:rPr>
                <w:webHidden/>
              </w:rPr>
              <w:t>20</w:t>
            </w:r>
            <w:r>
              <w:rPr>
                <w:webHidden/>
              </w:rPr>
              <w:fldChar w:fldCharType="end"/>
            </w:r>
          </w:hyperlink>
        </w:p>
        <w:p w14:paraId="29CCDE33" w14:textId="0A9AFD05"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66" w:history="1">
            <w:r w:rsidRPr="00242D78">
              <w:rPr>
                <w:rStyle w:val="Hyperlink"/>
              </w:rPr>
              <w:t>7.4 Hierarchy of Controls</w:t>
            </w:r>
            <w:r>
              <w:rPr>
                <w:webHidden/>
              </w:rPr>
              <w:tab/>
            </w:r>
            <w:r>
              <w:rPr>
                <w:webHidden/>
              </w:rPr>
              <w:fldChar w:fldCharType="begin"/>
            </w:r>
            <w:r>
              <w:rPr>
                <w:webHidden/>
              </w:rPr>
              <w:instrText xml:space="preserve"> PAGEREF _Toc242521266 \h </w:instrText>
            </w:r>
            <w:r>
              <w:rPr>
                <w:webHidden/>
              </w:rPr>
            </w:r>
            <w:r>
              <w:rPr>
                <w:webHidden/>
              </w:rPr>
              <w:fldChar w:fldCharType="separate"/>
            </w:r>
            <w:r>
              <w:rPr>
                <w:webHidden/>
              </w:rPr>
              <w:t>20</w:t>
            </w:r>
            <w:r>
              <w:rPr>
                <w:webHidden/>
              </w:rPr>
              <w:fldChar w:fldCharType="end"/>
            </w:r>
          </w:hyperlink>
        </w:p>
        <w:p w14:paraId="337507AC" w14:textId="70F6C162"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67" w:history="1">
            <w:r w:rsidRPr="00242D78">
              <w:rPr>
                <w:rStyle w:val="Hyperlink"/>
                <w:rFonts w:ascii="Arial" w:hAnsi="Arial"/>
              </w:rPr>
              <w:t>التسلسل</w:t>
            </w:r>
            <w:r w:rsidRPr="00242D78">
              <w:rPr>
                <w:rStyle w:val="Hyperlink"/>
              </w:rPr>
              <w:t xml:space="preserve"> </w:t>
            </w:r>
            <w:r w:rsidRPr="00242D78">
              <w:rPr>
                <w:rStyle w:val="Hyperlink"/>
                <w:rFonts w:ascii="Arial" w:hAnsi="Arial"/>
              </w:rPr>
              <w:t>الهرمي</w:t>
            </w:r>
            <w:r w:rsidRPr="00242D78">
              <w:rPr>
                <w:rStyle w:val="Hyperlink"/>
              </w:rPr>
              <w:t xml:space="preserve"> </w:t>
            </w:r>
            <w:r w:rsidRPr="00242D78">
              <w:rPr>
                <w:rStyle w:val="Hyperlink"/>
                <w:rFonts w:ascii="Arial" w:hAnsi="Arial"/>
              </w:rPr>
              <w:t>لإجراءات</w:t>
            </w:r>
            <w:r w:rsidRPr="00242D78">
              <w:rPr>
                <w:rStyle w:val="Hyperlink"/>
              </w:rPr>
              <w:t xml:space="preserve"> </w:t>
            </w:r>
            <w:r w:rsidRPr="00242D78">
              <w:rPr>
                <w:rStyle w:val="Hyperlink"/>
                <w:rFonts w:ascii="Arial" w:hAnsi="Arial"/>
              </w:rPr>
              <w:t>التحكم</w:t>
            </w:r>
            <w:r>
              <w:rPr>
                <w:webHidden/>
              </w:rPr>
              <w:tab/>
            </w:r>
            <w:r>
              <w:rPr>
                <w:webHidden/>
              </w:rPr>
              <w:fldChar w:fldCharType="begin"/>
            </w:r>
            <w:r>
              <w:rPr>
                <w:webHidden/>
              </w:rPr>
              <w:instrText xml:space="preserve"> PAGEREF _Toc242521267 \h </w:instrText>
            </w:r>
            <w:r>
              <w:rPr>
                <w:webHidden/>
              </w:rPr>
            </w:r>
            <w:r>
              <w:rPr>
                <w:webHidden/>
              </w:rPr>
              <w:fldChar w:fldCharType="separate"/>
            </w:r>
            <w:r>
              <w:rPr>
                <w:webHidden/>
              </w:rPr>
              <w:t>20</w:t>
            </w:r>
            <w:r>
              <w:rPr>
                <w:webHidden/>
              </w:rPr>
              <w:fldChar w:fldCharType="end"/>
            </w:r>
          </w:hyperlink>
        </w:p>
        <w:p w14:paraId="2BB40D5B" w14:textId="69BFF700"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68" w:history="1">
            <w:r w:rsidRPr="00242D78">
              <w:rPr>
                <w:rStyle w:val="Hyperlink"/>
              </w:rPr>
              <w:t>7.5 Risk Control Measures</w:t>
            </w:r>
            <w:r>
              <w:rPr>
                <w:webHidden/>
              </w:rPr>
              <w:tab/>
            </w:r>
            <w:r>
              <w:rPr>
                <w:webHidden/>
              </w:rPr>
              <w:fldChar w:fldCharType="begin"/>
            </w:r>
            <w:r>
              <w:rPr>
                <w:webHidden/>
              </w:rPr>
              <w:instrText xml:space="preserve"> PAGEREF _Toc242521268 \h </w:instrText>
            </w:r>
            <w:r>
              <w:rPr>
                <w:webHidden/>
              </w:rPr>
            </w:r>
            <w:r>
              <w:rPr>
                <w:webHidden/>
              </w:rPr>
              <w:fldChar w:fldCharType="separate"/>
            </w:r>
            <w:r>
              <w:rPr>
                <w:webHidden/>
              </w:rPr>
              <w:t>21</w:t>
            </w:r>
            <w:r>
              <w:rPr>
                <w:webHidden/>
              </w:rPr>
              <w:fldChar w:fldCharType="end"/>
            </w:r>
          </w:hyperlink>
        </w:p>
        <w:p w14:paraId="3571148E" w14:textId="6374D301"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69" w:history="1">
            <w:r w:rsidRPr="00242D78">
              <w:rPr>
                <w:rStyle w:val="Hyperlink"/>
                <w:rFonts w:ascii="Arial" w:hAnsi="Arial"/>
              </w:rPr>
              <w:t>إجراءات</w:t>
            </w:r>
            <w:r w:rsidRPr="00242D78">
              <w:rPr>
                <w:rStyle w:val="Hyperlink"/>
              </w:rPr>
              <w:t xml:space="preserve"> </w:t>
            </w:r>
            <w:r w:rsidRPr="00242D78">
              <w:rPr>
                <w:rStyle w:val="Hyperlink"/>
                <w:rFonts w:ascii="Arial" w:hAnsi="Arial"/>
              </w:rPr>
              <w:t>السيطرة</w:t>
            </w:r>
            <w:r w:rsidRPr="00242D78">
              <w:rPr>
                <w:rStyle w:val="Hyperlink"/>
              </w:rPr>
              <w:t xml:space="preserve"> </w:t>
            </w:r>
            <w:r w:rsidRPr="00242D78">
              <w:rPr>
                <w:rStyle w:val="Hyperlink"/>
                <w:rFonts w:ascii="Arial" w:hAnsi="Arial"/>
              </w:rPr>
              <w:t>على</w:t>
            </w:r>
            <w:r w:rsidRPr="00242D78">
              <w:rPr>
                <w:rStyle w:val="Hyperlink"/>
              </w:rPr>
              <w:t xml:space="preserve"> </w:t>
            </w:r>
            <w:r w:rsidRPr="00242D78">
              <w:rPr>
                <w:rStyle w:val="Hyperlink"/>
                <w:rFonts w:ascii="Arial" w:hAnsi="Arial"/>
              </w:rPr>
              <w:t>المخاطر</w:t>
            </w:r>
            <w:r>
              <w:rPr>
                <w:webHidden/>
              </w:rPr>
              <w:tab/>
            </w:r>
            <w:r>
              <w:rPr>
                <w:webHidden/>
              </w:rPr>
              <w:fldChar w:fldCharType="begin"/>
            </w:r>
            <w:r>
              <w:rPr>
                <w:webHidden/>
              </w:rPr>
              <w:instrText xml:space="preserve"> PAGEREF _Toc242521269 \h </w:instrText>
            </w:r>
            <w:r>
              <w:rPr>
                <w:webHidden/>
              </w:rPr>
            </w:r>
            <w:r>
              <w:rPr>
                <w:webHidden/>
              </w:rPr>
              <w:fldChar w:fldCharType="separate"/>
            </w:r>
            <w:r>
              <w:rPr>
                <w:webHidden/>
              </w:rPr>
              <w:t>21</w:t>
            </w:r>
            <w:r>
              <w:rPr>
                <w:webHidden/>
              </w:rPr>
              <w:fldChar w:fldCharType="end"/>
            </w:r>
          </w:hyperlink>
        </w:p>
        <w:p w14:paraId="4E2E63C7" w14:textId="24A0F5C6"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70" w:history="1">
            <w:r w:rsidRPr="00242D78">
              <w:rPr>
                <w:rStyle w:val="Hyperlink"/>
                <w:rFonts w:ascii="Arial" w:hAnsi="Arial"/>
              </w:rPr>
              <w:t>العربية</w:t>
            </w:r>
            <w:r>
              <w:rPr>
                <w:webHidden/>
              </w:rPr>
              <w:tab/>
            </w:r>
            <w:r>
              <w:rPr>
                <w:webHidden/>
              </w:rPr>
              <w:fldChar w:fldCharType="begin"/>
            </w:r>
            <w:r>
              <w:rPr>
                <w:webHidden/>
              </w:rPr>
              <w:instrText xml:space="preserve"> PAGEREF _Toc242521270 \h </w:instrText>
            </w:r>
            <w:r>
              <w:rPr>
                <w:webHidden/>
              </w:rPr>
            </w:r>
            <w:r>
              <w:rPr>
                <w:webHidden/>
              </w:rPr>
              <w:fldChar w:fldCharType="separate"/>
            </w:r>
            <w:r>
              <w:rPr>
                <w:webHidden/>
              </w:rPr>
              <w:t>21</w:t>
            </w:r>
            <w:r>
              <w:rPr>
                <w:webHidden/>
              </w:rPr>
              <w:fldChar w:fldCharType="end"/>
            </w:r>
          </w:hyperlink>
        </w:p>
        <w:p w14:paraId="64B69B1D" w14:textId="297CBDAF"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71" w:history="1">
            <w:r w:rsidRPr="00242D78">
              <w:rPr>
                <w:rStyle w:val="Hyperlink"/>
              </w:rPr>
              <w:t>7.6 Review and Continuous Improvement</w:t>
            </w:r>
            <w:r>
              <w:rPr>
                <w:webHidden/>
              </w:rPr>
              <w:tab/>
            </w:r>
            <w:r>
              <w:rPr>
                <w:webHidden/>
              </w:rPr>
              <w:fldChar w:fldCharType="begin"/>
            </w:r>
            <w:r>
              <w:rPr>
                <w:webHidden/>
              </w:rPr>
              <w:instrText xml:space="preserve"> PAGEREF _Toc242521271 \h </w:instrText>
            </w:r>
            <w:r>
              <w:rPr>
                <w:webHidden/>
              </w:rPr>
            </w:r>
            <w:r>
              <w:rPr>
                <w:webHidden/>
              </w:rPr>
              <w:fldChar w:fldCharType="separate"/>
            </w:r>
            <w:r>
              <w:rPr>
                <w:webHidden/>
              </w:rPr>
              <w:t>22</w:t>
            </w:r>
            <w:r>
              <w:rPr>
                <w:webHidden/>
              </w:rPr>
              <w:fldChar w:fldCharType="end"/>
            </w:r>
          </w:hyperlink>
        </w:p>
        <w:p w14:paraId="4C698EDC" w14:textId="6E868F1F"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72" w:history="1">
            <w:r w:rsidRPr="00242D78">
              <w:rPr>
                <w:rStyle w:val="Hyperlink"/>
                <w:rFonts w:ascii="Arial" w:hAnsi="Arial"/>
              </w:rPr>
              <w:t>المراجعة</w:t>
            </w:r>
            <w:r w:rsidRPr="00242D78">
              <w:rPr>
                <w:rStyle w:val="Hyperlink"/>
              </w:rPr>
              <w:t xml:space="preserve"> </w:t>
            </w:r>
            <w:r w:rsidRPr="00242D78">
              <w:rPr>
                <w:rStyle w:val="Hyperlink"/>
                <w:rFonts w:ascii="Arial" w:hAnsi="Arial"/>
              </w:rPr>
              <w:t>والتحسين</w:t>
            </w:r>
            <w:r w:rsidRPr="00242D78">
              <w:rPr>
                <w:rStyle w:val="Hyperlink"/>
              </w:rPr>
              <w:t xml:space="preserve"> </w:t>
            </w:r>
            <w:r w:rsidRPr="00242D78">
              <w:rPr>
                <w:rStyle w:val="Hyperlink"/>
                <w:rFonts w:ascii="Arial" w:hAnsi="Arial"/>
              </w:rPr>
              <w:t>المستمر</w:t>
            </w:r>
            <w:r>
              <w:rPr>
                <w:webHidden/>
              </w:rPr>
              <w:tab/>
            </w:r>
            <w:r>
              <w:rPr>
                <w:webHidden/>
              </w:rPr>
              <w:fldChar w:fldCharType="begin"/>
            </w:r>
            <w:r>
              <w:rPr>
                <w:webHidden/>
              </w:rPr>
              <w:instrText xml:space="preserve"> PAGEREF _Toc242521272 \h </w:instrText>
            </w:r>
            <w:r>
              <w:rPr>
                <w:webHidden/>
              </w:rPr>
            </w:r>
            <w:r>
              <w:rPr>
                <w:webHidden/>
              </w:rPr>
              <w:fldChar w:fldCharType="separate"/>
            </w:r>
            <w:r>
              <w:rPr>
                <w:webHidden/>
              </w:rPr>
              <w:t>22</w:t>
            </w:r>
            <w:r>
              <w:rPr>
                <w:webHidden/>
              </w:rPr>
              <w:fldChar w:fldCharType="end"/>
            </w:r>
          </w:hyperlink>
        </w:p>
        <w:p w14:paraId="089A7A46" w14:textId="5F250037"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73" w:history="1">
            <w:r w:rsidRPr="00242D78">
              <w:rPr>
                <w:rStyle w:val="Hyperlink"/>
                <w:rFonts w:ascii="Arial" w:hAnsi="Arial"/>
              </w:rPr>
              <w:t>العربية</w:t>
            </w:r>
            <w:r>
              <w:rPr>
                <w:webHidden/>
              </w:rPr>
              <w:tab/>
            </w:r>
            <w:r>
              <w:rPr>
                <w:webHidden/>
              </w:rPr>
              <w:fldChar w:fldCharType="begin"/>
            </w:r>
            <w:r>
              <w:rPr>
                <w:webHidden/>
              </w:rPr>
              <w:instrText xml:space="preserve"> PAGEREF _Toc242521273 \h </w:instrText>
            </w:r>
            <w:r>
              <w:rPr>
                <w:webHidden/>
              </w:rPr>
            </w:r>
            <w:r>
              <w:rPr>
                <w:webHidden/>
              </w:rPr>
              <w:fldChar w:fldCharType="separate"/>
            </w:r>
            <w:r>
              <w:rPr>
                <w:webHidden/>
              </w:rPr>
              <w:t>22</w:t>
            </w:r>
            <w:r>
              <w:rPr>
                <w:webHidden/>
              </w:rPr>
              <w:fldChar w:fldCharType="end"/>
            </w:r>
          </w:hyperlink>
        </w:p>
        <w:p w14:paraId="29517592" w14:textId="1A212FE2"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74" w:history="1">
            <w:r w:rsidRPr="00242D78">
              <w:rPr>
                <w:rStyle w:val="Hyperlink"/>
              </w:rPr>
              <w:t>7.7 Employee Participation</w:t>
            </w:r>
            <w:r>
              <w:rPr>
                <w:webHidden/>
              </w:rPr>
              <w:tab/>
            </w:r>
            <w:r>
              <w:rPr>
                <w:webHidden/>
              </w:rPr>
              <w:fldChar w:fldCharType="begin"/>
            </w:r>
            <w:r>
              <w:rPr>
                <w:webHidden/>
              </w:rPr>
              <w:instrText xml:space="preserve"> PAGEREF _Toc242521274 \h </w:instrText>
            </w:r>
            <w:r>
              <w:rPr>
                <w:webHidden/>
              </w:rPr>
            </w:r>
            <w:r>
              <w:rPr>
                <w:webHidden/>
              </w:rPr>
              <w:fldChar w:fldCharType="separate"/>
            </w:r>
            <w:r>
              <w:rPr>
                <w:webHidden/>
              </w:rPr>
              <w:t>22</w:t>
            </w:r>
            <w:r>
              <w:rPr>
                <w:webHidden/>
              </w:rPr>
              <w:fldChar w:fldCharType="end"/>
            </w:r>
          </w:hyperlink>
        </w:p>
        <w:p w14:paraId="351826F9" w14:textId="7C14D3C0"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75" w:history="1">
            <w:r w:rsidRPr="00242D78">
              <w:rPr>
                <w:rStyle w:val="Hyperlink"/>
                <w:rFonts w:ascii="Arial" w:hAnsi="Arial"/>
              </w:rPr>
              <w:t>مشاركة</w:t>
            </w:r>
            <w:r w:rsidRPr="00242D78">
              <w:rPr>
                <w:rStyle w:val="Hyperlink"/>
              </w:rPr>
              <w:t xml:space="preserve"> </w:t>
            </w:r>
            <w:r w:rsidRPr="00242D78">
              <w:rPr>
                <w:rStyle w:val="Hyperlink"/>
                <w:rFonts w:ascii="Arial" w:hAnsi="Arial"/>
              </w:rPr>
              <w:t>العاملين</w:t>
            </w:r>
            <w:r>
              <w:rPr>
                <w:webHidden/>
              </w:rPr>
              <w:tab/>
            </w:r>
            <w:r>
              <w:rPr>
                <w:webHidden/>
              </w:rPr>
              <w:fldChar w:fldCharType="begin"/>
            </w:r>
            <w:r>
              <w:rPr>
                <w:webHidden/>
              </w:rPr>
              <w:instrText xml:space="preserve"> PAGEREF _Toc242521275 \h </w:instrText>
            </w:r>
            <w:r>
              <w:rPr>
                <w:webHidden/>
              </w:rPr>
            </w:r>
            <w:r>
              <w:rPr>
                <w:webHidden/>
              </w:rPr>
              <w:fldChar w:fldCharType="separate"/>
            </w:r>
            <w:r>
              <w:rPr>
                <w:webHidden/>
              </w:rPr>
              <w:t>22</w:t>
            </w:r>
            <w:r>
              <w:rPr>
                <w:webHidden/>
              </w:rPr>
              <w:fldChar w:fldCharType="end"/>
            </w:r>
          </w:hyperlink>
        </w:p>
        <w:p w14:paraId="7A9BFC7D" w14:textId="63D6D451"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76" w:history="1">
            <w:r w:rsidRPr="00242D78">
              <w:rPr>
                <w:rStyle w:val="Hyperlink"/>
                <w:rFonts w:ascii="Arial" w:hAnsi="Arial"/>
              </w:rPr>
              <w:t>العربية</w:t>
            </w:r>
            <w:r>
              <w:rPr>
                <w:webHidden/>
              </w:rPr>
              <w:tab/>
            </w:r>
            <w:r>
              <w:rPr>
                <w:webHidden/>
              </w:rPr>
              <w:fldChar w:fldCharType="begin"/>
            </w:r>
            <w:r>
              <w:rPr>
                <w:webHidden/>
              </w:rPr>
              <w:instrText xml:space="preserve"> PAGEREF _Toc242521276 \h </w:instrText>
            </w:r>
            <w:r>
              <w:rPr>
                <w:webHidden/>
              </w:rPr>
            </w:r>
            <w:r>
              <w:rPr>
                <w:webHidden/>
              </w:rPr>
              <w:fldChar w:fldCharType="separate"/>
            </w:r>
            <w:r>
              <w:rPr>
                <w:webHidden/>
              </w:rPr>
              <w:t>22</w:t>
            </w:r>
            <w:r>
              <w:rPr>
                <w:webHidden/>
              </w:rPr>
              <w:fldChar w:fldCharType="end"/>
            </w:r>
          </w:hyperlink>
        </w:p>
        <w:p w14:paraId="4D32460A" w14:textId="55D1DDE1"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77" w:history="1">
            <w:r w:rsidRPr="00242D78">
              <w:rPr>
                <w:rStyle w:val="Hyperlink"/>
              </w:rPr>
              <w:t>8. Personal Protective Equipment (PPE)</w:t>
            </w:r>
            <w:r>
              <w:rPr>
                <w:webHidden/>
              </w:rPr>
              <w:tab/>
            </w:r>
            <w:r>
              <w:rPr>
                <w:webHidden/>
              </w:rPr>
              <w:fldChar w:fldCharType="begin"/>
            </w:r>
            <w:r>
              <w:rPr>
                <w:webHidden/>
              </w:rPr>
              <w:instrText xml:space="preserve"> PAGEREF _Toc242521277 \h </w:instrText>
            </w:r>
            <w:r>
              <w:rPr>
                <w:webHidden/>
              </w:rPr>
            </w:r>
            <w:r>
              <w:rPr>
                <w:webHidden/>
              </w:rPr>
              <w:fldChar w:fldCharType="separate"/>
            </w:r>
            <w:r>
              <w:rPr>
                <w:webHidden/>
              </w:rPr>
              <w:t>22</w:t>
            </w:r>
            <w:r>
              <w:rPr>
                <w:webHidden/>
              </w:rPr>
              <w:fldChar w:fldCharType="end"/>
            </w:r>
          </w:hyperlink>
        </w:p>
        <w:p w14:paraId="1CB5C693" w14:textId="1A778673"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78" w:history="1">
            <w:r w:rsidRPr="00242D78">
              <w:rPr>
                <w:rStyle w:val="Hyperlink"/>
                <w:rFonts w:ascii="Arial" w:hAnsi="Arial"/>
              </w:rPr>
              <w:t>معدات</w:t>
            </w:r>
            <w:r w:rsidRPr="00242D78">
              <w:rPr>
                <w:rStyle w:val="Hyperlink"/>
              </w:rPr>
              <w:t xml:space="preserve"> </w:t>
            </w:r>
            <w:r w:rsidRPr="00242D78">
              <w:rPr>
                <w:rStyle w:val="Hyperlink"/>
                <w:rFonts w:ascii="Arial" w:hAnsi="Arial"/>
              </w:rPr>
              <w:t>الوقاية</w:t>
            </w:r>
            <w:r w:rsidRPr="00242D78">
              <w:rPr>
                <w:rStyle w:val="Hyperlink"/>
              </w:rPr>
              <w:t xml:space="preserve"> </w:t>
            </w:r>
            <w:r w:rsidRPr="00242D78">
              <w:rPr>
                <w:rStyle w:val="Hyperlink"/>
                <w:rFonts w:ascii="Arial" w:hAnsi="Arial"/>
              </w:rPr>
              <w:t>الشخصية</w:t>
            </w:r>
            <w:r>
              <w:rPr>
                <w:webHidden/>
              </w:rPr>
              <w:tab/>
            </w:r>
            <w:r>
              <w:rPr>
                <w:webHidden/>
              </w:rPr>
              <w:fldChar w:fldCharType="begin"/>
            </w:r>
            <w:r>
              <w:rPr>
                <w:webHidden/>
              </w:rPr>
              <w:instrText xml:space="preserve"> PAGEREF _Toc242521278 \h </w:instrText>
            </w:r>
            <w:r>
              <w:rPr>
                <w:webHidden/>
              </w:rPr>
            </w:r>
            <w:r>
              <w:rPr>
                <w:webHidden/>
              </w:rPr>
              <w:fldChar w:fldCharType="separate"/>
            </w:r>
            <w:r>
              <w:rPr>
                <w:webHidden/>
              </w:rPr>
              <w:t>22</w:t>
            </w:r>
            <w:r>
              <w:rPr>
                <w:webHidden/>
              </w:rPr>
              <w:fldChar w:fldCharType="end"/>
            </w:r>
          </w:hyperlink>
        </w:p>
        <w:p w14:paraId="048FC02F" w14:textId="6567A198"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79" w:history="1">
            <w:r w:rsidRPr="00242D78">
              <w:rPr>
                <w:rStyle w:val="Hyperlink"/>
              </w:rPr>
              <w:t>8.1 Purpose</w:t>
            </w:r>
            <w:r>
              <w:rPr>
                <w:webHidden/>
              </w:rPr>
              <w:tab/>
            </w:r>
            <w:r>
              <w:rPr>
                <w:webHidden/>
              </w:rPr>
              <w:fldChar w:fldCharType="begin"/>
            </w:r>
            <w:r>
              <w:rPr>
                <w:webHidden/>
              </w:rPr>
              <w:instrText xml:space="preserve"> PAGEREF _Toc242521279 \h </w:instrText>
            </w:r>
            <w:r>
              <w:rPr>
                <w:webHidden/>
              </w:rPr>
            </w:r>
            <w:r>
              <w:rPr>
                <w:webHidden/>
              </w:rPr>
              <w:fldChar w:fldCharType="separate"/>
            </w:r>
            <w:r>
              <w:rPr>
                <w:webHidden/>
              </w:rPr>
              <w:t>23</w:t>
            </w:r>
            <w:r>
              <w:rPr>
                <w:webHidden/>
              </w:rPr>
              <w:fldChar w:fldCharType="end"/>
            </w:r>
          </w:hyperlink>
        </w:p>
        <w:p w14:paraId="19CC8931" w14:textId="044E4704"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80" w:history="1">
            <w:r w:rsidRPr="00242D78">
              <w:rPr>
                <w:rStyle w:val="Hyperlink"/>
                <w:rFonts w:ascii="Arial" w:hAnsi="Arial"/>
              </w:rPr>
              <w:t>الغرض</w:t>
            </w:r>
            <w:r>
              <w:rPr>
                <w:webHidden/>
              </w:rPr>
              <w:tab/>
            </w:r>
            <w:r>
              <w:rPr>
                <w:webHidden/>
              </w:rPr>
              <w:fldChar w:fldCharType="begin"/>
            </w:r>
            <w:r>
              <w:rPr>
                <w:webHidden/>
              </w:rPr>
              <w:instrText xml:space="preserve"> PAGEREF _Toc242521280 \h </w:instrText>
            </w:r>
            <w:r>
              <w:rPr>
                <w:webHidden/>
              </w:rPr>
            </w:r>
            <w:r>
              <w:rPr>
                <w:webHidden/>
              </w:rPr>
              <w:fldChar w:fldCharType="separate"/>
            </w:r>
            <w:r>
              <w:rPr>
                <w:webHidden/>
              </w:rPr>
              <w:t>23</w:t>
            </w:r>
            <w:r>
              <w:rPr>
                <w:webHidden/>
              </w:rPr>
              <w:fldChar w:fldCharType="end"/>
            </w:r>
          </w:hyperlink>
        </w:p>
        <w:p w14:paraId="56B7E687" w14:textId="0D561553"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81" w:history="1">
            <w:r w:rsidRPr="00242D78">
              <w:rPr>
                <w:rStyle w:val="Hyperlink"/>
              </w:rPr>
              <w:t>English</w:t>
            </w:r>
            <w:r>
              <w:rPr>
                <w:webHidden/>
              </w:rPr>
              <w:tab/>
            </w:r>
            <w:r>
              <w:rPr>
                <w:webHidden/>
              </w:rPr>
              <w:fldChar w:fldCharType="begin"/>
            </w:r>
            <w:r>
              <w:rPr>
                <w:webHidden/>
              </w:rPr>
              <w:instrText xml:space="preserve"> PAGEREF _Toc242521281 \h </w:instrText>
            </w:r>
            <w:r>
              <w:rPr>
                <w:webHidden/>
              </w:rPr>
            </w:r>
            <w:r>
              <w:rPr>
                <w:webHidden/>
              </w:rPr>
              <w:fldChar w:fldCharType="separate"/>
            </w:r>
            <w:r>
              <w:rPr>
                <w:webHidden/>
              </w:rPr>
              <w:t>23</w:t>
            </w:r>
            <w:r>
              <w:rPr>
                <w:webHidden/>
              </w:rPr>
              <w:fldChar w:fldCharType="end"/>
            </w:r>
          </w:hyperlink>
        </w:p>
        <w:p w14:paraId="6813BF0E" w14:textId="62590616"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82" w:history="1">
            <w:r w:rsidRPr="00242D78">
              <w:rPr>
                <w:rStyle w:val="Hyperlink"/>
                <w:rFonts w:ascii="Arial" w:hAnsi="Arial"/>
              </w:rPr>
              <w:t>العربية</w:t>
            </w:r>
            <w:r>
              <w:rPr>
                <w:webHidden/>
              </w:rPr>
              <w:tab/>
            </w:r>
            <w:r>
              <w:rPr>
                <w:webHidden/>
              </w:rPr>
              <w:fldChar w:fldCharType="begin"/>
            </w:r>
            <w:r>
              <w:rPr>
                <w:webHidden/>
              </w:rPr>
              <w:instrText xml:space="preserve"> PAGEREF _Toc242521282 \h </w:instrText>
            </w:r>
            <w:r>
              <w:rPr>
                <w:webHidden/>
              </w:rPr>
            </w:r>
            <w:r>
              <w:rPr>
                <w:webHidden/>
              </w:rPr>
              <w:fldChar w:fldCharType="separate"/>
            </w:r>
            <w:r>
              <w:rPr>
                <w:webHidden/>
              </w:rPr>
              <w:t>23</w:t>
            </w:r>
            <w:r>
              <w:rPr>
                <w:webHidden/>
              </w:rPr>
              <w:fldChar w:fldCharType="end"/>
            </w:r>
          </w:hyperlink>
        </w:p>
        <w:p w14:paraId="58955925" w14:textId="42DB8D08"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83" w:history="1">
            <w:r w:rsidRPr="00242D78">
              <w:rPr>
                <w:rStyle w:val="Hyperlink"/>
              </w:rPr>
              <w:t>8.2 General Requirements</w:t>
            </w:r>
            <w:r>
              <w:rPr>
                <w:webHidden/>
              </w:rPr>
              <w:tab/>
            </w:r>
            <w:r>
              <w:rPr>
                <w:webHidden/>
              </w:rPr>
              <w:fldChar w:fldCharType="begin"/>
            </w:r>
            <w:r>
              <w:rPr>
                <w:webHidden/>
              </w:rPr>
              <w:instrText xml:space="preserve"> PAGEREF _Toc242521283 \h </w:instrText>
            </w:r>
            <w:r>
              <w:rPr>
                <w:webHidden/>
              </w:rPr>
            </w:r>
            <w:r>
              <w:rPr>
                <w:webHidden/>
              </w:rPr>
              <w:fldChar w:fldCharType="separate"/>
            </w:r>
            <w:r>
              <w:rPr>
                <w:webHidden/>
              </w:rPr>
              <w:t>23</w:t>
            </w:r>
            <w:r>
              <w:rPr>
                <w:webHidden/>
              </w:rPr>
              <w:fldChar w:fldCharType="end"/>
            </w:r>
          </w:hyperlink>
        </w:p>
        <w:p w14:paraId="7489D135" w14:textId="4CC30ADA"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84" w:history="1">
            <w:r w:rsidRPr="00242D78">
              <w:rPr>
                <w:rStyle w:val="Hyperlink"/>
                <w:rFonts w:ascii="Arial" w:hAnsi="Arial"/>
              </w:rPr>
              <w:t>المتطلبات</w:t>
            </w:r>
            <w:r w:rsidRPr="00242D78">
              <w:rPr>
                <w:rStyle w:val="Hyperlink"/>
              </w:rPr>
              <w:t xml:space="preserve"> </w:t>
            </w:r>
            <w:r w:rsidRPr="00242D78">
              <w:rPr>
                <w:rStyle w:val="Hyperlink"/>
                <w:rFonts w:ascii="Arial" w:hAnsi="Arial"/>
              </w:rPr>
              <w:t>العامة</w:t>
            </w:r>
            <w:r>
              <w:rPr>
                <w:webHidden/>
              </w:rPr>
              <w:tab/>
            </w:r>
            <w:r>
              <w:rPr>
                <w:webHidden/>
              </w:rPr>
              <w:fldChar w:fldCharType="begin"/>
            </w:r>
            <w:r>
              <w:rPr>
                <w:webHidden/>
              </w:rPr>
              <w:instrText xml:space="preserve"> PAGEREF _Toc242521284 \h </w:instrText>
            </w:r>
            <w:r>
              <w:rPr>
                <w:webHidden/>
              </w:rPr>
            </w:r>
            <w:r>
              <w:rPr>
                <w:webHidden/>
              </w:rPr>
              <w:fldChar w:fldCharType="separate"/>
            </w:r>
            <w:r>
              <w:rPr>
                <w:webHidden/>
              </w:rPr>
              <w:t>23</w:t>
            </w:r>
            <w:r>
              <w:rPr>
                <w:webHidden/>
              </w:rPr>
              <w:fldChar w:fldCharType="end"/>
            </w:r>
          </w:hyperlink>
        </w:p>
        <w:p w14:paraId="662BC641" w14:textId="778F4248"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85" w:history="1">
            <w:r w:rsidRPr="00242D78">
              <w:rPr>
                <w:rStyle w:val="Hyperlink"/>
                <w:rFonts w:ascii="Arial" w:hAnsi="Arial"/>
              </w:rPr>
              <w:t>العربية</w:t>
            </w:r>
            <w:r>
              <w:rPr>
                <w:webHidden/>
              </w:rPr>
              <w:tab/>
            </w:r>
            <w:r>
              <w:rPr>
                <w:webHidden/>
              </w:rPr>
              <w:fldChar w:fldCharType="begin"/>
            </w:r>
            <w:r>
              <w:rPr>
                <w:webHidden/>
              </w:rPr>
              <w:instrText xml:space="preserve"> PAGEREF _Toc242521285 \h </w:instrText>
            </w:r>
            <w:r>
              <w:rPr>
                <w:webHidden/>
              </w:rPr>
            </w:r>
            <w:r>
              <w:rPr>
                <w:webHidden/>
              </w:rPr>
              <w:fldChar w:fldCharType="separate"/>
            </w:r>
            <w:r>
              <w:rPr>
                <w:webHidden/>
              </w:rPr>
              <w:t>23</w:t>
            </w:r>
            <w:r>
              <w:rPr>
                <w:webHidden/>
              </w:rPr>
              <w:fldChar w:fldCharType="end"/>
            </w:r>
          </w:hyperlink>
        </w:p>
        <w:p w14:paraId="386189F3" w14:textId="5A016569"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86" w:history="1">
            <w:r w:rsidRPr="00242D78">
              <w:rPr>
                <w:rStyle w:val="Hyperlink"/>
              </w:rPr>
              <w:t>8.3 Types of Personal Protective Equipment</w:t>
            </w:r>
            <w:r>
              <w:rPr>
                <w:webHidden/>
              </w:rPr>
              <w:tab/>
            </w:r>
            <w:r>
              <w:rPr>
                <w:webHidden/>
              </w:rPr>
              <w:fldChar w:fldCharType="begin"/>
            </w:r>
            <w:r>
              <w:rPr>
                <w:webHidden/>
              </w:rPr>
              <w:instrText xml:space="preserve"> PAGEREF _Toc242521286 \h </w:instrText>
            </w:r>
            <w:r>
              <w:rPr>
                <w:webHidden/>
              </w:rPr>
            </w:r>
            <w:r>
              <w:rPr>
                <w:webHidden/>
              </w:rPr>
              <w:fldChar w:fldCharType="separate"/>
            </w:r>
            <w:r>
              <w:rPr>
                <w:webHidden/>
              </w:rPr>
              <w:t>24</w:t>
            </w:r>
            <w:r>
              <w:rPr>
                <w:webHidden/>
              </w:rPr>
              <w:fldChar w:fldCharType="end"/>
            </w:r>
          </w:hyperlink>
        </w:p>
        <w:p w14:paraId="10F5FD0E" w14:textId="44137869"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87" w:history="1">
            <w:r w:rsidRPr="00242D78">
              <w:rPr>
                <w:rStyle w:val="Hyperlink"/>
                <w:rFonts w:ascii="Arial" w:hAnsi="Arial"/>
              </w:rPr>
              <w:t>أنواع</w:t>
            </w:r>
            <w:r w:rsidRPr="00242D78">
              <w:rPr>
                <w:rStyle w:val="Hyperlink"/>
              </w:rPr>
              <w:t xml:space="preserve"> </w:t>
            </w:r>
            <w:r w:rsidRPr="00242D78">
              <w:rPr>
                <w:rStyle w:val="Hyperlink"/>
                <w:rFonts w:ascii="Arial" w:hAnsi="Arial"/>
              </w:rPr>
              <w:t>معدات</w:t>
            </w:r>
            <w:r w:rsidRPr="00242D78">
              <w:rPr>
                <w:rStyle w:val="Hyperlink"/>
              </w:rPr>
              <w:t xml:space="preserve"> </w:t>
            </w:r>
            <w:r w:rsidRPr="00242D78">
              <w:rPr>
                <w:rStyle w:val="Hyperlink"/>
                <w:rFonts w:ascii="Arial" w:hAnsi="Arial"/>
              </w:rPr>
              <w:t>الوقاية</w:t>
            </w:r>
            <w:r w:rsidRPr="00242D78">
              <w:rPr>
                <w:rStyle w:val="Hyperlink"/>
              </w:rPr>
              <w:t xml:space="preserve"> </w:t>
            </w:r>
            <w:r w:rsidRPr="00242D78">
              <w:rPr>
                <w:rStyle w:val="Hyperlink"/>
                <w:rFonts w:ascii="Arial" w:hAnsi="Arial"/>
              </w:rPr>
              <w:t>الشخصية</w:t>
            </w:r>
            <w:r>
              <w:rPr>
                <w:webHidden/>
              </w:rPr>
              <w:tab/>
            </w:r>
            <w:r>
              <w:rPr>
                <w:webHidden/>
              </w:rPr>
              <w:fldChar w:fldCharType="begin"/>
            </w:r>
            <w:r>
              <w:rPr>
                <w:webHidden/>
              </w:rPr>
              <w:instrText xml:space="preserve"> PAGEREF _Toc242521287 \h </w:instrText>
            </w:r>
            <w:r>
              <w:rPr>
                <w:webHidden/>
              </w:rPr>
            </w:r>
            <w:r>
              <w:rPr>
                <w:webHidden/>
              </w:rPr>
              <w:fldChar w:fldCharType="separate"/>
            </w:r>
            <w:r>
              <w:rPr>
                <w:webHidden/>
              </w:rPr>
              <w:t>24</w:t>
            </w:r>
            <w:r>
              <w:rPr>
                <w:webHidden/>
              </w:rPr>
              <w:fldChar w:fldCharType="end"/>
            </w:r>
          </w:hyperlink>
        </w:p>
        <w:p w14:paraId="47F9CA64" w14:textId="100F48A5"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88" w:history="1">
            <w:r w:rsidRPr="00242D78">
              <w:rPr>
                <w:rStyle w:val="Hyperlink"/>
              </w:rPr>
              <w:t>8.4 Responsibilities</w:t>
            </w:r>
            <w:r>
              <w:rPr>
                <w:webHidden/>
              </w:rPr>
              <w:tab/>
            </w:r>
            <w:r>
              <w:rPr>
                <w:webHidden/>
              </w:rPr>
              <w:fldChar w:fldCharType="begin"/>
            </w:r>
            <w:r>
              <w:rPr>
                <w:webHidden/>
              </w:rPr>
              <w:instrText xml:space="preserve"> PAGEREF _Toc242521288 \h </w:instrText>
            </w:r>
            <w:r>
              <w:rPr>
                <w:webHidden/>
              </w:rPr>
            </w:r>
            <w:r>
              <w:rPr>
                <w:webHidden/>
              </w:rPr>
              <w:fldChar w:fldCharType="separate"/>
            </w:r>
            <w:r>
              <w:rPr>
                <w:webHidden/>
              </w:rPr>
              <w:t>24</w:t>
            </w:r>
            <w:r>
              <w:rPr>
                <w:webHidden/>
              </w:rPr>
              <w:fldChar w:fldCharType="end"/>
            </w:r>
          </w:hyperlink>
        </w:p>
        <w:p w14:paraId="54D64308" w14:textId="221C3AC5"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89" w:history="1">
            <w:r w:rsidRPr="00242D78">
              <w:rPr>
                <w:rStyle w:val="Hyperlink"/>
                <w:rFonts w:ascii="Arial" w:hAnsi="Arial"/>
              </w:rPr>
              <w:t>المسؤوليات</w:t>
            </w:r>
            <w:r>
              <w:rPr>
                <w:webHidden/>
              </w:rPr>
              <w:tab/>
            </w:r>
            <w:r>
              <w:rPr>
                <w:webHidden/>
              </w:rPr>
              <w:fldChar w:fldCharType="begin"/>
            </w:r>
            <w:r>
              <w:rPr>
                <w:webHidden/>
              </w:rPr>
              <w:instrText xml:space="preserve"> PAGEREF _Toc242521289 \h </w:instrText>
            </w:r>
            <w:r>
              <w:rPr>
                <w:webHidden/>
              </w:rPr>
            </w:r>
            <w:r>
              <w:rPr>
                <w:webHidden/>
              </w:rPr>
              <w:fldChar w:fldCharType="separate"/>
            </w:r>
            <w:r>
              <w:rPr>
                <w:webHidden/>
              </w:rPr>
              <w:t>24</w:t>
            </w:r>
            <w:r>
              <w:rPr>
                <w:webHidden/>
              </w:rPr>
              <w:fldChar w:fldCharType="end"/>
            </w:r>
          </w:hyperlink>
        </w:p>
        <w:p w14:paraId="3AD6688B" w14:textId="24D09FE9"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90" w:history="1">
            <w:r w:rsidRPr="00242D78">
              <w:rPr>
                <w:rStyle w:val="Hyperlink"/>
              </w:rPr>
              <w:t>Management</w:t>
            </w:r>
            <w:r>
              <w:rPr>
                <w:webHidden/>
              </w:rPr>
              <w:tab/>
            </w:r>
            <w:r>
              <w:rPr>
                <w:webHidden/>
              </w:rPr>
              <w:fldChar w:fldCharType="begin"/>
            </w:r>
            <w:r>
              <w:rPr>
                <w:webHidden/>
              </w:rPr>
              <w:instrText xml:space="preserve"> PAGEREF _Toc242521290 \h </w:instrText>
            </w:r>
            <w:r>
              <w:rPr>
                <w:webHidden/>
              </w:rPr>
            </w:r>
            <w:r>
              <w:rPr>
                <w:webHidden/>
              </w:rPr>
              <w:fldChar w:fldCharType="separate"/>
            </w:r>
            <w:r>
              <w:rPr>
                <w:webHidden/>
              </w:rPr>
              <w:t>24</w:t>
            </w:r>
            <w:r>
              <w:rPr>
                <w:webHidden/>
              </w:rPr>
              <w:fldChar w:fldCharType="end"/>
            </w:r>
          </w:hyperlink>
        </w:p>
        <w:p w14:paraId="4E755FC8" w14:textId="1B7A6E81"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91" w:history="1">
            <w:r w:rsidRPr="00242D78">
              <w:rPr>
                <w:rStyle w:val="Hyperlink"/>
              </w:rPr>
              <w:t>Employees</w:t>
            </w:r>
            <w:r>
              <w:rPr>
                <w:webHidden/>
              </w:rPr>
              <w:tab/>
            </w:r>
            <w:r>
              <w:rPr>
                <w:webHidden/>
              </w:rPr>
              <w:fldChar w:fldCharType="begin"/>
            </w:r>
            <w:r>
              <w:rPr>
                <w:webHidden/>
              </w:rPr>
              <w:instrText xml:space="preserve"> PAGEREF _Toc242521291 \h </w:instrText>
            </w:r>
            <w:r>
              <w:rPr>
                <w:webHidden/>
              </w:rPr>
            </w:r>
            <w:r>
              <w:rPr>
                <w:webHidden/>
              </w:rPr>
              <w:fldChar w:fldCharType="separate"/>
            </w:r>
            <w:r>
              <w:rPr>
                <w:webHidden/>
              </w:rPr>
              <w:t>24</w:t>
            </w:r>
            <w:r>
              <w:rPr>
                <w:webHidden/>
              </w:rPr>
              <w:fldChar w:fldCharType="end"/>
            </w:r>
          </w:hyperlink>
        </w:p>
        <w:p w14:paraId="07E859D8" w14:textId="420081B9"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92" w:history="1">
            <w:r w:rsidRPr="00242D78">
              <w:rPr>
                <w:rStyle w:val="Hyperlink"/>
                <w:rFonts w:ascii="Arial" w:hAnsi="Arial"/>
              </w:rPr>
              <w:t>العربية</w:t>
            </w:r>
            <w:r>
              <w:rPr>
                <w:webHidden/>
              </w:rPr>
              <w:tab/>
            </w:r>
            <w:r>
              <w:rPr>
                <w:webHidden/>
              </w:rPr>
              <w:fldChar w:fldCharType="begin"/>
            </w:r>
            <w:r>
              <w:rPr>
                <w:webHidden/>
              </w:rPr>
              <w:instrText xml:space="preserve"> PAGEREF _Toc242521292 \h </w:instrText>
            </w:r>
            <w:r>
              <w:rPr>
                <w:webHidden/>
              </w:rPr>
            </w:r>
            <w:r>
              <w:rPr>
                <w:webHidden/>
              </w:rPr>
              <w:fldChar w:fldCharType="separate"/>
            </w:r>
            <w:r>
              <w:rPr>
                <w:webHidden/>
              </w:rPr>
              <w:t>25</w:t>
            </w:r>
            <w:r>
              <w:rPr>
                <w:webHidden/>
              </w:rPr>
              <w:fldChar w:fldCharType="end"/>
            </w:r>
          </w:hyperlink>
        </w:p>
        <w:p w14:paraId="77CB734E" w14:textId="6DF89CC6"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93" w:history="1">
            <w:r w:rsidRPr="00242D78">
              <w:rPr>
                <w:rStyle w:val="Hyperlink"/>
                <w:rFonts w:ascii="Arial" w:hAnsi="Arial"/>
              </w:rPr>
              <w:t>مسؤولية</w:t>
            </w:r>
            <w:r w:rsidRPr="00242D78">
              <w:rPr>
                <w:rStyle w:val="Hyperlink"/>
              </w:rPr>
              <w:t xml:space="preserve"> </w:t>
            </w:r>
            <w:r w:rsidRPr="00242D78">
              <w:rPr>
                <w:rStyle w:val="Hyperlink"/>
                <w:rFonts w:ascii="Arial" w:hAnsi="Arial"/>
              </w:rPr>
              <w:t>الإدارة</w:t>
            </w:r>
            <w:r>
              <w:rPr>
                <w:webHidden/>
              </w:rPr>
              <w:tab/>
            </w:r>
            <w:r>
              <w:rPr>
                <w:webHidden/>
              </w:rPr>
              <w:fldChar w:fldCharType="begin"/>
            </w:r>
            <w:r>
              <w:rPr>
                <w:webHidden/>
              </w:rPr>
              <w:instrText xml:space="preserve"> PAGEREF _Toc242521293 \h </w:instrText>
            </w:r>
            <w:r>
              <w:rPr>
                <w:webHidden/>
              </w:rPr>
            </w:r>
            <w:r>
              <w:rPr>
                <w:webHidden/>
              </w:rPr>
              <w:fldChar w:fldCharType="separate"/>
            </w:r>
            <w:r>
              <w:rPr>
                <w:webHidden/>
              </w:rPr>
              <w:t>25</w:t>
            </w:r>
            <w:r>
              <w:rPr>
                <w:webHidden/>
              </w:rPr>
              <w:fldChar w:fldCharType="end"/>
            </w:r>
          </w:hyperlink>
        </w:p>
        <w:p w14:paraId="53136E3F" w14:textId="121214CC"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94" w:history="1">
            <w:r w:rsidRPr="00242D78">
              <w:rPr>
                <w:rStyle w:val="Hyperlink"/>
                <w:rFonts w:ascii="Arial" w:hAnsi="Arial"/>
              </w:rPr>
              <w:t>مسؤولية</w:t>
            </w:r>
            <w:r w:rsidRPr="00242D78">
              <w:rPr>
                <w:rStyle w:val="Hyperlink"/>
              </w:rPr>
              <w:t xml:space="preserve"> </w:t>
            </w:r>
            <w:r w:rsidRPr="00242D78">
              <w:rPr>
                <w:rStyle w:val="Hyperlink"/>
                <w:rFonts w:ascii="Arial" w:hAnsi="Arial"/>
              </w:rPr>
              <w:t>العاملين</w:t>
            </w:r>
            <w:r>
              <w:rPr>
                <w:webHidden/>
              </w:rPr>
              <w:tab/>
            </w:r>
            <w:r>
              <w:rPr>
                <w:webHidden/>
              </w:rPr>
              <w:fldChar w:fldCharType="begin"/>
            </w:r>
            <w:r>
              <w:rPr>
                <w:webHidden/>
              </w:rPr>
              <w:instrText xml:space="preserve"> PAGEREF _Toc242521294 \h </w:instrText>
            </w:r>
            <w:r>
              <w:rPr>
                <w:webHidden/>
              </w:rPr>
            </w:r>
            <w:r>
              <w:rPr>
                <w:webHidden/>
              </w:rPr>
              <w:fldChar w:fldCharType="separate"/>
            </w:r>
            <w:r>
              <w:rPr>
                <w:webHidden/>
              </w:rPr>
              <w:t>25</w:t>
            </w:r>
            <w:r>
              <w:rPr>
                <w:webHidden/>
              </w:rPr>
              <w:fldChar w:fldCharType="end"/>
            </w:r>
          </w:hyperlink>
        </w:p>
        <w:p w14:paraId="2B794AEB" w14:textId="5CACFE8A"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95" w:history="1">
            <w:r w:rsidRPr="00242D78">
              <w:rPr>
                <w:rStyle w:val="Hyperlink"/>
              </w:rPr>
              <w:t>8.5 Inspection and Maintenance</w:t>
            </w:r>
            <w:r>
              <w:rPr>
                <w:webHidden/>
              </w:rPr>
              <w:tab/>
            </w:r>
            <w:r>
              <w:rPr>
                <w:webHidden/>
              </w:rPr>
              <w:fldChar w:fldCharType="begin"/>
            </w:r>
            <w:r>
              <w:rPr>
                <w:webHidden/>
              </w:rPr>
              <w:instrText xml:space="preserve"> PAGEREF _Toc242521295 \h </w:instrText>
            </w:r>
            <w:r>
              <w:rPr>
                <w:webHidden/>
              </w:rPr>
            </w:r>
            <w:r>
              <w:rPr>
                <w:webHidden/>
              </w:rPr>
              <w:fldChar w:fldCharType="separate"/>
            </w:r>
            <w:r>
              <w:rPr>
                <w:webHidden/>
              </w:rPr>
              <w:t>25</w:t>
            </w:r>
            <w:r>
              <w:rPr>
                <w:webHidden/>
              </w:rPr>
              <w:fldChar w:fldCharType="end"/>
            </w:r>
          </w:hyperlink>
        </w:p>
        <w:p w14:paraId="673BDFA7" w14:textId="70C038BA"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96" w:history="1">
            <w:r w:rsidRPr="00242D78">
              <w:rPr>
                <w:rStyle w:val="Hyperlink"/>
                <w:rFonts w:ascii="Arial" w:hAnsi="Arial"/>
              </w:rPr>
              <w:t>الفحص</w:t>
            </w:r>
            <w:r w:rsidRPr="00242D78">
              <w:rPr>
                <w:rStyle w:val="Hyperlink"/>
              </w:rPr>
              <w:t xml:space="preserve"> </w:t>
            </w:r>
            <w:r w:rsidRPr="00242D78">
              <w:rPr>
                <w:rStyle w:val="Hyperlink"/>
                <w:rFonts w:ascii="Arial" w:hAnsi="Arial"/>
              </w:rPr>
              <w:t>والصيانة</w:t>
            </w:r>
            <w:r>
              <w:rPr>
                <w:webHidden/>
              </w:rPr>
              <w:tab/>
            </w:r>
            <w:r>
              <w:rPr>
                <w:webHidden/>
              </w:rPr>
              <w:fldChar w:fldCharType="begin"/>
            </w:r>
            <w:r>
              <w:rPr>
                <w:webHidden/>
              </w:rPr>
              <w:instrText xml:space="preserve"> PAGEREF _Toc242521296 \h </w:instrText>
            </w:r>
            <w:r>
              <w:rPr>
                <w:webHidden/>
              </w:rPr>
            </w:r>
            <w:r>
              <w:rPr>
                <w:webHidden/>
              </w:rPr>
              <w:fldChar w:fldCharType="separate"/>
            </w:r>
            <w:r>
              <w:rPr>
                <w:webHidden/>
              </w:rPr>
              <w:t>25</w:t>
            </w:r>
            <w:r>
              <w:rPr>
                <w:webHidden/>
              </w:rPr>
              <w:fldChar w:fldCharType="end"/>
            </w:r>
          </w:hyperlink>
        </w:p>
        <w:p w14:paraId="7EFFF20A" w14:textId="3F031F79"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297" w:history="1">
            <w:r w:rsidRPr="00242D78">
              <w:rPr>
                <w:rStyle w:val="Hyperlink"/>
                <w:rFonts w:ascii="Arial" w:hAnsi="Arial"/>
              </w:rPr>
              <w:t>العربية</w:t>
            </w:r>
            <w:r>
              <w:rPr>
                <w:webHidden/>
              </w:rPr>
              <w:tab/>
            </w:r>
            <w:r>
              <w:rPr>
                <w:webHidden/>
              </w:rPr>
              <w:fldChar w:fldCharType="begin"/>
            </w:r>
            <w:r>
              <w:rPr>
                <w:webHidden/>
              </w:rPr>
              <w:instrText xml:space="preserve"> PAGEREF _Toc242521297 \h </w:instrText>
            </w:r>
            <w:r>
              <w:rPr>
                <w:webHidden/>
              </w:rPr>
            </w:r>
            <w:r>
              <w:rPr>
                <w:webHidden/>
              </w:rPr>
              <w:fldChar w:fldCharType="separate"/>
            </w:r>
            <w:r>
              <w:rPr>
                <w:webHidden/>
              </w:rPr>
              <w:t>25</w:t>
            </w:r>
            <w:r>
              <w:rPr>
                <w:webHidden/>
              </w:rPr>
              <w:fldChar w:fldCharType="end"/>
            </w:r>
          </w:hyperlink>
        </w:p>
        <w:p w14:paraId="3BF56ACF" w14:textId="794C6F86"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298" w:history="1">
            <w:r w:rsidRPr="00242D78">
              <w:rPr>
                <w:rStyle w:val="Hyperlink"/>
              </w:rPr>
              <w:t>8.6 PPE Compliance</w:t>
            </w:r>
            <w:r>
              <w:rPr>
                <w:webHidden/>
              </w:rPr>
              <w:tab/>
            </w:r>
            <w:r>
              <w:rPr>
                <w:webHidden/>
              </w:rPr>
              <w:fldChar w:fldCharType="begin"/>
            </w:r>
            <w:r>
              <w:rPr>
                <w:webHidden/>
              </w:rPr>
              <w:instrText xml:space="preserve"> PAGEREF _Toc242521298 \h </w:instrText>
            </w:r>
            <w:r>
              <w:rPr>
                <w:webHidden/>
              </w:rPr>
            </w:r>
            <w:r>
              <w:rPr>
                <w:webHidden/>
              </w:rPr>
              <w:fldChar w:fldCharType="separate"/>
            </w:r>
            <w:r>
              <w:rPr>
                <w:webHidden/>
              </w:rPr>
              <w:t>25</w:t>
            </w:r>
            <w:r>
              <w:rPr>
                <w:webHidden/>
              </w:rPr>
              <w:fldChar w:fldCharType="end"/>
            </w:r>
          </w:hyperlink>
        </w:p>
        <w:p w14:paraId="510F66BB" w14:textId="5C2F4EB1"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299" w:history="1">
            <w:r w:rsidRPr="00242D78">
              <w:rPr>
                <w:rStyle w:val="Hyperlink"/>
                <w:rFonts w:ascii="Arial" w:hAnsi="Arial"/>
              </w:rPr>
              <w:t>الالتزام</w:t>
            </w:r>
            <w:r w:rsidRPr="00242D78">
              <w:rPr>
                <w:rStyle w:val="Hyperlink"/>
              </w:rPr>
              <w:t xml:space="preserve"> </w:t>
            </w:r>
            <w:r w:rsidRPr="00242D78">
              <w:rPr>
                <w:rStyle w:val="Hyperlink"/>
                <w:rFonts w:ascii="Arial" w:hAnsi="Arial"/>
              </w:rPr>
              <w:t>باستخدام</w:t>
            </w:r>
            <w:r w:rsidRPr="00242D78">
              <w:rPr>
                <w:rStyle w:val="Hyperlink"/>
              </w:rPr>
              <w:t xml:space="preserve"> </w:t>
            </w:r>
            <w:r w:rsidRPr="00242D78">
              <w:rPr>
                <w:rStyle w:val="Hyperlink"/>
                <w:rFonts w:ascii="Arial" w:hAnsi="Arial"/>
              </w:rPr>
              <w:t>معدات</w:t>
            </w:r>
            <w:r w:rsidRPr="00242D78">
              <w:rPr>
                <w:rStyle w:val="Hyperlink"/>
              </w:rPr>
              <w:t xml:space="preserve"> </w:t>
            </w:r>
            <w:r w:rsidRPr="00242D78">
              <w:rPr>
                <w:rStyle w:val="Hyperlink"/>
                <w:rFonts w:ascii="Arial" w:hAnsi="Arial"/>
              </w:rPr>
              <w:t>الوقاية</w:t>
            </w:r>
            <w:r>
              <w:rPr>
                <w:webHidden/>
              </w:rPr>
              <w:tab/>
            </w:r>
            <w:r>
              <w:rPr>
                <w:webHidden/>
              </w:rPr>
              <w:fldChar w:fldCharType="begin"/>
            </w:r>
            <w:r>
              <w:rPr>
                <w:webHidden/>
              </w:rPr>
              <w:instrText xml:space="preserve"> PAGEREF _Toc242521299 \h </w:instrText>
            </w:r>
            <w:r>
              <w:rPr>
                <w:webHidden/>
              </w:rPr>
            </w:r>
            <w:r>
              <w:rPr>
                <w:webHidden/>
              </w:rPr>
              <w:fldChar w:fldCharType="separate"/>
            </w:r>
            <w:r>
              <w:rPr>
                <w:webHidden/>
              </w:rPr>
              <w:t>25</w:t>
            </w:r>
            <w:r>
              <w:rPr>
                <w:webHidden/>
              </w:rPr>
              <w:fldChar w:fldCharType="end"/>
            </w:r>
          </w:hyperlink>
        </w:p>
        <w:p w14:paraId="56E5047A" w14:textId="50C4AFF7"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00" w:history="1">
            <w:r w:rsidRPr="00242D78">
              <w:rPr>
                <w:rStyle w:val="Hyperlink"/>
                <w:rFonts w:ascii="Arial" w:hAnsi="Arial"/>
              </w:rPr>
              <w:t>العربية</w:t>
            </w:r>
            <w:r>
              <w:rPr>
                <w:webHidden/>
              </w:rPr>
              <w:tab/>
            </w:r>
            <w:r>
              <w:rPr>
                <w:webHidden/>
              </w:rPr>
              <w:fldChar w:fldCharType="begin"/>
            </w:r>
            <w:r>
              <w:rPr>
                <w:webHidden/>
              </w:rPr>
              <w:instrText xml:space="preserve"> PAGEREF _Toc242521300 \h </w:instrText>
            </w:r>
            <w:r>
              <w:rPr>
                <w:webHidden/>
              </w:rPr>
            </w:r>
            <w:r>
              <w:rPr>
                <w:webHidden/>
              </w:rPr>
              <w:fldChar w:fldCharType="separate"/>
            </w:r>
            <w:r>
              <w:rPr>
                <w:webHidden/>
              </w:rPr>
              <w:t>25</w:t>
            </w:r>
            <w:r>
              <w:rPr>
                <w:webHidden/>
              </w:rPr>
              <w:fldChar w:fldCharType="end"/>
            </w:r>
          </w:hyperlink>
        </w:p>
        <w:p w14:paraId="2AE98F6B" w14:textId="13C281CF"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01" w:history="1">
            <w:r w:rsidRPr="00242D78">
              <w:rPr>
                <w:rStyle w:val="Hyperlink"/>
              </w:rPr>
              <w:t>8.7 PPE Training</w:t>
            </w:r>
            <w:r>
              <w:rPr>
                <w:webHidden/>
              </w:rPr>
              <w:tab/>
            </w:r>
            <w:r>
              <w:rPr>
                <w:webHidden/>
              </w:rPr>
              <w:fldChar w:fldCharType="begin"/>
            </w:r>
            <w:r>
              <w:rPr>
                <w:webHidden/>
              </w:rPr>
              <w:instrText xml:space="preserve"> PAGEREF _Toc242521301 \h </w:instrText>
            </w:r>
            <w:r>
              <w:rPr>
                <w:webHidden/>
              </w:rPr>
            </w:r>
            <w:r>
              <w:rPr>
                <w:webHidden/>
              </w:rPr>
              <w:fldChar w:fldCharType="separate"/>
            </w:r>
            <w:r>
              <w:rPr>
                <w:webHidden/>
              </w:rPr>
              <w:t>26</w:t>
            </w:r>
            <w:r>
              <w:rPr>
                <w:webHidden/>
              </w:rPr>
              <w:fldChar w:fldCharType="end"/>
            </w:r>
          </w:hyperlink>
        </w:p>
        <w:p w14:paraId="5D2FC034" w14:textId="54A8AFDF"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02" w:history="1">
            <w:r w:rsidRPr="00242D78">
              <w:rPr>
                <w:rStyle w:val="Hyperlink"/>
                <w:rFonts w:ascii="Arial" w:hAnsi="Arial"/>
              </w:rPr>
              <w:t>التدريب</w:t>
            </w:r>
            <w:r w:rsidRPr="00242D78">
              <w:rPr>
                <w:rStyle w:val="Hyperlink"/>
              </w:rPr>
              <w:t xml:space="preserve"> </w:t>
            </w:r>
            <w:r w:rsidRPr="00242D78">
              <w:rPr>
                <w:rStyle w:val="Hyperlink"/>
                <w:rFonts w:ascii="Arial" w:hAnsi="Arial"/>
              </w:rPr>
              <w:t>على</w:t>
            </w:r>
            <w:r w:rsidRPr="00242D78">
              <w:rPr>
                <w:rStyle w:val="Hyperlink"/>
              </w:rPr>
              <w:t xml:space="preserve"> </w:t>
            </w:r>
            <w:r w:rsidRPr="00242D78">
              <w:rPr>
                <w:rStyle w:val="Hyperlink"/>
                <w:rFonts w:ascii="Arial" w:hAnsi="Arial"/>
              </w:rPr>
              <w:t>معدات</w:t>
            </w:r>
            <w:r w:rsidRPr="00242D78">
              <w:rPr>
                <w:rStyle w:val="Hyperlink"/>
              </w:rPr>
              <w:t xml:space="preserve"> </w:t>
            </w:r>
            <w:r w:rsidRPr="00242D78">
              <w:rPr>
                <w:rStyle w:val="Hyperlink"/>
                <w:rFonts w:ascii="Arial" w:hAnsi="Arial"/>
              </w:rPr>
              <w:t>الوقاية</w:t>
            </w:r>
            <w:r w:rsidRPr="00242D78">
              <w:rPr>
                <w:rStyle w:val="Hyperlink"/>
              </w:rPr>
              <w:t xml:space="preserve"> </w:t>
            </w:r>
            <w:r w:rsidRPr="00242D78">
              <w:rPr>
                <w:rStyle w:val="Hyperlink"/>
                <w:rFonts w:ascii="Arial" w:hAnsi="Arial"/>
              </w:rPr>
              <w:t>الشخصية</w:t>
            </w:r>
            <w:r>
              <w:rPr>
                <w:webHidden/>
              </w:rPr>
              <w:tab/>
            </w:r>
            <w:r>
              <w:rPr>
                <w:webHidden/>
              </w:rPr>
              <w:fldChar w:fldCharType="begin"/>
            </w:r>
            <w:r>
              <w:rPr>
                <w:webHidden/>
              </w:rPr>
              <w:instrText xml:space="preserve"> PAGEREF _Toc242521302 \h </w:instrText>
            </w:r>
            <w:r>
              <w:rPr>
                <w:webHidden/>
              </w:rPr>
            </w:r>
            <w:r>
              <w:rPr>
                <w:webHidden/>
              </w:rPr>
              <w:fldChar w:fldCharType="separate"/>
            </w:r>
            <w:r>
              <w:rPr>
                <w:webHidden/>
              </w:rPr>
              <w:t>26</w:t>
            </w:r>
            <w:r>
              <w:rPr>
                <w:webHidden/>
              </w:rPr>
              <w:fldChar w:fldCharType="end"/>
            </w:r>
          </w:hyperlink>
        </w:p>
        <w:p w14:paraId="0BED7DE9" w14:textId="6BAA3883"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03" w:history="1">
            <w:r w:rsidRPr="00242D78">
              <w:rPr>
                <w:rStyle w:val="Hyperlink"/>
                <w:rFonts w:ascii="Arial" w:hAnsi="Arial"/>
              </w:rPr>
              <w:t>العربية</w:t>
            </w:r>
            <w:r>
              <w:rPr>
                <w:webHidden/>
              </w:rPr>
              <w:tab/>
            </w:r>
            <w:r>
              <w:rPr>
                <w:webHidden/>
              </w:rPr>
              <w:fldChar w:fldCharType="begin"/>
            </w:r>
            <w:r>
              <w:rPr>
                <w:webHidden/>
              </w:rPr>
              <w:instrText xml:space="preserve"> PAGEREF _Toc242521303 \h </w:instrText>
            </w:r>
            <w:r>
              <w:rPr>
                <w:webHidden/>
              </w:rPr>
            </w:r>
            <w:r>
              <w:rPr>
                <w:webHidden/>
              </w:rPr>
              <w:fldChar w:fldCharType="separate"/>
            </w:r>
            <w:r>
              <w:rPr>
                <w:webHidden/>
              </w:rPr>
              <w:t>26</w:t>
            </w:r>
            <w:r>
              <w:rPr>
                <w:webHidden/>
              </w:rPr>
              <w:fldChar w:fldCharType="end"/>
            </w:r>
          </w:hyperlink>
        </w:p>
        <w:p w14:paraId="31040027" w14:textId="472F31D8"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04" w:history="1">
            <w:r w:rsidRPr="00242D78">
              <w:rPr>
                <w:rStyle w:val="Hyperlink"/>
              </w:rPr>
              <w:t>9. Safe Work Practices</w:t>
            </w:r>
            <w:r>
              <w:rPr>
                <w:webHidden/>
              </w:rPr>
              <w:tab/>
            </w:r>
            <w:r>
              <w:rPr>
                <w:webHidden/>
              </w:rPr>
              <w:fldChar w:fldCharType="begin"/>
            </w:r>
            <w:r>
              <w:rPr>
                <w:webHidden/>
              </w:rPr>
              <w:instrText xml:space="preserve"> PAGEREF _Toc242521304 \h </w:instrText>
            </w:r>
            <w:r>
              <w:rPr>
                <w:webHidden/>
              </w:rPr>
            </w:r>
            <w:r>
              <w:rPr>
                <w:webHidden/>
              </w:rPr>
              <w:fldChar w:fldCharType="separate"/>
            </w:r>
            <w:r>
              <w:rPr>
                <w:webHidden/>
              </w:rPr>
              <w:t>26</w:t>
            </w:r>
            <w:r>
              <w:rPr>
                <w:webHidden/>
              </w:rPr>
              <w:fldChar w:fldCharType="end"/>
            </w:r>
          </w:hyperlink>
        </w:p>
        <w:p w14:paraId="0186ADF7" w14:textId="7B9A7329"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05" w:history="1">
            <w:r w:rsidRPr="00242D78">
              <w:rPr>
                <w:rStyle w:val="Hyperlink"/>
                <w:rFonts w:ascii="Arial" w:hAnsi="Arial"/>
              </w:rPr>
              <w:t>ممارسات</w:t>
            </w:r>
            <w:r w:rsidRPr="00242D78">
              <w:rPr>
                <w:rStyle w:val="Hyperlink"/>
              </w:rPr>
              <w:t xml:space="preserve"> </w:t>
            </w:r>
            <w:r w:rsidRPr="00242D78">
              <w:rPr>
                <w:rStyle w:val="Hyperlink"/>
                <w:rFonts w:ascii="Arial" w:hAnsi="Arial"/>
              </w:rPr>
              <w:t>العمل</w:t>
            </w:r>
            <w:r w:rsidRPr="00242D78">
              <w:rPr>
                <w:rStyle w:val="Hyperlink"/>
              </w:rPr>
              <w:t xml:space="preserve"> </w:t>
            </w:r>
            <w:r w:rsidRPr="00242D78">
              <w:rPr>
                <w:rStyle w:val="Hyperlink"/>
                <w:rFonts w:ascii="Arial" w:hAnsi="Arial"/>
              </w:rPr>
              <w:t>الآمنة</w:t>
            </w:r>
            <w:r>
              <w:rPr>
                <w:webHidden/>
              </w:rPr>
              <w:tab/>
            </w:r>
            <w:r>
              <w:rPr>
                <w:webHidden/>
              </w:rPr>
              <w:fldChar w:fldCharType="begin"/>
            </w:r>
            <w:r>
              <w:rPr>
                <w:webHidden/>
              </w:rPr>
              <w:instrText xml:space="preserve"> PAGEREF _Toc242521305 \h </w:instrText>
            </w:r>
            <w:r>
              <w:rPr>
                <w:webHidden/>
              </w:rPr>
            </w:r>
            <w:r>
              <w:rPr>
                <w:webHidden/>
              </w:rPr>
              <w:fldChar w:fldCharType="separate"/>
            </w:r>
            <w:r>
              <w:rPr>
                <w:webHidden/>
              </w:rPr>
              <w:t>26</w:t>
            </w:r>
            <w:r>
              <w:rPr>
                <w:webHidden/>
              </w:rPr>
              <w:fldChar w:fldCharType="end"/>
            </w:r>
          </w:hyperlink>
        </w:p>
        <w:p w14:paraId="26CC8F62" w14:textId="27BCD7B2"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06" w:history="1">
            <w:r w:rsidRPr="00242D78">
              <w:rPr>
                <w:rStyle w:val="Hyperlink"/>
              </w:rPr>
              <w:t>9.1 Purpose</w:t>
            </w:r>
            <w:r>
              <w:rPr>
                <w:webHidden/>
              </w:rPr>
              <w:tab/>
            </w:r>
            <w:r>
              <w:rPr>
                <w:webHidden/>
              </w:rPr>
              <w:fldChar w:fldCharType="begin"/>
            </w:r>
            <w:r>
              <w:rPr>
                <w:webHidden/>
              </w:rPr>
              <w:instrText xml:space="preserve"> PAGEREF _Toc242521306 \h </w:instrText>
            </w:r>
            <w:r>
              <w:rPr>
                <w:webHidden/>
              </w:rPr>
            </w:r>
            <w:r>
              <w:rPr>
                <w:webHidden/>
              </w:rPr>
              <w:fldChar w:fldCharType="separate"/>
            </w:r>
            <w:r>
              <w:rPr>
                <w:webHidden/>
              </w:rPr>
              <w:t>26</w:t>
            </w:r>
            <w:r>
              <w:rPr>
                <w:webHidden/>
              </w:rPr>
              <w:fldChar w:fldCharType="end"/>
            </w:r>
          </w:hyperlink>
        </w:p>
        <w:p w14:paraId="10A5745A" w14:textId="58BF58D1"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07" w:history="1">
            <w:r w:rsidRPr="00242D78">
              <w:rPr>
                <w:rStyle w:val="Hyperlink"/>
                <w:rFonts w:ascii="Arial" w:hAnsi="Arial"/>
              </w:rPr>
              <w:t>الغرض</w:t>
            </w:r>
            <w:r>
              <w:rPr>
                <w:webHidden/>
              </w:rPr>
              <w:tab/>
            </w:r>
            <w:r>
              <w:rPr>
                <w:webHidden/>
              </w:rPr>
              <w:fldChar w:fldCharType="begin"/>
            </w:r>
            <w:r>
              <w:rPr>
                <w:webHidden/>
              </w:rPr>
              <w:instrText xml:space="preserve"> PAGEREF _Toc242521307 \h </w:instrText>
            </w:r>
            <w:r>
              <w:rPr>
                <w:webHidden/>
              </w:rPr>
            </w:r>
            <w:r>
              <w:rPr>
                <w:webHidden/>
              </w:rPr>
              <w:fldChar w:fldCharType="separate"/>
            </w:r>
            <w:r>
              <w:rPr>
                <w:webHidden/>
              </w:rPr>
              <w:t>26</w:t>
            </w:r>
            <w:r>
              <w:rPr>
                <w:webHidden/>
              </w:rPr>
              <w:fldChar w:fldCharType="end"/>
            </w:r>
          </w:hyperlink>
        </w:p>
        <w:p w14:paraId="366D6631" w14:textId="24361795"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08" w:history="1">
            <w:r w:rsidRPr="00242D78">
              <w:rPr>
                <w:rStyle w:val="Hyperlink"/>
              </w:rPr>
              <w:t>English</w:t>
            </w:r>
            <w:r>
              <w:rPr>
                <w:webHidden/>
              </w:rPr>
              <w:tab/>
            </w:r>
            <w:r>
              <w:rPr>
                <w:webHidden/>
              </w:rPr>
              <w:fldChar w:fldCharType="begin"/>
            </w:r>
            <w:r>
              <w:rPr>
                <w:webHidden/>
              </w:rPr>
              <w:instrText xml:space="preserve"> PAGEREF _Toc242521308 \h </w:instrText>
            </w:r>
            <w:r>
              <w:rPr>
                <w:webHidden/>
              </w:rPr>
            </w:r>
            <w:r>
              <w:rPr>
                <w:webHidden/>
              </w:rPr>
              <w:fldChar w:fldCharType="separate"/>
            </w:r>
            <w:r>
              <w:rPr>
                <w:webHidden/>
              </w:rPr>
              <w:t>26</w:t>
            </w:r>
            <w:r>
              <w:rPr>
                <w:webHidden/>
              </w:rPr>
              <w:fldChar w:fldCharType="end"/>
            </w:r>
          </w:hyperlink>
        </w:p>
        <w:p w14:paraId="1DF63E8E" w14:textId="32F587FA"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09" w:history="1">
            <w:r w:rsidRPr="00242D78">
              <w:rPr>
                <w:rStyle w:val="Hyperlink"/>
                <w:rFonts w:ascii="Arial" w:hAnsi="Arial"/>
              </w:rPr>
              <w:t>العربية</w:t>
            </w:r>
            <w:r>
              <w:rPr>
                <w:webHidden/>
              </w:rPr>
              <w:tab/>
            </w:r>
            <w:r>
              <w:rPr>
                <w:webHidden/>
              </w:rPr>
              <w:fldChar w:fldCharType="begin"/>
            </w:r>
            <w:r>
              <w:rPr>
                <w:webHidden/>
              </w:rPr>
              <w:instrText xml:space="preserve"> PAGEREF _Toc242521309 \h </w:instrText>
            </w:r>
            <w:r>
              <w:rPr>
                <w:webHidden/>
              </w:rPr>
            </w:r>
            <w:r>
              <w:rPr>
                <w:webHidden/>
              </w:rPr>
              <w:fldChar w:fldCharType="separate"/>
            </w:r>
            <w:r>
              <w:rPr>
                <w:webHidden/>
              </w:rPr>
              <w:t>27</w:t>
            </w:r>
            <w:r>
              <w:rPr>
                <w:webHidden/>
              </w:rPr>
              <w:fldChar w:fldCharType="end"/>
            </w:r>
          </w:hyperlink>
        </w:p>
        <w:p w14:paraId="0ACA9A2B" w14:textId="7520EFAB"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10" w:history="1">
            <w:r w:rsidRPr="00242D78">
              <w:rPr>
                <w:rStyle w:val="Hyperlink"/>
              </w:rPr>
              <w:t>9.2 General Safety Rules</w:t>
            </w:r>
            <w:r>
              <w:rPr>
                <w:webHidden/>
              </w:rPr>
              <w:tab/>
            </w:r>
            <w:r>
              <w:rPr>
                <w:webHidden/>
              </w:rPr>
              <w:fldChar w:fldCharType="begin"/>
            </w:r>
            <w:r>
              <w:rPr>
                <w:webHidden/>
              </w:rPr>
              <w:instrText xml:space="preserve"> PAGEREF _Toc242521310 \h </w:instrText>
            </w:r>
            <w:r>
              <w:rPr>
                <w:webHidden/>
              </w:rPr>
            </w:r>
            <w:r>
              <w:rPr>
                <w:webHidden/>
              </w:rPr>
              <w:fldChar w:fldCharType="separate"/>
            </w:r>
            <w:r>
              <w:rPr>
                <w:webHidden/>
              </w:rPr>
              <w:t>27</w:t>
            </w:r>
            <w:r>
              <w:rPr>
                <w:webHidden/>
              </w:rPr>
              <w:fldChar w:fldCharType="end"/>
            </w:r>
          </w:hyperlink>
        </w:p>
        <w:p w14:paraId="1989092A" w14:textId="485EB4DF"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11" w:history="1">
            <w:r w:rsidRPr="00242D78">
              <w:rPr>
                <w:rStyle w:val="Hyperlink"/>
                <w:rFonts w:ascii="Arial" w:hAnsi="Arial"/>
              </w:rPr>
              <w:t>قواعد</w:t>
            </w:r>
            <w:r w:rsidRPr="00242D78">
              <w:rPr>
                <w:rStyle w:val="Hyperlink"/>
              </w:rPr>
              <w:t xml:space="preserve"> </w:t>
            </w:r>
            <w:r w:rsidRPr="00242D78">
              <w:rPr>
                <w:rStyle w:val="Hyperlink"/>
                <w:rFonts w:ascii="Arial" w:hAnsi="Arial"/>
              </w:rPr>
              <w:t>السلامة</w:t>
            </w:r>
            <w:r w:rsidRPr="00242D78">
              <w:rPr>
                <w:rStyle w:val="Hyperlink"/>
              </w:rPr>
              <w:t xml:space="preserve"> </w:t>
            </w:r>
            <w:r w:rsidRPr="00242D78">
              <w:rPr>
                <w:rStyle w:val="Hyperlink"/>
                <w:rFonts w:ascii="Arial" w:hAnsi="Arial"/>
              </w:rPr>
              <w:t>العامة</w:t>
            </w:r>
            <w:r>
              <w:rPr>
                <w:webHidden/>
              </w:rPr>
              <w:tab/>
            </w:r>
            <w:r>
              <w:rPr>
                <w:webHidden/>
              </w:rPr>
              <w:fldChar w:fldCharType="begin"/>
            </w:r>
            <w:r>
              <w:rPr>
                <w:webHidden/>
              </w:rPr>
              <w:instrText xml:space="preserve"> PAGEREF _Toc242521311 \h </w:instrText>
            </w:r>
            <w:r>
              <w:rPr>
                <w:webHidden/>
              </w:rPr>
            </w:r>
            <w:r>
              <w:rPr>
                <w:webHidden/>
              </w:rPr>
              <w:fldChar w:fldCharType="separate"/>
            </w:r>
            <w:r>
              <w:rPr>
                <w:webHidden/>
              </w:rPr>
              <w:t>27</w:t>
            </w:r>
            <w:r>
              <w:rPr>
                <w:webHidden/>
              </w:rPr>
              <w:fldChar w:fldCharType="end"/>
            </w:r>
          </w:hyperlink>
        </w:p>
        <w:p w14:paraId="393143CF" w14:textId="6090392B"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12" w:history="1">
            <w:r w:rsidRPr="00242D78">
              <w:rPr>
                <w:rStyle w:val="Hyperlink"/>
                <w:rFonts w:ascii="Arial" w:hAnsi="Arial"/>
              </w:rPr>
              <w:t>العربية</w:t>
            </w:r>
            <w:r>
              <w:rPr>
                <w:webHidden/>
              </w:rPr>
              <w:tab/>
            </w:r>
            <w:r>
              <w:rPr>
                <w:webHidden/>
              </w:rPr>
              <w:fldChar w:fldCharType="begin"/>
            </w:r>
            <w:r>
              <w:rPr>
                <w:webHidden/>
              </w:rPr>
              <w:instrText xml:space="preserve"> PAGEREF _Toc242521312 \h </w:instrText>
            </w:r>
            <w:r>
              <w:rPr>
                <w:webHidden/>
              </w:rPr>
            </w:r>
            <w:r>
              <w:rPr>
                <w:webHidden/>
              </w:rPr>
              <w:fldChar w:fldCharType="separate"/>
            </w:r>
            <w:r>
              <w:rPr>
                <w:webHidden/>
              </w:rPr>
              <w:t>27</w:t>
            </w:r>
            <w:r>
              <w:rPr>
                <w:webHidden/>
              </w:rPr>
              <w:fldChar w:fldCharType="end"/>
            </w:r>
          </w:hyperlink>
        </w:p>
        <w:p w14:paraId="320334D7" w14:textId="257F87E5"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13" w:history="1">
            <w:r w:rsidRPr="00242D78">
              <w:rPr>
                <w:rStyle w:val="Hyperlink"/>
              </w:rPr>
              <w:t>9.3 Task-Specific Safe Work Practices</w:t>
            </w:r>
            <w:r>
              <w:rPr>
                <w:webHidden/>
              </w:rPr>
              <w:tab/>
            </w:r>
            <w:r>
              <w:rPr>
                <w:webHidden/>
              </w:rPr>
              <w:fldChar w:fldCharType="begin"/>
            </w:r>
            <w:r>
              <w:rPr>
                <w:webHidden/>
              </w:rPr>
              <w:instrText xml:space="preserve"> PAGEREF _Toc242521313 \h </w:instrText>
            </w:r>
            <w:r>
              <w:rPr>
                <w:webHidden/>
              </w:rPr>
            </w:r>
            <w:r>
              <w:rPr>
                <w:webHidden/>
              </w:rPr>
              <w:fldChar w:fldCharType="separate"/>
            </w:r>
            <w:r>
              <w:rPr>
                <w:webHidden/>
              </w:rPr>
              <w:t>27</w:t>
            </w:r>
            <w:r>
              <w:rPr>
                <w:webHidden/>
              </w:rPr>
              <w:fldChar w:fldCharType="end"/>
            </w:r>
          </w:hyperlink>
        </w:p>
        <w:p w14:paraId="400EF160" w14:textId="4C02A6B7"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14" w:history="1">
            <w:r w:rsidRPr="00242D78">
              <w:rPr>
                <w:rStyle w:val="Hyperlink"/>
                <w:rFonts w:ascii="Arial" w:hAnsi="Arial"/>
              </w:rPr>
              <w:t>ممارسات</w:t>
            </w:r>
            <w:r w:rsidRPr="00242D78">
              <w:rPr>
                <w:rStyle w:val="Hyperlink"/>
              </w:rPr>
              <w:t xml:space="preserve"> </w:t>
            </w:r>
            <w:r w:rsidRPr="00242D78">
              <w:rPr>
                <w:rStyle w:val="Hyperlink"/>
                <w:rFonts w:ascii="Arial" w:hAnsi="Arial"/>
              </w:rPr>
              <w:t>العمل</w:t>
            </w:r>
            <w:r w:rsidRPr="00242D78">
              <w:rPr>
                <w:rStyle w:val="Hyperlink"/>
              </w:rPr>
              <w:t xml:space="preserve"> </w:t>
            </w:r>
            <w:r w:rsidRPr="00242D78">
              <w:rPr>
                <w:rStyle w:val="Hyperlink"/>
                <w:rFonts w:ascii="Arial" w:hAnsi="Arial"/>
              </w:rPr>
              <w:t>الآمنة</w:t>
            </w:r>
            <w:r w:rsidRPr="00242D78">
              <w:rPr>
                <w:rStyle w:val="Hyperlink"/>
              </w:rPr>
              <w:t xml:space="preserve"> </w:t>
            </w:r>
            <w:r w:rsidRPr="00242D78">
              <w:rPr>
                <w:rStyle w:val="Hyperlink"/>
                <w:rFonts w:ascii="Arial" w:hAnsi="Arial"/>
              </w:rPr>
              <w:t>حسب</w:t>
            </w:r>
            <w:r w:rsidRPr="00242D78">
              <w:rPr>
                <w:rStyle w:val="Hyperlink"/>
              </w:rPr>
              <w:t xml:space="preserve"> </w:t>
            </w:r>
            <w:r w:rsidRPr="00242D78">
              <w:rPr>
                <w:rStyle w:val="Hyperlink"/>
                <w:rFonts w:ascii="Arial" w:hAnsi="Arial"/>
              </w:rPr>
              <w:t>نوع</w:t>
            </w:r>
            <w:r w:rsidRPr="00242D78">
              <w:rPr>
                <w:rStyle w:val="Hyperlink"/>
              </w:rPr>
              <w:t xml:space="preserve"> </w:t>
            </w:r>
            <w:r w:rsidRPr="00242D78">
              <w:rPr>
                <w:rStyle w:val="Hyperlink"/>
                <w:rFonts w:ascii="Arial" w:hAnsi="Arial"/>
              </w:rPr>
              <w:t>النشاط</w:t>
            </w:r>
            <w:r>
              <w:rPr>
                <w:webHidden/>
              </w:rPr>
              <w:tab/>
            </w:r>
            <w:r>
              <w:rPr>
                <w:webHidden/>
              </w:rPr>
              <w:fldChar w:fldCharType="begin"/>
            </w:r>
            <w:r>
              <w:rPr>
                <w:webHidden/>
              </w:rPr>
              <w:instrText xml:space="preserve"> PAGEREF _Toc242521314 \h </w:instrText>
            </w:r>
            <w:r>
              <w:rPr>
                <w:webHidden/>
              </w:rPr>
            </w:r>
            <w:r>
              <w:rPr>
                <w:webHidden/>
              </w:rPr>
              <w:fldChar w:fldCharType="separate"/>
            </w:r>
            <w:r>
              <w:rPr>
                <w:webHidden/>
              </w:rPr>
              <w:t>27</w:t>
            </w:r>
            <w:r>
              <w:rPr>
                <w:webHidden/>
              </w:rPr>
              <w:fldChar w:fldCharType="end"/>
            </w:r>
          </w:hyperlink>
        </w:p>
        <w:p w14:paraId="184EBE7A" w14:textId="72338344"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15" w:history="1">
            <w:r w:rsidRPr="00242D78">
              <w:rPr>
                <w:rStyle w:val="Hyperlink"/>
              </w:rPr>
              <w:t>Hot Work (Welding &amp; Cutting)</w:t>
            </w:r>
            <w:r>
              <w:rPr>
                <w:webHidden/>
              </w:rPr>
              <w:tab/>
            </w:r>
            <w:r>
              <w:rPr>
                <w:webHidden/>
              </w:rPr>
              <w:fldChar w:fldCharType="begin"/>
            </w:r>
            <w:r>
              <w:rPr>
                <w:webHidden/>
              </w:rPr>
              <w:instrText xml:space="preserve"> PAGEREF _Toc242521315 \h </w:instrText>
            </w:r>
            <w:r>
              <w:rPr>
                <w:webHidden/>
              </w:rPr>
            </w:r>
            <w:r>
              <w:rPr>
                <w:webHidden/>
              </w:rPr>
              <w:fldChar w:fldCharType="separate"/>
            </w:r>
            <w:r>
              <w:rPr>
                <w:webHidden/>
              </w:rPr>
              <w:t>27</w:t>
            </w:r>
            <w:r>
              <w:rPr>
                <w:webHidden/>
              </w:rPr>
              <w:fldChar w:fldCharType="end"/>
            </w:r>
          </w:hyperlink>
        </w:p>
        <w:p w14:paraId="1FEE168E" w14:textId="506C7D7B"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16" w:history="1">
            <w:r w:rsidRPr="00242D78">
              <w:rPr>
                <w:rStyle w:val="Hyperlink"/>
              </w:rPr>
              <w:t>Lifting Operations</w:t>
            </w:r>
            <w:r>
              <w:rPr>
                <w:webHidden/>
              </w:rPr>
              <w:tab/>
            </w:r>
            <w:r>
              <w:rPr>
                <w:webHidden/>
              </w:rPr>
              <w:fldChar w:fldCharType="begin"/>
            </w:r>
            <w:r>
              <w:rPr>
                <w:webHidden/>
              </w:rPr>
              <w:instrText xml:space="preserve"> PAGEREF _Toc242521316 \h </w:instrText>
            </w:r>
            <w:r>
              <w:rPr>
                <w:webHidden/>
              </w:rPr>
            </w:r>
            <w:r>
              <w:rPr>
                <w:webHidden/>
              </w:rPr>
              <w:fldChar w:fldCharType="separate"/>
            </w:r>
            <w:r>
              <w:rPr>
                <w:webHidden/>
              </w:rPr>
              <w:t>28</w:t>
            </w:r>
            <w:r>
              <w:rPr>
                <w:webHidden/>
              </w:rPr>
              <w:fldChar w:fldCharType="end"/>
            </w:r>
          </w:hyperlink>
        </w:p>
        <w:p w14:paraId="0BE3FCF6" w14:textId="1982E06B"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17" w:history="1">
            <w:r w:rsidRPr="00242D78">
              <w:rPr>
                <w:rStyle w:val="Hyperlink"/>
              </w:rPr>
              <w:t>Working at Height</w:t>
            </w:r>
            <w:r>
              <w:rPr>
                <w:webHidden/>
              </w:rPr>
              <w:tab/>
            </w:r>
            <w:r>
              <w:rPr>
                <w:webHidden/>
              </w:rPr>
              <w:fldChar w:fldCharType="begin"/>
            </w:r>
            <w:r>
              <w:rPr>
                <w:webHidden/>
              </w:rPr>
              <w:instrText xml:space="preserve"> PAGEREF _Toc242521317 \h </w:instrText>
            </w:r>
            <w:r>
              <w:rPr>
                <w:webHidden/>
              </w:rPr>
            </w:r>
            <w:r>
              <w:rPr>
                <w:webHidden/>
              </w:rPr>
              <w:fldChar w:fldCharType="separate"/>
            </w:r>
            <w:r>
              <w:rPr>
                <w:webHidden/>
              </w:rPr>
              <w:t>28</w:t>
            </w:r>
            <w:r>
              <w:rPr>
                <w:webHidden/>
              </w:rPr>
              <w:fldChar w:fldCharType="end"/>
            </w:r>
          </w:hyperlink>
        </w:p>
        <w:p w14:paraId="446C25C2" w14:textId="7EA89E9B"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18" w:history="1">
            <w:r w:rsidRPr="00242D78">
              <w:rPr>
                <w:rStyle w:val="Hyperlink"/>
              </w:rPr>
              <w:t>Excavation &amp; Trenching</w:t>
            </w:r>
            <w:r>
              <w:rPr>
                <w:webHidden/>
              </w:rPr>
              <w:tab/>
            </w:r>
            <w:r>
              <w:rPr>
                <w:webHidden/>
              </w:rPr>
              <w:fldChar w:fldCharType="begin"/>
            </w:r>
            <w:r>
              <w:rPr>
                <w:webHidden/>
              </w:rPr>
              <w:instrText xml:space="preserve"> PAGEREF _Toc242521318 \h </w:instrText>
            </w:r>
            <w:r>
              <w:rPr>
                <w:webHidden/>
              </w:rPr>
            </w:r>
            <w:r>
              <w:rPr>
                <w:webHidden/>
              </w:rPr>
              <w:fldChar w:fldCharType="separate"/>
            </w:r>
            <w:r>
              <w:rPr>
                <w:webHidden/>
              </w:rPr>
              <w:t>28</w:t>
            </w:r>
            <w:r>
              <w:rPr>
                <w:webHidden/>
              </w:rPr>
              <w:fldChar w:fldCharType="end"/>
            </w:r>
          </w:hyperlink>
        </w:p>
        <w:p w14:paraId="03F16CC1" w14:textId="27C4A0CA"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19" w:history="1">
            <w:r w:rsidRPr="00242D78">
              <w:rPr>
                <w:rStyle w:val="Hyperlink"/>
              </w:rPr>
              <w:t>Confined Space Entry</w:t>
            </w:r>
            <w:r>
              <w:rPr>
                <w:webHidden/>
              </w:rPr>
              <w:tab/>
            </w:r>
            <w:r>
              <w:rPr>
                <w:webHidden/>
              </w:rPr>
              <w:fldChar w:fldCharType="begin"/>
            </w:r>
            <w:r>
              <w:rPr>
                <w:webHidden/>
              </w:rPr>
              <w:instrText xml:space="preserve"> PAGEREF _Toc242521319 \h </w:instrText>
            </w:r>
            <w:r>
              <w:rPr>
                <w:webHidden/>
              </w:rPr>
            </w:r>
            <w:r>
              <w:rPr>
                <w:webHidden/>
              </w:rPr>
              <w:fldChar w:fldCharType="separate"/>
            </w:r>
            <w:r>
              <w:rPr>
                <w:webHidden/>
              </w:rPr>
              <w:t>28</w:t>
            </w:r>
            <w:r>
              <w:rPr>
                <w:webHidden/>
              </w:rPr>
              <w:fldChar w:fldCharType="end"/>
            </w:r>
          </w:hyperlink>
        </w:p>
        <w:p w14:paraId="5FE5E374" w14:textId="20128AF7"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20" w:history="1">
            <w:r w:rsidRPr="00242D78">
              <w:rPr>
                <w:rStyle w:val="Hyperlink"/>
              </w:rPr>
              <w:t>9.3.1 Welding &amp; Hot Work Safety</w:t>
            </w:r>
            <w:r>
              <w:rPr>
                <w:webHidden/>
              </w:rPr>
              <w:tab/>
            </w:r>
            <w:r>
              <w:rPr>
                <w:webHidden/>
              </w:rPr>
              <w:fldChar w:fldCharType="begin"/>
            </w:r>
            <w:r>
              <w:rPr>
                <w:webHidden/>
              </w:rPr>
              <w:instrText xml:space="preserve"> PAGEREF _Toc242521320 \h </w:instrText>
            </w:r>
            <w:r>
              <w:rPr>
                <w:webHidden/>
              </w:rPr>
            </w:r>
            <w:r>
              <w:rPr>
                <w:webHidden/>
              </w:rPr>
              <w:fldChar w:fldCharType="separate"/>
            </w:r>
            <w:r>
              <w:rPr>
                <w:webHidden/>
              </w:rPr>
              <w:t>29</w:t>
            </w:r>
            <w:r>
              <w:rPr>
                <w:webHidden/>
              </w:rPr>
              <w:fldChar w:fldCharType="end"/>
            </w:r>
          </w:hyperlink>
        </w:p>
        <w:p w14:paraId="1153D3F4" w14:textId="32D56B62"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21" w:history="1">
            <w:r w:rsidRPr="00242D78">
              <w:rPr>
                <w:rStyle w:val="Hyperlink"/>
                <w:rFonts w:ascii="Arial" w:hAnsi="Arial"/>
              </w:rPr>
              <w:t>سلامة</w:t>
            </w:r>
            <w:r w:rsidRPr="00242D78">
              <w:rPr>
                <w:rStyle w:val="Hyperlink"/>
              </w:rPr>
              <w:t xml:space="preserve"> </w:t>
            </w:r>
            <w:r w:rsidRPr="00242D78">
              <w:rPr>
                <w:rStyle w:val="Hyperlink"/>
                <w:rFonts w:ascii="Arial" w:hAnsi="Arial"/>
              </w:rPr>
              <w:t>عمليات</w:t>
            </w:r>
            <w:r w:rsidRPr="00242D78">
              <w:rPr>
                <w:rStyle w:val="Hyperlink"/>
              </w:rPr>
              <w:t xml:space="preserve"> </w:t>
            </w:r>
            <w:r w:rsidRPr="00242D78">
              <w:rPr>
                <w:rStyle w:val="Hyperlink"/>
                <w:rFonts w:ascii="Arial" w:hAnsi="Arial"/>
              </w:rPr>
              <w:t>اللحام</w:t>
            </w:r>
            <w:r w:rsidRPr="00242D78">
              <w:rPr>
                <w:rStyle w:val="Hyperlink"/>
              </w:rPr>
              <w:t xml:space="preserve"> </w:t>
            </w:r>
            <w:r w:rsidRPr="00242D78">
              <w:rPr>
                <w:rStyle w:val="Hyperlink"/>
                <w:rFonts w:ascii="Arial" w:hAnsi="Arial"/>
              </w:rPr>
              <w:t>والقطع</w:t>
            </w:r>
            <w:r>
              <w:rPr>
                <w:webHidden/>
              </w:rPr>
              <w:tab/>
            </w:r>
            <w:r>
              <w:rPr>
                <w:webHidden/>
              </w:rPr>
              <w:fldChar w:fldCharType="begin"/>
            </w:r>
            <w:r>
              <w:rPr>
                <w:webHidden/>
              </w:rPr>
              <w:instrText xml:space="preserve"> PAGEREF _Toc242521321 \h </w:instrText>
            </w:r>
            <w:r>
              <w:rPr>
                <w:webHidden/>
              </w:rPr>
            </w:r>
            <w:r>
              <w:rPr>
                <w:webHidden/>
              </w:rPr>
              <w:fldChar w:fldCharType="separate"/>
            </w:r>
            <w:r>
              <w:rPr>
                <w:webHidden/>
              </w:rPr>
              <w:t>29</w:t>
            </w:r>
            <w:r>
              <w:rPr>
                <w:webHidden/>
              </w:rPr>
              <w:fldChar w:fldCharType="end"/>
            </w:r>
          </w:hyperlink>
        </w:p>
        <w:p w14:paraId="57F6DFF3" w14:textId="56895C4E"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22" w:history="1">
            <w:r w:rsidRPr="00242D78">
              <w:rPr>
                <w:rStyle w:val="Hyperlink"/>
              </w:rPr>
              <w:t>Fire Prevention and Hazard Control</w:t>
            </w:r>
            <w:r>
              <w:rPr>
                <w:webHidden/>
              </w:rPr>
              <w:tab/>
            </w:r>
            <w:r>
              <w:rPr>
                <w:webHidden/>
              </w:rPr>
              <w:fldChar w:fldCharType="begin"/>
            </w:r>
            <w:r>
              <w:rPr>
                <w:webHidden/>
              </w:rPr>
              <w:instrText xml:space="preserve"> PAGEREF _Toc242521322 \h </w:instrText>
            </w:r>
            <w:r>
              <w:rPr>
                <w:webHidden/>
              </w:rPr>
            </w:r>
            <w:r>
              <w:rPr>
                <w:webHidden/>
              </w:rPr>
              <w:fldChar w:fldCharType="separate"/>
            </w:r>
            <w:r>
              <w:rPr>
                <w:webHidden/>
              </w:rPr>
              <w:t>29</w:t>
            </w:r>
            <w:r>
              <w:rPr>
                <w:webHidden/>
              </w:rPr>
              <w:fldChar w:fldCharType="end"/>
            </w:r>
          </w:hyperlink>
        </w:p>
        <w:p w14:paraId="34FA62D7" w14:textId="19134D6F"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23" w:history="1">
            <w:r w:rsidRPr="00242D78">
              <w:rPr>
                <w:rStyle w:val="Hyperlink"/>
              </w:rPr>
              <w:t>Specialized Personal Protective Equipment (PPE)</w:t>
            </w:r>
            <w:r>
              <w:rPr>
                <w:webHidden/>
              </w:rPr>
              <w:tab/>
            </w:r>
            <w:r>
              <w:rPr>
                <w:webHidden/>
              </w:rPr>
              <w:fldChar w:fldCharType="begin"/>
            </w:r>
            <w:r>
              <w:rPr>
                <w:webHidden/>
              </w:rPr>
              <w:instrText xml:space="preserve"> PAGEREF _Toc242521323 \h </w:instrText>
            </w:r>
            <w:r>
              <w:rPr>
                <w:webHidden/>
              </w:rPr>
            </w:r>
            <w:r>
              <w:rPr>
                <w:webHidden/>
              </w:rPr>
              <w:fldChar w:fldCharType="separate"/>
            </w:r>
            <w:r>
              <w:rPr>
                <w:webHidden/>
              </w:rPr>
              <w:t>29</w:t>
            </w:r>
            <w:r>
              <w:rPr>
                <w:webHidden/>
              </w:rPr>
              <w:fldChar w:fldCharType="end"/>
            </w:r>
          </w:hyperlink>
        </w:p>
        <w:p w14:paraId="04AEABB9" w14:textId="31FEE552"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24" w:history="1">
            <w:r w:rsidRPr="00242D78">
              <w:rPr>
                <w:rStyle w:val="Hyperlink"/>
              </w:rPr>
              <w:t>Gas Testing</w:t>
            </w:r>
            <w:r>
              <w:rPr>
                <w:webHidden/>
              </w:rPr>
              <w:tab/>
            </w:r>
            <w:r>
              <w:rPr>
                <w:webHidden/>
              </w:rPr>
              <w:fldChar w:fldCharType="begin"/>
            </w:r>
            <w:r>
              <w:rPr>
                <w:webHidden/>
              </w:rPr>
              <w:instrText xml:space="preserve"> PAGEREF _Toc242521324 \h </w:instrText>
            </w:r>
            <w:r>
              <w:rPr>
                <w:webHidden/>
              </w:rPr>
            </w:r>
            <w:r>
              <w:rPr>
                <w:webHidden/>
              </w:rPr>
              <w:fldChar w:fldCharType="separate"/>
            </w:r>
            <w:r>
              <w:rPr>
                <w:webHidden/>
              </w:rPr>
              <w:t>30</w:t>
            </w:r>
            <w:r>
              <w:rPr>
                <w:webHidden/>
              </w:rPr>
              <w:fldChar w:fldCharType="end"/>
            </w:r>
          </w:hyperlink>
        </w:p>
        <w:p w14:paraId="3BFE94F9" w14:textId="758F657E"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25" w:history="1">
            <w:r w:rsidRPr="00242D78">
              <w:rPr>
                <w:rStyle w:val="Hyperlink"/>
              </w:rPr>
              <w:t>9.4 Housekeeping</w:t>
            </w:r>
            <w:r>
              <w:rPr>
                <w:webHidden/>
              </w:rPr>
              <w:tab/>
            </w:r>
            <w:r>
              <w:rPr>
                <w:webHidden/>
              </w:rPr>
              <w:fldChar w:fldCharType="begin"/>
            </w:r>
            <w:r>
              <w:rPr>
                <w:webHidden/>
              </w:rPr>
              <w:instrText xml:space="preserve"> PAGEREF _Toc242521325 \h </w:instrText>
            </w:r>
            <w:r>
              <w:rPr>
                <w:webHidden/>
              </w:rPr>
            </w:r>
            <w:r>
              <w:rPr>
                <w:webHidden/>
              </w:rPr>
              <w:fldChar w:fldCharType="separate"/>
            </w:r>
            <w:r>
              <w:rPr>
                <w:webHidden/>
              </w:rPr>
              <w:t>30</w:t>
            </w:r>
            <w:r>
              <w:rPr>
                <w:webHidden/>
              </w:rPr>
              <w:fldChar w:fldCharType="end"/>
            </w:r>
          </w:hyperlink>
        </w:p>
        <w:p w14:paraId="30A5FA36" w14:textId="3355009C"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26" w:history="1">
            <w:r w:rsidRPr="00242D78">
              <w:rPr>
                <w:rStyle w:val="Hyperlink"/>
                <w:rFonts w:ascii="Arial" w:hAnsi="Arial"/>
              </w:rPr>
              <w:t>النظافة</w:t>
            </w:r>
            <w:r w:rsidRPr="00242D78">
              <w:rPr>
                <w:rStyle w:val="Hyperlink"/>
              </w:rPr>
              <w:t xml:space="preserve"> </w:t>
            </w:r>
            <w:r w:rsidRPr="00242D78">
              <w:rPr>
                <w:rStyle w:val="Hyperlink"/>
                <w:rFonts w:ascii="Arial" w:hAnsi="Arial"/>
              </w:rPr>
              <w:t>والترتيب</w:t>
            </w:r>
            <w:r>
              <w:rPr>
                <w:webHidden/>
              </w:rPr>
              <w:tab/>
            </w:r>
            <w:r>
              <w:rPr>
                <w:webHidden/>
              </w:rPr>
              <w:fldChar w:fldCharType="begin"/>
            </w:r>
            <w:r>
              <w:rPr>
                <w:webHidden/>
              </w:rPr>
              <w:instrText xml:space="preserve"> PAGEREF _Toc242521326 \h </w:instrText>
            </w:r>
            <w:r>
              <w:rPr>
                <w:webHidden/>
              </w:rPr>
            </w:r>
            <w:r>
              <w:rPr>
                <w:webHidden/>
              </w:rPr>
              <w:fldChar w:fldCharType="separate"/>
            </w:r>
            <w:r>
              <w:rPr>
                <w:webHidden/>
              </w:rPr>
              <w:t>30</w:t>
            </w:r>
            <w:r>
              <w:rPr>
                <w:webHidden/>
              </w:rPr>
              <w:fldChar w:fldCharType="end"/>
            </w:r>
          </w:hyperlink>
        </w:p>
        <w:p w14:paraId="6A7CB6B7" w14:textId="63414C30"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27" w:history="1">
            <w:r w:rsidRPr="00242D78">
              <w:rPr>
                <w:rStyle w:val="Hyperlink"/>
                <w:rFonts w:ascii="Arial" w:hAnsi="Arial"/>
              </w:rPr>
              <w:t>العربية</w:t>
            </w:r>
            <w:r>
              <w:rPr>
                <w:webHidden/>
              </w:rPr>
              <w:tab/>
            </w:r>
            <w:r>
              <w:rPr>
                <w:webHidden/>
              </w:rPr>
              <w:fldChar w:fldCharType="begin"/>
            </w:r>
            <w:r>
              <w:rPr>
                <w:webHidden/>
              </w:rPr>
              <w:instrText xml:space="preserve"> PAGEREF _Toc242521327 \h </w:instrText>
            </w:r>
            <w:r>
              <w:rPr>
                <w:webHidden/>
              </w:rPr>
            </w:r>
            <w:r>
              <w:rPr>
                <w:webHidden/>
              </w:rPr>
              <w:fldChar w:fldCharType="separate"/>
            </w:r>
            <w:r>
              <w:rPr>
                <w:webHidden/>
              </w:rPr>
              <w:t>31</w:t>
            </w:r>
            <w:r>
              <w:rPr>
                <w:webHidden/>
              </w:rPr>
              <w:fldChar w:fldCharType="end"/>
            </w:r>
          </w:hyperlink>
        </w:p>
        <w:p w14:paraId="4D7A8729" w14:textId="443C6B20"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28" w:history="1">
            <w:r w:rsidRPr="00242D78">
              <w:rPr>
                <w:rStyle w:val="Hyperlink"/>
              </w:rPr>
              <w:t>9.5 Stop Work Criteria</w:t>
            </w:r>
            <w:r>
              <w:rPr>
                <w:webHidden/>
              </w:rPr>
              <w:tab/>
            </w:r>
            <w:r>
              <w:rPr>
                <w:webHidden/>
              </w:rPr>
              <w:fldChar w:fldCharType="begin"/>
            </w:r>
            <w:r>
              <w:rPr>
                <w:webHidden/>
              </w:rPr>
              <w:instrText xml:space="preserve"> PAGEREF _Toc242521328 \h </w:instrText>
            </w:r>
            <w:r>
              <w:rPr>
                <w:webHidden/>
              </w:rPr>
            </w:r>
            <w:r>
              <w:rPr>
                <w:webHidden/>
              </w:rPr>
              <w:fldChar w:fldCharType="separate"/>
            </w:r>
            <w:r>
              <w:rPr>
                <w:webHidden/>
              </w:rPr>
              <w:t>31</w:t>
            </w:r>
            <w:r>
              <w:rPr>
                <w:webHidden/>
              </w:rPr>
              <w:fldChar w:fldCharType="end"/>
            </w:r>
          </w:hyperlink>
        </w:p>
        <w:p w14:paraId="70A01352" w14:textId="13F8A972"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29" w:history="1">
            <w:r w:rsidRPr="00242D78">
              <w:rPr>
                <w:rStyle w:val="Hyperlink"/>
                <w:rFonts w:ascii="Arial" w:hAnsi="Arial"/>
              </w:rPr>
              <w:t>حالات</w:t>
            </w:r>
            <w:r w:rsidRPr="00242D78">
              <w:rPr>
                <w:rStyle w:val="Hyperlink"/>
              </w:rPr>
              <w:t xml:space="preserve"> </w:t>
            </w:r>
            <w:r w:rsidRPr="00242D78">
              <w:rPr>
                <w:rStyle w:val="Hyperlink"/>
                <w:rFonts w:ascii="Arial" w:hAnsi="Arial"/>
              </w:rPr>
              <w:t>إيقاف</w:t>
            </w:r>
            <w:r w:rsidRPr="00242D78">
              <w:rPr>
                <w:rStyle w:val="Hyperlink"/>
              </w:rPr>
              <w:t xml:space="preserve"> </w:t>
            </w:r>
            <w:r w:rsidRPr="00242D78">
              <w:rPr>
                <w:rStyle w:val="Hyperlink"/>
                <w:rFonts w:ascii="Arial" w:hAnsi="Arial"/>
              </w:rPr>
              <w:t>العمل</w:t>
            </w:r>
            <w:r>
              <w:rPr>
                <w:webHidden/>
              </w:rPr>
              <w:tab/>
            </w:r>
            <w:r>
              <w:rPr>
                <w:webHidden/>
              </w:rPr>
              <w:fldChar w:fldCharType="begin"/>
            </w:r>
            <w:r>
              <w:rPr>
                <w:webHidden/>
              </w:rPr>
              <w:instrText xml:space="preserve"> PAGEREF _Toc242521329 \h </w:instrText>
            </w:r>
            <w:r>
              <w:rPr>
                <w:webHidden/>
              </w:rPr>
            </w:r>
            <w:r>
              <w:rPr>
                <w:webHidden/>
              </w:rPr>
              <w:fldChar w:fldCharType="separate"/>
            </w:r>
            <w:r>
              <w:rPr>
                <w:webHidden/>
              </w:rPr>
              <w:t>31</w:t>
            </w:r>
            <w:r>
              <w:rPr>
                <w:webHidden/>
              </w:rPr>
              <w:fldChar w:fldCharType="end"/>
            </w:r>
          </w:hyperlink>
        </w:p>
        <w:p w14:paraId="4812326A" w14:textId="3D7E154C"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30" w:history="1">
            <w:r w:rsidRPr="00242D78">
              <w:rPr>
                <w:rStyle w:val="Hyperlink"/>
                <w:rFonts w:ascii="Arial" w:hAnsi="Arial"/>
              </w:rPr>
              <w:t>العربية</w:t>
            </w:r>
            <w:r>
              <w:rPr>
                <w:webHidden/>
              </w:rPr>
              <w:tab/>
            </w:r>
            <w:r>
              <w:rPr>
                <w:webHidden/>
              </w:rPr>
              <w:fldChar w:fldCharType="begin"/>
            </w:r>
            <w:r>
              <w:rPr>
                <w:webHidden/>
              </w:rPr>
              <w:instrText xml:space="preserve"> PAGEREF _Toc242521330 \h </w:instrText>
            </w:r>
            <w:r>
              <w:rPr>
                <w:webHidden/>
              </w:rPr>
            </w:r>
            <w:r>
              <w:rPr>
                <w:webHidden/>
              </w:rPr>
              <w:fldChar w:fldCharType="separate"/>
            </w:r>
            <w:r>
              <w:rPr>
                <w:webHidden/>
              </w:rPr>
              <w:t>31</w:t>
            </w:r>
            <w:r>
              <w:rPr>
                <w:webHidden/>
              </w:rPr>
              <w:fldChar w:fldCharType="end"/>
            </w:r>
          </w:hyperlink>
        </w:p>
        <w:p w14:paraId="7D24EFA2" w14:textId="15DB438C"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31" w:history="1">
            <w:r w:rsidRPr="00242D78">
              <w:rPr>
                <w:rStyle w:val="Hyperlink"/>
              </w:rPr>
              <w:t>10. Emergency Preparedness &amp; Response</w:t>
            </w:r>
            <w:r>
              <w:rPr>
                <w:webHidden/>
              </w:rPr>
              <w:tab/>
            </w:r>
            <w:r>
              <w:rPr>
                <w:webHidden/>
              </w:rPr>
              <w:fldChar w:fldCharType="begin"/>
            </w:r>
            <w:r>
              <w:rPr>
                <w:webHidden/>
              </w:rPr>
              <w:instrText xml:space="preserve"> PAGEREF _Toc242521331 \h </w:instrText>
            </w:r>
            <w:r>
              <w:rPr>
                <w:webHidden/>
              </w:rPr>
            </w:r>
            <w:r>
              <w:rPr>
                <w:webHidden/>
              </w:rPr>
              <w:fldChar w:fldCharType="separate"/>
            </w:r>
            <w:r>
              <w:rPr>
                <w:webHidden/>
              </w:rPr>
              <w:t>31</w:t>
            </w:r>
            <w:r>
              <w:rPr>
                <w:webHidden/>
              </w:rPr>
              <w:fldChar w:fldCharType="end"/>
            </w:r>
          </w:hyperlink>
        </w:p>
        <w:p w14:paraId="0D0A25F9" w14:textId="7B7DF4C8"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32" w:history="1">
            <w:r w:rsidRPr="00242D78">
              <w:rPr>
                <w:rStyle w:val="Hyperlink"/>
                <w:rFonts w:ascii="Arial" w:hAnsi="Arial"/>
              </w:rPr>
              <w:t>الاستعداد</w:t>
            </w:r>
            <w:r w:rsidRPr="00242D78">
              <w:rPr>
                <w:rStyle w:val="Hyperlink"/>
              </w:rPr>
              <w:t xml:space="preserve"> </w:t>
            </w:r>
            <w:r w:rsidRPr="00242D78">
              <w:rPr>
                <w:rStyle w:val="Hyperlink"/>
                <w:rFonts w:ascii="Arial" w:hAnsi="Arial"/>
              </w:rPr>
              <w:t>والاستجابة</w:t>
            </w:r>
            <w:r w:rsidRPr="00242D78">
              <w:rPr>
                <w:rStyle w:val="Hyperlink"/>
              </w:rPr>
              <w:t xml:space="preserve"> </w:t>
            </w:r>
            <w:r w:rsidRPr="00242D78">
              <w:rPr>
                <w:rStyle w:val="Hyperlink"/>
                <w:rFonts w:ascii="Arial" w:hAnsi="Arial"/>
              </w:rPr>
              <w:t>للطوارئ</w:t>
            </w:r>
            <w:r>
              <w:rPr>
                <w:webHidden/>
              </w:rPr>
              <w:tab/>
            </w:r>
            <w:r>
              <w:rPr>
                <w:webHidden/>
              </w:rPr>
              <w:fldChar w:fldCharType="begin"/>
            </w:r>
            <w:r>
              <w:rPr>
                <w:webHidden/>
              </w:rPr>
              <w:instrText xml:space="preserve"> PAGEREF _Toc242521332 \h </w:instrText>
            </w:r>
            <w:r>
              <w:rPr>
                <w:webHidden/>
              </w:rPr>
            </w:r>
            <w:r>
              <w:rPr>
                <w:webHidden/>
              </w:rPr>
              <w:fldChar w:fldCharType="separate"/>
            </w:r>
            <w:r>
              <w:rPr>
                <w:webHidden/>
              </w:rPr>
              <w:t>31</w:t>
            </w:r>
            <w:r>
              <w:rPr>
                <w:webHidden/>
              </w:rPr>
              <w:fldChar w:fldCharType="end"/>
            </w:r>
          </w:hyperlink>
        </w:p>
        <w:p w14:paraId="595F6858" w14:textId="5B997F1C"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33" w:history="1">
            <w:r w:rsidRPr="00242D78">
              <w:rPr>
                <w:rStyle w:val="Hyperlink"/>
              </w:rPr>
              <w:t>10.1 Purpose</w:t>
            </w:r>
            <w:r>
              <w:rPr>
                <w:webHidden/>
              </w:rPr>
              <w:tab/>
            </w:r>
            <w:r>
              <w:rPr>
                <w:webHidden/>
              </w:rPr>
              <w:fldChar w:fldCharType="begin"/>
            </w:r>
            <w:r>
              <w:rPr>
                <w:webHidden/>
              </w:rPr>
              <w:instrText xml:space="preserve"> PAGEREF _Toc242521333 \h </w:instrText>
            </w:r>
            <w:r>
              <w:rPr>
                <w:webHidden/>
              </w:rPr>
            </w:r>
            <w:r>
              <w:rPr>
                <w:webHidden/>
              </w:rPr>
              <w:fldChar w:fldCharType="separate"/>
            </w:r>
            <w:r>
              <w:rPr>
                <w:webHidden/>
              </w:rPr>
              <w:t>32</w:t>
            </w:r>
            <w:r>
              <w:rPr>
                <w:webHidden/>
              </w:rPr>
              <w:fldChar w:fldCharType="end"/>
            </w:r>
          </w:hyperlink>
        </w:p>
        <w:p w14:paraId="3C32DC39" w14:textId="7A7BD329"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34" w:history="1">
            <w:r w:rsidRPr="00242D78">
              <w:rPr>
                <w:rStyle w:val="Hyperlink"/>
                <w:rFonts w:ascii="Arial" w:hAnsi="Arial"/>
              </w:rPr>
              <w:t>الغرض</w:t>
            </w:r>
            <w:r>
              <w:rPr>
                <w:webHidden/>
              </w:rPr>
              <w:tab/>
            </w:r>
            <w:r>
              <w:rPr>
                <w:webHidden/>
              </w:rPr>
              <w:fldChar w:fldCharType="begin"/>
            </w:r>
            <w:r>
              <w:rPr>
                <w:webHidden/>
              </w:rPr>
              <w:instrText xml:space="preserve"> PAGEREF _Toc242521334 \h </w:instrText>
            </w:r>
            <w:r>
              <w:rPr>
                <w:webHidden/>
              </w:rPr>
            </w:r>
            <w:r>
              <w:rPr>
                <w:webHidden/>
              </w:rPr>
              <w:fldChar w:fldCharType="separate"/>
            </w:r>
            <w:r>
              <w:rPr>
                <w:webHidden/>
              </w:rPr>
              <w:t>32</w:t>
            </w:r>
            <w:r>
              <w:rPr>
                <w:webHidden/>
              </w:rPr>
              <w:fldChar w:fldCharType="end"/>
            </w:r>
          </w:hyperlink>
        </w:p>
        <w:p w14:paraId="063751E6" w14:textId="4924280B"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35" w:history="1">
            <w:r w:rsidRPr="00242D78">
              <w:rPr>
                <w:rStyle w:val="Hyperlink"/>
              </w:rPr>
              <w:t>English</w:t>
            </w:r>
            <w:r>
              <w:rPr>
                <w:webHidden/>
              </w:rPr>
              <w:tab/>
            </w:r>
            <w:r>
              <w:rPr>
                <w:webHidden/>
              </w:rPr>
              <w:fldChar w:fldCharType="begin"/>
            </w:r>
            <w:r>
              <w:rPr>
                <w:webHidden/>
              </w:rPr>
              <w:instrText xml:space="preserve"> PAGEREF _Toc242521335 \h </w:instrText>
            </w:r>
            <w:r>
              <w:rPr>
                <w:webHidden/>
              </w:rPr>
            </w:r>
            <w:r>
              <w:rPr>
                <w:webHidden/>
              </w:rPr>
              <w:fldChar w:fldCharType="separate"/>
            </w:r>
            <w:r>
              <w:rPr>
                <w:webHidden/>
              </w:rPr>
              <w:t>32</w:t>
            </w:r>
            <w:r>
              <w:rPr>
                <w:webHidden/>
              </w:rPr>
              <w:fldChar w:fldCharType="end"/>
            </w:r>
          </w:hyperlink>
        </w:p>
        <w:p w14:paraId="134D9A35" w14:textId="0B3C852E"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36" w:history="1">
            <w:r w:rsidRPr="00242D78">
              <w:rPr>
                <w:rStyle w:val="Hyperlink"/>
                <w:rFonts w:ascii="Arial" w:hAnsi="Arial"/>
              </w:rPr>
              <w:t>العربية</w:t>
            </w:r>
            <w:r>
              <w:rPr>
                <w:webHidden/>
              </w:rPr>
              <w:tab/>
            </w:r>
            <w:r>
              <w:rPr>
                <w:webHidden/>
              </w:rPr>
              <w:fldChar w:fldCharType="begin"/>
            </w:r>
            <w:r>
              <w:rPr>
                <w:webHidden/>
              </w:rPr>
              <w:instrText xml:space="preserve"> PAGEREF _Toc242521336 \h </w:instrText>
            </w:r>
            <w:r>
              <w:rPr>
                <w:webHidden/>
              </w:rPr>
            </w:r>
            <w:r>
              <w:rPr>
                <w:webHidden/>
              </w:rPr>
              <w:fldChar w:fldCharType="separate"/>
            </w:r>
            <w:r>
              <w:rPr>
                <w:webHidden/>
              </w:rPr>
              <w:t>32</w:t>
            </w:r>
            <w:r>
              <w:rPr>
                <w:webHidden/>
              </w:rPr>
              <w:fldChar w:fldCharType="end"/>
            </w:r>
          </w:hyperlink>
        </w:p>
        <w:p w14:paraId="232198D4" w14:textId="14DC6F19"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37" w:history="1">
            <w:r w:rsidRPr="00242D78">
              <w:rPr>
                <w:rStyle w:val="Hyperlink"/>
              </w:rPr>
              <w:t>10.2 Emergency Types</w:t>
            </w:r>
            <w:r>
              <w:rPr>
                <w:webHidden/>
              </w:rPr>
              <w:tab/>
            </w:r>
            <w:r>
              <w:rPr>
                <w:webHidden/>
              </w:rPr>
              <w:fldChar w:fldCharType="begin"/>
            </w:r>
            <w:r>
              <w:rPr>
                <w:webHidden/>
              </w:rPr>
              <w:instrText xml:space="preserve"> PAGEREF _Toc242521337 \h </w:instrText>
            </w:r>
            <w:r>
              <w:rPr>
                <w:webHidden/>
              </w:rPr>
            </w:r>
            <w:r>
              <w:rPr>
                <w:webHidden/>
              </w:rPr>
              <w:fldChar w:fldCharType="separate"/>
            </w:r>
            <w:r>
              <w:rPr>
                <w:webHidden/>
              </w:rPr>
              <w:t>32</w:t>
            </w:r>
            <w:r>
              <w:rPr>
                <w:webHidden/>
              </w:rPr>
              <w:fldChar w:fldCharType="end"/>
            </w:r>
          </w:hyperlink>
        </w:p>
        <w:p w14:paraId="5AF0D1FC" w14:textId="4FD75E96"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38" w:history="1">
            <w:r w:rsidRPr="00242D78">
              <w:rPr>
                <w:rStyle w:val="Hyperlink"/>
                <w:rFonts w:ascii="Arial" w:hAnsi="Arial"/>
              </w:rPr>
              <w:t>أنواع</w:t>
            </w:r>
            <w:r w:rsidRPr="00242D78">
              <w:rPr>
                <w:rStyle w:val="Hyperlink"/>
              </w:rPr>
              <w:t xml:space="preserve"> </w:t>
            </w:r>
            <w:r w:rsidRPr="00242D78">
              <w:rPr>
                <w:rStyle w:val="Hyperlink"/>
                <w:rFonts w:ascii="Arial" w:hAnsi="Arial"/>
              </w:rPr>
              <w:t>حالات</w:t>
            </w:r>
            <w:r w:rsidRPr="00242D78">
              <w:rPr>
                <w:rStyle w:val="Hyperlink"/>
              </w:rPr>
              <w:t xml:space="preserve"> </w:t>
            </w:r>
            <w:r w:rsidRPr="00242D78">
              <w:rPr>
                <w:rStyle w:val="Hyperlink"/>
                <w:rFonts w:ascii="Arial" w:hAnsi="Arial"/>
              </w:rPr>
              <w:t>الطوارئ</w:t>
            </w:r>
            <w:r>
              <w:rPr>
                <w:webHidden/>
              </w:rPr>
              <w:tab/>
            </w:r>
            <w:r>
              <w:rPr>
                <w:webHidden/>
              </w:rPr>
              <w:fldChar w:fldCharType="begin"/>
            </w:r>
            <w:r>
              <w:rPr>
                <w:webHidden/>
              </w:rPr>
              <w:instrText xml:space="preserve"> PAGEREF _Toc242521338 \h </w:instrText>
            </w:r>
            <w:r>
              <w:rPr>
                <w:webHidden/>
              </w:rPr>
            </w:r>
            <w:r>
              <w:rPr>
                <w:webHidden/>
              </w:rPr>
              <w:fldChar w:fldCharType="separate"/>
            </w:r>
            <w:r>
              <w:rPr>
                <w:webHidden/>
              </w:rPr>
              <w:t>32</w:t>
            </w:r>
            <w:r>
              <w:rPr>
                <w:webHidden/>
              </w:rPr>
              <w:fldChar w:fldCharType="end"/>
            </w:r>
          </w:hyperlink>
        </w:p>
        <w:p w14:paraId="63B489A2" w14:textId="0B49F97F"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39" w:history="1">
            <w:r w:rsidRPr="00242D78">
              <w:rPr>
                <w:rStyle w:val="Hyperlink"/>
                <w:rFonts w:ascii="Arial" w:hAnsi="Arial"/>
              </w:rPr>
              <w:t>العربية</w:t>
            </w:r>
            <w:r>
              <w:rPr>
                <w:webHidden/>
              </w:rPr>
              <w:tab/>
            </w:r>
            <w:r>
              <w:rPr>
                <w:webHidden/>
              </w:rPr>
              <w:fldChar w:fldCharType="begin"/>
            </w:r>
            <w:r>
              <w:rPr>
                <w:webHidden/>
              </w:rPr>
              <w:instrText xml:space="preserve"> PAGEREF _Toc242521339 \h </w:instrText>
            </w:r>
            <w:r>
              <w:rPr>
                <w:webHidden/>
              </w:rPr>
            </w:r>
            <w:r>
              <w:rPr>
                <w:webHidden/>
              </w:rPr>
              <w:fldChar w:fldCharType="separate"/>
            </w:r>
            <w:r>
              <w:rPr>
                <w:webHidden/>
              </w:rPr>
              <w:t>32</w:t>
            </w:r>
            <w:r>
              <w:rPr>
                <w:webHidden/>
              </w:rPr>
              <w:fldChar w:fldCharType="end"/>
            </w:r>
          </w:hyperlink>
        </w:p>
        <w:p w14:paraId="20110AEF" w14:textId="6F7BA47E"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40" w:history="1">
            <w:r w:rsidRPr="00242D78">
              <w:rPr>
                <w:rStyle w:val="Hyperlink"/>
              </w:rPr>
              <w:t>10.3 Emergency Response Procedure</w:t>
            </w:r>
            <w:r>
              <w:rPr>
                <w:webHidden/>
              </w:rPr>
              <w:tab/>
            </w:r>
            <w:r>
              <w:rPr>
                <w:webHidden/>
              </w:rPr>
              <w:fldChar w:fldCharType="begin"/>
            </w:r>
            <w:r>
              <w:rPr>
                <w:webHidden/>
              </w:rPr>
              <w:instrText xml:space="preserve"> PAGEREF _Toc242521340 \h </w:instrText>
            </w:r>
            <w:r>
              <w:rPr>
                <w:webHidden/>
              </w:rPr>
            </w:r>
            <w:r>
              <w:rPr>
                <w:webHidden/>
              </w:rPr>
              <w:fldChar w:fldCharType="separate"/>
            </w:r>
            <w:r>
              <w:rPr>
                <w:webHidden/>
              </w:rPr>
              <w:t>33</w:t>
            </w:r>
            <w:r>
              <w:rPr>
                <w:webHidden/>
              </w:rPr>
              <w:fldChar w:fldCharType="end"/>
            </w:r>
          </w:hyperlink>
        </w:p>
        <w:p w14:paraId="48DD28B3" w14:textId="5CD08F84"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41" w:history="1">
            <w:r w:rsidRPr="00242D78">
              <w:rPr>
                <w:rStyle w:val="Hyperlink"/>
                <w:rFonts w:ascii="Arial" w:hAnsi="Arial"/>
              </w:rPr>
              <w:t>إجراءات</w:t>
            </w:r>
            <w:r w:rsidRPr="00242D78">
              <w:rPr>
                <w:rStyle w:val="Hyperlink"/>
              </w:rPr>
              <w:t xml:space="preserve"> </w:t>
            </w:r>
            <w:r w:rsidRPr="00242D78">
              <w:rPr>
                <w:rStyle w:val="Hyperlink"/>
                <w:rFonts w:ascii="Arial" w:hAnsi="Arial"/>
              </w:rPr>
              <w:t>الاستجابة</w:t>
            </w:r>
            <w:r w:rsidRPr="00242D78">
              <w:rPr>
                <w:rStyle w:val="Hyperlink"/>
              </w:rPr>
              <w:t xml:space="preserve"> </w:t>
            </w:r>
            <w:r w:rsidRPr="00242D78">
              <w:rPr>
                <w:rStyle w:val="Hyperlink"/>
                <w:rFonts w:ascii="Arial" w:hAnsi="Arial"/>
              </w:rPr>
              <w:t>للطوارئ</w:t>
            </w:r>
            <w:r>
              <w:rPr>
                <w:webHidden/>
              </w:rPr>
              <w:tab/>
            </w:r>
            <w:r>
              <w:rPr>
                <w:webHidden/>
              </w:rPr>
              <w:fldChar w:fldCharType="begin"/>
            </w:r>
            <w:r>
              <w:rPr>
                <w:webHidden/>
              </w:rPr>
              <w:instrText xml:space="preserve"> PAGEREF _Toc242521341 \h </w:instrText>
            </w:r>
            <w:r>
              <w:rPr>
                <w:webHidden/>
              </w:rPr>
            </w:r>
            <w:r>
              <w:rPr>
                <w:webHidden/>
              </w:rPr>
              <w:fldChar w:fldCharType="separate"/>
            </w:r>
            <w:r>
              <w:rPr>
                <w:webHidden/>
              </w:rPr>
              <w:t>33</w:t>
            </w:r>
            <w:r>
              <w:rPr>
                <w:webHidden/>
              </w:rPr>
              <w:fldChar w:fldCharType="end"/>
            </w:r>
          </w:hyperlink>
        </w:p>
        <w:p w14:paraId="676F2581" w14:textId="58E5B9EA"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42" w:history="1">
            <w:r w:rsidRPr="00242D78">
              <w:rPr>
                <w:rStyle w:val="Hyperlink"/>
                <w:rFonts w:ascii="Arial" w:hAnsi="Arial"/>
              </w:rPr>
              <w:t>العربية</w:t>
            </w:r>
            <w:r>
              <w:rPr>
                <w:webHidden/>
              </w:rPr>
              <w:tab/>
            </w:r>
            <w:r>
              <w:rPr>
                <w:webHidden/>
              </w:rPr>
              <w:fldChar w:fldCharType="begin"/>
            </w:r>
            <w:r>
              <w:rPr>
                <w:webHidden/>
              </w:rPr>
              <w:instrText xml:space="preserve"> PAGEREF _Toc242521342 \h </w:instrText>
            </w:r>
            <w:r>
              <w:rPr>
                <w:webHidden/>
              </w:rPr>
            </w:r>
            <w:r>
              <w:rPr>
                <w:webHidden/>
              </w:rPr>
              <w:fldChar w:fldCharType="separate"/>
            </w:r>
            <w:r>
              <w:rPr>
                <w:webHidden/>
              </w:rPr>
              <w:t>33</w:t>
            </w:r>
            <w:r>
              <w:rPr>
                <w:webHidden/>
              </w:rPr>
              <w:fldChar w:fldCharType="end"/>
            </w:r>
          </w:hyperlink>
        </w:p>
        <w:p w14:paraId="2DFEB4D5" w14:textId="099FE754"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43" w:history="1">
            <w:r w:rsidRPr="00242D78">
              <w:rPr>
                <w:rStyle w:val="Hyperlink"/>
              </w:rPr>
              <w:t>10.4 Emergency Equipment</w:t>
            </w:r>
            <w:r>
              <w:rPr>
                <w:webHidden/>
              </w:rPr>
              <w:tab/>
            </w:r>
            <w:r>
              <w:rPr>
                <w:webHidden/>
              </w:rPr>
              <w:fldChar w:fldCharType="begin"/>
            </w:r>
            <w:r>
              <w:rPr>
                <w:webHidden/>
              </w:rPr>
              <w:instrText xml:space="preserve"> PAGEREF _Toc242521343 \h </w:instrText>
            </w:r>
            <w:r>
              <w:rPr>
                <w:webHidden/>
              </w:rPr>
            </w:r>
            <w:r>
              <w:rPr>
                <w:webHidden/>
              </w:rPr>
              <w:fldChar w:fldCharType="separate"/>
            </w:r>
            <w:r>
              <w:rPr>
                <w:webHidden/>
              </w:rPr>
              <w:t>33</w:t>
            </w:r>
            <w:r>
              <w:rPr>
                <w:webHidden/>
              </w:rPr>
              <w:fldChar w:fldCharType="end"/>
            </w:r>
          </w:hyperlink>
        </w:p>
        <w:p w14:paraId="1F6C2998" w14:textId="2B15FFE4"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44" w:history="1">
            <w:r w:rsidRPr="00242D78">
              <w:rPr>
                <w:rStyle w:val="Hyperlink"/>
                <w:rFonts w:ascii="Arial" w:hAnsi="Arial"/>
              </w:rPr>
              <w:t>معدات</w:t>
            </w:r>
            <w:r w:rsidRPr="00242D78">
              <w:rPr>
                <w:rStyle w:val="Hyperlink"/>
              </w:rPr>
              <w:t xml:space="preserve"> </w:t>
            </w:r>
            <w:r w:rsidRPr="00242D78">
              <w:rPr>
                <w:rStyle w:val="Hyperlink"/>
                <w:rFonts w:ascii="Arial" w:hAnsi="Arial"/>
              </w:rPr>
              <w:t>الطوارئ</w:t>
            </w:r>
            <w:r>
              <w:rPr>
                <w:webHidden/>
              </w:rPr>
              <w:tab/>
            </w:r>
            <w:r>
              <w:rPr>
                <w:webHidden/>
              </w:rPr>
              <w:fldChar w:fldCharType="begin"/>
            </w:r>
            <w:r>
              <w:rPr>
                <w:webHidden/>
              </w:rPr>
              <w:instrText xml:space="preserve"> PAGEREF _Toc242521344 \h </w:instrText>
            </w:r>
            <w:r>
              <w:rPr>
                <w:webHidden/>
              </w:rPr>
            </w:r>
            <w:r>
              <w:rPr>
                <w:webHidden/>
              </w:rPr>
              <w:fldChar w:fldCharType="separate"/>
            </w:r>
            <w:r>
              <w:rPr>
                <w:webHidden/>
              </w:rPr>
              <w:t>33</w:t>
            </w:r>
            <w:r>
              <w:rPr>
                <w:webHidden/>
              </w:rPr>
              <w:fldChar w:fldCharType="end"/>
            </w:r>
          </w:hyperlink>
        </w:p>
        <w:p w14:paraId="13847A5F" w14:textId="456FBE6B"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45" w:history="1">
            <w:r w:rsidRPr="00242D78">
              <w:rPr>
                <w:rStyle w:val="Hyperlink"/>
                <w:rFonts w:ascii="Arial" w:hAnsi="Arial"/>
              </w:rPr>
              <w:t>العربية</w:t>
            </w:r>
            <w:r>
              <w:rPr>
                <w:webHidden/>
              </w:rPr>
              <w:tab/>
            </w:r>
            <w:r>
              <w:rPr>
                <w:webHidden/>
              </w:rPr>
              <w:fldChar w:fldCharType="begin"/>
            </w:r>
            <w:r>
              <w:rPr>
                <w:webHidden/>
              </w:rPr>
              <w:instrText xml:space="preserve"> PAGEREF _Toc242521345 \h </w:instrText>
            </w:r>
            <w:r>
              <w:rPr>
                <w:webHidden/>
              </w:rPr>
            </w:r>
            <w:r>
              <w:rPr>
                <w:webHidden/>
              </w:rPr>
              <w:fldChar w:fldCharType="separate"/>
            </w:r>
            <w:r>
              <w:rPr>
                <w:webHidden/>
              </w:rPr>
              <w:t>34</w:t>
            </w:r>
            <w:r>
              <w:rPr>
                <w:webHidden/>
              </w:rPr>
              <w:fldChar w:fldCharType="end"/>
            </w:r>
          </w:hyperlink>
        </w:p>
        <w:p w14:paraId="5C57534B" w14:textId="03BBA53A"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46" w:history="1">
            <w:r w:rsidRPr="00242D78">
              <w:rPr>
                <w:rStyle w:val="Hyperlink"/>
              </w:rPr>
              <w:t>10.5 Emergency Drills</w:t>
            </w:r>
            <w:r>
              <w:rPr>
                <w:webHidden/>
              </w:rPr>
              <w:tab/>
            </w:r>
            <w:r>
              <w:rPr>
                <w:webHidden/>
              </w:rPr>
              <w:fldChar w:fldCharType="begin"/>
            </w:r>
            <w:r>
              <w:rPr>
                <w:webHidden/>
              </w:rPr>
              <w:instrText xml:space="preserve"> PAGEREF _Toc242521346 \h </w:instrText>
            </w:r>
            <w:r>
              <w:rPr>
                <w:webHidden/>
              </w:rPr>
            </w:r>
            <w:r>
              <w:rPr>
                <w:webHidden/>
              </w:rPr>
              <w:fldChar w:fldCharType="separate"/>
            </w:r>
            <w:r>
              <w:rPr>
                <w:webHidden/>
              </w:rPr>
              <w:t>34</w:t>
            </w:r>
            <w:r>
              <w:rPr>
                <w:webHidden/>
              </w:rPr>
              <w:fldChar w:fldCharType="end"/>
            </w:r>
          </w:hyperlink>
        </w:p>
        <w:p w14:paraId="1D235AB6" w14:textId="2E04CEA4"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47" w:history="1">
            <w:r w:rsidRPr="00242D78">
              <w:rPr>
                <w:rStyle w:val="Hyperlink"/>
                <w:rFonts w:ascii="Arial" w:hAnsi="Arial"/>
              </w:rPr>
              <w:t>تمارين</w:t>
            </w:r>
            <w:r w:rsidRPr="00242D78">
              <w:rPr>
                <w:rStyle w:val="Hyperlink"/>
              </w:rPr>
              <w:t xml:space="preserve"> </w:t>
            </w:r>
            <w:r w:rsidRPr="00242D78">
              <w:rPr>
                <w:rStyle w:val="Hyperlink"/>
                <w:rFonts w:ascii="Arial" w:hAnsi="Arial"/>
              </w:rPr>
              <w:t>الطوارئ</w:t>
            </w:r>
            <w:r>
              <w:rPr>
                <w:webHidden/>
              </w:rPr>
              <w:tab/>
            </w:r>
            <w:r>
              <w:rPr>
                <w:webHidden/>
              </w:rPr>
              <w:fldChar w:fldCharType="begin"/>
            </w:r>
            <w:r>
              <w:rPr>
                <w:webHidden/>
              </w:rPr>
              <w:instrText xml:space="preserve"> PAGEREF _Toc242521347 \h </w:instrText>
            </w:r>
            <w:r>
              <w:rPr>
                <w:webHidden/>
              </w:rPr>
            </w:r>
            <w:r>
              <w:rPr>
                <w:webHidden/>
              </w:rPr>
              <w:fldChar w:fldCharType="separate"/>
            </w:r>
            <w:r>
              <w:rPr>
                <w:webHidden/>
              </w:rPr>
              <w:t>34</w:t>
            </w:r>
            <w:r>
              <w:rPr>
                <w:webHidden/>
              </w:rPr>
              <w:fldChar w:fldCharType="end"/>
            </w:r>
          </w:hyperlink>
        </w:p>
        <w:p w14:paraId="705BB242" w14:textId="62CE136D"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48" w:history="1">
            <w:r w:rsidRPr="00242D78">
              <w:rPr>
                <w:rStyle w:val="Hyperlink"/>
                <w:rFonts w:ascii="Arial" w:hAnsi="Arial"/>
              </w:rPr>
              <w:t>العربية</w:t>
            </w:r>
            <w:r>
              <w:rPr>
                <w:webHidden/>
              </w:rPr>
              <w:tab/>
            </w:r>
            <w:r>
              <w:rPr>
                <w:webHidden/>
              </w:rPr>
              <w:fldChar w:fldCharType="begin"/>
            </w:r>
            <w:r>
              <w:rPr>
                <w:webHidden/>
              </w:rPr>
              <w:instrText xml:space="preserve"> PAGEREF _Toc242521348 \h </w:instrText>
            </w:r>
            <w:r>
              <w:rPr>
                <w:webHidden/>
              </w:rPr>
            </w:r>
            <w:r>
              <w:rPr>
                <w:webHidden/>
              </w:rPr>
              <w:fldChar w:fldCharType="separate"/>
            </w:r>
            <w:r>
              <w:rPr>
                <w:webHidden/>
              </w:rPr>
              <w:t>34</w:t>
            </w:r>
            <w:r>
              <w:rPr>
                <w:webHidden/>
              </w:rPr>
              <w:fldChar w:fldCharType="end"/>
            </w:r>
          </w:hyperlink>
        </w:p>
        <w:p w14:paraId="08D28C62" w14:textId="2F490F91"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49" w:history="1">
            <w:r w:rsidRPr="00242D78">
              <w:rPr>
                <w:rStyle w:val="Hyperlink"/>
              </w:rPr>
              <w:t>10.6 Emergency Responsibilities</w:t>
            </w:r>
            <w:r>
              <w:rPr>
                <w:webHidden/>
              </w:rPr>
              <w:tab/>
            </w:r>
            <w:r>
              <w:rPr>
                <w:webHidden/>
              </w:rPr>
              <w:fldChar w:fldCharType="begin"/>
            </w:r>
            <w:r>
              <w:rPr>
                <w:webHidden/>
              </w:rPr>
              <w:instrText xml:space="preserve"> PAGEREF _Toc242521349 \h </w:instrText>
            </w:r>
            <w:r>
              <w:rPr>
                <w:webHidden/>
              </w:rPr>
            </w:r>
            <w:r>
              <w:rPr>
                <w:webHidden/>
              </w:rPr>
              <w:fldChar w:fldCharType="separate"/>
            </w:r>
            <w:r>
              <w:rPr>
                <w:webHidden/>
              </w:rPr>
              <w:t>35</w:t>
            </w:r>
            <w:r>
              <w:rPr>
                <w:webHidden/>
              </w:rPr>
              <w:fldChar w:fldCharType="end"/>
            </w:r>
          </w:hyperlink>
        </w:p>
        <w:p w14:paraId="10604F91" w14:textId="58467993"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50" w:history="1">
            <w:r w:rsidRPr="00242D78">
              <w:rPr>
                <w:rStyle w:val="Hyperlink"/>
                <w:rFonts w:ascii="Arial" w:hAnsi="Arial"/>
              </w:rPr>
              <w:t>المسؤوليات</w:t>
            </w:r>
            <w:r w:rsidRPr="00242D78">
              <w:rPr>
                <w:rStyle w:val="Hyperlink"/>
              </w:rPr>
              <w:t xml:space="preserve"> </w:t>
            </w:r>
            <w:r w:rsidRPr="00242D78">
              <w:rPr>
                <w:rStyle w:val="Hyperlink"/>
                <w:rFonts w:ascii="Arial" w:hAnsi="Arial"/>
              </w:rPr>
              <w:t>أثناء</w:t>
            </w:r>
            <w:r w:rsidRPr="00242D78">
              <w:rPr>
                <w:rStyle w:val="Hyperlink"/>
              </w:rPr>
              <w:t xml:space="preserve"> </w:t>
            </w:r>
            <w:r w:rsidRPr="00242D78">
              <w:rPr>
                <w:rStyle w:val="Hyperlink"/>
                <w:rFonts w:ascii="Arial" w:hAnsi="Arial"/>
              </w:rPr>
              <w:t>الطوارئ</w:t>
            </w:r>
            <w:r>
              <w:rPr>
                <w:webHidden/>
              </w:rPr>
              <w:tab/>
            </w:r>
            <w:r>
              <w:rPr>
                <w:webHidden/>
              </w:rPr>
              <w:fldChar w:fldCharType="begin"/>
            </w:r>
            <w:r>
              <w:rPr>
                <w:webHidden/>
              </w:rPr>
              <w:instrText xml:space="preserve"> PAGEREF _Toc242521350 \h </w:instrText>
            </w:r>
            <w:r>
              <w:rPr>
                <w:webHidden/>
              </w:rPr>
            </w:r>
            <w:r>
              <w:rPr>
                <w:webHidden/>
              </w:rPr>
              <w:fldChar w:fldCharType="separate"/>
            </w:r>
            <w:r>
              <w:rPr>
                <w:webHidden/>
              </w:rPr>
              <w:t>35</w:t>
            </w:r>
            <w:r>
              <w:rPr>
                <w:webHidden/>
              </w:rPr>
              <w:fldChar w:fldCharType="end"/>
            </w:r>
          </w:hyperlink>
        </w:p>
        <w:p w14:paraId="59D9177C" w14:textId="4410C055"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51" w:history="1">
            <w:r w:rsidRPr="00242D78">
              <w:rPr>
                <w:rStyle w:val="Hyperlink"/>
                <w:rFonts w:ascii="Arial" w:hAnsi="Arial"/>
              </w:rPr>
              <w:t>العربية</w:t>
            </w:r>
            <w:r>
              <w:rPr>
                <w:webHidden/>
              </w:rPr>
              <w:tab/>
            </w:r>
            <w:r>
              <w:rPr>
                <w:webHidden/>
              </w:rPr>
              <w:fldChar w:fldCharType="begin"/>
            </w:r>
            <w:r>
              <w:rPr>
                <w:webHidden/>
              </w:rPr>
              <w:instrText xml:space="preserve"> PAGEREF _Toc242521351 \h </w:instrText>
            </w:r>
            <w:r>
              <w:rPr>
                <w:webHidden/>
              </w:rPr>
            </w:r>
            <w:r>
              <w:rPr>
                <w:webHidden/>
              </w:rPr>
              <w:fldChar w:fldCharType="separate"/>
            </w:r>
            <w:r>
              <w:rPr>
                <w:webHidden/>
              </w:rPr>
              <w:t>35</w:t>
            </w:r>
            <w:r>
              <w:rPr>
                <w:webHidden/>
              </w:rPr>
              <w:fldChar w:fldCharType="end"/>
            </w:r>
          </w:hyperlink>
        </w:p>
        <w:p w14:paraId="7866D785" w14:textId="4BC4835D"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52" w:history="1">
            <w:r w:rsidRPr="00242D78">
              <w:rPr>
                <w:rStyle w:val="Hyperlink"/>
              </w:rPr>
              <w:t>10.7 Reporting and Investigation</w:t>
            </w:r>
            <w:r>
              <w:rPr>
                <w:webHidden/>
              </w:rPr>
              <w:tab/>
            </w:r>
            <w:r>
              <w:rPr>
                <w:webHidden/>
              </w:rPr>
              <w:fldChar w:fldCharType="begin"/>
            </w:r>
            <w:r>
              <w:rPr>
                <w:webHidden/>
              </w:rPr>
              <w:instrText xml:space="preserve"> PAGEREF _Toc242521352 \h </w:instrText>
            </w:r>
            <w:r>
              <w:rPr>
                <w:webHidden/>
              </w:rPr>
            </w:r>
            <w:r>
              <w:rPr>
                <w:webHidden/>
              </w:rPr>
              <w:fldChar w:fldCharType="separate"/>
            </w:r>
            <w:r>
              <w:rPr>
                <w:webHidden/>
              </w:rPr>
              <w:t>35</w:t>
            </w:r>
            <w:r>
              <w:rPr>
                <w:webHidden/>
              </w:rPr>
              <w:fldChar w:fldCharType="end"/>
            </w:r>
          </w:hyperlink>
        </w:p>
        <w:p w14:paraId="1C67039A" w14:textId="3E4A19B1"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53" w:history="1">
            <w:r w:rsidRPr="00242D78">
              <w:rPr>
                <w:rStyle w:val="Hyperlink"/>
                <w:rFonts w:ascii="Arial" w:hAnsi="Arial"/>
              </w:rPr>
              <w:t>الإبلاغ</w:t>
            </w:r>
            <w:r w:rsidRPr="00242D78">
              <w:rPr>
                <w:rStyle w:val="Hyperlink"/>
              </w:rPr>
              <w:t xml:space="preserve"> </w:t>
            </w:r>
            <w:r w:rsidRPr="00242D78">
              <w:rPr>
                <w:rStyle w:val="Hyperlink"/>
                <w:rFonts w:ascii="Arial" w:hAnsi="Arial"/>
              </w:rPr>
              <w:t>والتحقيق</w:t>
            </w:r>
            <w:r>
              <w:rPr>
                <w:webHidden/>
              </w:rPr>
              <w:tab/>
            </w:r>
            <w:r>
              <w:rPr>
                <w:webHidden/>
              </w:rPr>
              <w:fldChar w:fldCharType="begin"/>
            </w:r>
            <w:r>
              <w:rPr>
                <w:webHidden/>
              </w:rPr>
              <w:instrText xml:space="preserve"> PAGEREF _Toc242521353 \h </w:instrText>
            </w:r>
            <w:r>
              <w:rPr>
                <w:webHidden/>
              </w:rPr>
            </w:r>
            <w:r>
              <w:rPr>
                <w:webHidden/>
              </w:rPr>
              <w:fldChar w:fldCharType="separate"/>
            </w:r>
            <w:r>
              <w:rPr>
                <w:webHidden/>
              </w:rPr>
              <w:t>35</w:t>
            </w:r>
            <w:r>
              <w:rPr>
                <w:webHidden/>
              </w:rPr>
              <w:fldChar w:fldCharType="end"/>
            </w:r>
          </w:hyperlink>
        </w:p>
        <w:p w14:paraId="3701EF35" w14:textId="13F7FB1E"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54" w:history="1">
            <w:r w:rsidRPr="00242D78">
              <w:rPr>
                <w:rStyle w:val="Hyperlink"/>
                <w:rFonts w:ascii="Arial" w:hAnsi="Arial"/>
              </w:rPr>
              <w:t>العربية</w:t>
            </w:r>
            <w:r>
              <w:rPr>
                <w:webHidden/>
              </w:rPr>
              <w:tab/>
            </w:r>
            <w:r>
              <w:rPr>
                <w:webHidden/>
              </w:rPr>
              <w:fldChar w:fldCharType="begin"/>
            </w:r>
            <w:r>
              <w:rPr>
                <w:webHidden/>
              </w:rPr>
              <w:instrText xml:space="preserve"> PAGEREF _Toc242521354 \h </w:instrText>
            </w:r>
            <w:r>
              <w:rPr>
                <w:webHidden/>
              </w:rPr>
            </w:r>
            <w:r>
              <w:rPr>
                <w:webHidden/>
              </w:rPr>
              <w:fldChar w:fldCharType="separate"/>
            </w:r>
            <w:r>
              <w:rPr>
                <w:webHidden/>
              </w:rPr>
              <w:t>35</w:t>
            </w:r>
            <w:r>
              <w:rPr>
                <w:webHidden/>
              </w:rPr>
              <w:fldChar w:fldCharType="end"/>
            </w:r>
          </w:hyperlink>
        </w:p>
        <w:p w14:paraId="604289F0" w14:textId="03878009"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55" w:history="1">
            <w:r w:rsidRPr="00242D78">
              <w:rPr>
                <w:rStyle w:val="Hyperlink"/>
              </w:rPr>
              <w:t>11. Incident Reporting, Investigation &amp; Corrective Actions</w:t>
            </w:r>
            <w:r>
              <w:rPr>
                <w:webHidden/>
              </w:rPr>
              <w:tab/>
            </w:r>
            <w:r>
              <w:rPr>
                <w:webHidden/>
              </w:rPr>
              <w:fldChar w:fldCharType="begin"/>
            </w:r>
            <w:r>
              <w:rPr>
                <w:webHidden/>
              </w:rPr>
              <w:instrText xml:space="preserve"> PAGEREF _Toc242521355 \h </w:instrText>
            </w:r>
            <w:r>
              <w:rPr>
                <w:webHidden/>
              </w:rPr>
            </w:r>
            <w:r>
              <w:rPr>
                <w:webHidden/>
              </w:rPr>
              <w:fldChar w:fldCharType="separate"/>
            </w:r>
            <w:r>
              <w:rPr>
                <w:webHidden/>
              </w:rPr>
              <w:t>35</w:t>
            </w:r>
            <w:r>
              <w:rPr>
                <w:webHidden/>
              </w:rPr>
              <w:fldChar w:fldCharType="end"/>
            </w:r>
          </w:hyperlink>
        </w:p>
        <w:p w14:paraId="73B2932D" w14:textId="540C0BC4"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56" w:history="1">
            <w:r w:rsidRPr="00242D78">
              <w:rPr>
                <w:rStyle w:val="Hyperlink"/>
                <w:rFonts w:ascii="Arial" w:hAnsi="Arial"/>
              </w:rPr>
              <w:t>الإبلاغ</w:t>
            </w:r>
            <w:r w:rsidRPr="00242D78">
              <w:rPr>
                <w:rStyle w:val="Hyperlink"/>
              </w:rPr>
              <w:t xml:space="preserve"> </w:t>
            </w:r>
            <w:r w:rsidRPr="00242D78">
              <w:rPr>
                <w:rStyle w:val="Hyperlink"/>
                <w:rFonts w:ascii="Arial" w:hAnsi="Arial"/>
              </w:rPr>
              <w:t>عن</w:t>
            </w:r>
            <w:r w:rsidRPr="00242D78">
              <w:rPr>
                <w:rStyle w:val="Hyperlink"/>
              </w:rPr>
              <w:t xml:space="preserve"> </w:t>
            </w:r>
            <w:r w:rsidRPr="00242D78">
              <w:rPr>
                <w:rStyle w:val="Hyperlink"/>
                <w:rFonts w:ascii="Arial" w:hAnsi="Arial"/>
              </w:rPr>
              <w:t>الحوادث</w:t>
            </w:r>
            <w:r w:rsidRPr="00242D78">
              <w:rPr>
                <w:rStyle w:val="Hyperlink"/>
              </w:rPr>
              <w:t xml:space="preserve"> </w:t>
            </w:r>
            <w:r w:rsidRPr="00242D78">
              <w:rPr>
                <w:rStyle w:val="Hyperlink"/>
                <w:rFonts w:ascii="Arial" w:hAnsi="Arial"/>
              </w:rPr>
              <w:t>والتحقيق</w:t>
            </w:r>
            <w:r w:rsidRPr="00242D78">
              <w:rPr>
                <w:rStyle w:val="Hyperlink"/>
              </w:rPr>
              <w:t xml:space="preserve"> </w:t>
            </w:r>
            <w:r w:rsidRPr="00242D78">
              <w:rPr>
                <w:rStyle w:val="Hyperlink"/>
                <w:rFonts w:ascii="Arial" w:hAnsi="Arial"/>
              </w:rPr>
              <w:t>والإجراءات</w:t>
            </w:r>
            <w:r w:rsidRPr="00242D78">
              <w:rPr>
                <w:rStyle w:val="Hyperlink"/>
              </w:rPr>
              <w:t xml:space="preserve"> </w:t>
            </w:r>
            <w:r w:rsidRPr="00242D78">
              <w:rPr>
                <w:rStyle w:val="Hyperlink"/>
                <w:rFonts w:ascii="Arial" w:hAnsi="Arial"/>
              </w:rPr>
              <w:t>التصحيحية</w:t>
            </w:r>
            <w:r>
              <w:rPr>
                <w:webHidden/>
              </w:rPr>
              <w:tab/>
            </w:r>
            <w:r>
              <w:rPr>
                <w:webHidden/>
              </w:rPr>
              <w:fldChar w:fldCharType="begin"/>
            </w:r>
            <w:r>
              <w:rPr>
                <w:webHidden/>
              </w:rPr>
              <w:instrText xml:space="preserve"> PAGEREF _Toc242521356 \h </w:instrText>
            </w:r>
            <w:r>
              <w:rPr>
                <w:webHidden/>
              </w:rPr>
            </w:r>
            <w:r>
              <w:rPr>
                <w:webHidden/>
              </w:rPr>
              <w:fldChar w:fldCharType="separate"/>
            </w:r>
            <w:r>
              <w:rPr>
                <w:webHidden/>
              </w:rPr>
              <w:t>35</w:t>
            </w:r>
            <w:r>
              <w:rPr>
                <w:webHidden/>
              </w:rPr>
              <w:fldChar w:fldCharType="end"/>
            </w:r>
          </w:hyperlink>
        </w:p>
        <w:p w14:paraId="24C52122" w14:textId="53F063BE"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57" w:history="1">
            <w:r w:rsidRPr="00242D78">
              <w:rPr>
                <w:rStyle w:val="Hyperlink"/>
              </w:rPr>
              <w:t>11.1 Purpose</w:t>
            </w:r>
            <w:r>
              <w:rPr>
                <w:webHidden/>
              </w:rPr>
              <w:tab/>
            </w:r>
            <w:r>
              <w:rPr>
                <w:webHidden/>
              </w:rPr>
              <w:fldChar w:fldCharType="begin"/>
            </w:r>
            <w:r>
              <w:rPr>
                <w:webHidden/>
              </w:rPr>
              <w:instrText xml:space="preserve"> PAGEREF _Toc242521357 \h </w:instrText>
            </w:r>
            <w:r>
              <w:rPr>
                <w:webHidden/>
              </w:rPr>
            </w:r>
            <w:r>
              <w:rPr>
                <w:webHidden/>
              </w:rPr>
              <w:fldChar w:fldCharType="separate"/>
            </w:r>
            <w:r>
              <w:rPr>
                <w:webHidden/>
              </w:rPr>
              <w:t>36</w:t>
            </w:r>
            <w:r>
              <w:rPr>
                <w:webHidden/>
              </w:rPr>
              <w:fldChar w:fldCharType="end"/>
            </w:r>
          </w:hyperlink>
        </w:p>
        <w:p w14:paraId="3994CB87" w14:textId="5C9B4DA4"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58" w:history="1">
            <w:r w:rsidRPr="00242D78">
              <w:rPr>
                <w:rStyle w:val="Hyperlink"/>
                <w:rFonts w:ascii="Arial" w:hAnsi="Arial"/>
              </w:rPr>
              <w:t>الغرض</w:t>
            </w:r>
            <w:r>
              <w:rPr>
                <w:webHidden/>
              </w:rPr>
              <w:tab/>
            </w:r>
            <w:r>
              <w:rPr>
                <w:webHidden/>
              </w:rPr>
              <w:fldChar w:fldCharType="begin"/>
            </w:r>
            <w:r>
              <w:rPr>
                <w:webHidden/>
              </w:rPr>
              <w:instrText xml:space="preserve"> PAGEREF _Toc242521358 \h </w:instrText>
            </w:r>
            <w:r>
              <w:rPr>
                <w:webHidden/>
              </w:rPr>
            </w:r>
            <w:r>
              <w:rPr>
                <w:webHidden/>
              </w:rPr>
              <w:fldChar w:fldCharType="separate"/>
            </w:r>
            <w:r>
              <w:rPr>
                <w:webHidden/>
              </w:rPr>
              <w:t>36</w:t>
            </w:r>
            <w:r>
              <w:rPr>
                <w:webHidden/>
              </w:rPr>
              <w:fldChar w:fldCharType="end"/>
            </w:r>
          </w:hyperlink>
        </w:p>
        <w:p w14:paraId="1C50BA09" w14:textId="5894928E"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59" w:history="1">
            <w:r w:rsidRPr="00242D78">
              <w:rPr>
                <w:rStyle w:val="Hyperlink"/>
              </w:rPr>
              <w:t>English</w:t>
            </w:r>
            <w:r>
              <w:rPr>
                <w:webHidden/>
              </w:rPr>
              <w:tab/>
            </w:r>
            <w:r>
              <w:rPr>
                <w:webHidden/>
              </w:rPr>
              <w:fldChar w:fldCharType="begin"/>
            </w:r>
            <w:r>
              <w:rPr>
                <w:webHidden/>
              </w:rPr>
              <w:instrText xml:space="preserve"> PAGEREF _Toc242521359 \h </w:instrText>
            </w:r>
            <w:r>
              <w:rPr>
                <w:webHidden/>
              </w:rPr>
            </w:r>
            <w:r>
              <w:rPr>
                <w:webHidden/>
              </w:rPr>
              <w:fldChar w:fldCharType="separate"/>
            </w:r>
            <w:r>
              <w:rPr>
                <w:webHidden/>
              </w:rPr>
              <w:t>36</w:t>
            </w:r>
            <w:r>
              <w:rPr>
                <w:webHidden/>
              </w:rPr>
              <w:fldChar w:fldCharType="end"/>
            </w:r>
          </w:hyperlink>
        </w:p>
        <w:p w14:paraId="5FFDA364" w14:textId="36071629"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60" w:history="1">
            <w:r w:rsidRPr="00242D78">
              <w:rPr>
                <w:rStyle w:val="Hyperlink"/>
                <w:rFonts w:ascii="Arial" w:hAnsi="Arial"/>
              </w:rPr>
              <w:t>العربية</w:t>
            </w:r>
            <w:r>
              <w:rPr>
                <w:webHidden/>
              </w:rPr>
              <w:tab/>
            </w:r>
            <w:r>
              <w:rPr>
                <w:webHidden/>
              </w:rPr>
              <w:fldChar w:fldCharType="begin"/>
            </w:r>
            <w:r>
              <w:rPr>
                <w:webHidden/>
              </w:rPr>
              <w:instrText xml:space="preserve"> PAGEREF _Toc242521360 \h </w:instrText>
            </w:r>
            <w:r>
              <w:rPr>
                <w:webHidden/>
              </w:rPr>
            </w:r>
            <w:r>
              <w:rPr>
                <w:webHidden/>
              </w:rPr>
              <w:fldChar w:fldCharType="separate"/>
            </w:r>
            <w:r>
              <w:rPr>
                <w:webHidden/>
              </w:rPr>
              <w:t>36</w:t>
            </w:r>
            <w:r>
              <w:rPr>
                <w:webHidden/>
              </w:rPr>
              <w:fldChar w:fldCharType="end"/>
            </w:r>
          </w:hyperlink>
        </w:p>
        <w:p w14:paraId="20720F0B" w14:textId="53B9C828"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61" w:history="1">
            <w:r w:rsidRPr="00242D78">
              <w:rPr>
                <w:rStyle w:val="Hyperlink"/>
              </w:rPr>
              <w:t>11.2 Scope</w:t>
            </w:r>
            <w:r>
              <w:rPr>
                <w:webHidden/>
              </w:rPr>
              <w:tab/>
            </w:r>
            <w:r>
              <w:rPr>
                <w:webHidden/>
              </w:rPr>
              <w:fldChar w:fldCharType="begin"/>
            </w:r>
            <w:r>
              <w:rPr>
                <w:webHidden/>
              </w:rPr>
              <w:instrText xml:space="preserve"> PAGEREF _Toc242521361 \h </w:instrText>
            </w:r>
            <w:r>
              <w:rPr>
                <w:webHidden/>
              </w:rPr>
            </w:r>
            <w:r>
              <w:rPr>
                <w:webHidden/>
              </w:rPr>
              <w:fldChar w:fldCharType="separate"/>
            </w:r>
            <w:r>
              <w:rPr>
                <w:webHidden/>
              </w:rPr>
              <w:t>36</w:t>
            </w:r>
            <w:r>
              <w:rPr>
                <w:webHidden/>
              </w:rPr>
              <w:fldChar w:fldCharType="end"/>
            </w:r>
          </w:hyperlink>
        </w:p>
        <w:p w14:paraId="52B7D90F" w14:textId="5D526E1C"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62" w:history="1">
            <w:r w:rsidRPr="00242D78">
              <w:rPr>
                <w:rStyle w:val="Hyperlink"/>
                <w:rFonts w:ascii="Arial" w:hAnsi="Arial"/>
              </w:rPr>
              <w:t>نطاق</w:t>
            </w:r>
            <w:r w:rsidRPr="00242D78">
              <w:rPr>
                <w:rStyle w:val="Hyperlink"/>
              </w:rPr>
              <w:t xml:space="preserve"> </w:t>
            </w:r>
            <w:r w:rsidRPr="00242D78">
              <w:rPr>
                <w:rStyle w:val="Hyperlink"/>
                <w:rFonts w:ascii="Arial" w:hAnsi="Arial"/>
              </w:rPr>
              <w:t>التطبيق</w:t>
            </w:r>
            <w:r>
              <w:rPr>
                <w:webHidden/>
              </w:rPr>
              <w:tab/>
            </w:r>
            <w:r>
              <w:rPr>
                <w:webHidden/>
              </w:rPr>
              <w:fldChar w:fldCharType="begin"/>
            </w:r>
            <w:r>
              <w:rPr>
                <w:webHidden/>
              </w:rPr>
              <w:instrText xml:space="preserve"> PAGEREF _Toc242521362 \h </w:instrText>
            </w:r>
            <w:r>
              <w:rPr>
                <w:webHidden/>
              </w:rPr>
            </w:r>
            <w:r>
              <w:rPr>
                <w:webHidden/>
              </w:rPr>
              <w:fldChar w:fldCharType="separate"/>
            </w:r>
            <w:r>
              <w:rPr>
                <w:webHidden/>
              </w:rPr>
              <w:t>36</w:t>
            </w:r>
            <w:r>
              <w:rPr>
                <w:webHidden/>
              </w:rPr>
              <w:fldChar w:fldCharType="end"/>
            </w:r>
          </w:hyperlink>
        </w:p>
        <w:p w14:paraId="720EF9E6" w14:textId="2CF4A7BE"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63" w:history="1">
            <w:r w:rsidRPr="00242D78">
              <w:rPr>
                <w:rStyle w:val="Hyperlink"/>
                <w:rFonts w:ascii="Arial" w:hAnsi="Arial"/>
              </w:rPr>
              <w:t>العربية</w:t>
            </w:r>
            <w:r>
              <w:rPr>
                <w:webHidden/>
              </w:rPr>
              <w:tab/>
            </w:r>
            <w:r>
              <w:rPr>
                <w:webHidden/>
              </w:rPr>
              <w:fldChar w:fldCharType="begin"/>
            </w:r>
            <w:r>
              <w:rPr>
                <w:webHidden/>
              </w:rPr>
              <w:instrText xml:space="preserve"> PAGEREF _Toc242521363 \h </w:instrText>
            </w:r>
            <w:r>
              <w:rPr>
                <w:webHidden/>
              </w:rPr>
            </w:r>
            <w:r>
              <w:rPr>
                <w:webHidden/>
              </w:rPr>
              <w:fldChar w:fldCharType="separate"/>
            </w:r>
            <w:r>
              <w:rPr>
                <w:webHidden/>
              </w:rPr>
              <w:t>36</w:t>
            </w:r>
            <w:r>
              <w:rPr>
                <w:webHidden/>
              </w:rPr>
              <w:fldChar w:fldCharType="end"/>
            </w:r>
          </w:hyperlink>
        </w:p>
        <w:p w14:paraId="4395EA82" w14:textId="1EFB61C1"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64" w:history="1">
            <w:r w:rsidRPr="00242D78">
              <w:rPr>
                <w:rStyle w:val="Hyperlink"/>
              </w:rPr>
              <w:t>11.3 Types of Reportable Incidents</w:t>
            </w:r>
            <w:r>
              <w:rPr>
                <w:webHidden/>
              </w:rPr>
              <w:tab/>
            </w:r>
            <w:r>
              <w:rPr>
                <w:webHidden/>
              </w:rPr>
              <w:fldChar w:fldCharType="begin"/>
            </w:r>
            <w:r>
              <w:rPr>
                <w:webHidden/>
              </w:rPr>
              <w:instrText xml:space="preserve"> PAGEREF _Toc242521364 \h </w:instrText>
            </w:r>
            <w:r>
              <w:rPr>
                <w:webHidden/>
              </w:rPr>
            </w:r>
            <w:r>
              <w:rPr>
                <w:webHidden/>
              </w:rPr>
              <w:fldChar w:fldCharType="separate"/>
            </w:r>
            <w:r>
              <w:rPr>
                <w:webHidden/>
              </w:rPr>
              <w:t>36</w:t>
            </w:r>
            <w:r>
              <w:rPr>
                <w:webHidden/>
              </w:rPr>
              <w:fldChar w:fldCharType="end"/>
            </w:r>
          </w:hyperlink>
        </w:p>
        <w:p w14:paraId="6952641A" w14:textId="71878B20"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65" w:history="1">
            <w:r w:rsidRPr="00242D78">
              <w:rPr>
                <w:rStyle w:val="Hyperlink"/>
                <w:rFonts w:ascii="Arial" w:hAnsi="Arial"/>
              </w:rPr>
              <w:t>أنواع</w:t>
            </w:r>
            <w:r w:rsidRPr="00242D78">
              <w:rPr>
                <w:rStyle w:val="Hyperlink"/>
              </w:rPr>
              <w:t xml:space="preserve"> </w:t>
            </w:r>
            <w:r w:rsidRPr="00242D78">
              <w:rPr>
                <w:rStyle w:val="Hyperlink"/>
                <w:rFonts w:ascii="Arial" w:hAnsi="Arial"/>
              </w:rPr>
              <w:t>الحوادث</w:t>
            </w:r>
            <w:r w:rsidRPr="00242D78">
              <w:rPr>
                <w:rStyle w:val="Hyperlink"/>
              </w:rPr>
              <w:t xml:space="preserve"> </w:t>
            </w:r>
            <w:r w:rsidRPr="00242D78">
              <w:rPr>
                <w:rStyle w:val="Hyperlink"/>
                <w:rFonts w:ascii="Arial" w:hAnsi="Arial"/>
              </w:rPr>
              <w:t>التي</w:t>
            </w:r>
            <w:r w:rsidRPr="00242D78">
              <w:rPr>
                <w:rStyle w:val="Hyperlink"/>
              </w:rPr>
              <w:t xml:space="preserve"> </w:t>
            </w:r>
            <w:r w:rsidRPr="00242D78">
              <w:rPr>
                <w:rStyle w:val="Hyperlink"/>
                <w:rFonts w:ascii="Arial" w:hAnsi="Arial"/>
              </w:rPr>
              <w:t>يجب</w:t>
            </w:r>
            <w:r w:rsidRPr="00242D78">
              <w:rPr>
                <w:rStyle w:val="Hyperlink"/>
              </w:rPr>
              <w:t xml:space="preserve"> </w:t>
            </w:r>
            <w:r w:rsidRPr="00242D78">
              <w:rPr>
                <w:rStyle w:val="Hyperlink"/>
                <w:rFonts w:ascii="Arial" w:hAnsi="Arial"/>
              </w:rPr>
              <w:t>الإبلاغ</w:t>
            </w:r>
            <w:r w:rsidRPr="00242D78">
              <w:rPr>
                <w:rStyle w:val="Hyperlink"/>
              </w:rPr>
              <w:t xml:space="preserve"> </w:t>
            </w:r>
            <w:r w:rsidRPr="00242D78">
              <w:rPr>
                <w:rStyle w:val="Hyperlink"/>
                <w:rFonts w:ascii="Arial" w:hAnsi="Arial"/>
              </w:rPr>
              <w:t>عنها</w:t>
            </w:r>
            <w:r>
              <w:rPr>
                <w:webHidden/>
              </w:rPr>
              <w:tab/>
            </w:r>
            <w:r>
              <w:rPr>
                <w:webHidden/>
              </w:rPr>
              <w:fldChar w:fldCharType="begin"/>
            </w:r>
            <w:r>
              <w:rPr>
                <w:webHidden/>
              </w:rPr>
              <w:instrText xml:space="preserve"> PAGEREF _Toc242521365 \h </w:instrText>
            </w:r>
            <w:r>
              <w:rPr>
                <w:webHidden/>
              </w:rPr>
            </w:r>
            <w:r>
              <w:rPr>
                <w:webHidden/>
              </w:rPr>
              <w:fldChar w:fldCharType="separate"/>
            </w:r>
            <w:r>
              <w:rPr>
                <w:webHidden/>
              </w:rPr>
              <w:t>36</w:t>
            </w:r>
            <w:r>
              <w:rPr>
                <w:webHidden/>
              </w:rPr>
              <w:fldChar w:fldCharType="end"/>
            </w:r>
          </w:hyperlink>
        </w:p>
        <w:p w14:paraId="18D72259" w14:textId="7E188109"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66" w:history="1">
            <w:r w:rsidRPr="00242D78">
              <w:rPr>
                <w:rStyle w:val="Hyperlink"/>
                <w:rFonts w:ascii="Arial" w:hAnsi="Arial"/>
              </w:rPr>
              <w:t>العربية</w:t>
            </w:r>
            <w:r>
              <w:rPr>
                <w:webHidden/>
              </w:rPr>
              <w:tab/>
            </w:r>
            <w:r>
              <w:rPr>
                <w:webHidden/>
              </w:rPr>
              <w:fldChar w:fldCharType="begin"/>
            </w:r>
            <w:r>
              <w:rPr>
                <w:webHidden/>
              </w:rPr>
              <w:instrText xml:space="preserve"> PAGEREF _Toc242521366 \h </w:instrText>
            </w:r>
            <w:r>
              <w:rPr>
                <w:webHidden/>
              </w:rPr>
            </w:r>
            <w:r>
              <w:rPr>
                <w:webHidden/>
              </w:rPr>
              <w:fldChar w:fldCharType="separate"/>
            </w:r>
            <w:r>
              <w:rPr>
                <w:webHidden/>
              </w:rPr>
              <w:t>37</w:t>
            </w:r>
            <w:r>
              <w:rPr>
                <w:webHidden/>
              </w:rPr>
              <w:fldChar w:fldCharType="end"/>
            </w:r>
          </w:hyperlink>
        </w:p>
        <w:p w14:paraId="104D6F33" w14:textId="684A8E99"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67" w:history="1">
            <w:r w:rsidRPr="00242D78">
              <w:rPr>
                <w:rStyle w:val="Hyperlink"/>
              </w:rPr>
              <w:t>11.4 Reporting Procedure</w:t>
            </w:r>
            <w:r>
              <w:rPr>
                <w:webHidden/>
              </w:rPr>
              <w:tab/>
            </w:r>
            <w:r>
              <w:rPr>
                <w:webHidden/>
              </w:rPr>
              <w:fldChar w:fldCharType="begin"/>
            </w:r>
            <w:r>
              <w:rPr>
                <w:webHidden/>
              </w:rPr>
              <w:instrText xml:space="preserve"> PAGEREF _Toc242521367 \h </w:instrText>
            </w:r>
            <w:r>
              <w:rPr>
                <w:webHidden/>
              </w:rPr>
            </w:r>
            <w:r>
              <w:rPr>
                <w:webHidden/>
              </w:rPr>
              <w:fldChar w:fldCharType="separate"/>
            </w:r>
            <w:r>
              <w:rPr>
                <w:webHidden/>
              </w:rPr>
              <w:t>37</w:t>
            </w:r>
            <w:r>
              <w:rPr>
                <w:webHidden/>
              </w:rPr>
              <w:fldChar w:fldCharType="end"/>
            </w:r>
          </w:hyperlink>
        </w:p>
        <w:p w14:paraId="05AFBA38" w14:textId="296CC2B9"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68" w:history="1">
            <w:r w:rsidRPr="00242D78">
              <w:rPr>
                <w:rStyle w:val="Hyperlink"/>
                <w:rFonts w:ascii="Arial" w:hAnsi="Arial"/>
              </w:rPr>
              <w:t>إجراءات</w:t>
            </w:r>
            <w:r w:rsidRPr="00242D78">
              <w:rPr>
                <w:rStyle w:val="Hyperlink"/>
              </w:rPr>
              <w:t xml:space="preserve"> </w:t>
            </w:r>
            <w:r w:rsidRPr="00242D78">
              <w:rPr>
                <w:rStyle w:val="Hyperlink"/>
                <w:rFonts w:ascii="Arial" w:hAnsi="Arial"/>
              </w:rPr>
              <w:t>الإبلاغ</w:t>
            </w:r>
            <w:r>
              <w:rPr>
                <w:webHidden/>
              </w:rPr>
              <w:tab/>
            </w:r>
            <w:r>
              <w:rPr>
                <w:webHidden/>
              </w:rPr>
              <w:fldChar w:fldCharType="begin"/>
            </w:r>
            <w:r>
              <w:rPr>
                <w:webHidden/>
              </w:rPr>
              <w:instrText xml:space="preserve"> PAGEREF _Toc242521368 \h </w:instrText>
            </w:r>
            <w:r>
              <w:rPr>
                <w:webHidden/>
              </w:rPr>
            </w:r>
            <w:r>
              <w:rPr>
                <w:webHidden/>
              </w:rPr>
              <w:fldChar w:fldCharType="separate"/>
            </w:r>
            <w:r>
              <w:rPr>
                <w:webHidden/>
              </w:rPr>
              <w:t>37</w:t>
            </w:r>
            <w:r>
              <w:rPr>
                <w:webHidden/>
              </w:rPr>
              <w:fldChar w:fldCharType="end"/>
            </w:r>
          </w:hyperlink>
        </w:p>
        <w:p w14:paraId="41879CC8" w14:textId="0B035C27"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69" w:history="1">
            <w:r w:rsidRPr="00242D78">
              <w:rPr>
                <w:rStyle w:val="Hyperlink"/>
                <w:rFonts w:ascii="Arial" w:hAnsi="Arial"/>
              </w:rPr>
              <w:t>العربية</w:t>
            </w:r>
            <w:r>
              <w:rPr>
                <w:webHidden/>
              </w:rPr>
              <w:tab/>
            </w:r>
            <w:r>
              <w:rPr>
                <w:webHidden/>
              </w:rPr>
              <w:fldChar w:fldCharType="begin"/>
            </w:r>
            <w:r>
              <w:rPr>
                <w:webHidden/>
              </w:rPr>
              <w:instrText xml:space="preserve"> PAGEREF _Toc242521369 \h </w:instrText>
            </w:r>
            <w:r>
              <w:rPr>
                <w:webHidden/>
              </w:rPr>
            </w:r>
            <w:r>
              <w:rPr>
                <w:webHidden/>
              </w:rPr>
              <w:fldChar w:fldCharType="separate"/>
            </w:r>
            <w:r>
              <w:rPr>
                <w:webHidden/>
              </w:rPr>
              <w:t>37</w:t>
            </w:r>
            <w:r>
              <w:rPr>
                <w:webHidden/>
              </w:rPr>
              <w:fldChar w:fldCharType="end"/>
            </w:r>
          </w:hyperlink>
        </w:p>
        <w:p w14:paraId="0A968578" w14:textId="7507F2A3"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70" w:history="1">
            <w:r w:rsidRPr="00242D78">
              <w:rPr>
                <w:rStyle w:val="Hyperlink"/>
              </w:rPr>
              <w:t>11.5 Incident Investigation</w:t>
            </w:r>
            <w:r>
              <w:rPr>
                <w:webHidden/>
              </w:rPr>
              <w:tab/>
            </w:r>
            <w:r>
              <w:rPr>
                <w:webHidden/>
              </w:rPr>
              <w:fldChar w:fldCharType="begin"/>
            </w:r>
            <w:r>
              <w:rPr>
                <w:webHidden/>
              </w:rPr>
              <w:instrText xml:space="preserve"> PAGEREF _Toc242521370 \h </w:instrText>
            </w:r>
            <w:r>
              <w:rPr>
                <w:webHidden/>
              </w:rPr>
            </w:r>
            <w:r>
              <w:rPr>
                <w:webHidden/>
              </w:rPr>
              <w:fldChar w:fldCharType="separate"/>
            </w:r>
            <w:r>
              <w:rPr>
                <w:webHidden/>
              </w:rPr>
              <w:t>38</w:t>
            </w:r>
            <w:r>
              <w:rPr>
                <w:webHidden/>
              </w:rPr>
              <w:fldChar w:fldCharType="end"/>
            </w:r>
          </w:hyperlink>
        </w:p>
        <w:p w14:paraId="4B8AF3C8" w14:textId="54AAD6F7"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71" w:history="1">
            <w:r w:rsidRPr="00242D78">
              <w:rPr>
                <w:rStyle w:val="Hyperlink"/>
                <w:rFonts w:ascii="Arial" w:hAnsi="Arial"/>
              </w:rPr>
              <w:t>التحقيق</w:t>
            </w:r>
            <w:r w:rsidRPr="00242D78">
              <w:rPr>
                <w:rStyle w:val="Hyperlink"/>
              </w:rPr>
              <w:t xml:space="preserve"> </w:t>
            </w:r>
            <w:r w:rsidRPr="00242D78">
              <w:rPr>
                <w:rStyle w:val="Hyperlink"/>
                <w:rFonts w:ascii="Arial" w:hAnsi="Arial"/>
              </w:rPr>
              <w:t>في</w:t>
            </w:r>
            <w:r w:rsidRPr="00242D78">
              <w:rPr>
                <w:rStyle w:val="Hyperlink"/>
              </w:rPr>
              <w:t xml:space="preserve"> </w:t>
            </w:r>
            <w:r w:rsidRPr="00242D78">
              <w:rPr>
                <w:rStyle w:val="Hyperlink"/>
                <w:rFonts w:ascii="Arial" w:hAnsi="Arial"/>
              </w:rPr>
              <w:t>الحوادث</w:t>
            </w:r>
            <w:r>
              <w:rPr>
                <w:webHidden/>
              </w:rPr>
              <w:tab/>
            </w:r>
            <w:r>
              <w:rPr>
                <w:webHidden/>
              </w:rPr>
              <w:fldChar w:fldCharType="begin"/>
            </w:r>
            <w:r>
              <w:rPr>
                <w:webHidden/>
              </w:rPr>
              <w:instrText xml:space="preserve"> PAGEREF _Toc242521371 \h </w:instrText>
            </w:r>
            <w:r>
              <w:rPr>
                <w:webHidden/>
              </w:rPr>
            </w:r>
            <w:r>
              <w:rPr>
                <w:webHidden/>
              </w:rPr>
              <w:fldChar w:fldCharType="separate"/>
            </w:r>
            <w:r>
              <w:rPr>
                <w:webHidden/>
              </w:rPr>
              <w:t>38</w:t>
            </w:r>
            <w:r>
              <w:rPr>
                <w:webHidden/>
              </w:rPr>
              <w:fldChar w:fldCharType="end"/>
            </w:r>
          </w:hyperlink>
        </w:p>
        <w:p w14:paraId="2CB7196C" w14:textId="28281676"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72" w:history="1">
            <w:r w:rsidRPr="00242D78">
              <w:rPr>
                <w:rStyle w:val="Hyperlink"/>
                <w:rFonts w:ascii="Arial" w:hAnsi="Arial"/>
              </w:rPr>
              <w:t>العربية</w:t>
            </w:r>
            <w:r>
              <w:rPr>
                <w:webHidden/>
              </w:rPr>
              <w:tab/>
            </w:r>
            <w:r>
              <w:rPr>
                <w:webHidden/>
              </w:rPr>
              <w:fldChar w:fldCharType="begin"/>
            </w:r>
            <w:r>
              <w:rPr>
                <w:webHidden/>
              </w:rPr>
              <w:instrText xml:space="preserve"> PAGEREF _Toc242521372 \h </w:instrText>
            </w:r>
            <w:r>
              <w:rPr>
                <w:webHidden/>
              </w:rPr>
            </w:r>
            <w:r>
              <w:rPr>
                <w:webHidden/>
              </w:rPr>
              <w:fldChar w:fldCharType="separate"/>
            </w:r>
            <w:r>
              <w:rPr>
                <w:webHidden/>
              </w:rPr>
              <w:t>38</w:t>
            </w:r>
            <w:r>
              <w:rPr>
                <w:webHidden/>
              </w:rPr>
              <w:fldChar w:fldCharType="end"/>
            </w:r>
          </w:hyperlink>
        </w:p>
        <w:p w14:paraId="07570EF1" w14:textId="05189719"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73" w:history="1">
            <w:r w:rsidRPr="00242D78">
              <w:rPr>
                <w:rStyle w:val="Hyperlink"/>
              </w:rPr>
              <w:t>11.6 Corrective and Preventive Actions</w:t>
            </w:r>
            <w:r>
              <w:rPr>
                <w:webHidden/>
              </w:rPr>
              <w:tab/>
            </w:r>
            <w:r>
              <w:rPr>
                <w:webHidden/>
              </w:rPr>
              <w:fldChar w:fldCharType="begin"/>
            </w:r>
            <w:r>
              <w:rPr>
                <w:webHidden/>
              </w:rPr>
              <w:instrText xml:space="preserve"> PAGEREF _Toc242521373 \h </w:instrText>
            </w:r>
            <w:r>
              <w:rPr>
                <w:webHidden/>
              </w:rPr>
            </w:r>
            <w:r>
              <w:rPr>
                <w:webHidden/>
              </w:rPr>
              <w:fldChar w:fldCharType="separate"/>
            </w:r>
            <w:r>
              <w:rPr>
                <w:webHidden/>
              </w:rPr>
              <w:t>38</w:t>
            </w:r>
            <w:r>
              <w:rPr>
                <w:webHidden/>
              </w:rPr>
              <w:fldChar w:fldCharType="end"/>
            </w:r>
          </w:hyperlink>
        </w:p>
        <w:p w14:paraId="31E4EAB3" w14:textId="2FC8F008"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74" w:history="1">
            <w:r w:rsidRPr="00242D78">
              <w:rPr>
                <w:rStyle w:val="Hyperlink"/>
                <w:rFonts w:ascii="Arial" w:hAnsi="Arial"/>
              </w:rPr>
              <w:t>الإجراءات</w:t>
            </w:r>
            <w:r w:rsidRPr="00242D78">
              <w:rPr>
                <w:rStyle w:val="Hyperlink"/>
              </w:rPr>
              <w:t xml:space="preserve"> </w:t>
            </w:r>
            <w:r w:rsidRPr="00242D78">
              <w:rPr>
                <w:rStyle w:val="Hyperlink"/>
                <w:rFonts w:ascii="Arial" w:hAnsi="Arial"/>
              </w:rPr>
              <w:t>التصحيحية</w:t>
            </w:r>
            <w:r w:rsidRPr="00242D78">
              <w:rPr>
                <w:rStyle w:val="Hyperlink"/>
              </w:rPr>
              <w:t xml:space="preserve"> </w:t>
            </w:r>
            <w:r w:rsidRPr="00242D78">
              <w:rPr>
                <w:rStyle w:val="Hyperlink"/>
                <w:rFonts w:ascii="Arial" w:hAnsi="Arial"/>
              </w:rPr>
              <w:t>والوقائية</w:t>
            </w:r>
            <w:r>
              <w:rPr>
                <w:webHidden/>
              </w:rPr>
              <w:tab/>
            </w:r>
            <w:r>
              <w:rPr>
                <w:webHidden/>
              </w:rPr>
              <w:fldChar w:fldCharType="begin"/>
            </w:r>
            <w:r>
              <w:rPr>
                <w:webHidden/>
              </w:rPr>
              <w:instrText xml:space="preserve"> PAGEREF _Toc242521374 \h </w:instrText>
            </w:r>
            <w:r>
              <w:rPr>
                <w:webHidden/>
              </w:rPr>
            </w:r>
            <w:r>
              <w:rPr>
                <w:webHidden/>
              </w:rPr>
              <w:fldChar w:fldCharType="separate"/>
            </w:r>
            <w:r>
              <w:rPr>
                <w:webHidden/>
              </w:rPr>
              <w:t>38</w:t>
            </w:r>
            <w:r>
              <w:rPr>
                <w:webHidden/>
              </w:rPr>
              <w:fldChar w:fldCharType="end"/>
            </w:r>
          </w:hyperlink>
        </w:p>
        <w:p w14:paraId="360CA2E1" w14:textId="6FBBC2B1"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75" w:history="1">
            <w:r w:rsidRPr="00242D78">
              <w:rPr>
                <w:rStyle w:val="Hyperlink"/>
                <w:rFonts w:ascii="Arial" w:hAnsi="Arial"/>
              </w:rPr>
              <w:t>العربية</w:t>
            </w:r>
            <w:r>
              <w:rPr>
                <w:webHidden/>
              </w:rPr>
              <w:tab/>
            </w:r>
            <w:r>
              <w:rPr>
                <w:webHidden/>
              </w:rPr>
              <w:fldChar w:fldCharType="begin"/>
            </w:r>
            <w:r>
              <w:rPr>
                <w:webHidden/>
              </w:rPr>
              <w:instrText xml:space="preserve"> PAGEREF _Toc242521375 \h </w:instrText>
            </w:r>
            <w:r>
              <w:rPr>
                <w:webHidden/>
              </w:rPr>
            </w:r>
            <w:r>
              <w:rPr>
                <w:webHidden/>
              </w:rPr>
              <w:fldChar w:fldCharType="separate"/>
            </w:r>
            <w:r>
              <w:rPr>
                <w:webHidden/>
              </w:rPr>
              <w:t>38</w:t>
            </w:r>
            <w:r>
              <w:rPr>
                <w:webHidden/>
              </w:rPr>
              <w:fldChar w:fldCharType="end"/>
            </w:r>
          </w:hyperlink>
        </w:p>
        <w:p w14:paraId="1DD16104" w14:textId="68B27879"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76" w:history="1">
            <w:r w:rsidRPr="00242D78">
              <w:rPr>
                <w:rStyle w:val="Hyperlink"/>
              </w:rPr>
              <w:t>11.7 Records and Documentation</w:t>
            </w:r>
            <w:r>
              <w:rPr>
                <w:webHidden/>
              </w:rPr>
              <w:tab/>
            </w:r>
            <w:r>
              <w:rPr>
                <w:webHidden/>
              </w:rPr>
              <w:fldChar w:fldCharType="begin"/>
            </w:r>
            <w:r>
              <w:rPr>
                <w:webHidden/>
              </w:rPr>
              <w:instrText xml:space="preserve"> PAGEREF _Toc242521376 \h </w:instrText>
            </w:r>
            <w:r>
              <w:rPr>
                <w:webHidden/>
              </w:rPr>
            </w:r>
            <w:r>
              <w:rPr>
                <w:webHidden/>
              </w:rPr>
              <w:fldChar w:fldCharType="separate"/>
            </w:r>
            <w:r>
              <w:rPr>
                <w:webHidden/>
              </w:rPr>
              <w:t>39</w:t>
            </w:r>
            <w:r>
              <w:rPr>
                <w:webHidden/>
              </w:rPr>
              <w:fldChar w:fldCharType="end"/>
            </w:r>
          </w:hyperlink>
        </w:p>
        <w:p w14:paraId="048390AD" w14:textId="117A3BD7"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77" w:history="1">
            <w:r w:rsidRPr="00242D78">
              <w:rPr>
                <w:rStyle w:val="Hyperlink"/>
                <w:rFonts w:ascii="Arial" w:hAnsi="Arial"/>
              </w:rPr>
              <w:t>السجلات</w:t>
            </w:r>
            <w:r w:rsidRPr="00242D78">
              <w:rPr>
                <w:rStyle w:val="Hyperlink"/>
              </w:rPr>
              <w:t xml:space="preserve"> </w:t>
            </w:r>
            <w:r w:rsidRPr="00242D78">
              <w:rPr>
                <w:rStyle w:val="Hyperlink"/>
                <w:rFonts w:ascii="Arial" w:hAnsi="Arial"/>
              </w:rPr>
              <w:t>والوثائق</w:t>
            </w:r>
            <w:r>
              <w:rPr>
                <w:webHidden/>
              </w:rPr>
              <w:tab/>
            </w:r>
            <w:r>
              <w:rPr>
                <w:webHidden/>
              </w:rPr>
              <w:fldChar w:fldCharType="begin"/>
            </w:r>
            <w:r>
              <w:rPr>
                <w:webHidden/>
              </w:rPr>
              <w:instrText xml:space="preserve"> PAGEREF _Toc242521377 \h </w:instrText>
            </w:r>
            <w:r>
              <w:rPr>
                <w:webHidden/>
              </w:rPr>
            </w:r>
            <w:r>
              <w:rPr>
                <w:webHidden/>
              </w:rPr>
              <w:fldChar w:fldCharType="separate"/>
            </w:r>
            <w:r>
              <w:rPr>
                <w:webHidden/>
              </w:rPr>
              <w:t>39</w:t>
            </w:r>
            <w:r>
              <w:rPr>
                <w:webHidden/>
              </w:rPr>
              <w:fldChar w:fldCharType="end"/>
            </w:r>
          </w:hyperlink>
        </w:p>
        <w:p w14:paraId="4651F57E" w14:textId="20D53831"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78" w:history="1">
            <w:r w:rsidRPr="00242D78">
              <w:rPr>
                <w:rStyle w:val="Hyperlink"/>
                <w:rFonts w:ascii="Arial" w:hAnsi="Arial"/>
              </w:rPr>
              <w:t>العربية</w:t>
            </w:r>
            <w:r>
              <w:rPr>
                <w:webHidden/>
              </w:rPr>
              <w:tab/>
            </w:r>
            <w:r>
              <w:rPr>
                <w:webHidden/>
              </w:rPr>
              <w:fldChar w:fldCharType="begin"/>
            </w:r>
            <w:r>
              <w:rPr>
                <w:webHidden/>
              </w:rPr>
              <w:instrText xml:space="preserve"> PAGEREF _Toc242521378 \h </w:instrText>
            </w:r>
            <w:r>
              <w:rPr>
                <w:webHidden/>
              </w:rPr>
            </w:r>
            <w:r>
              <w:rPr>
                <w:webHidden/>
              </w:rPr>
              <w:fldChar w:fldCharType="separate"/>
            </w:r>
            <w:r>
              <w:rPr>
                <w:webHidden/>
              </w:rPr>
              <w:t>39</w:t>
            </w:r>
            <w:r>
              <w:rPr>
                <w:webHidden/>
              </w:rPr>
              <w:fldChar w:fldCharType="end"/>
            </w:r>
          </w:hyperlink>
        </w:p>
        <w:p w14:paraId="5143C8E6" w14:textId="668B77E6"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79" w:history="1">
            <w:r w:rsidRPr="00242D78">
              <w:rPr>
                <w:rStyle w:val="Hyperlink"/>
              </w:rPr>
              <w:t>11.8 Lessons Learned</w:t>
            </w:r>
            <w:r>
              <w:rPr>
                <w:webHidden/>
              </w:rPr>
              <w:tab/>
            </w:r>
            <w:r>
              <w:rPr>
                <w:webHidden/>
              </w:rPr>
              <w:fldChar w:fldCharType="begin"/>
            </w:r>
            <w:r>
              <w:rPr>
                <w:webHidden/>
              </w:rPr>
              <w:instrText xml:space="preserve"> PAGEREF _Toc242521379 \h </w:instrText>
            </w:r>
            <w:r>
              <w:rPr>
                <w:webHidden/>
              </w:rPr>
            </w:r>
            <w:r>
              <w:rPr>
                <w:webHidden/>
              </w:rPr>
              <w:fldChar w:fldCharType="separate"/>
            </w:r>
            <w:r>
              <w:rPr>
                <w:webHidden/>
              </w:rPr>
              <w:t>39</w:t>
            </w:r>
            <w:r>
              <w:rPr>
                <w:webHidden/>
              </w:rPr>
              <w:fldChar w:fldCharType="end"/>
            </w:r>
          </w:hyperlink>
        </w:p>
        <w:p w14:paraId="307F0F80" w14:textId="49E6743A"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80" w:history="1">
            <w:r w:rsidRPr="00242D78">
              <w:rPr>
                <w:rStyle w:val="Hyperlink"/>
                <w:rFonts w:ascii="Arial" w:hAnsi="Arial"/>
              </w:rPr>
              <w:t>الدروس</w:t>
            </w:r>
            <w:r w:rsidRPr="00242D78">
              <w:rPr>
                <w:rStyle w:val="Hyperlink"/>
              </w:rPr>
              <w:t xml:space="preserve"> </w:t>
            </w:r>
            <w:r w:rsidRPr="00242D78">
              <w:rPr>
                <w:rStyle w:val="Hyperlink"/>
                <w:rFonts w:ascii="Arial" w:hAnsi="Arial"/>
              </w:rPr>
              <w:t>المستفادة</w:t>
            </w:r>
            <w:r>
              <w:rPr>
                <w:webHidden/>
              </w:rPr>
              <w:tab/>
            </w:r>
            <w:r>
              <w:rPr>
                <w:webHidden/>
              </w:rPr>
              <w:fldChar w:fldCharType="begin"/>
            </w:r>
            <w:r>
              <w:rPr>
                <w:webHidden/>
              </w:rPr>
              <w:instrText xml:space="preserve"> PAGEREF _Toc242521380 \h </w:instrText>
            </w:r>
            <w:r>
              <w:rPr>
                <w:webHidden/>
              </w:rPr>
            </w:r>
            <w:r>
              <w:rPr>
                <w:webHidden/>
              </w:rPr>
              <w:fldChar w:fldCharType="separate"/>
            </w:r>
            <w:r>
              <w:rPr>
                <w:webHidden/>
              </w:rPr>
              <w:t>39</w:t>
            </w:r>
            <w:r>
              <w:rPr>
                <w:webHidden/>
              </w:rPr>
              <w:fldChar w:fldCharType="end"/>
            </w:r>
          </w:hyperlink>
        </w:p>
        <w:p w14:paraId="15826337" w14:textId="5A4A8FDC"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81" w:history="1">
            <w:r w:rsidRPr="00242D78">
              <w:rPr>
                <w:rStyle w:val="Hyperlink"/>
                <w:rFonts w:ascii="Arial" w:hAnsi="Arial"/>
              </w:rPr>
              <w:t>العربية</w:t>
            </w:r>
            <w:r>
              <w:rPr>
                <w:webHidden/>
              </w:rPr>
              <w:tab/>
            </w:r>
            <w:r>
              <w:rPr>
                <w:webHidden/>
              </w:rPr>
              <w:fldChar w:fldCharType="begin"/>
            </w:r>
            <w:r>
              <w:rPr>
                <w:webHidden/>
              </w:rPr>
              <w:instrText xml:space="preserve"> PAGEREF _Toc242521381 \h </w:instrText>
            </w:r>
            <w:r>
              <w:rPr>
                <w:webHidden/>
              </w:rPr>
            </w:r>
            <w:r>
              <w:rPr>
                <w:webHidden/>
              </w:rPr>
              <w:fldChar w:fldCharType="separate"/>
            </w:r>
            <w:r>
              <w:rPr>
                <w:webHidden/>
              </w:rPr>
              <w:t>39</w:t>
            </w:r>
            <w:r>
              <w:rPr>
                <w:webHidden/>
              </w:rPr>
              <w:fldChar w:fldCharType="end"/>
            </w:r>
          </w:hyperlink>
        </w:p>
        <w:p w14:paraId="4624F3EC" w14:textId="68A4A200"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82" w:history="1">
            <w:r w:rsidRPr="00242D78">
              <w:rPr>
                <w:rStyle w:val="Hyperlink"/>
              </w:rPr>
              <w:t>12. Training, Competency, Audit &amp; Continual Improvement</w:t>
            </w:r>
            <w:r>
              <w:rPr>
                <w:webHidden/>
              </w:rPr>
              <w:tab/>
            </w:r>
            <w:r>
              <w:rPr>
                <w:webHidden/>
              </w:rPr>
              <w:fldChar w:fldCharType="begin"/>
            </w:r>
            <w:r>
              <w:rPr>
                <w:webHidden/>
              </w:rPr>
              <w:instrText xml:space="preserve"> PAGEREF _Toc242521382 \h </w:instrText>
            </w:r>
            <w:r>
              <w:rPr>
                <w:webHidden/>
              </w:rPr>
            </w:r>
            <w:r>
              <w:rPr>
                <w:webHidden/>
              </w:rPr>
              <w:fldChar w:fldCharType="separate"/>
            </w:r>
            <w:r>
              <w:rPr>
                <w:webHidden/>
              </w:rPr>
              <w:t>39</w:t>
            </w:r>
            <w:r>
              <w:rPr>
                <w:webHidden/>
              </w:rPr>
              <w:fldChar w:fldCharType="end"/>
            </w:r>
          </w:hyperlink>
        </w:p>
        <w:p w14:paraId="12AE6E64" w14:textId="6F09D5CD"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83" w:history="1">
            <w:r w:rsidRPr="00242D78">
              <w:rPr>
                <w:rStyle w:val="Hyperlink"/>
                <w:rFonts w:ascii="Arial" w:hAnsi="Arial"/>
              </w:rPr>
              <w:t>التدريب</w:t>
            </w:r>
            <w:r w:rsidRPr="00242D78">
              <w:rPr>
                <w:rStyle w:val="Hyperlink"/>
              </w:rPr>
              <w:t xml:space="preserve"> </w:t>
            </w:r>
            <w:r w:rsidRPr="00242D78">
              <w:rPr>
                <w:rStyle w:val="Hyperlink"/>
                <w:rFonts w:ascii="Arial" w:hAnsi="Arial"/>
              </w:rPr>
              <w:t>والكفاءة</w:t>
            </w:r>
            <w:r w:rsidRPr="00242D78">
              <w:rPr>
                <w:rStyle w:val="Hyperlink"/>
              </w:rPr>
              <w:t xml:space="preserve"> </w:t>
            </w:r>
            <w:r w:rsidRPr="00242D78">
              <w:rPr>
                <w:rStyle w:val="Hyperlink"/>
                <w:rFonts w:ascii="Arial" w:hAnsi="Arial"/>
              </w:rPr>
              <w:t>والتدقيق</w:t>
            </w:r>
            <w:r w:rsidRPr="00242D78">
              <w:rPr>
                <w:rStyle w:val="Hyperlink"/>
              </w:rPr>
              <w:t xml:space="preserve"> </w:t>
            </w:r>
            <w:r w:rsidRPr="00242D78">
              <w:rPr>
                <w:rStyle w:val="Hyperlink"/>
                <w:rFonts w:ascii="Arial" w:hAnsi="Arial"/>
              </w:rPr>
              <w:t>والتحسين</w:t>
            </w:r>
            <w:r w:rsidRPr="00242D78">
              <w:rPr>
                <w:rStyle w:val="Hyperlink"/>
              </w:rPr>
              <w:t xml:space="preserve"> </w:t>
            </w:r>
            <w:r w:rsidRPr="00242D78">
              <w:rPr>
                <w:rStyle w:val="Hyperlink"/>
                <w:rFonts w:ascii="Arial" w:hAnsi="Arial"/>
              </w:rPr>
              <w:t>المستمر</w:t>
            </w:r>
            <w:r>
              <w:rPr>
                <w:webHidden/>
              </w:rPr>
              <w:tab/>
            </w:r>
            <w:r>
              <w:rPr>
                <w:webHidden/>
              </w:rPr>
              <w:fldChar w:fldCharType="begin"/>
            </w:r>
            <w:r>
              <w:rPr>
                <w:webHidden/>
              </w:rPr>
              <w:instrText xml:space="preserve"> PAGEREF _Toc242521383 \h </w:instrText>
            </w:r>
            <w:r>
              <w:rPr>
                <w:webHidden/>
              </w:rPr>
            </w:r>
            <w:r>
              <w:rPr>
                <w:webHidden/>
              </w:rPr>
              <w:fldChar w:fldCharType="separate"/>
            </w:r>
            <w:r>
              <w:rPr>
                <w:webHidden/>
              </w:rPr>
              <w:t>39</w:t>
            </w:r>
            <w:r>
              <w:rPr>
                <w:webHidden/>
              </w:rPr>
              <w:fldChar w:fldCharType="end"/>
            </w:r>
          </w:hyperlink>
        </w:p>
        <w:p w14:paraId="48CDBB02" w14:textId="53579356"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84" w:history="1">
            <w:r w:rsidRPr="00242D78">
              <w:rPr>
                <w:rStyle w:val="Hyperlink"/>
              </w:rPr>
              <w:t>12.1 Purpose</w:t>
            </w:r>
            <w:r>
              <w:rPr>
                <w:webHidden/>
              </w:rPr>
              <w:tab/>
            </w:r>
            <w:r>
              <w:rPr>
                <w:webHidden/>
              </w:rPr>
              <w:fldChar w:fldCharType="begin"/>
            </w:r>
            <w:r>
              <w:rPr>
                <w:webHidden/>
              </w:rPr>
              <w:instrText xml:space="preserve"> PAGEREF _Toc242521384 \h </w:instrText>
            </w:r>
            <w:r>
              <w:rPr>
                <w:webHidden/>
              </w:rPr>
            </w:r>
            <w:r>
              <w:rPr>
                <w:webHidden/>
              </w:rPr>
              <w:fldChar w:fldCharType="separate"/>
            </w:r>
            <w:r>
              <w:rPr>
                <w:webHidden/>
              </w:rPr>
              <w:t>40</w:t>
            </w:r>
            <w:r>
              <w:rPr>
                <w:webHidden/>
              </w:rPr>
              <w:fldChar w:fldCharType="end"/>
            </w:r>
          </w:hyperlink>
        </w:p>
        <w:p w14:paraId="178C1CE9" w14:textId="097EEE47"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85" w:history="1">
            <w:r w:rsidRPr="00242D78">
              <w:rPr>
                <w:rStyle w:val="Hyperlink"/>
                <w:rFonts w:ascii="Arial" w:hAnsi="Arial"/>
              </w:rPr>
              <w:t>الغرض</w:t>
            </w:r>
            <w:r>
              <w:rPr>
                <w:webHidden/>
              </w:rPr>
              <w:tab/>
            </w:r>
            <w:r>
              <w:rPr>
                <w:webHidden/>
              </w:rPr>
              <w:fldChar w:fldCharType="begin"/>
            </w:r>
            <w:r>
              <w:rPr>
                <w:webHidden/>
              </w:rPr>
              <w:instrText xml:space="preserve"> PAGEREF _Toc242521385 \h </w:instrText>
            </w:r>
            <w:r>
              <w:rPr>
                <w:webHidden/>
              </w:rPr>
            </w:r>
            <w:r>
              <w:rPr>
                <w:webHidden/>
              </w:rPr>
              <w:fldChar w:fldCharType="separate"/>
            </w:r>
            <w:r>
              <w:rPr>
                <w:webHidden/>
              </w:rPr>
              <w:t>40</w:t>
            </w:r>
            <w:r>
              <w:rPr>
                <w:webHidden/>
              </w:rPr>
              <w:fldChar w:fldCharType="end"/>
            </w:r>
          </w:hyperlink>
        </w:p>
        <w:p w14:paraId="753DE0AC" w14:textId="287E2359"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86" w:history="1">
            <w:r w:rsidRPr="00242D78">
              <w:rPr>
                <w:rStyle w:val="Hyperlink"/>
              </w:rPr>
              <w:t>English</w:t>
            </w:r>
            <w:r>
              <w:rPr>
                <w:webHidden/>
              </w:rPr>
              <w:tab/>
            </w:r>
            <w:r>
              <w:rPr>
                <w:webHidden/>
              </w:rPr>
              <w:fldChar w:fldCharType="begin"/>
            </w:r>
            <w:r>
              <w:rPr>
                <w:webHidden/>
              </w:rPr>
              <w:instrText xml:space="preserve"> PAGEREF _Toc242521386 \h </w:instrText>
            </w:r>
            <w:r>
              <w:rPr>
                <w:webHidden/>
              </w:rPr>
            </w:r>
            <w:r>
              <w:rPr>
                <w:webHidden/>
              </w:rPr>
              <w:fldChar w:fldCharType="separate"/>
            </w:r>
            <w:r>
              <w:rPr>
                <w:webHidden/>
              </w:rPr>
              <w:t>40</w:t>
            </w:r>
            <w:r>
              <w:rPr>
                <w:webHidden/>
              </w:rPr>
              <w:fldChar w:fldCharType="end"/>
            </w:r>
          </w:hyperlink>
        </w:p>
        <w:p w14:paraId="61E11201" w14:textId="5D1EC599"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87" w:history="1">
            <w:r w:rsidRPr="00242D78">
              <w:rPr>
                <w:rStyle w:val="Hyperlink"/>
                <w:rFonts w:ascii="Arial" w:hAnsi="Arial"/>
              </w:rPr>
              <w:t>العربية</w:t>
            </w:r>
            <w:r>
              <w:rPr>
                <w:webHidden/>
              </w:rPr>
              <w:tab/>
            </w:r>
            <w:r>
              <w:rPr>
                <w:webHidden/>
              </w:rPr>
              <w:fldChar w:fldCharType="begin"/>
            </w:r>
            <w:r>
              <w:rPr>
                <w:webHidden/>
              </w:rPr>
              <w:instrText xml:space="preserve"> PAGEREF _Toc242521387 \h </w:instrText>
            </w:r>
            <w:r>
              <w:rPr>
                <w:webHidden/>
              </w:rPr>
            </w:r>
            <w:r>
              <w:rPr>
                <w:webHidden/>
              </w:rPr>
              <w:fldChar w:fldCharType="separate"/>
            </w:r>
            <w:r>
              <w:rPr>
                <w:webHidden/>
              </w:rPr>
              <w:t>40</w:t>
            </w:r>
            <w:r>
              <w:rPr>
                <w:webHidden/>
              </w:rPr>
              <w:fldChar w:fldCharType="end"/>
            </w:r>
          </w:hyperlink>
        </w:p>
        <w:p w14:paraId="127CA362" w14:textId="169914E6"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88" w:history="1">
            <w:r w:rsidRPr="00242D78">
              <w:rPr>
                <w:rStyle w:val="Hyperlink"/>
              </w:rPr>
              <w:t>12.2 Training Requirements</w:t>
            </w:r>
            <w:r>
              <w:rPr>
                <w:webHidden/>
              </w:rPr>
              <w:tab/>
            </w:r>
            <w:r>
              <w:rPr>
                <w:webHidden/>
              </w:rPr>
              <w:fldChar w:fldCharType="begin"/>
            </w:r>
            <w:r>
              <w:rPr>
                <w:webHidden/>
              </w:rPr>
              <w:instrText xml:space="preserve"> PAGEREF _Toc242521388 \h </w:instrText>
            </w:r>
            <w:r>
              <w:rPr>
                <w:webHidden/>
              </w:rPr>
            </w:r>
            <w:r>
              <w:rPr>
                <w:webHidden/>
              </w:rPr>
              <w:fldChar w:fldCharType="separate"/>
            </w:r>
            <w:r>
              <w:rPr>
                <w:webHidden/>
              </w:rPr>
              <w:t>40</w:t>
            </w:r>
            <w:r>
              <w:rPr>
                <w:webHidden/>
              </w:rPr>
              <w:fldChar w:fldCharType="end"/>
            </w:r>
          </w:hyperlink>
        </w:p>
        <w:p w14:paraId="5294931C" w14:textId="2D501780"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89" w:history="1">
            <w:r w:rsidRPr="00242D78">
              <w:rPr>
                <w:rStyle w:val="Hyperlink"/>
                <w:rFonts w:ascii="Arial" w:hAnsi="Arial"/>
              </w:rPr>
              <w:t>متطلبات</w:t>
            </w:r>
            <w:r w:rsidRPr="00242D78">
              <w:rPr>
                <w:rStyle w:val="Hyperlink"/>
              </w:rPr>
              <w:t xml:space="preserve"> </w:t>
            </w:r>
            <w:r w:rsidRPr="00242D78">
              <w:rPr>
                <w:rStyle w:val="Hyperlink"/>
                <w:rFonts w:ascii="Arial" w:hAnsi="Arial"/>
              </w:rPr>
              <w:t>التدريب</w:t>
            </w:r>
            <w:r>
              <w:rPr>
                <w:webHidden/>
              </w:rPr>
              <w:tab/>
            </w:r>
            <w:r>
              <w:rPr>
                <w:webHidden/>
              </w:rPr>
              <w:fldChar w:fldCharType="begin"/>
            </w:r>
            <w:r>
              <w:rPr>
                <w:webHidden/>
              </w:rPr>
              <w:instrText xml:space="preserve"> PAGEREF _Toc242521389 \h </w:instrText>
            </w:r>
            <w:r>
              <w:rPr>
                <w:webHidden/>
              </w:rPr>
            </w:r>
            <w:r>
              <w:rPr>
                <w:webHidden/>
              </w:rPr>
              <w:fldChar w:fldCharType="separate"/>
            </w:r>
            <w:r>
              <w:rPr>
                <w:webHidden/>
              </w:rPr>
              <w:t>40</w:t>
            </w:r>
            <w:r>
              <w:rPr>
                <w:webHidden/>
              </w:rPr>
              <w:fldChar w:fldCharType="end"/>
            </w:r>
          </w:hyperlink>
        </w:p>
        <w:p w14:paraId="28DC6EF7" w14:textId="1002B94F"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90" w:history="1">
            <w:r w:rsidRPr="00242D78">
              <w:rPr>
                <w:rStyle w:val="Hyperlink"/>
                <w:rFonts w:ascii="Arial" w:hAnsi="Arial"/>
              </w:rPr>
              <w:t>العربية</w:t>
            </w:r>
            <w:r>
              <w:rPr>
                <w:webHidden/>
              </w:rPr>
              <w:tab/>
            </w:r>
            <w:r>
              <w:rPr>
                <w:webHidden/>
              </w:rPr>
              <w:fldChar w:fldCharType="begin"/>
            </w:r>
            <w:r>
              <w:rPr>
                <w:webHidden/>
              </w:rPr>
              <w:instrText xml:space="preserve"> PAGEREF _Toc242521390 \h </w:instrText>
            </w:r>
            <w:r>
              <w:rPr>
                <w:webHidden/>
              </w:rPr>
            </w:r>
            <w:r>
              <w:rPr>
                <w:webHidden/>
              </w:rPr>
              <w:fldChar w:fldCharType="separate"/>
            </w:r>
            <w:r>
              <w:rPr>
                <w:webHidden/>
              </w:rPr>
              <w:t>40</w:t>
            </w:r>
            <w:r>
              <w:rPr>
                <w:webHidden/>
              </w:rPr>
              <w:fldChar w:fldCharType="end"/>
            </w:r>
          </w:hyperlink>
        </w:p>
        <w:p w14:paraId="2B99D2BF" w14:textId="345725D4"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91" w:history="1">
            <w:r w:rsidRPr="00242D78">
              <w:rPr>
                <w:rStyle w:val="Hyperlink"/>
              </w:rPr>
              <w:t>12.3 Competency</w:t>
            </w:r>
            <w:r>
              <w:rPr>
                <w:webHidden/>
              </w:rPr>
              <w:tab/>
            </w:r>
            <w:r>
              <w:rPr>
                <w:webHidden/>
              </w:rPr>
              <w:fldChar w:fldCharType="begin"/>
            </w:r>
            <w:r>
              <w:rPr>
                <w:webHidden/>
              </w:rPr>
              <w:instrText xml:space="preserve"> PAGEREF _Toc242521391 \h </w:instrText>
            </w:r>
            <w:r>
              <w:rPr>
                <w:webHidden/>
              </w:rPr>
            </w:r>
            <w:r>
              <w:rPr>
                <w:webHidden/>
              </w:rPr>
              <w:fldChar w:fldCharType="separate"/>
            </w:r>
            <w:r>
              <w:rPr>
                <w:webHidden/>
              </w:rPr>
              <w:t>41</w:t>
            </w:r>
            <w:r>
              <w:rPr>
                <w:webHidden/>
              </w:rPr>
              <w:fldChar w:fldCharType="end"/>
            </w:r>
          </w:hyperlink>
        </w:p>
        <w:p w14:paraId="4736BB22" w14:textId="23C2142A"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92" w:history="1">
            <w:r w:rsidRPr="00242D78">
              <w:rPr>
                <w:rStyle w:val="Hyperlink"/>
                <w:rFonts w:ascii="Arial" w:hAnsi="Arial"/>
              </w:rPr>
              <w:t>الكفاءة</w:t>
            </w:r>
            <w:r>
              <w:rPr>
                <w:webHidden/>
              </w:rPr>
              <w:tab/>
            </w:r>
            <w:r>
              <w:rPr>
                <w:webHidden/>
              </w:rPr>
              <w:fldChar w:fldCharType="begin"/>
            </w:r>
            <w:r>
              <w:rPr>
                <w:webHidden/>
              </w:rPr>
              <w:instrText xml:space="preserve"> PAGEREF _Toc242521392 \h </w:instrText>
            </w:r>
            <w:r>
              <w:rPr>
                <w:webHidden/>
              </w:rPr>
            </w:r>
            <w:r>
              <w:rPr>
                <w:webHidden/>
              </w:rPr>
              <w:fldChar w:fldCharType="separate"/>
            </w:r>
            <w:r>
              <w:rPr>
                <w:webHidden/>
              </w:rPr>
              <w:t>41</w:t>
            </w:r>
            <w:r>
              <w:rPr>
                <w:webHidden/>
              </w:rPr>
              <w:fldChar w:fldCharType="end"/>
            </w:r>
          </w:hyperlink>
        </w:p>
        <w:p w14:paraId="19B5E7B6" w14:textId="0C75A620"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93" w:history="1">
            <w:r w:rsidRPr="00242D78">
              <w:rPr>
                <w:rStyle w:val="Hyperlink"/>
                <w:rFonts w:ascii="Arial" w:hAnsi="Arial"/>
              </w:rPr>
              <w:t>العربية</w:t>
            </w:r>
            <w:r>
              <w:rPr>
                <w:webHidden/>
              </w:rPr>
              <w:tab/>
            </w:r>
            <w:r>
              <w:rPr>
                <w:webHidden/>
              </w:rPr>
              <w:fldChar w:fldCharType="begin"/>
            </w:r>
            <w:r>
              <w:rPr>
                <w:webHidden/>
              </w:rPr>
              <w:instrText xml:space="preserve"> PAGEREF _Toc242521393 \h </w:instrText>
            </w:r>
            <w:r>
              <w:rPr>
                <w:webHidden/>
              </w:rPr>
            </w:r>
            <w:r>
              <w:rPr>
                <w:webHidden/>
              </w:rPr>
              <w:fldChar w:fldCharType="separate"/>
            </w:r>
            <w:r>
              <w:rPr>
                <w:webHidden/>
              </w:rPr>
              <w:t>41</w:t>
            </w:r>
            <w:r>
              <w:rPr>
                <w:webHidden/>
              </w:rPr>
              <w:fldChar w:fldCharType="end"/>
            </w:r>
          </w:hyperlink>
        </w:p>
        <w:p w14:paraId="7286FB38" w14:textId="0824A542"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94" w:history="1">
            <w:r w:rsidRPr="00242D78">
              <w:rPr>
                <w:rStyle w:val="Hyperlink"/>
              </w:rPr>
              <w:t>12.4 HSE Audits and Inspections</w:t>
            </w:r>
            <w:r>
              <w:rPr>
                <w:webHidden/>
              </w:rPr>
              <w:tab/>
            </w:r>
            <w:r>
              <w:rPr>
                <w:webHidden/>
              </w:rPr>
              <w:fldChar w:fldCharType="begin"/>
            </w:r>
            <w:r>
              <w:rPr>
                <w:webHidden/>
              </w:rPr>
              <w:instrText xml:space="preserve"> PAGEREF _Toc242521394 \h </w:instrText>
            </w:r>
            <w:r>
              <w:rPr>
                <w:webHidden/>
              </w:rPr>
            </w:r>
            <w:r>
              <w:rPr>
                <w:webHidden/>
              </w:rPr>
              <w:fldChar w:fldCharType="separate"/>
            </w:r>
            <w:r>
              <w:rPr>
                <w:webHidden/>
              </w:rPr>
              <w:t>41</w:t>
            </w:r>
            <w:r>
              <w:rPr>
                <w:webHidden/>
              </w:rPr>
              <w:fldChar w:fldCharType="end"/>
            </w:r>
          </w:hyperlink>
        </w:p>
        <w:p w14:paraId="3F6085D6" w14:textId="5A1FDE24"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95" w:history="1">
            <w:r w:rsidRPr="00242D78">
              <w:rPr>
                <w:rStyle w:val="Hyperlink"/>
                <w:rFonts w:ascii="Arial" w:hAnsi="Arial"/>
              </w:rPr>
              <w:t>التدقيق</w:t>
            </w:r>
            <w:r w:rsidRPr="00242D78">
              <w:rPr>
                <w:rStyle w:val="Hyperlink"/>
              </w:rPr>
              <w:t xml:space="preserve"> </w:t>
            </w:r>
            <w:r w:rsidRPr="00242D78">
              <w:rPr>
                <w:rStyle w:val="Hyperlink"/>
                <w:rFonts w:ascii="Arial" w:hAnsi="Arial"/>
              </w:rPr>
              <w:t>والتفتيش</w:t>
            </w:r>
            <w:r>
              <w:rPr>
                <w:webHidden/>
              </w:rPr>
              <w:tab/>
            </w:r>
            <w:r>
              <w:rPr>
                <w:webHidden/>
              </w:rPr>
              <w:fldChar w:fldCharType="begin"/>
            </w:r>
            <w:r>
              <w:rPr>
                <w:webHidden/>
              </w:rPr>
              <w:instrText xml:space="preserve"> PAGEREF _Toc242521395 \h </w:instrText>
            </w:r>
            <w:r>
              <w:rPr>
                <w:webHidden/>
              </w:rPr>
            </w:r>
            <w:r>
              <w:rPr>
                <w:webHidden/>
              </w:rPr>
              <w:fldChar w:fldCharType="separate"/>
            </w:r>
            <w:r>
              <w:rPr>
                <w:webHidden/>
              </w:rPr>
              <w:t>41</w:t>
            </w:r>
            <w:r>
              <w:rPr>
                <w:webHidden/>
              </w:rPr>
              <w:fldChar w:fldCharType="end"/>
            </w:r>
          </w:hyperlink>
        </w:p>
        <w:p w14:paraId="74FB2B32" w14:textId="117CEDAF"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96" w:history="1">
            <w:r w:rsidRPr="00242D78">
              <w:rPr>
                <w:rStyle w:val="Hyperlink"/>
                <w:rFonts w:ascii="Arial" w:hAnsi="Arial"/>
              </w:rPr>
              <w:t>العربية</w:t>
            </w:r>
            <w:r>
              <w:rPr>
                <w:webHidden/>
              </w:rPr>
              <w:tab/>
            </w:r>
            <w:r>
              <w:rPr>
                <w:webHidden/>
              </w:rPr>
              <w:fldChar w:fldCharType="begin"/>
            </w:r>
            <w:r>
              <w:rPr>
                <w:webHidden/>
              </w:rPr>
              <w:instrText xml:space="preserve"> PAGEREF _Toc242521396 \h </w:instrText>
            </w:r>
            <w:r>
              <w:rPr>
                <w:webHidden/>
              </w:rPr>
            </w:r>
            <w:r>
              <w:rPr>
                <w:webHidden/>
              </w:rPr>
              <w:fldChar w:fldCharType="separate"/>
            </w:r>
            <w:r>
              <w:rPr>
                <w:webHidden/>
              </w:rPr>
              <w:t>41</w:t>
            </w:r>
            <w:r>
              <w:rPr>
                <w:webHidden/>
              </w:rPr>
              <w:fldChar w:fldCharType="end"/>
            </w:r>
          </w:hyperlink>
        </w:p>
        <w:p w14:paraId="62B50FCD" w14:textId="08E00D5B"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397" w:history="1">
            <w:r w:rsidRPr="00242D78">
              <w:rPr>
                <w:rStyle w:val="Hyperlink"/>
              </w:rPr>
              <w:t>12.5 Performance Monitoring</w:t>
            </w:r>
            <w:r>
              <w:rPr>
                <w:webHidden/>
              </w:rPr>
              <w:tab/>
            </w:r>
            <w:r>
              <w:rPr>
                <w:webHidden/>
              </w:rPr>
              <w:fldChar w:fldCharType="begin"/>
            </w:r>
            <w:r>
              <w:rPr>
                <w:webHidden/>
              </w:rPr>
              <w:instrText xml:space="preserve"> PAGEREF _Toc242521397 \h </w:instrText>
            </w:r>
            <w:r>
              <w:rPr>
                <w:webHidden/>
              </w:rPr>
            </w:r>
            <w:r>
              <w:rPr>
                <w:webHidden/>
              </w:rPr>
              <w:fldChar w:fldCharType="separate"/>
            </w:r>
            <w:r>
              <w:rPr>
                <w:webHidden/>
              </w:rPr>
              <w:t>42</w:t>
            </w:r>
            <w:r>
              <w:rPr>
                <w:webHidden/>
              </w:rPr>
              <w:fldChar w:fldCharType="end"/>
            </w:r>
          </w:hyperlink>
        </w:p>
        <w:p w14:paraId="572C2861" w14:textId="6FD1C543"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398" w:history="1">
            <w:r w:rsidRPr="00242D78">
              <w:rPr>
                <w:rStyle w:val="Hyperlink"/>
                <w:rFonts w:ascii="Arial" w:hAnsi="Arial"/>
              </w:rPr>
              <w:t>متابعة</w:t>
            </w:r>
            <w:r w:rsidRPr="00242D78">
              <w:rPr>
                <w:rStyle w:val="Hyperlink"/>
              </w:rPr>
              <w:t xml:space="preserve"> </w:t>
            </w:r>
            <w:r w:rsidRPr="00242D78">
              <w:rPr>
                <w:rStyle w:val="Hyperlink"/>
                <w:rFonts w:ascii="Arial" w:hAnsi="Arial"/>
              </w:rPr>
              <w:t>الأداء</w:t>
            </w:r>
            <w:r>
              <w:rPr>
                <w:webHidden/>
              </w:rPr>
              <w:tab/>
            </w:r>
            <w:r>
              <w:rPr>
                <w:webHidden/>
              </w:rPr>
              <w:fldChar w:fldCharType="begin"/>
            </w:r>
            <w:r>
              <w:rPr>
                <w:webHidden/>
              </w:rPr>
              <w:instrText xml:space="preserve"> PAGEREF _Toc242521398 \h </w:instrText>
            </w:r>
            <w:r>
              <w:rPr>
                <w:webHidden/>
              </w:rPr>
            </w:r>
            <w:r>
              <w:rPr>
                <w:webHidden/>
              </w:rPr>
              <w:fldChar w:fldCharType="separate"/>
            </w:r>
            <w:r>
              <w:rPr>
                <w:webHidden/>
              </w:rPr>
              <w:t>42</w:t>
            </w:r>
            <w:r>
              <w:rPr>
                <w:webHidden/>
              </w:rPr>
              <w:fldChar w:fldCharType="end"/>
            </w:r>
          </w:hyperlink>
        </w:p>
        <w:p w14:paraId="5415E335" w14:textId="7FE0CAA4"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399" w:history="1">
            <w:r w:rsidRPr="00242D78">
              <w:rPr>
                <w:rStyle w:val="Hyperlink"/>
                <w:rFonts w:ascii="Arial" w:hAnsi="Arial"/>
              </w:rPr>
              <w:t>العربية</w:t>
            </w:r>
            <w:r>
              <w:rPr>
                <w:webHidden/>
              </w:rPr>
              <w:tab/>
            </w:r>
            <w:r>
              <w:rPr>
                <w:webHidden/>
              </w:rPr>
              <w:fldChar w:fldCharType="begin"/>
            </w:r>
            <w:r>
              <w:rPr>
                <w:webHidden/>
              </w:rPr>
              <w:instrText xml:space="preserve"> PAGEREF _Toc242521399 \h </w:instrText>
            </w:r>
            <w:r>
              <w:rPr>
                <w:webHidden/>
              </w:rPr>
            </w:r>
            <w:r>
              <w:rPr>
                <w:webHidden/>
              </w:rPr>
              <w:fldChar w:fldCharType="separate"/>
            </w:r>
            <w:r>
              <w:rPr>
                <w:webHidden/>
              </w:rPr>
              <w:t>42</w:t>
            </w:r>
            <w:r>
              <w:rPr>
                <w:webHidden/>
              </w:rPr>
              <w:fldChar w:fldCharType="end"/>
            </w:r>
          </w:hyperlink>
        </w:p>
        <w:p w14:paraId="66BA5D84" w14:textId="1F495FB6"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400" w:history="1">
            <w:r w:rsidRPr="00242D78">
              <w:rPr>
                <w:rStyle w:val="Hyperlink"/>
              </w:rPr>
              <w:t>12.6 Continual Improvement</w:t>
            </w:r>
            <w:r>
              <w:rPr>
                <w:webHidden/>
              </w:rPr>
              <w:tab/>
            </w:r>
            <w:r>
              <w:rPr>
                <w:webHidden/>
              </w:rPr>
              <w:fldChar w:fldCharType="begin"/>
            </w:r>
            <w:r>
              <w:rPr>
                <w:webHidden/>
              </w:rPr>
              <w:instrText xml:space="preserve"> PAGEREF _Toc242521400 \h </w:instrText>
            </w:r>
            <w:r>
              <w:rPr>
                <w:webHidden/>
              </w:rPr>
            </w:r>
            <w:r>
              <w:rPr>
                <w:webHidden/>
              </w:rPr>
              <w:fldChar w:fldCharType="separate"/>
            </w:r>
            <w:r>
              <w:rPr>
                <w:webHidden/>
              </w:rPr>
              <w:t>42</w:t>
            </w:r>
            <w:r>
              <w:rPr>
                <w:webHidden/>
              </w:rPr>
              <w:fldChar w:fldCharType="end"/>
            </w:r>
          </w:hyperlink>
        </w:p>
        <w:p w14:paraId="16A2750F" w14:textId="07B07E9D"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401" w:history="1">
            <w:r w:rsidRPr="00242D78">
              <w:rPr>
                <w:rStyle w:val="Hyperlink"/>
                <w:rFonts w:ascii="Arial" w:hAnsi="Arial"/>
              </w:rPr>
              <w:t>التحسين</w:t>
            </w:r>
            <w:r w:rsidRPr="00242D78">
              <w:rPr>
                <w:rStyle w:val="Hyperlink"/>
              </w:rPr>
              <w:t xml:space="preserve"> </w:t>
            </w:r>
            <w:r w:rsidRPr="00242D78">
              <w:rPr>
                <w:rStyle w:val="Hyperlink"/>
                <w:rFonts w:ascii="Arial" w:hAnsi="Arial"/>
              </w:rPr>
              <w:t>المستمر</w:t>
            </w:r>
            <w:r>
              <w:rPr>
                <w:webHidden/>
              </w:rPr>
              <w:tab/>
            </w:r>
            <w:r>
              <w:rPr>
                <w:webHidden/>
              </w:rPr>
              <w:fldChar w:fldCharType="begin"/>
            </w:r>
            <w:r>
              <w:rPr>
                <w:webHidden/>
              </w:rPr>
              <w:instrText xml:space="preserve"> PAGEREF _Toc242521401 \h </w:instrText>
            </w:r>
            <w:r>
              <w:rPr>
                <w:webHidden/>
              </w:rPr>
            </w:r>
            <w:r>
              <w:rPr>
                <w:webHidden/>
              </w:rPr>
              <w:fldChar w:fldCharType="separate"/>
            </w:r>
            <w:r>
              <w:rPr>
                <w:webHidden/>
              </w:rPr>
              <w:t>42</w:t>
            </w:r>
            <w:r>
              <w:rPr>
                <w:webHidden/>
              </w:rPr>
              <w:fldChar w:fldCharType="end"/>
            </w:r>
          </w:hyperlink>
        </w:p>
        <w:p w14:paraId="71718DB3" w14:textId="31982697"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402" w:history="1">
            <w:r w:rsidRPr="00242D78">
              <w:rPr>
                <w:rStyle w:val="Hyperlink"/>
                <w:rFonts w:ascii="Arial" w:hAnsi="Arial"/>
              </w:rPr>
              <w:t>العربية</w:t>
            </w:r>
            <w:r>
              <w:rPr>
                <w:webHidden/>
              </w:rPr>
              <w:tab/>
            </w:r>
            <w:r>
              <w:rPr>
                <w:webHidden/>
              </w:rPr>
              <w:fldChar w:fldCharType="begin"/>
            </w:r>
            <w:r>
              <w:rPr>
                <w:webHidden/>
              </w:rPr>
              <w:instrText xml:space="preserve"> PAGEREF _Toc242521402 \h </w:instrText>
            </w:r>
            <w:r>
              <w:rPr>
                <w:webHidden/>
              </w:rPr>
            </w:r>
            <w:r>
              <w:rPr>
                <w:webHidden/>
              </w:rPr>
              <w:fldChar w:fldCharType="separate"/>
            </w:r>
            <w:r>
              <w:rPr>
                <w:webHidden/>
              </w:rPr>
              <w:t>42</w:t>
            </w:r>
            <w:r>
              <w:rPr>
                <w:webHidden/>
              </w:rPr>
              <w:fldChar w:fldCharType="end"/>
            </w:r>
          </w:hyperlink>
        </w:p>
        <w:p w14:paraId="2C55F048" w14:textId="56914A07"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403" w:history="1">
            <w:r w:rsidRPr="00242D78">
              <w:rPr>
                <w:rStyle w:val="Hyperlink"/>
              </w:rPr>
              <w:t>12.7 Document Review</w:t>
            </w:r>
            <w:r>
              <w:rPr>
                <w:webHidden/>
              </w:rPr>
              <w:tab/>
            </w:r>
            <w:r>
              <w:rPr>
                <w:webHidden/>
              </w:rPr>
              <w:fldChar w:fldCharType="begin"/>
            </w:r>
            <w:r>
              <w:rPr>
                <w:webHidden/>
              </w:rPr>
              <w:instrText xml:space="preserve"> PAGEREF _Toc242521403 \h </w:instrText>
            </w:r>
            <w:r>
              <w:rPr>
                <w:webHidden/>
              </w:rPr>
            </w:r>
            <w:r>
              <w:rPr>
                <w:webHidden/>
              </w:rPr>
              <w:fldChar w:fldCharType="separate"/>
            </w:r>
            <w:r>
              <w:rPr>
                <w:webHidden/>
              </w:rPr>
              <w:t>43</w:t>
            </w:r>
            <w:r>
              <w:rPr>
                <w:webHidden/>
              </w:rPr>
              <w:fldChar w:fldCharType="end"/>
            </w:r>
          </w:hyperlink>
        </w:p>
        <w:p w14:paraId="77EFD57E" w14:textId="74AA3F1C"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404" w:history="1">
            <w:r w:rsidRPr="00242D78">
              <w:rPr>
                <w:rStyle w:val="Hyperlink"/>
                <w:rFonts w:ascii="Arial" w:hAnsi="Arial"/>
              </w:rPr>
              <w:t>مراجعة</w:t>
            </w:r>
            <w:r w:rsidRPr="00242D78">
              <w:rPr>
                <w:rStyle w:val="Hyperlink"/>
              </w:rPr>
              <w:t xml:space="preserve"> </w:t>
            </w:r>
            <w:r w:rsidRPr="00242D78">
              <w:rPr>
                <w:rStyle w:val="Hyperlink"/>
                <w:rFonts w:ascii="Arial" w:hAnsi="Arial"/>
              </w:rPr>
              <w:t>الدليل</w:t>
            </w:r>
            <w:r>
              <w:rPr>
                <w:webHidden/>
              </w:rPr>
              <w:tab/>
            </w:r>
            <w:r>
              <w:rPr>
                <w:webHidden/>
              </w:rPr>
              <w:fldChar w:fldCharType="begin"/>
            </w:r>
            <w:r>
              <w:rPr>
                <w:webHidden/>
              </w:rPr>
              <w:instrText xml:space="preserve"> PAGEREF _Toc242521404 \h </w:instrText>
            </w:r>
            <w:r>
              <w:rPr>
                <w:webHidden/>
              </w:rPr>
            </w:r>
            <w:r>
              <w:rPr>
                <w:webHidden/>
              </w:rPr>
              <w:fldChar w:fldCharType="separate"/>
            </w:r>
            <w:r>
              <w:rPr>
                <w:webHidden/>
              </w:rPr>
              <w:t>43</w:t>
            </w:r>
            <w:r>
              <w:rPr>
                <w:webHidden/>
              </w:rPr>
              <w:fldChar w:fldCharType="end"/>
            </w:r>
          </w:hyperlink>
        </w:p>
        <w:p w14:paraId="46DE2CB9" w14:textId="48C6D7B1"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405" w:history="1">
            <w:r w:rsidRPr="00242D78">
              <w:rPr>
                <w:rStyle w:val="Hyperlink"/>
                <w:rFonts w:ascii="Arial" w:hAnsi="Arial"/>
              </w:rPr>
              <w:t>العربية</w:t>
            </w:r>
            <w:r>
              <w:rPr>
                <w:webHidden/>
              </w:rPr>
              <w:tab/>
            </w:r>
            <w:r>
              <w:rPr>
                <w:webHidden/>
              </w:rPr>
              <w:fldChar w:fldCharType="begin"/>
            </w:r>
            <w:r>
              <w:rPr>
                <w:webHidden/>
              </w:rPr>
              <w:instrText xml:space="preserve"> PAGEREF _Toc242521405 \h </w:instrText>
            </w:r>
            <w:r>
              <w:rPr>
                <w:webHidden/>
              </w:rPr>
            </w:r>
            <w:r>
              <w:rPr>
                <w:webHidden/>
              </w:rPr>
              <w:fldChar w:fldCharType="separate"/>
            </w:r>
            <w:r>
              <w:rPr>
                <w:webHidden/>
              </w:rPr>
              <w:t>43</w:t>
            </w:r>
            <w:r>
              <w:rPr>
                <w:webHidden/>
              </w:rPr>
              <w:fldChar w:fldCharType="end"/>
            </w:r>
          </w:hyperlink>
        </w:p>
        <w:p w14:paraId="5466890D" w14:textId="29D60D20"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406" w:history="1">
            <w:r w:rsidRPr="00242D78">
              <w:rPr>
                <w:rStyle w:val="Hyperlink"/>
              </w:rPr>
              <w:t>13. References, Appendices &amp; Document Approval</w:t>
            </w:r>
            <w:r>
              <w:rPr>
                <w:webHidden/>
              </w:rPr>
              <w:tab/>
            </w:r>
            <w:r>
              <w:rPr>
                <w:webHidden/>
              </w:rPr>
              <w:fldChar w:fldCharType="begin"/>
            </w:r>
            <w:r>
              <w:rPr>
                <w:webHidden/>
              </w:rPr>
              <w:instrText xml:space="preserve"> PAGEREF _Toc242521406 \h </w:instrText>
            </w:r>
            <w:r>
              <w:rPr>
                <w:webHidden/>
              </w:rPr>
            </w:r>
            <w:r>
              <w:rPr>
                <w:webHidden/>
              </w:rPr>
              <w:fldChar w:fldCharType="separate"/>
            </w:r>
            <w:r>
              <w:rPr>
                <w:webHidden/>
              </w:rPr>
              <w:t>43</w:t>
            </w:r>
            <w:r>
              <w:rPr>
                <w:webHidden/>
              </w:rPr>
              <w:fldChar w:fldCharType="end"/>
            </w:r>
          </w:hyperlink>
        </w:p>
        <w:p w14:paraId="7CA49B60" w14:textId="1D92E7BF"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407" w:history="1">
            <w:r w:rsidRPr="00242D78">
              <w:rPr>
                <w:rStyle w:val="Hyperlink"/>
                <w:rFonts w:ascii="Arial" w:hAnsi="Arial"/>
              </w:rPr>
              <w:t>المراجع</w:t>
            </w:r>
            <w:r w:rsidRPr="00242D78">
              <w:rPr>
                <w:rStyle w:val="Hyperlink"/>
              </w:rPr>
              <w:t xml:space="preserve"> </w:t>
            </w:r>
            <w:r w:rsidRPr="00242D78">
              <w:rPr>
                <w:rStyle w:val="Hyperlink"/>
                <w:rFonts w:ascii="Arial" w:hAnsi="Arial"/>
              </w:rPr>
              <w:t>والملاحق</w:t>
            </w:r>
            <w:r w:rsidRPr="00242D78">
              <w:rPr>
                <w:rStyle w:val="Hyperlink"/>
              </w:rPr>
              <w:t xml:space="preserve"> </w:t>
            </w:r>
            <w:r w:rsidRPr="00242D78">
              <w:rPr>
                <w:rStyle w:val="Hyperlink"/>
                <w:rFonts w:ascii="Arial" w:hAnsi="Arial"/>
              </w:rPr>
              <w:t>واعتماد</w:t>
            </w:r>
            <w:r w:rsidRPr="00242D78">
              <w:rPr>
                <w:rStyle w:val="Hyperlink"/>
              </w:rPr>
              <w:t xml:space="preserve"> </w:t>
            </w:r>
            <w:r w:rsidRPr="00242D78">
              <w:rPr>
                <w:rStyle w:val="Hyperlink"/>
                <w:rFonts w:ascii="Arial" w:hAnsi="Arial"/>
              </w:rPr>
              <w:t>الوثيقة</w:t>
            </w:r>
            <w:r>
              <w:rPr>
                <w:webHidden/>
              </w:rPr>
              <w:tab/>
            </w:r>
            <w:r>
              <w:rPr>
                <w:webHidden/>
              </w:rPr>
              <w:fldChar w:fldCharType="begin"/>
            </w:r>
            <w:r>
              <w:rPr>
                <w:webHidden/>
              </w:rPr>
              <w:instrText xml:space="preserve"> PAGEREF _Toc242521407 \h </w:instrText>
            </w:r>
            <w:r>
              <w:rPr>
                <w:webHidden/>
              </w:rPr>
            </w:r>
            <w:r>
              <w:rPr>
                <w:webHidden/>
              </w:rPr>
              <w:fldChar w:fldCharType="separate"/>
            </w:r>
            <w:r>
              <w:rPr>
                <w:webHidden/>
              </w:rPr>
              <w:t>43</w:t>
            </w:r>
            <w:r>
              <w:rPr>
                <w:webHidden/>
              </w:rPr>
              <w:fldChar w:fldCharType="end"/>
            </w:r>
          </w:hyperlink>
        </w:p>
        <w:p w14:paraId="51E9A20B" w14:textId="26387FAB"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408" w:history="1">
            <w:r w:rsidRPr="00242D78">
              <w:rPr>
                <w:rStyle w:val="Hyperlink"/>
              </w:rPr>
              <w:t>13.1 References</w:t>
            </w:r>
            <w:r>
              <w:rPr>
                <w:webHidden/>
              </w:rPr>
              <w:tab/>
            </w:r>
            <w:r>
              <w:rPr>
                <w:webHidden/>
              </w:rPr>
              <w:fldChar w:fldCharType="begin"/>
            </w:r>
            <w:r>
              <w:rPr>
                <w:webHidden/>
              </w:rPr>
              <w:instrText xml:space="preserve"> PAGEREF _Toc242521408 \h </w:instrText>
            </w:r>
            <w:r>
              <w:rPr>
                <w:webHidden/>
              </w:rPr>
            </w:r>
            <w:r>
              <w:rPr>
                <w:webHidden/>
              </w:rPr>
              <w:fldChar w:fldCharType="separate"/>
            </w:r>
            <w:r>
              <w:rPr>
                <w:webHidden/>
              </w:rPr>
              <w:t>43</w:t>
            </w:r>
            <w:r>
              <w:rPr>
                <w:webHidden/>
              </w:rPr>
              <w:fldChar w:fldCharType="end"/>
            </w:r>
          </w:hyperlink>
        </w:p>
        <w:p w14:paraId="0AFA56B1" w14:textId="23CDE2BE"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409" w:history="1">
            <w:r w:rsidRPr="00242D78">
              <w:rPr>
                <w:rStyle w:val="Hyperlink"/>
                <w:rFonts w:ascii="Arial" w:hAnsi="Arial"/>
              </w:rPr>
              <w:t>المراجع</w:t>
            </w:r>
            <w:r>
              <w:rPr>
                <w:webHidden/>
              </w:rPr>
              <w:tab/>
            </w:r>
            <w:r>
              <w:rPr>
                <w:webHidden/>
              </w:rPr>
              <w:fldChar w:fldCharType="begin"/>
            </w:r>
            <w:r>
              <w:rPr>
                <w:webHidden/>
              </w:rPr>
              <w:instrText xml:space="preserve"> PAGEREF _Toc242521409 \h </w:instrText>
            </w:r>
            <w:r>
              <w:rPr>
                <w:webHidden/>
              </w:rPr>
            </w:r>
            <w:r>
              <w:rPr>
                <w:webHidden/>
              </w:rPr>
              <w:fldChar w:fldCharType="separate"/>
            </w:r>
            <w:r>
              <w:rPr>
                <w:webHidden/>
              </w:rPr>
              <w:t>43</w:t>
            </w:r>
            <w:r>
              <w:rPr>
                <w:webHidden/>
              </w:rPr>
              <w:fldChar w:fldCharType="end"/>
            </w:r>
          </w:hyperlink>
        </w:p>
        <w:p w14:paraId="40DC7DD9" w14:textId="55AC4E28"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410" w:history="1">
            <w:r w:rsidRPr="00242D78">
              <w:rPr>
                <w:rStyle w:val="Hyperlink"/>
                <w:rFonts w:ascii="Arial" w:hAnsi="Arial"/>
              </w:rPr>
              <w:t>العربية</w:t>
            </w:r>
            <w:r>
              <w:rPr>
                <w:webHidden/>
              </w:rPr>
              <w:tab/>
            </w:r>
            <w:r>
              <w:rPr>
                <w:webHidden/>
              </w:rPr>
              <w:fldChar w:fldCharType="begin"/>
            </w:r>
            <w:r>
              <w:rPr>
                <w:webHidden/>
              </w:rPr>
              <w:instrText xml:space="preserve"> PAGEREF _Toc242521410 \h </w:instrText>
            </w:r>
            <w:r>
              <w:rPr>
                <w:webHidden/>
              </w:rPr>
            </w:r>
            <w:r>
              <w:rPr>
                <w:webHidden/>
              </w:rPr>
              <w:fldChar w:fldCharType="separate"/>
            </w:r>
            <w:r>
              <w:rPr>
                <w:webHidden/>
              </w:rPr>
              <w:t>44</w:t>
            </w:r>
            <w:r>
              <w:rPr>
                <w:webHidden/>
              </w:rPr>
              <w:fldChar w:fldCharType="end"/>
            </w:r>
          </w:hyperlink>
        </w:p>
        <w:p w14:paraId="65D4B47D" w14:textId="67D1B078"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411" w:history="1">
            <w:r w:rsidRPr="00242D78">
              <w:rPr>
                <w:rStyle w:val="Hyperlink"/>
              </w:rPr>
              <w:t>13.2 Related Documents</w:t>
            </w:r>
            <w:r>
              <w:rPr>
                <w:webHidden/>
              </w:rPr>
              <w:tab/>
            </w:r>
            <w:r>
              <w:rPr>
                <w:webHidden/>
              </w:rPr>
              <w:fldChar w:fldCharType="begin"/>
            </w:r>
            <w:r>
              <w:rPr>
                <w:webHidden/>
              </w:rPr>
              <w:instrText xml:space="preserve"> PAGEREF _Toc242521411 \h </w:instrText>
            </w:r>
            <w:r>
              <w:rPr>
                <w:webHidden/>
              </w:rPr>
            </w:r>
            <w:r>
              <w:rPr>
                <w:webHidden/>
              </w:rPr>
              <w:fldChar w:fldCharType="separate"/>
            </w:r>
            <w:r>
              <w:rPr>
                <w:webHidden/>
              </w:rPr>
              <w:t>44</w:t>
            </w:r>
            <w:r>
              <w:rPr>
                <w:webHidden/>
              </w:rPr>
              <w:fldChar w:fldCharType="end"/>
            </w:r>
          </w:hyperlink>
        </w:p>
        <w:p w14:paraId="2C1D0444" w14:textId="2C9E9832"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412" w:history="1">
            <w:r w:rsidRPr="00242D78">
              <w:rPr>
                <w:rStyle w:val="Hyperlink"/>
                <w:rFonts w:ascii="Arial" w:hAnsi="Arial"/>
              </w:rPr>
              <w:t>الوثائق</w:t>
            </w:r>
            <w:r w:rsidRPr="00242D78">
              <w:rPr>
                <w:rStyle w:val="Hyperlink"/>
              </w:rPr>
              <w:t xml:space="preserve"> </w:t>
            </w:r>
            <w:r w:rsidRPr="00242D78">
              <w:rPr>
                <w:rStyle w:val="Hyperlink"/>
                <w:rFonts w:ascii="Arial" w:hAnsi="Arial"/>
              </w:rPr>
              <w:t>ذات</w:t>
            </w:r>
            <w:r w:rsidRPr="00242D78">
              <w:rPr>
                <w:rStyle w:val="Hyperlink"/>
              </w:rPr>
              <w:t xml:space="preserve"> </w:t>
            </w:r>
            <w:r w:rsidRPr="00242D78">
              <w:rPr>
                <w:rStyle w:val="Hyperlink"/>
                <w:rFonts w:ascii="Arial" w:hAnsi="Arial"/>
              </w:rPr>
              <w:t>الصلة</w:t>
            </w:r>
            <w:r>
              <w:rPr>
                <w:webHidden/>
              </w:rPr>
              <w:tab/>
            </w:r>
            <w:r>
              <w:rPr>
                <w:webHidden/>
              </w:rPr>
              <w:fldChar w:fldCharType="begin"/>
            </w:r>
            <w:r>
              <w:rPr>
                <w:webHidden/>
              </w:rPr>
              <w:instrText xml:space="preserve"> PAGEREF _Toc242521412 \h </w:instrText>
            </w:r>
            <w:r>
              <w:rPr>
                <w:webHidden/>
              </w:rPr>
            </w:r>
            <w:r>
              <w:rPr>
                <w:webHidden/>
              </w:rPr>
              <w:fldChar w:fldCharType="separate"/>
            </w:r>
            <w:r>
              <w:rPr>
                <w:webHidden/>
              </w:rPr>
              <w:t>44</w:t>
            </w:r>
            <w:r>
              <w:rPr>
                <w:webHidden/>
              </w:rPr>
              <w:fldChar w:fldCharType="end"/>
            </w:r>
          </w:hyperlink>
        </w:p>
        <w:p w14:paraId="70396AE9" w14:textId="7989B2B6"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413" w:history="1">
            <w:r w:rsidRPr="00242D78">
              <w:rPr>
                <w:rStyle w:val="Hyperlink"/>
              </w:rPr>
              <w:t>13.3 Appendices</w:t>
            </w:r>
            <w:r>
              <w:rPr>
                <w:webHidden/>
              </w:rPr>
              <w:tab/>
            </w:r>
            <w:r>
              <w:rPr>
                <w:webHidden/>
              </w:rPr>
              <w:fldChar w:fldCharType="begin"/>
            </w:r>
            <w:r>
              <w:rPr>
                <w:webHidden/>
              </w:rPr>
              <w:instrText xml:space="preserve"> PAGEREF _Toc242521413 \h </w:instrText>
            </w:r>
            <w:r>
              <w:rPr>
                <w:webHidden/>
              </w:rPr>
            </w:r>
            <w:r>
              <w:rPr>
                <w:webHidden/>
              </w:rPr>
              <w:fldChar w:fldCharType="separate"/>
            </w:r>
            <w:r>
              <w:rPr>
                <w:webHidden/>
              </w:rPr>
              <w:t>44</w:t>
            </w:r>
            <w:r>
              <w:rPr>
                <w:webHidden/>
              </w:rPr>
              <w:fldChar w:fldCharType="end"/>
            </w:r>
          </w:hyperlink>
        </w:p>
        <w:p w14:paraId="65C74E0D" w14:textId="536970C8"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414" w:history="1">
            <w:r w:rsidRPr="00242D78">
              <w:rPr>
                <w:rStyle w:val="Hyperlink"/>
                <w:rFonts w:ascii="Arial" w:hAnsi="Arial"/>
              </w:rPr>
              <w:t>الملاحق</w:t>
            </w:r>
            <w:r>
              <w:rPr>
                <w:webHidden/>
              </w:rPr>
              <w:tab/>
            </w:r>
            <w:r>
              <w:rPr>
                <w:webHidden/>
              </w:rPr>
              <w:fldChar w:fldCharType="begin"/>
            </w:r>
            <w:r>
              <w:rPr>
                <w:webHidden/>
              </w:rPr>
              <w:instrText xml:space="preserve"> PAGEREF _Toc242521414 \h </w:instrText>
            </w:r>
            <w:r>
              <w:rPr>
                <w:webHidden/>
              </w:rPr>
            </w:r>
            <w:r>
              <w:rPr>
                <w:webHidden/>
              </w:rPr>
              <w:fldChar w:fldCharType="separate"/>
            </w:r>
            <w:r>
              <w:rPr>
                <w:webHidden/>
              </w:rPr>
              <w:t>44</w:t>
            </w:r>
            <w:r>
              <w:rPr>
                <w:webHidden/>
              </w:rPr>
              <w:fldChar w:fldCharType="end"/>
            </w:r>
          </w:hyperlink>
        </w:p>
        <w:p w14:paraId="2A0A27A9" w14:textId="3AF12CB2" w:rsidR="004D45FC" w:rsidRDefault="004D45FC">
          <w:pPr>
            <w:pStyle w:val="TOC3"/>
            <w:tabs>
              <w:tab w:val="right" w:leader="dot" w:pos="10790"/>
            </w:tabs>
            <w:rPr>
              <w:rFonts w:asciiTheme="minorHAnsi" w:eastAsiaTheme="minorEastAsia" w:hAnsiTheme="minorHAnsi" w:cstheme="minorBidi"/>
              <w14:ligatures w14:val="standardContextual"/>
            </w:rPr>
          </w:pPr>
          <w:hyperlink w:anchor="_Toc242521415" w:history="1">
            <w:r w:rsidRPr="00242D78">
              <w:rPr>
                <w:rStyle w:val="Hyperlink"/>
                <w:rFonts w:ascii="Arial" w:hAnsi="Arial"/>
              </w:rPr>
              <w:t>العربية</w:t>
            </w:r>
            <w:r>
              <w:rPr>
                <w:webHidden/>
              </w:rPr>
              <w:tab/>
            </w:r>
            <w:r>
              <w:rPr>
                <w:webHidden/>
              </w:rPr>
              <w:fldChar w:fldCharType="begin"/>
            </w:r>
            <w:r>
              <w:rPr>
                <w:webHidden/>
              </w:rPr>
              <w:instrText xml:space="preserve"> PAGEREF _Toc242521415 \h </w:instrText>
            </w:r>
            <w:r>
              <w:rPr>
                <w:webHidden/>
              </w:rPr>
            </w:r>
            <w:r>
              <w:rPr>
                <w:webHidden/>
              </w:rPr>
              <w:fldChar w:fldCharType="separate"/>
            </w:r>
            <w:r>
              <w:rPr>
                <w:webHidden/>
              </w:rPr>
              <w:t>45</w:t>
            </w:r>
            <w:r>
              <w:rPr>
                <w:webHidden/>
              </w:rPr>
              <w:fldChar w:fldCharType="end"/>
            </w:r>
          </w:hyperlink>
        </w:p>
        <w:p w14:paraId="62A03730" w14:textId="7FAD3B3B"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416" w:history="1">
            <w:r w:rsidRPr="00242D78">
              <w:rPr>
                <w:rStyle w:val="Hyperlink"/>
              </w:rPr>
              <w:t>13.4 Document Approval</w:t>
            </w:r>
            <w:r>
              <w:rPr>
                <w:webHidden/>
              </w:rPr>
              <w:tab/>
            </w:r>
            <w:r>
              <w:rPr>
                <w:webHidden/>
              </w:rPr>
              <w:fldChar w:fldCharType="begin"/>
            </w:r>
            <w:r>
              <w:rPr>
                <w:webHidden/>
              </w:rPr>
              <w:instrText xml:space="preserve"> PAGEREF _Toc242521416 \h </w:instrText>
            </w:r>
            <w:r>
              <w:rPr>
                <w:webHidden/>
              </w:rPr>
            </w:r>
            <w:r>
              <w:rPr>
                <w:webHidden/>
              </w:rPr>
              <w:fldChar w:fldCharType="separate"/>
            </w:r>
            <w:r>
              <w:rPr>
                <w:webHidden/>
              </w:rPr>
              <w:t>45</w:t>
            </w:r>
            <w:r>
              <w:rPr>
                <w:webHidden/>
              </w:rPr>
              <w:fldChar w:fldCharType="end"/>
            </w:r>
          </w:hyperlink>
        </w:p>
        <w:p w14:paraId="37722081" w14:textId="562C6895"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417" w:history="1">
            <w:r w:rsidRPr="00242D78">
              <w:rPr>
                <w:rStyle w:val="Hyperlink"/>
                <w:rFonts w:ascii="Arial" w:hAnsi="Arial"/>
              </w:rPr>
              <w:t>اعتماد</w:t>
            </w:r>
            <w:r w:rsidRPr="00242D78">
              <w:rPr>
                <w:rStyle w:val="Hyperlink"/>
              </w:rPr>
              <w:t xml:space="preserve"> </w:t>
            </w:r>
            <w:r w:rsidRPr="00242D78">
              <w:rPr>
                <w:rStyle w:val="Hyperlink"/>
                <w:rFonts w:ascii="Arial" w:hAnsi="Arial"/>
              </w:rPr>
              <w:t>الوثيقة</w:t>
            </w:r>
            <w:r>
              <w:rPr>
                <w:webHidden/>
              </w:rPr>
              <w:tab/>
            </w:r>
            <w:r>
              <w:rPr>
                <w:webHidden/>
              </w:rPr>
              <w:fldChar w:fldCharType="begin"/>
            </w:r>
            <w:r>
              <w:rPr>
                <w:webHidden/>
              </w:rPr>
              <w:instrText xml:space="preserve"> PAGEREF _Toc242521417 \h </w:instrText>
            </w:r>
            <w:r>
              <w:rPr>
                <w:webHidden/>
              </w:rPr>
            </w:r>
            <w:r>
              <w:rPr>
                <w:webHidden/>
              </w:rPr>
              <w:fldChar w:fldCharType="separate"/>
            </w:r>
            <w:r>
              <w:rPr>
                <w:webHidden/>
              </w:rPr>
              <w:t>45</w:t>
            </w:r>
            <w:r>
              <w:rPr>
                <w:webHidden/>
              </w:rPr>
              <w:fldChar w:fldCharType="end"/>
            </w:r>
          </w:hyperlink>
        </w:p>
        <w:p w14:paraId="3055B634" w14:textId="3AA30D60" w:rsidR="004D45FC" w:rsidRDefault="004D45FC">
          <w:pPr>
            <w:pStyle w:val="TOC1"/>
            <w:tabs>
              <w:tab w:val="right" w:leader="dot" w:pos="10790"/>
            </w:tabs>
            <w:rPr>
              <w:rFonts w:asciiTheme="minorHAnsi" w:eastAsiaTheme="minorEastAsia" w:hAnsiTheme="minorHAnsi" w:cstheme="minorBidi"/>
              <w14:ligatures w14:val="standardContextual"/>
            </w:rPr>
          </w:pPr>
          <w:hyperlink w:anchor="_Toc242521418" w:history="1">
            <w:r w:rsidRPr="00242D78">
              <w:rPr>
                <w:rStyle w:val="Hyperlink"/>
              </w:rPr>
              <w:t>13.5 Revision Record</w:t>
            </w:r>
            <w:r>
              <w:rPr>
                <w:webHidden/>
              </w:rPr>
              <w:tab/>
            </w:r>
            <w:r>
              <w:rPr>
                <w:webHidden/>
              </w:rPr>
              <w:fldChar w:fldCharType="begin"/>
            </w:r>
            <w:r>
              <w:rPr>
                <w:webHidden/>
              </w:rPr>
              <w:instrText xml:space="preserve"> PAGEREF _Toc242521418 \h </w:instrText>
            </w:r>
            <w:r>
              <w:rPr>
                <w:webHidden/>
              </w:rPr>
            </w:r>
            <w:r>
              <w:rPr>
                <w:webHidden/>
              </w:rPr>
              <w:fldChar w:fldCharType="separate"/>
            </w:r>
            <w:r>
              <w:rPr>
                <w:webHidden/>
              </w:rPr>
              <w:t>45</w:t>
            </w:r>
            <w:r>
              <w:rPr>
                <w:webHidden/>
              </w:rPr>
              <w:fldChar w:fldCharType="end"/>
            </w:r>
          </w:hyperlink>
        </w:p>
        <w:p w14:paraId="633BAB5A" w14:textId="1DC11D0A"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419" w:history="1">
            <w:r w:rsidRPr="00242D78">
              <w:rPr>
                <w:rStyle w:val="Hyperlink"/>
                <w:rFonts w:ascii="Arial" w:hAnsi="Arial"/>
              </w:rPr>
              <w:t>سجل</w:t>
            </w:r>
            <w:r w:rsidRPr="00242D78">
              <w:rPr>
                <w:rStyle w:val="Hyperlink"/>
              </w:rPr>
              <w:t xml:space="preserve"> </w:t>
            </w:r>
            <w:r w:rsidRPr="00242D78">
              <w:rPr>
                <w:rStyle w:val="Hyperlink"/>
                <w:rFonts w:ascii="Arial" w:hAnsi="Arial"/>
              </w:rPr>
              <w:t>المراجعات</w:t>
            </w:r>
            <w:r>
              <w:rPr>
                <w:webHidden/>
              </w:rPr>
              <w:tab/>
            </w:r>
            <w:r>
              <w:rPr>
                <w:webHidden/>
              </w:rPr>
              <w:fldChar w:fldCharType="begin"/>
            </w:r>
            <w:r>
              <w:rPr>
                <w:webHidden/>
              </w:rPr>
              <w:instrText xml:space="preserve"> PAGEREF _Toc242521419 \h </w:instrText>
            </w:r>
            <w:r>
              <w:rPr>
                <w:webHidden/>
              </w:rPr>
            </w:r>
            <w:r>
              <w:rPr>
                <w:webHidden/>
              </w:rPr>
              <w:fldChar w:fldCharType="separate"/>
            </w:r>
            <w:r>
              <w:rPr>
                <w:webHidden/>
              </w:rPr>
              <w:t>45</w:t>
            </w:r>
            <w:r>
              <w:rPr>
                <w:webHidden/>
              </w:rPr>
              <w:fldChar w:fldCharType="end"/>
            </w:r>
          </w:hyperlink>
        </w:p>
        <w:p w14:paraId="032979F6" w14:textId="1FB42EBD" w:rsidR="004D45FC" w:rsidRDefault="004D45FC">
          <w:pPr>
            <w:pStyle w:val="TOC2"/>
            <w:tabs>
              <w:tab w:val="right" w:leader="dot" w:pos="10790"/>
            </w:tabs>
            <w:rPr>
              <w:rFonts w:asciiTheme="minorHAnsi" w:eastAsiaTheme="minorEastAsia" w:hAnsiTheme="minorHAnsi" w:cstheme="minorBidi"/>
              <w14:ligatures w14:val="standardContextual"/>
            </w:rPr>
          </w:pPr>
          <w:hyperlink w:anchor="_Toc242521420" w:history="1">
            <w:r w:rsidRPr="00242D78">
              <w:rPr>
                <w:rStyle w:val="Hyperlink"/>
              </w:rPr>
              <w:t>END OF DOCUMENT</w:t>
            </w:r>
            <w:r>
              <w:rPr>
                <w:webHidden/>
              </w:rPr>
              <w:tab/>
            </w:r>
            <w:r>
              <w:rPr>
                <w:webHidden/>
              </w:rPr>
              <w:fldChar w:fldCharType="begin"/>
            </w:r>
            <w:r>
              <w:rPr>
                <w:webHidden/>
              </w:rPr>
              <w:instrText xml:space="preserve"> PAGEREF _Toc242521420 \h </w:instrText>
            </w:r>
            <w:r>
              <w:rPr>
                <w:webHidden/>
              </w:rPr>
            </w:r>
            <w:r>
              <w:rPr>
                <w:webHidden/>
              </w:rPr>
              <w:fldChar w:fldCharType="separate"/>
            </w:r>
            <w:r>
              <w:rPr>
                <w:webHidden/>
              </w:rPr>
              <w:t>46</w:t>
            </w:r>
            <w:r>
              <w:rPr>
                <w:webHidden/>
              </w:rPr>
              <w:fldChar w:fldCharType="end"/>
            </w:r>
          </w:hyperlink>
        </w:p>
        <w:p w14:paraId="6DBE14EA" w14:textId="693872CF" w:rsidR="002E7394" w:rsidRPr="00553D2D" w:rsidRDefault="002E7394">
          <w:r w:rsidRPr="00C64FFF">
            <w:rPr>
              <w:b/>
              <w:bCs/>
              <w:sz w:val="18"/>
              <w:szCs w:val="18"/>
            </w:rPr>
            <w:fldChar w:fldCharType="end"/>
          </w:r>
        </w:p>
      </w:sdtContent>
    </w:sdt>
    <w:p w14:paraId="01FD5AAE" w14:textId="77777777" w:rsidR="00B06038" w:rsidRPr="00553D2D" w:rsidRDefault="00B06038" w:rsidP="000716B0">
      <w:pPr>
        <w:pStyle w:val="BodyText"/>
        <w:rPr>
          <w:rtl/>
          <w:lang w:bidi="ar-SY"/>
        </w:rPr>
      </w:pPr>
    </w:p>
    <w:bookmarkEnd w:id="11"/>
    <w:bookmarkEnd w:id="12"/>
    <w:bookmarkEnd w:id="14"/>
    <w:p w14:paraId="28FC99B1" w14:textId="77777777" w:rsidR="00ED124F" w:rsidRPr="00553D2D" w:rsidRDefault="00ED124F" w:rsidP="00ED124F">
      <w:pPr>
        <w:rPr>
          <w:rtl/>
          <w:lang w:bidi="ar-SY"/>
        </w:rPr>
      </w:pPr>
    </w:p>
    <w:p w14:paraId="1881CD23" w14:textId="77777777" w:rsidR="00B331A8" w:rsidRPr="00553D2D" w:rsidRDefault="00B331A8" w:rsidP="00ED124F">
      <w:pPr>
        <w:rPr>
          <w:rtl/>
          <w:lang w:bidi="ar-SY"/>
        </w:rPr>
      </w:pPr>
    </w:p>
    <w:p w14:paraId="3043DA53" w14:textId="77777777" w:rsidR="00B331A8" w:rsidRPr="00553D2D" w:rsidRDefault="00B331A8" w:rsidP="00ED124F">
      <w:pPr>
        <w:rPr>
          <w:rtl/>
          <w:lang w:bidi="ar-SY"/>
        </w:rPr>
      </w:pPr>
    </w:p>
    <w:p w14:paraId="556B2839" w14:textId="77777777" w:rsidR="00B331A8" w:rsidRPr="00553D2D" w:rsidRDefault="00B331A8" w:rsidP="00ED124F">
      <w:pPr>
        <w:rPr>
          <w:rtl/>
          <w:lang w:bidi="ar-SY"/>
        </w:rPr>
      </w:pPr>
    </w:p>
    <w:p w14:paraId="2646B311" w14:textId="77777777" w:rsidR="00B331A8" w:rsidRPr="00553D2D" w:rsidRDefault="00B331A8" w:rsidP="00ED124F">
      <w:pPr>
        <w:rPr>
          <w:rtl/>
          <w:lang w:bidi="ar-SY"/>
        </w:rPr>
      </w:pPr>
    </w:p>
    <w:p w14:paraId="00993BFF" w14:textId="77777777" w:rsidR="00B331A8" w:rsidRPr="00553D2D" w:rsidRDefault="00B331A8" w:rsidP="00ED124F">
      <w:pPr>
        <w:rPr>
          <w:rtl/>
          <w:lang w:bidi="ar-SY"/>
        </w:rPr>
      </w:pPr>
    </w:p>
    <w:p w14:paraId="62DD2163" w14:textId="77777777" w:rsidR="00501A45" w:rsidRPr="00553D2D" w:rsidRDefault="00501A45" w:rsidP="00581222">
      <w:pPr>
        <w:pStyle w:val="Heading1"/>
      </w:pPr>
      <w:bookmarkStart w:id="40" w:name="_Toc242521195"/>
      <w:bookmarkStart w:id="41" w:name="hse-policy"/>
      <w:r w:rsidRPr="00553D2D">
        <w:t>4. HSE Policy</w:t>
      </w:r>
      <w:bookmarkEnd w:id="40"/>
    </w:p>
    <w:p w14:paraId="5856B8DE" w14:textId="77777777" w:rsidR="00501A45" w:rsidRPr="00553D2D" w:rsidRDefault="00501A45" w:rsidP="00581222">
      <w:pPr>
        <w:pStyle w:val="Heading1"/>
      </w:pPr>
      <w:bookmarkStart w:id="42" w:name="_Toc242521196"/>
      <w:bookmarkStart w:id="43" w:name="سياسة-الصحة-والسلامة-والبيئة"/>
      <w:bookmarkEnd w:id="41"/>
      <w:r w:rsidRPr="00553D2D">
        <w:t>سياسة الصحة والسلامة والبيئة</w:t>
      </w:r>
      <w:bookmarkEnd w:id="42"/>
    </w:p>
    <w:p w14:paraId="11FEF7B0" w14:textId="77777777" w:rsidR="00501A45" w:rsidRPr="00553D2D" w:rsidRDefault="00000000" w:rsidP="00501A45">
      <w:r>
        <w:pict w14:anchorId="50DEA52A">
          <v:rect id="_x0000_i1036" style="width:0;height:1.5pt" o:hralign="center" o:hrstd="t" o:hr="t"/>
        </w:pict>
      </w:r>
    </w:p>
    <w:p w14:paraId="7D70E902" w14:textId="77777777" w:rsidR="00501A45" w:rsidRPr="00553D2D" w:rsidRDefault="00501A45" w:rsidP="00501A45">
      <w:pPr>
        <w:pStyle w:val="Heading2"/>
      </w:pPr>
      <w:bookmarkStart w:id="44" w:name="_Toc242521197"/>
      <w:bookmarkStart w:id="45" w:name="policy-statement"/>
      <w:r w:rsidRPr="00553D2D">
        <w:t>4.1 Policy Statement</w:t>
      </w:r>
      <w:bookmarkEnd w:id="44"/>
    </w:p>
    <w:p w14:paraId="6FA7FC44" w14:textId="77777777" w:rsidR="00501A45" w:rsidRPr="00553D2D" w:rsidRDefault="00501A45" w:rsidP="00553D2D">
      <w:pPr>
        <w:pStyle w:val="Heading3"/>
        <w:bidi/>
      </w:pPr>
      <w:bookmarkStart w:id="46" w:name="_Toc242521198"/>
      <w:bookmarkStart w:id="47" w:name="بيان-السياسة"/>
      <w:r w:rsidRPr="00553D2D">
        <w:t>بيان السياسة</w:t>
      </w:r>
      <w:bookmarkEnd w:id="46"/>
    </w:p>
    <w:p w14:paraId="1A85B75D" w14:textId="77777777" w:rsidR="00501A45" w:rsidRPr="00553D2D" w:rsidRDefault="00501A45" w:rsidP="00501A45">
      <w:pPr>
        <w:pStyle w:val="FirstParagraph"/>
      </w:pPr>
      <w:r w:rsidRPr="00553D2D">
        <w:rPr>
          <w:b/>
          <w:bCs/>
        </w:rPr>
        <w:t>Kamra for Energy &amp; Contracting L.L.C</w:t>
      </w:r>
      <w:r w:rsidRPr="00553D2D">
        <w:t xml:space="preserve"> is fully committed to conducting all its activities in a manner that protects the health and safety of employees, contractors, clients, visitors, and the public, while minimizing environmental impacts and complying with all applicable legal, regulatory, and client requirements.</w:t>
      </w:r>
    </w:p>
    <w:p w14:paraId="16D82B9A" w14:textId="77777777" w:rsidR="00501A45" w:rsidRPr="00553D2D" w:rsidRDefault="00501A45" w:rsidP="00501A45">
      <w:pPr>
        <w:pStyle w:val="BodyText"/>
      </w:pPr>
      <w:r w:rsidRPr="00553D2D">
        <w:t>The Company recognizes that all incidents are preventable through effective planning, risk assessment, competent supervision, continuous training, and the active participation of all personnel.</w:t>
      </w:r>
    </w:p>
    <w:p w14:paraId="7E0D6AFD" w14:textId="77777777" w:rsidR="00501A45" w:rsidRPr="00553D2D" w:rsidRDefault="00501A45" w:rsidP="00501A45">
      <w:pPr>
        <w:pStyle w:val="BodyText"/>
      </w:pPr>
      <w:r w:rsidRPr="00553D2D">
        <w:lastRenderedPageBreak/>
        <w:t>Health, Safety, and Environmental protection are fundamental values and shall never be compromised for production, cost, or schedule.</w:t>
      </w:r>
    </w:p>
    <w:p w14:paraId="63CE6704" w14:textId="77777777" w:rsidR="00501A45" w:rsidRPr="00553D2D" w:rsidRDefault="00000000" w:rsidP="00501A45">
      <w:r>
        <w:pict w14:anchorId="08732D8E">
          <v:rect id="_x0000_i1037" style="width:0;height:1.5pt" o:hralign="center" o:hrstd="t" o:hr="t"/>
        </w:pict>
      </w:r>
    </w:p>
    <w:p w14:paraId="0052EF15" w14:textId="77777777" w:rsidR="00501A45" w:rsidRPr="00553D2D" w:rsidRDefault="00501A45" w:rsidP="00553D2D">
      <w:pPr>
        <w:pStyle w:val="Heading3"/>
        <w:bidi/>
      </w:pPr>
      <w:bookmarkStart w:id="48" w:name="_Toc242521199"/>
      <w:bookmarkEnd w:id="47"/>
      <w:r w:rsidRPr="00553D2D">
        <w:t>العربية</w:t>
      </w:r>
      <w:bookmarkEnd w:id="48"/>
    </w:p>
    <w:p w14:paraId="08AA97F4" w14:textId="77777777" w:rsidR="00501A45" w:rsidRPr="00553D2D" w:rsidRDefault="00501A45" w:rsidP="00553D2D">
      <w:pPr>
        <w:pStyle w:val="FirstParagraph"/>
        <w:bidi/>
      </w:pPr>
      <w:r w:rsidRPr="00553D2D">
        <w:t xml:space="preserve">تلتزم </w:t>
      </w:r>
      <w:r w:rsidRPr="00553D2D">
        <w:rPr>
          <w:b/>
          <w:bCs/>
        </w:rPr>
        <w:t>شركة Kamra for Energy &amp; Contracting L.L.C</w:t>
      </w:r>
      <w:r w:rsidRPr="00553D2D">
        <w:t xml:space="preserve"> بتنفيذ جميع أعمالها بطريقة تضمن حماية صحة وسلامة الموظفين والمقاولين والعملاء والزوار والجمهور، مع تقليل الآثار البيئية والالتزام بجميع القوانين واللوائح ومتطلبات العملاء ذات الصلة.</w:t>
      </w:r>
    </w:p>
    <w:p w14:paraId="13941C46" w14:textId="77777777" w:rsidR="00501A45" w:rsidRPr="00553D2D" w:rsidRDefault="00501A45" w:rsidP="00553D2D">
      <w:pPr>
        <w:pStyle w:val="BodyText"/>
        <w:bidi/>
      </w:pPr>
      <w:r w:rsidRPr="00553D2D">
        <w:t>وتؤمن الشركة بأن جميع الحوادث يمكن الوقاية منها من خلال التخطيط السليم، وتقييم المخاطر، والإشراف الفعال، والتدريب المستمر، والمشاركة الإيجابية لجميع العاملين.</w:t>
      </w:r>
    </w:p>
    <w:p w14:paraId="340D66DD" w14:textId="77777777" w:rsidR="00501A45" w:rsidRPr="00553D2D" w:rsidRDefault="00501A45" w:rsidP="00553D2D">
      <w:pPr>
        <w:pStyle w:val="BodyText"/>
        <w:bidi/>
      </w:pPr>
      <w:r w:rsidRPr="00553D2D">
        <w:t>وتعد الصحة والسلامة والبيئة من القيم الأساسية للشركة، ولا يجوز المساس بها من أجل الإنتاج أو تقليل التكاليف أو الالتزام بالجداول الزمنية.</w:t>
      </w:r>
    </w:p>
    <w:p w14:paraId="012FF4C8" w14:textId="77777777" w:rsidR="00501A45" w:rsidRPr="00553D2D" w:rsidRDefault="00000000" w:rsidP="00501A45">
      <w:r>
        <w:pict w14:anchorId="45A74646">
          <v:rect id="_x0000_i1038" style="width:0;height:1.5pt" o:hralign="center" o:hrstd="t" o:hr="t"/>
        </w:pict>
      </w:r>
    </w:p>
    <w:p w14:paraId="27CE593D" w14:textId="77777777" w:rsidR="00501A45" w:rsidRPr="00553D2D" w:rsidRDefault="00501A45" w:rsidP="00581222">
      <w:pPr>
        <w:pStyle w:val="Heading1"/>
      </w:pPr>
      <w:bookmarkStart w:id="49" w:name="_Toc242521200"/>
      <w:bookmarkStart w:id="50" w:name="company-commitments"/>
      <w:bookmarkEnd w:id="43"/>
      <w:bookmarkEnd w:id="45"/>
      <w:r w:rsidRPr="00553D2D">
        <w:t>4.2 Company Commitments</w:t>
      </w:r>
      <w:bookmarkEnd w:id="49"/>
    </w:p>
    <w:p w14:paraId="32423A50" w14:textId="77777777" w:rsidR="00501A45" w:rsidRPr="00553D2D" w:rsidRDefault="00501A45" w:rsidP="00501A45">
      <w:pPr>
        <w:pStyle w:val="Heading2"/>
      </w:pPr>
      <w:bookmarkStart w:id="51" w:name="_Toc242521201"/>
      <w:bookmarkStart w:id="52" w:name="التزامات-الشركة"/>
      <w:r w:rsidRPr="00553D2D">
        <w:t>التزامات الشركة</w:t>
      </w:r>
      <w:bookmarkEnd w:id="51"/>
    </w:p>
    <w:p w14:paraId="31C3DECA" w14:textId="77777777" w:rsidR="00501A45" w:rsidRPr="00553D2D" w:rsidRDefault="00501A45" w:rsidP="00501A45">
      <w:pPr>
        <w:pStyle w:val="FirstParagraph"/>
      </w:pPr>
      <w:r w:rsidRPr="00553D2D">
        <w:t>The Company is committed to:</w:t>
      </w:r>
    </w:p>
    <w:p w14:paraId="4246A90D" w14:textId="77777777" w:rsidR="00501A45" w:rsidRPr="00553D2D" w:rsidRDefault="00501A45" w:rsidP="00501A45">
      <w:pPr>
        <w:pStyle w:val="Compact"/>
        <w:numPr>
          <w:ilvl w:val="0"/>
          <w:numId w:val="23"/>
        </w:numPr>
      </w:pPr>
      <w:r w:rsidRPr="00553D2D">
        <w:t>Providing a safe and healthy workplace for all personnel.</w:t>
      </w:r>
    </w:p>
    <w:p w14:paraId="2BD01E02" w14:textId="77777777" w:rsidR="00501A45" w:rsidRPr="00553D2D" w:rsidRDefault="00501A45" w:rsidP="00501A45">
      <w:pPr>
        <w:pStyle w:val="Compact"/>
        <w:numPr>
          <w:ilvl w:val="0"/>
          <w:numId w:val="23"/>
        </w:numPr>
      </w:pPr>
      <w:r w:rsidRPr="00553D2D">
        <w:t>Identifying hazards and controlling operational risks.</w:t>
      </w:r>
    </w:p>
    <w:p w14:paraId="6A1BF4BC" w14:textId="77777777" w:rsidR="00501A45" w:rsidRPr="00553D2D" w:rsidRDefault="00501A45" w:rsidP="00501A45">
      <w:pPr>
        <w:pStyle w:val="Compact"/>
        <w:numPr>
          <w:ilvl w:val="0"/>
          <w:numId w:val="23"/>
        </w:numPr>
      </w:pPr>
      <w:r w:rsidRPr="00553D2D">
        <w:t>Preventing injuries, occupational illnesses, and environmental pollution.</w:t>
      </w:r>
    </w:p>
    <w:p w14:paraId="4D88D179" w14:textId="77777777" w:rsidR="00501A45" w:rsidRPr="00553D2D" w:rsidRDefault="00501A45" w:rsidP="00501A45">
      <w:pPr>
        <w:pStyle w:val="Compact"/>
        <w:numPr>
          <w:ilvl w:val="0"/>
          <w:numId w:val="23"/>
        </w:numPr>
      </w:pPr>
      <w:r w:rsidRPr="00553D2D">
        <w:t>Complying with applicable legal requirements and client HSE standards.</w:t>
      </w:r>
    </w:p>
    <w:p w14:paraId="14D8EE7E" w14:textId="77777777" w:rsidR="00501A45" w:rsidRPr="00553D2D" w:rsidRDefault="00501A45" w:rsidP="00501A45">
      <w:pPr>
        <w:pStyle w:val="Compact"/>
        <w:numPr>
          <w:ilvl w:val="0"/>
          <w:numId w:val="23"/>
        </w:numPr>
      </w:pPr>
      <w:r w:rsidRPr="00553D2D">
        <w:t>Providing suitable Personal Protective Equipment (PPE).</w:t>
      </w:r>
    </w:p>
    <w:p w14:paraId="614221F3" w14:textId="77777777" w:rsidR="00501A45" w:rsidRPr="00553D2D" w:rsidRDefault="00501A45" w:rsidP="00501A45">
      <w:pPr>
        <w:pStyle w:val="Compact"/>
        <w:numPr>
          <w:ilvl w:val="0"/>
          <w:numId w:val="23"/>
        </w:numPr>
      </w:pPr>
      <w:r w:rsidRPr="00553D2D">
        <w:t>Ensuring employees receive appropriate HSE training.</w:t>
      </w:r>
    </w:p>
    <w:p w14:paraId="411D60BD" w14:textId="77777777" w:rsidR="00501A45" w:rsidRPr="00553D2D" w:rsidRDefault="00501A45" w:rsidP="00501A45">
      <w:pPr>
        <w:pStyle w:val="Compact"/>
        <w:numPr>
          <w:ilvl w:val="0"/>
          <w:numId w:val="23"/>
        </w:numPr>
      </w:pPr>
      <w:r w:rsidRPr="00553D2D">
        <w:t>Promoting consultation and participation of all employees.</w:t>
      </w:r>
    </w:p>
    <w:p w14:paraId="1F14F6FF" w14:textId="77777777" w:rsidR="00501A45" w:rsidRPr="00553D2D" w:rsidRDefault="00501A45" w:rsidP="00501A45">
      <w:pPr>
        <w:pStyle w:val="Compact"/>
        <w:numPr>
          <w:ilvl w:val="0"/>
          <w:numId w:val="23"/>
        </w:numPr>
      </w:pPr>
      <w:r w:rsidRPr="00553D2D">
        <w:t>Investigating incidents and implementing corrective actions.</w:t>
      </w:r>
    </w:p>
    <w:p w14:paraId="0254614B" w14:textId="77777777" w:rsidR="00501A45" w:rsidRPr="00553D2D" w:rsidRDefault="00501A45" w:rsidP="00501A45">
      <w:pPr>
        <w:pStyle w:val="Compact"/>
        <w:numPr>
          <w:ilvl w:val="0"/>
          <w:numId w:val="23"/>
        </w:numPr>
      </w:pPr>
      <w:r w:rsidRPr="00553D2D">
        <w:t>Continually improving the effectiveness of the HSE Management System.</w:t>
      </w:r>
    </w:p>
    <w:p w14:paraId="7A2526C0" w14:textId="77777777" w:rsidR="00501A45" w:rsidRPr="00553D2D" w:rsidRDefault="00000000" w:rsidP="00501A45">
      <w:r>
        <w:pict w14:anchorId="3D3FD348">
          <v:rect id="_x0000_i1039" style="width:0;height:1.5pt" o:hralign="center" o:hrstd="t" o:hr="t"/>
        </w:pict>
      </w:r>
    </w:p>
    <w:p w14:paraId="7E4C8FE8" w14:textId="77777777" w:rsidR="00501A45" w:rsidRPr="00553D2D" w:rsidRDefault="00501A45" w:rsidP="00553D2D">
      <w:pPr>
        <w:pStyle w:val="Heading3"/>
        <w:bidi/>
      </w:pPr>
      <w:bookmarkStart w:id="53" w:name="_Toc242521202"/>
      <w:r w:rsidRPr="00553D2D">
        <w:t>العربية</w:t>
      </w:r>
      <w:bookmarkEnd w:id="53"/>
    </w:p>
    <w:p w14:paraId="5A39A74C" w14:textId="77777777" w:rsidR="00501A45" w:rsidRPr="00553D2D" w:rsidRDefault="00501A45" w:rsidP="00553D2D">
      <w:pPr>
        <w:pStyle w:val="FirstParagraph"/>
        <w:bidi/>
      </w:pPr>
      <w:r w:rsidRPr="00553D2D">
        <w:t>تلتزم الشركة بما يلي:</w:t>
      </w:r>
    </w:p>
    <w:p w14:paraId="70D3FDBA" w14:textId="77777777" w:rsidR="00501A45" w:rsidRPr="00553D2D" w:rsidRDefault="00501A45" w:rsidP="00553D2D">
      <w:pPr>
        <w:pStyle w:val="Compact"/>
        <w:numPr>
          <w:ilvl w:val="0"/>
          <w:numId w:val="23"/>
        </w:numPr>
        <w:bidi/>
      </w:pPr>
      <w:r w:rsidRPr="00553D2D">
        <w:t>توفير بيئة عمل آمنة وصحية لجميع العاملين.</w:t>
      </w:r>
    </w:p>
    <w:p w14:paraId="0FB9B0B9" w14:textId="77777777" w:rsidR="00501A45" w:rsidRPr="00553D2D" w:rsidRDefault="00501A45" w:rsidP="00553D2D">
      <w:pPr>
        <w:pStyle w:val="Compact"/>
        <w:numPr>
          <w:ilvl w:val="0"/>
          <w:numId w:val="23"/>
        </w:numPr>
        <w:bidi/>
      </w:pPr>
      <w:r w:rsidRPr="00553D2D">
        <w:t>تحديد المخاطر والسيطرة عليها قبل وأثناء تنفيذ الأعمال.</w:t>
      </w:r>
    </w:p>
    <w:p w14:paraId="61BD6F43" w14:textId="77777777" w:rsidR="00501A45" w:rsidRPr="00553D2D" w:rsidRDefault="00501A45" w:rsidP="00553D2D">
      <w:pPr>
        <w:pStyle w:val="Compact"/>
        <w:numPr>
          <w:ilvl w:val="0"/>
          <w:numId w:val="23"/>
        </w:numPr>
        <w:bidi/>
      </w:pPr>
      <w:r w:rsidRPr="00553D2D">
        <w:t>منع الإصابات والأمراض المهنية والتلوث البيئي.</w:t>
      </w:r>
    </w:p>
    <w:p w14:paraId="3B62572D" w14:textId="77777777" w:rsidR="00501A45" w:rsidRPr="00553D2D" w:rsidRDefault="00501A45" w:rsidP="00553D2D">
      <w:pPr>
        <w:pStyle w:val="Compact"/>
        <w:numPr>
          <w:ilvl w:val="0"/>
          <w:numId w:val="23"/>
        </w:numPr>
        <w:bidi/>
      </w:pPr>
      <w:r w:rsidRPr="00553D2D">
        <w:t>الالتزام بجميع المتطلبات القانونية ومتطلبات السلامة الخاصة بالعملاء.</w:t>
      </w:r>
    </w:p>
    <w:p w14:paraId="46B71A29" w14:textId="77777777" w:rsidR="00501A45" w:rsidRPr="00553D2D" w:rsidRDefault="00501A45" w:rsidP="00553D2D">
      <w:pPr>
        <w:pStyle w:val="Compact"/>
        <w:numPr>
          <w:ilvl w:val="0"/>
          <w:numId w:val="23"/>
        </w:numPr>
        <w:bidi/>
      </w:pPr>
      <w:r w:rsidRPr="00553D2D">
        <w:t>توفير معدات الوقاية الشخصية المناسبة لجميع العاملين.</w:t>
      </w:r>
    </w:p>
    <w:p w14:paraId="7973754D" w14:textId="77777777" w:rsidR="00501A45" w:rsidRPr="00553D2D" w:rsidRDefault="00501A45" w:rsidP="00553D2D">
      <w:pPr>
        <w:pStyle w:val="Compact"/>
        <w:numPr>
          <w:ilvl w:val="0"/>
          <w:numId w:val="23"/>
        </w:numPr>
        <w:bidi/>
      </w:pPr>
      <w:r w:rsidRPr="00553D2D">
        <w:t>تدريب وتأهيل العاملين على متطلبات الصحة والسلامة والبيئة.</w:t>
      </w:r>
    </w:p>
    <w:p w14:paraId="5D680614" w14:textId="77777777" w:rsidR="00501A45" w:rsidRPr="00553D2D" w:rsidRDefault="00501A45" w:rsidP="00553D2D">
      <w:pPr>
        <w:pStyle w:val="Compact"/>
        <w:numPr>
          <w:ilvl w:val="0"/>
          <w:numId w:val="23"/>
        </w:numPr>
        <w:bidi/>
      </w:pPr>
      <w:r w:rsidRPr="00553D2D">
        <w:t>تشجيع مشاركة جميع الموظفين في تحسين أداء السلامة.</w:t>
      </w:r>
    </w:p>
    <w:p w14:paraId="7ABE17E3" w14:textId="77777777" w:rsidR="00501A45" w:rsidRPr="00553D2D" w:rsidRDefault="00501A45" w:rsidP="00553D2D">
      <w:pPr>
        <w:pStyle w:val="Compact"/>
        <w:numPr>
          <w:ilvl w:val="0"/>
          <w:numId w:val="23"/>
        </w:numPr>
        <w:bidi/>
      </w:pPr>
      <w:r w:rsidRPr="00553D2D">
        <w:t>التحقيق في الحوادث وتطبيق الإجراءات التصحيحية والوقائية.</w:t>
      </w:r>
    </w:p>
    <w:p w14:paraId="69A74B82" w14:textId="77777777" w:rsidR="00501A45" w:rsidRPr="00553D2D" w:rsidRDefault="00501A45" w:rsidP="00553D2D">
      <w:pPr>
        <w:pStyle w:val="Compact"/>
        <w:numPr>
          <w:ilvl w:val="0"/>
          <w:numId w:val="23"/>
        </w:numPr>
        <w:bidi/>
      </w:pPr>
      <w:r w:rsidRPr="00553D2D">
        <w:t>التحسين المستمر لنظام إدارة الصحة والسلامة والبيئة.</w:t>
      </w:r>
    </w:p>
    <w:p w14:paraId="5208B7BB" w14:textId="77777777" w:rsidR="00501A45" w:rsidRPr="00553D2D" w:rsidRDefault="00000000" w:rsidP="00501A45">
      <w:r>
        <w:lastRenderedPageBreak/>
        <w:pict w14:anchorId="5499418E">
          <v:rect id="_x0000_i1040" style="width:0;height:1.5pt" o:hralign="center" o:hrstd="t" o:hr="t"/>
        </w:pict>
      </w:r>
    </w:p>
    <w:p w14:paraId="337D644A" w14:textId="77777777" w:rsidR="00501A45" w:rsidRPr="00553D2D" w:rsidRDefault="00501A45" w:rsidP="00581222">
      <w:pPr>
        <w:pStyle w:val="Heading1"/>
      </w:pPr>
      <w:bookmarkStart w:id="54" w:name="_Toc242521203"/>
      <w:bookmarkStart w:id="55" w:name="safety-principles"/>
      <w:bookmarkEnd w:id="50"/>
      <w:bookmarkEnd w:id="52"/>
      <w:r w:rsidRPr="00553D2D">
        <w:t>4.3 Safety Principles</w:t>
      </w:r>
      <w:bookmarkEnd w:id="54"/>
    </w:p>
    <w:p w14:paraId="6C7D3F2D" w14:textId="77777777" w:rsidR="00501A45" w:rsidRPr="00553D2D" w:rsidRDefault="00501A45" w:rsidP="00501A45">
      <w:pPr>
        <w:pStyle w:val="Heading2"/>
      </w:pPr>
      <w:bookmarkStart w:id="56" w:name="_Toc242521204"/>
      <w:bookmarkStart w:id="57" w:name="مبادئ-السلامة"/>
      <w:r w:rsidRPr="00553D2D">
        <w:t>مبادئ السلامة</w:t>
      </w:r>
      <w:bookmarkEnd w:id="56"/>
    </w:p>
    <w:p w14:paraId="1BED8874" w14:textId="77777777" w:rsidR="00501A45" w:rsidRPr="00553D2D" w:rsidRDefault="00501A45" w:rsidP="00501A45">
      <w:pPr>
        <w:pStyle w:val="Compact"/>
        <w:numPr>
          <w:ilvl w:val="0"/>
          <w:numId w:val="23"/>
        </w:numPr>
      </w:pPr>
      <w:r w:rsidRPr="00553D2D">
        <w:t>Safety is everyone’s responsibility.</w:t>
      </w:r>
    </w:p>
    <w:p w14:paraId="02987B39" w14:textId="77777777" w:rsidR="00501A45" w:rsidRPr="00553D2D" w:rsidRDefault="00501A45" w:rsidP="00501A45">
      <w:pPr>
        <w:pStyle w:val="Compact"/>
        <w:numPr>
          <w:ilvl w:val="0"/>
          <w:numId w:val="23"/>
        </w:numPr>
      </w:pPr>
      <w:r w:rsidRPr="00553D2D">
        <w:t>All incidents and near misses shall be reported.</w:t>
      </w:r>
    </w:p>
    <w:p w14:paraId="2EBBEC36" w14:textId="77777777" w:rsidR="00501A45" w:rsidRPr="00553D2D" w:rsidRDefault="00501A45" w:rsidP="00501A45">
      <w:pPr>
        <w:pStyle w:val="Compact"/>
        <w:numPr>
          <w:ilvl w:val="0"/>
          <w:numId w:val="23"/>
        </w:numPr>
      </w:pPr>
      <w:r w:rsidRPr="00553D2D">
        <w:t>Risk Assessments shall be completed before work begins.</w:t>
      </w:r>
    </w:p>
    <w:p w14:paraId="7A61976D" w14:textId="77777777" w:rsidR="00501A45" w:rsidRPr="00553D2D" w:rsidRDefault="00501A45" w:rsidP="00501A45">
      <w:pPr>
        <w:pStyle w:val="Compact"/>
        <w:numPr>
          <w:ilvl w:val="0"/>
          <w:numId w:val="23"/>
        </w:numPr>
      </w:pPr>
      <w:r w:rsidRPr="00553D2D">
        <w:t>Unsafe acts and unsafe conditions shall be corrected immediately.</w:t>
      </w:r>
    </w:p>
    <w:p w14:paraId="0CFB3034" w14:textId="77777777" w:rsidR="00501A45" w:rsidRPr="00553D2D" w:rsidRDefault="00501A45" w:rsidP="00501A45">
      <w:pPr>
        <w:pStyle w:val="Compact"/>
        <w:numPr>
          <w:ilvl w:val="0"/>
          <w:numId w:val="23"/>
        </w:numPr>
      </w:pPr>
      <w:r w:rsidRPr="00553D2D">
        <w:t>Every employee has the authority to stop unsafe work.</w:t>
      </w:r>
    </w:p>
    <w:p w14:paraId="1B74FB42" w14:textId="77777777" w:rsidR="00501A45" w:rsidRPr="00553D2D" w:rsidRDefault="00501A45" w:rsidP="00501A45">
      <w:pPr>
        <w:pStyle w:val="Compact"/>
        <w:numPr>
          <w:ilvl w:val="0"/>
          <w:numId w:val="23"/>
        </w:numPr>
      </w:pPr>
      <w:r w:rsidRPr="00553D2D">
        <w:t>Environmental protection is an integral part of every operation.</w:t>
      </w:r>
    </w:p>
    <w:p w14:paraId="71D7C793" w14:textId="77777777" w:rsidR="00501A45" w:rsidRPr="00553D2D" w:rsidRDefault="00000000" w:rsidP="00501A45">
      <w:r>
        <w:pict w14:anchorId="1674BA9B">
          <v:rect id="_x0000_i1041" style="width:0;height:1.5pt" o:hralign="center" o:hrstd="t" o:hr="t"/>
        </w:pict>
      </w:r>
    </w:p>
    <w:p w14:paraId="7E103FDE" w14:textId="77777777" w:rsidR="00501A45" w:rsidRPr="00553D2D" w:rsidRDefault="00501A45" w:rsidP="00553D2D">
      <w:pPr>
        <w:pStyle w:val="Heading3"/>
        <w:bidi/>
      </w:pPr>
      <w:bookmarkStart w:id="58" w:name="_Toc242521205"/>
      <w:bookmarkStart w:id="59" w:name="العربية-2"/>
      <w:r w:rsidRPr="00553D2D">
        <w:t>العربية</w:t>
      </w:r>
      <w:bookmarkEnd w:id="58"/>
    </w:p>
    <w:p w14:paraId="506F3663" w14:textId="77777777" w:rsidR="00501A45" w:rsidRPr="00553D2D" w:rsidRDefault="00501A45" w:rsidP="00553D2D">
      <w:pPr>
        <w:pStyle w:val="Compact"/>
        <w:numPr>
          <w:ilvl w:val="0"/>
          <w:numId w:val="23"/>
        </w:numPr>
        <w:bidi/>
      </w:pPr>
      <w:r w:rsidRPr="00553D2D">
        <w:t>السلامة مسؤولية الجميع.</w:t>
      </w:r>
    </w:p>
    <w:p w14:paraId="55864EDA" w14:textId="77777777" w:rsidR="00501A45" w:rsidRPr="00553D2D" w:rsidRDefault="00501A45" w:rsidP="00553D2D">
      <w:pPr>
        <w:pStyle w:val="Compact"/>
        <w:numPr>
          <w:ilvl w:val="0"/>
          <w:numId w:val="23"/>
        </w:numPr>
        <w:bidi/>
      </w:pPr>
      <w:r w:rsidRPr="00553D2D">
        <w:t>يجب الإبلاغ عن جميع الحوادث وشبه الحوادث.</w:t>
      </w:r>
    </w:p>
    <w:p w14:paraId="1C8BE7B3" w14:textId="77777777" w:rsidR="00501A45" w:rsidRPr="00553D2D" w:rsidRDefault="00501A45" w:rsidP="00553D2D">
      <w:pPr>
        <w:pStyle w:val="Compact"/>
        <w:numPr>
          <w:ilvl w:val="0"/>
          <w:numId w:val="23"/>
        </w:numPr>
        <w:bidi/>
      </w:pPr>
      <w:r w:rsidRPr="00553D2D">
        <w:t>يجب إجراء تقييم للمخاطر قبل بدء أي عمل.</w:t>
      </w:r>
    </w:p>
    <w:p w14:paraId="3E448416" w14:textId="77777777" w:rsidR="00501A45" w:rsidRPr="00553D2D" w:rsidRDefault="00501A45" w:rsidP="00553D2D">
      <w:pPr>
        <w:pStyle w:val="Compact"/>
        <w:numPr>
          <w:ilvl w:val="0"/>
          <w:numId w:val="23"/>
        </w:numPr>
        <w:bidi/>
      </w:pPr>
      <w:r w:rsidRPr="00553D2D">
        <w:t>يجب معالجة أي سلوك أو حالة غير آمنة فورًا.</w:t>
      </w:r>
    </w:p>
    <w:p w14:paraId="658C1376" w14:textId="77777777" w:rsidR="00501A45" w:rsidRPr="00553D2D" w:rsidRDefault="00501A45" w:rsidP="00553D2D">
      <w:pPr>
        <w:pStyle w:val="Compact"/>
        <w:numPr>
          <w:ilvl w:val="0"/>
          <w:numId w:val="23"/>
        </w:numPr>
        <w:bidi/>
      </w:pPr>
      <w:r w:rsidRPr="00553D2D">
        <w:t>لكل موظف الحق في إيقاف أي عمل غير آمن.</w:t>
      </w:r>
    </w:p>
    <w:p w14:paraId="49D37D0B" w14:textId="77777777" w:rsidR="00501A45" w:rsidRPr="00553D2D" w:rsidRDefault="00501A45" w:rsidP="00553D2D">
      <w:pPr>
        <w:pStyle w:val="Compact"/>
        <w:numPr>
          <w:ilvl w:val="0"/>
          <w:numId w:val="23"/>
        </w:numPr>
        <w:bidi/>
      </w:pPr>
      <w:r w:rsidRPr="00553D2D">
        <w:t>حماية البيئة جزء أساسي من جميع عمليات الشركة.</w:t>
      </w:r>
    </w:p>
    <w:p w14:paraId="5170ED68" w14:textId="77777777" w:rsidR="00501A45" w:rsidRPr="00553D2D" w:rsidRDefault="00000000" w:rsidP="00501A45">
      <w:r>
        <w:pict w14:anchorId="172793DE">
          <v:rect id="_x0000_i1042" style="width:0;height:1.5pt" o:hralign="center" o:hrstd="t" o:hr="t"/>
        </w:pict>
      </w:r>
    </w:p>
    <w:p w14:paraId="74508386" w14:textId="77777777" w:rsidR="00501A45" w:rsidRPr="00553D2D" w:rsidRDefault="00501A45" w:rsidP="00581222">
      <w:pPr>
        <w:pStyle w:val="Heading1"/>
      </w:pPr>
      <w:bookmarkStart w:id="60" w:name="_Toc242521206"/>
      <w:bookmarkStart w:id="61" w:name="management-commitment"/>
      <w:bookmarkEnd w:id="55"/>
      <w:bookmarkEnd w:id="57"/>
      <w:bookmarkEnd w:id="59"/>
      <w:r w:rsidRPr="00553D2D">
        <w:t>4.4 Management Commitment</w:t>
      </w:r>
      <w:bookmarkEnd w:id="60"/>
    </w:p>
    <w:p w14:paraId="4FD2963A" w14:textId="77777777" w:rsidR="00501A45" w:rsidRPr="00553D2D" w:rsidRDefault="00501A45" w:rsidP="00501A45">
      <w:pPr>
        <w:pStyle w:val="Heading2"/>
      </w:pPr>
      <w:bookmarkStart w:id="62" w:name="_Toc242521207"/>
      <w:bookmarkStart w:id="63" w:name="التزام-الإدارة"/>
      <w:r w:rsidRPr="00553D2D">
        <w:t>التزام الإدارة</w:t>
      </w:r>
      <w:bookmarkEnd w:id="62"/>
    </w:p>
    <w:p w14:paraId="5CDA144C" w14:textId="77777777" w:rsidR="00501A45" w:rsidRPr="00553D2D" w:rsidRDefault="00501A45" w:rsidP="00553D2D">
      <w:pPr>
        <w:pStyle w:val="FirstParagraph"/>
        <w:bidi/>
      </w:pPr>
      <w:r w:rsidRPr="00553D2D">
        <w:t>The General Manager is responsible for ensuring adequate resources are provided to implement this HSE Policy effectively. All managers, supervisors, employees, and contractors are required to understand and comply with the requirements of this Manual.</w:t>
      </w:r>
    </w:p>
    <w:p w14:paraId="354990A9" w14:textId="77777777" w:rsidR="00501A45" w:rsidRPr="00553D2D" w:rsidRDefault="00501A45" w:rsidP="00553D2D">
      <w:pPr>
        <w:pStyle w:val="Heading3"/>
        <w:bidi/>
      </w:pPr>
      <w:bookmarkStart w:id="64" w:name="_Toc242521208"/>
      <w:bookmarkStart w:id="65" w:name="العربية-3"/>
      <w:r w:rsidRPr="00553D2D">
        <w:t>العربية</w:t>
      </w:r>
      <w:bookmarkEnd w:id="64"/>
    </w:p>
    <w:p w14:paraId="623F7032" w14:textId="77777777" w:rsidR="00501A45" w:rsidRPr="00553D2D" w:rsidRDefault="00501A45" w:rsidP="00553D2D">
      <w:pPr>
        <w:pStyle w:val="FirstParagraph"/>
        <w:bidi/>
      </w:pPr>
      <w:r w:rsidRPr="00553D2D">
        <w:t>يتحمل المدير العام مسؤولية توفير الموارد اللازمة لتطبيق سياسة الصحة والسلامة والبيئة بفعالية. كما يلتزم جميع المديرين والمشرفين والموظفين والمقاولين بفهم هذا الدليل والامتثال لجميع متطلباته.</w:t>
      </w:r>
    </w:p>
    <w:p w14:paraId="36C00EF9" w14:textId="77777777" w:rsidR="00501A45" w:rsidRPr="00553D2D" w:rsidRDefault="00000000" w:rsidP="00501A45">
      <w:r>
        <w:pict w14:anchorId="64607108">
          <v:rect id="_x0000_i1043" style="width:0;height:1.5pt" o:hralign="center" o:hrstd="t" o:hr="t"/>
        </w:pict>
      </w:r>
    </w:p>
    <w:p w14:paraId="010B3403" w14:textId="77777777" w:rsidR="00501A45" w:rsidRPr="00553D2D" w:rsidRDefault="00501A45" w:rsidP="00501A45">
      <w:pPr>
        <w:pStyle w:val="FirstParagraph"/>
      </w:pPr>
      <w:r w:rsidRPr="00553D2D">
        <w:rPr>
          <w:b/>
          <w:bCs/>
        </w:rPr>
        <w:t>Approved By:</w:t>
      </w:r>
      <w:r w:rsidRPr="00553D2D">
        <w:t xml:space="preserve"> General Manager</w:t>
      </w:r>
    </w:p>
    <w:p w14:paraId="25D70A7E" w14:textId="77777777" w:rsidR="00501A45" w:rsidRPr="00553D2D" w:rsidRDefault="00501A45" w:rsidP="00501A45">
      <w:pPr>
        <w:pStyle w:val="BodyText"/>
      </w:pPr>
      <w:r w:rsidRPr="00553D2D">
        <w:rPr>
          <w:b/>
          <w:bCs/>
        </w:rPr>
        <w:t>Kamra for Energy &amp; Contracting L.L.C</w:t>
      </w:r>
    </w:p>
    <w:bookmarkEnd w:id="61"/>
    <w:bookmarkEnd w:id="63"/>
    <w:bookmarkEnd w:id="65"/>
    <w:p w14:paraId="5625E5AC" w14:textId="77777777" w:rsidR="00081BBA" w:rsidRDefault="00081BBA" w:rsidP="00ED124F">
      <w:pPr>
        <w:rPr>
          <w:rtl/>
          <w:lang w:bidi="ar-SY"/>
        </w:rPr>
      </w:pPr>
    </w:p>
    <w:p w14:paraId="7CE83D89" w14:textId="77777777" w:rsidR="00081BBA" w:rsidRDefault="00081BBA" w:rsidP="00581222">
      <w:pPr>
        <w:pStyle w:val="Heading1"/>
      </w:pPr>
      <w:bookmarkStart w:id="66" w:name="_Toc242521209"/>
      <w:bookmarkStart w:id="67" w:name="purpose-scope-objectives"/>
      <w:r>
        <w:lastRenderedPageBreak/>
        <w:t>5. Purpose, Scope &amp; Objectives</w:t>
      </w:r>
      <w:bookmarkEnd w:id="66"/>
    </w:p>
    <w:p w14:paraId="748DB5C4" w14:textId="77777777" w:rsidR="00081BBA" w:rsidRDefault="00081BBA" w:rsidP="00581222">
      <w:pPr>
        <w:pStyle w:val="Heading1"/>
      </w:pPr>
      <w:bookmarkStart w:id="68" w:name="_Toc242521210"/>
      <w:bookmarkStart w:id="69" w:name="الغرض-نطاق-التطبيق-والأهداف"/>
      <w:bookmarkEnd w:id="67"/>
      <w:r>
        <w:t>الغرض، نطاق التطبيق، والأهداف</w:t>
      </w:r>
      <w:bookmarkEnd w:id="68"/>
    </w:p>
    <w:p w14:paraId="7B8309EC" w14:textId="77777777" w:rsidR="00081BBA" w:rsidRDefault="00000000" w:rsidP="00081BBA">
      <w:r>
        <w:pict w14:anchorId="45CB375B">
          <v:rect id="_x0000_i1044" style="width:0;height:1.5pt" o:hralign="center" o:hrstd="t" o:hr="t"/>
        </w:pict>
      </w:r>
    </w:p>
    <w:p w14:paraId="6D20AE53" w14:textId="77777777" w:rsidR="00081BBA" w:rsidRDefault="00081BBA" w:rsidP="00581222">
      <w:pPr>
        <w:pStyle w:val="Heading1"/>
      </w:pPr>
      <w:bookmarkStart w:id="70" w:name="_Toc242521211"/>
      <w:bookmarkStart w:id="71" w:name="purpose"/>
      <w:bookmarkEnd w:id="69"/>
      <w:r>
        <w:t>5.1 Purpose</w:t>
      </w:r>
      <w:bookmarkEnd w:id="70"/>
    </w:p>
    <w:p w14:paraId="19CC8F48" w14:textId="77777777" w:rsidR="00081BBA" w:rsidRDefault="00081BBA" w:rsidP="00081BBA">
      <w:pPr>
        <w:pStyle w:val="Heading2"/>
      </w:pPr>
      <w:bookmarkStart w:id="72" w:name="_Toc242521212"/>
      <w:bookmarkStart w:id="73" w:name="الغرض"/>
      <w:r>
        <w:t>الغرض</w:t>
      </w:r>
      <w:bookmarkEnd w:id="72"/>
    </w:p>
    <w:p w14:paraId="57A16AA3" w14:textId="77777777" w:rsidR="00081BBA" w:rsidRDefault="00081BBA" w:rsidP="00081BBA">
      <w:pPr>
        <w:pStyle w:val="Heading3"/>
      </w:pPr>
      <w:bookmarkStart w:id="74" w:name="_Toc242521213"/>
      <w:r>
        <w:t>English</w:t>
      </w:r>
      <w:bookmarkEnd w:id="74"/>
    </w:p>
    <w:p w14:paraId="6684D2DE" w14:textId="77777777" w:rsidR="00081BBA" w:rsidRDefault="00081BBA" w:rsidP="00081BBA">
      <w:pPr>
        <w:pStyle w:val="FirstParagraph"/>
      </w:pPr>
      <w:r>
        <w:t>The purpose of this HSE Management Manual is to establish a comprehensive Health, Safety, and Environment (HSE) Management System that provides a structured framework for managing occupational health, safety, and environmental risks associated with the Company’s operations.</w:t>
      </w:r>
    </w:p>
    <w:p w14:paraId="109A7ED2" w14:textId="77777777" w:rsidR="00081BBA" w:rsidRDefault="00081BBA" w:rsidP="00081BBA">
      <w:pPr>
        <w:pStyle w:val="BodyText"/>
      </w:pPr>
      <w:r>
        <w:t>This Manual defines the Company’s HSE policies, responsibilities, procedures, and minimum operational requirements to ensure compliance with applicable legislation, client requirements, and international best practices.</w:t>
      </w:r>
    </w:p>
    <w:p w14:paraId="11FFEE8C" w14:textId="77777777" w:rsidR="00081BBA" w:rsidRDefault="00000000" w:rsidP="00345781">
      <w:pPr>
        <w:bidi/>
      </w:pPr>
      <w:r>
        <w:pict w14:anchorId="201767CA">
          <v:rect id="_x0000_i1045" style="width:0;height:1.5pt" o:hralign="right" o:hrstd="t" o:hr="t"/>
        </w:pict>
      </w:r>
    </w:p>
    <w:p w14:paraId="226F2370" w14:textId="77777777" w:rsidR="00081BBA" w:rsidRDefault="00081BBA" w:rsidP="00345781">
      <w:pPr>
        <w:pStyle w:val="Heading3"/>
        <w:bidi/>
      </w:pPr>
      <w:bookmarkStart w:id="75" w:name="_Toc242521214"/>
      <w:r>
        <w:t>العربية</w:t>
      </w:r>
      <w:bookmarkEnd w:id="75"/>
    </w:p>
    <w:p w14:paraId="1CAF4A78" w14:textId="77777777" w:rsidR="00081BBA" w:rsidRDefault="00081BBA" w:rsidP="00345781">
      <w:pPr>
        <w:pStyle w:val="FirstParagraph"/>
        <w:bidi/>
      </w:pPr>
      <w:r>
        <w:t>يهدف هذا الدليل إلى إنشاء نظام متكامل لإدارة الصحة والسلامة والبيئة (HSE)، يوفر إطارًا منظمًا لإدارة مخاطر الصحة المهنية والسلامة والبيئة المرتبطة بجميع عمليات الشركة.</w:t>
      </w:r>
    </w:p>
    <w:p w14:paraId="0BC89BB6" w14:textId="77777777" w:rsidR="00081BBA" w:rsidRDefault="00081BBA" w:rsidP="00345781">
      <w:pPr>
        <w:pStyle w:val="BodyText"/>
        <w:bidi/>
      </w:pPr>
      <w:r>
        <w:t>كما يحدد هذا الدليل سياسات الشركة ومسؤولياتها وإجراءاتها ومتطلبات السلامة الأساسية، بما يضمن الامتثال للتشريعات المعمول بها ومتطلبات العملاء وأفضل الممارسات الدولية.</w:t>
      </w:r>
    </w:p>
    <w:p w14:paraId="2A0A5ED9" w14:textId="77777777" w:rsidR="00081BBA" w:rsidRDefault="00000000" w:rsidP="00081BBA">
      <w:r>
        <w:pict w14:anchorId="3CF58008">
          <v:rect id="_x0000_i1046" style="width:0;height:1.5pt" o:hralign="center" o:hrstd="t" o:hr="t"/>
        </w:pict>
      </w:r>
    </w:p>
    <w:p w14:paraId="6AE57A7A" w14:textId="77777777" w:rsidR="00081BBA" w:rsidRDefault="00081BBA" w:rsidP="00581222">
      <w:pPr>
        <w:pStyle w:val="Heading1"/>
      </w:pPr>
      <w:bookmarkStart w:id="76" w:name="_Toc242521215"/>
      <w:bookmarkStart w:id="77" w:name="scope"/>
      <w:bookmarkEnd w:id="71"/>
      <w:bookmarkEnd w:id="73"/>
      <w:r>
        <w:t>5.2 Scope</w:t>
      </w:r>
      <w:bookmarkEnd w:id="76"/>
    </w:p>
    <w:p w14:paraId="00989DC0" w14:textId="77777777" w:rsidR="00081BBA" w:rsidRDefault="00081BBA" w:rsidP="00081BBA">
      <w:pPr>
        <w:pStyle w:val="Heading2"/>
      </w:pPr>
      <w:bookmarkStart w:id="78" w:name="_Toc242521216"/>
      <w:bookmarkStart w:id="79" w:name="نطاق-التطبيق"/>
      <w:r>
        <w:t>نطاق التطبيق</w:t>
      </w:r>
      <w:bookmarkEnd w:id="78"/>
    </w:p>
    <w:p w14:paraId="79E872F0" w14:textId="77777777" w:rsidR="00081BBA" w:rsidRDefault="00081BBA" w:rsidP="00081BBA">
      <w:pPr>
        <w:pStyle w:val="Heading3"/>
      </w:pPr>
      <w:bookmarkStart w:id="80" w:name="_Toc242521217"/>
      <w:bookmarkStart w:id="81" w:name="english-1"/>
      <w:r>
        <w:t>English</w:t>
      </w:r>
      <w:bookmarkEnd w:id="80"/>
    </w:p>
    <w:p w14:paraId="658E5720" w14:textId="77777777" w:rsidR="00081BBA" w:rsidRDefault="00081BBA" w:rsidP="00081BBA">
      <w:pPr>
        <w:pStyle w:val="FirstParagraph"/>
      </w:pPr>
      <w:r>
        <w:t>This Manual applies to all Company operations, including but not limited to:</w:t>
      </w:r>
    </w:p>
    <w:p w14:paraId="20B14842" w14:textId="77777777" w:rsidR="00081BBA" w:rsidRDefault="00081BBA" w:rsidP="00081BBA">
      <w:pPr>
        <w:pStyle w:val="Compact"/>
        <w:numPr>
          <w:ilvl w:val="0"/>
          <w:numId w:val="23"/>
        </w:numPr>
      </w:pPr>
      <w:r>
        <w:t>Oil &amp; Gas Operations.</w:t>
      </w:r>
    </w:p>
    <w:p w14:paraId="4C2DD974" w14:textId="77777777" w:rsidR="00081BBA" w:rsidRDefault="00081BBA" w:rsidP="00081BBA">
      <w:pPr>
        <w:pStyle w:val="Compact"/>
        <w:numPr>
          <w:ilvl w:val="0"/>
          <w:numId w:val="23"/>
        </w:numPr>
      </w:pPr>
      <w:r>
        <w:t>Well Services Operations.</w:t>
      </w:r>
    </w:p>
    <w:p w14:paraId="15FC09F0" w14:textId="77777777" w:rsidR="00081BBA" w:rsidRDefault="00081BBA" w:rsidP="00081BBA">
      <w:pPr>
        <w:pStyle w:val="Compact"/>
        <w:numPr>
          <w:ilvl w:val="0"/>
          <w:numId w:val="23"/>
        </w:numPr>
      </w:pPr>
      <w:r>
        <w:t>Pulling &amp; Running Operations.</w:t>
      </w:r>
    </w:p>
    <w:p w14:paraId="01160B04" w14:textId="77777777" w:rsidR="00081BBA" w:rsidRDefault="00081BBA" w:rsidP="00081BBA">
      <w:pPr>
        <w:pStyle w:val="Compact"/>
        <w:numPr>
          <w:ilvl w:val="0"/>
          <w:numId w:val="23"/>
        </w:numPr>
      </w:pPr>
      <w:r>
        <w:t>Welding &amp; Fabrication Activities.</w:t>
      </w:r>
    </w:p>
    <w:p w14:paraId="45B14F3A" w14:textId="77777777" w:rsidR="00081BBA" w:rsidRDefault="00081BBA" w:rsidP="00081BBA">
      <w:pPr>
        <w:pStyle w:val="Compact"/>
        <w:numPr>
          <w:ilvl w:val="0"/>
          <w:numId w:val="23"/>
        </w:numPr>
      </w:pPr>
      <w:r>
        <w:t>Excavation &amp; Civil Works.</w:t>
      </w:r>
    </w:p>
    <w:p w14:paraId="3E393572" w14:textId="77777777" w:rsidR="00081BBA" w:rsidRDefault="00081BBA" w:rsidP="00081BBA">
      <w:pPr>
        <w:pStyle w:val="Compact"/>
        <w:numPr>
          <w:ilvl w:val="0"/>
          <w:numId w:val="23"/>
        </w:numPr>
      </w:pPr>
      <w:r>
        <w:t>Mechanical and Electrical Maintenance.</w:t>
      </w:r>
    </w:p>
    <w:p w14:paraId="33C41F65" w14:textId="77777777" w:rsidR="00081BBA" w:rsidRDefault="00081BBA" w:rsidP="00081BBA">
      <w:pPr>
        <w:pStyle w:val="Compact"/>
        <w:numPr>
          <w:ilvl w:val="0"/>
          <w:numId w:val="23"/>
        </w:numPr>
      </w:pPr>
      <w:r>
        <w:lastRenderedPageBreak/>
        <w:t>Workshops, Warehouses, and Offices.</w:t>
      </w:r>
    </w:p>
    <w:p w14:paraId="05F53C63" w14:textId="77777777" w:rsidR="00081BBA" w:rsidRDefault="00081BBA" w:rsidP="00081BBA">
      <w:pPr>
        <w:pStyle w:val="Compact"/>
        <w:numPr>
          <w:ilvl w:val="0"/>
          <w:numId w:val="23"/>
        </w:numPr>
      </w:pPr>
      <w:r>
        <w:t>All employees, contractors, subcontractors, visitors, and temporary personnel working under the Company’s control.</w:t>
      </w:r>
    </w:p>
    <w:p w14:paraId="2C1A5B83" w14:textId="77777777" w:rsidR="00081BBA" w:rsidRDefault="00000000" w:rsidP="00345781">
      <w:pPr>
        <w:bidi/>
      </w:pPr>
      <w:r>
        <w:pict w14:anchorId="313D8FF8">
          <v:rect id="_x0000_i1047" style="width:0;height:1.5pt" o:hralign="center" o:hrstd="t" o:hr="t"/>
        </w:pict>
      </w:r>
    </w:p>
    <w:p w14:paraId="0A357740" w14:textId="77777777" w:rsidR="00081BBA" w:rsidRDefault="00081BBA" w:rsidP="00345781">
      <w:pPr>
        <w:pStyle w:val="Heading3"/>
        <w:bidi/>
      </w:pPr>
      <w:bookmarkStart w:id="82" w:name="_Toc242521218"/>
      <w:bookmarkEnd w:id="81"/>
      <w:r>
        <w:t>العربية</w:t>
      </w:r>
      <w:bookmarkEnd w:id="82"/>
    </w:p>
    <w:p w14:paraId="402C90BE" w14:textId="77777777" w:rsidR="00081BBA" w:rsidRDefault="00081BBA" w:rsidP="00345781">
      <w:pPr>
        <w:pStyle w:val="FirstParagraph"/>
        <w:bidi/>
      </w:pPr>
      <w:r>
        <w:t>يطبق هذا الدليل على جميع أنشطة الشركة، بما في ذلك على سبيل المثال لا الحصر:</w:t>
      </w:r>
    </w:p>
    <w:p w14:paraId="08B98F3C" w14:textId="77777777" w:rsidR="00081BBA" w:rsidRDefault="00081BBA" w:rsidP="00345781">
      <w:pPr>
        <w:pStyle w:val="Compact"/>
        <w:numPr>
          <w:ilvl w:val="0"/>
          <w:numId w:val="23"/>
        </w:numPr>
        <w:bidi/>
      </w:pPr>
      <w:r>
        <w:t>عمليات النفط والغاز.</w:t>
      </w:r>
    </w:p>
    <w:p w14:paraId="51B8ABD7" w14:textId="77777777" w:rsidR="00081BBA" w:rsidRDefault="00081BBA" w:rsidP="00345781">
      <w:pPr>
        <w:pStyle w:val="Compact"/>
        <w:numPr>
          <w:ilvl w:val="0"/>
          <w:numId w:val="23"/>
        </w:numPr>
        <w:bidi/>
      </w:pPr>
      <w:r>
        <w:t>خدمات الآبار النفطية.</w:t>
      </w:r>
    </w:p>
    <w:p w14:paraId="34A5360A" w14:textId="77777777" w:rsidR="00081BBA" w:rsidRDefault="00081BBA" w:rsidP="00345781">
      <w:pPr>
        <w:pStyle w:val="Compact"/>
        <w:numPr>
          <w:ilvl w:val="0"/>
          <w:numId w:val="23"/>
        </w:numPr>
        <w:bidi/>
      </w:pPr>
      <w:r>
        <w:t xml:space="preserve">عمليات </w:t>
      </w:r>
      <w:r>
        <w:rPr>
          <w:b/>
          <w:bCs/>
        </w:rPr>
        <w:t>Pulling &amp; Running</w:t>
      </w:r>
      <w:r>
        <w:t>.</w:t>
      </w:r>
    </w:p>
    <w:p w14:paraId="4116FCCB" w14:textId="77777777" w:rsidR="00081BBA" w:rsidRDefault="00081BBA" w:rsidP="00345781">
      <w:pPr>
        <w:pStyle w:val="Compact"/>
        <w:numPr>
          <w:ilvl w:val="0"/>
          <w:numId w:val="23"/>
        </w:numPr>
        <w:bidi/>
      </w:pPr>
      <w:r>
        <w:t>أعمال اللحام والتصنيع.</w:t>
      </w:r>
    </w:p>
    <w:p w14:paraId="29ECC573" w14:textId="77777777" w:rsidR="00081BBA" w:rsidRDefault="00081BBA" w:rsidP="00345781">
      <w:pPr>
        <w:pStyle w:val="Compact"/>
        <w:numPr>
          <w:ilvl w:val="0"/>
          <w:numId w:val="23"/>
        </w:numPr>
        <w:bidi/>
      </w:pPr>
      <w:r>
        <w:t>أعمال الحفر والخنادق.</w:t>
      </w:r>
    </w:p>
    <w:p w14:paraId="7B5F8E1D" w14:textId="77777777" w:rsidR="00081BBA" w:rsidRDefault="00081BBA" w:rsidP="00345781">
      <w:pPr>
        <w:pStyle w:val="Compact"/>
        <w:numPr>
          <w:ilvl w:val="0"/>
          <w:numId w:val="23"/>
        </w:numPr>
        <w:bidi/>
      </w:pPr>
      <w:r>
        <w:t>أعمال الصيانة الميكانيكية والكهربائية.</w:t>
      </w:r>
    </w:p>
    <w:p w14:paraId="1BDBD75D" w14:textId="77777777" w:rsidR="00081BBA" w:rsidRDefault="00081BBA" w:rsidP="00345781">
      <w:pPr>
        <w:pStyle w:val="Compact"/>
        <w:numPr>
          <w:ilvl w:val="0"/>
          <w:numId w:val="23"/>
        </w:numPr>
        <w:bidi/>
      </w:pPr>
      <w:r>
        <w:t>الورش والمستودعات والمكاتب.</w:t>
      </w:r>
    </w:p>
    <w:p w14:paraId="5BE1C2C1" w14:textId="77777777" w:rsidR="00081BBA" w:rsidRDefault="00081BBA" w:rsidP="00345781">
      <w:pPr>
        <w:pStyle w:val="Compact"/>
        <w:numPr>
          <w:ilvl w:val="0"/>
          <w:numId w:val="23"/>
        </w:numPr>
        <w:bidi/>
      </w:pPr>
      <w:r>
        <w:t>جميع الموظفين والمقاولين والمقاولين الفرعيين والزوار والعاملين المؤقتين الخاضعين لإشراف الشركة.</w:t>
      </w:r>
    </w:p>
    <w:p w14:paraId="7EF95A40" w14:textId="77777777" w:rsidR="00081BBA" w:rsidRDefault="00000000" w:rsidP="00081BBA">
      <w:r>
        <w:pict w14:anchorId="21C8E780">
          <v:rect id="_x0000_i1048" style="width:0;height:1.5pt" o:hralign="center" o:hrstd="t" o:hr="t"/>
        </w:pict>
      </w:r>
    </w:p>
    <w:p w14:paraId="3F0837EB" w14:textId="77777777" w:rsidR="00081BBA" w:rsidRDefault="00081BBA" w:rsidP="00581222">
      <w:pPr>
        <w:pStyle w:val="Heading1"/>
      </w:pPr>
      <w:bookmarkStart w:id="83" w:name="_Toc242521219"/>
      <w:bookmarkStart w:id="84" w:name="objectives"/>
      <w:bookmarkEnd w:id="77"/>
      <w:bookmarkEnd w:id="79"/>
      <w:r>
        <w:t>5.3 Objectives</w:t>
      </w:r>
      <w:bookmarkEnd w:id="83"/>
    </w:p>
    <w:p w14:paraId="39561726" w14:textId="77777777" w:rsidR="00081BBA" w:rsidRDefault="00081BBA" w:rsidP="00081BBA">
      <w:pPr>
        <w:pStyle w:val="Heading2"/>
      </w:pPr>
      <w:bookmarkStart w:id="85" w:name="_Toc242521220"/>
      <w:bookmarkStart w:id="86" w:name="أهداف-الدليل"/>
      <w:r>
        <w:t>أهداف الدليل</w:t>
      </w:r>
      <w:bookmarkEnd w:id="85"/>
    </w:p>
    <w:p w14:paraId="36C2F269" w14:textId="77777777" w:rsidR="00081BBA" w:rsidRDefault="00081BBA" w:rsidP="00081BBA">
      <w:pPr>
        <w:pStyle w:val="FirstParagraph"/>
      </w:pPr>
      <w:r>
        <w:t>The objectives of this HSE Management Manual are to:</w:t>
      </w:r>
    </w:p>
    <w:p w14:paraId="6FDA654E" w14:textId="77777777" w:rsidR="00081BBA" w:rsidRDefault="00081BBA" w:rsidP="00081BBA">
      <w:pPr>
        <w:pStyle w:val="Compact"/>
        <w:numPr>
          <w:ilvl w:val="0"/>
          <w:numId w:val="23"/>
        </w:numPr>
      </w:pPr>
      <w:r>
        <w:t>Protect the health and safety of all personnel.</w:t>
      </w:r>
    </w:p>
    <w:p w14:paraId="286D6643" w14:textId="77777777" w:rsidR="00081BBA" w:rsidRDefault="00081BBA" w:rsidP="00081BBA">
      <w:pPr>
        <w:pStyle w:val="Compact"/>
        <w:numPr>
          <w:ilvl w:val="0"/>
          <w:numId w:val="23"/>
        </w:numPr>
      </w:pPr>
      <w:r>
        <w:t>Prevent work-related injuries and occupational illnesses.</w:t>
      </w:r>
    </w:p>
    <w:p w14:paraId="07F8D4D0" w14:textId="77777777" w:rsidR="00081BBA" w:rsidRDefault="00081BBA" w:rsidP="00081BBA">
      <w:pPr>
        <w:pStyle w:val="Compact"/>
        <w:numPr>
          <w:ilvl w:val="0"/>
          <w:numId w:val="23"/>
        </w:numPr>
      </w:pPr>
      <w:r>
        <w:t>Eliminate or reduce operational risks to an acceptable level.</w:t>
      </w:r>
    </w:p>
    <w:p w14:paraId="7008D313" w14:textId="77777777" w:rsidR="00081BBA" w:rsidRDefault="00081BBA" w:rsidP="00081BBA">
      <w:pPr>
        <w:pStyle w:val="Compact"/>
        <w:numPr>
          <w:ilvl w:val="0"/>
          <w:numId w:val="23"/>
        </w:numPr>
      </w:pPr>
      <w:r>
        <w:t>Prevent environmental pollution.</w:t>
      </w:r>
    </w:p>
    <w:p w14:paraId="1D9683DA" w14:textId="77777777" w:rsidR="00081BBA" w:rsidRDefault="00081BBA" w:rsidP="00081BBA">
      <w:pPr>
        <w:pStyle w:val="Compact"/>
        <w:numPr>
          <w:ilvl w:val="0"/>
          <w:numId w:val="23"/>
        </w:numPr>
      </w:pPr>
      <w:r>
        <w:t>Protect Company assets and client property.</w:t>
      </w:r>
    </w:p>
    <w:p w14:paraId="324D1717" w14:textId="77777777" w:rsidR="00081BBA" w:rsidRDefault="00081BBA" w:rsidP="00081BBA">
      <w:pPr>
        <w:pStyle w:val="Compact"/>
        <w:numPr>
          <w:ilvl w:val="0"/>
          <w:numId w:val="23"/>
        </w:numPr>
      </w:pPr>
      <w:r>
        <w:t>Ensure compliance with legal and client requirements.</w:t>
      </w:r>
    </w:p>
    <w:p w14:paraId="527B9F7A" w14:textId="77777777" w:rsidR="00081BBA" w:rsidRDefault="00081BBA" w:rsidP="00081BBA">
      <w:pPr>
        <w:pStyle w:val="Compact"/>
        <w:numPr>
          <w:ilvl w:val="0"/>
          <w:numId w:val="23"/>
        </w:numPr>
      </w:pPr>
      <w:r>
        <w:t>Promote a proactive safety culture.</w:t>
      </w:r>
    </w:p>
    <w:p w14:paraId="6BA1E827" w14:textId="77777777" w:rsidR="00081BBA" w:rsidRDefault="00081BBA" w:rsidP="00081BBA">
      <w:pPr>
        <w:pStyle w:val="Compact"/>
        <w:numPr>
          <w:ilvl w:val="0"/>
          <w:numId w:val="23"/>
        </w:numPr>
      </w:pPr>
      <w:r>
        <w:t>Improve HSE performance through continual improvement.</w:t>
      </w:r>
    </w:p>
    <w:p w14:paraId="3D542265" w14:textId="77777777" w:rsidR="00081BBA" w:rsidRDefault="00000000" w:rsidP="00081BBA">
      <w:r>
        <w:pict w14:anchorId="3365DB23">
          <v:rect id="_x0000_i1049" style="width:0;height:1.5pt" o:hralign="center" o:hrstd="t" o:hr="t"/>
        </w:pict>
      </w:r>
    </w:p>
    <w:p w14:paraId="5FB84AD7" w14:textId="77777777" w:rsidR="00081BBA" w:rsidRDefault="00081BBA" w:rsidP="00E70380">
      <w:pPr>
        <w:pStyle w:val="Heading3"/>
        <w:bidi/>
      </w:pPr>
      <w:bookmarkStart w:id="87" w:name="_Toc242521221"/>
      <w:r>
        <w:t>العربية</w:t>
      </w:r>
      <w:bookmarkEnd w:id="87"/>
    </w:p>
    <w:p w14:paraId="3C1C0541" w14:textId="77777777" w:rsidR="00081BBA" w:rsidRDefault="00081BBA" w:rsidP="00E70380">
      <w:pPr>
        <w:pStyle w:val="FirstParagraph"/>
        <w:bidi/>
      </w:pPr>
      <w:r>
        <w:t>يهدف هذا الدليل إلى:</w:t>
      </w:r>
    </w:p>
    <w:p w14:paraId="1A025EB7" w14:textId="77777777" w:rsidR="00081BBA" w:rsidRDefault="00081BBA" w:rsidP="00E70380">
      <w:pPr>
        <w:pStyle w:val="Compact"/>
        <w:numPr>
          <w:ilvl w:val="0"/>
          <w:numId w:val="23"/>
        </w:numPr>
        <w:bidi/>
      </w:pPr>
      <w:r>
        <w:t>حماية صحة وسلامة جميع العاملين.</w:t>
      </w:r>
    </w:p>
    <w:p w14:paraId="67F84C9F" w14:textId="77777777" w:rsidR="00081BBA" w:rsidRDefault="00081BBA" w:rsidP="00E70380">
      <w:pPr>
        <w:pStyle w:val="Compact"/>
        <w:numPr>
          <w:ilvl w:val="0"/>
          <w:numId w:val="23"/>
        </w:numPr>
        <w:bidi/>
      </w:pPr>
      <w:r>
        <w:t>منع الإصابات والأمراض المهنية.</w:t>
      </w:r>
    </w:p>
    <w:p w14:paraId="3BA06E2B" w14:textId="77777777" w:rsidR="00081BBA" w:rsidRDefault="00081BBA" w:rsidP="00E70380">
      <w:pPr>
        <w:pStyle w:val="Compact"/>
        <w:numPr>
          <w:ilvl w:val="0"/>
          <w:numId w:val="23"/>
        </w:numPr>
        <w:bidi/>
      </w:pPr>
      <w:r>
        <w:t>التخلص من المخاطر أو خفضها إلى مستوى مقبول.</w:t>
      </w:r>
    </w:p>
    <w:p w14:paraId="14AF2B82" w14:textId="77777777" w:rsidR="00081BBA" w:rsidRDefault="00081BBA" w:rsidP="00E70380">
      <w:pPr>
        <w:pStyle w:val="Compact"/>
        <w:numPr>
          <w:ilvl w:val="0"/>
          <w:numId w:val="23"/>
        </w:numPr>
        <w:bidi/>
      </w:pPr>
      <w:r>
        <w:t>منع التلوث البيئي.</w:t>
      </w:r>
    </w:p>
    <w:p w14:paraId="1F24E36F" w14:textId="77777777" w:rsidR="00081BBA" w:rsidRDefault="00081BBA" w:rsidP="00E70380">
      <w:pPr>
        <w:pStyle w:val="Compact"/>
        <w:numPr>
          <w:ilvl w:val="0"/>
          <w:numId w:val="23"/>
        </w:numPr>
        <w:bidi/>
      </w:pPr>
      <w:r>
        <w:t>حماية أصول الشركة وممتلكات العملاء.</w:t>
      </w:r>
    </w:p>
    <w:p w14:paraId="6535DE8E" w14:textId="77777777" w:rsidR="00081BBA" w:rsidRDefault="00081BBA" w:rsidP="00E70380">
      <w:pPr>
        <w:pStyle w:val="Compact"/>
        <w:numPr>
          <w:ilvl w:val="0"/>
          <w:numId w:val="23"/>
        </w:numPr>
        <w:bidi/>
      </w:pPr>
      <w:r>
        <w:t>ضمان الالتزام بالمتطلبات القانونية ومتطلبات العملاء.</w:t>
      </w:r>
    </w:p>
    <w:p w14:paraId="5EA7E77E" w14:textId="77777777" w:rsidR="00081BBA" w:rsidRDefault="00081BBA" w:rsidP="00E70380">
      <w:pPr>
        <w:pStyle w:val="Compact"/>
        <w:numPr>
          <w:ilvl w:val="0"/>
          <w:numId w:val="23"/>
        </w:numPr>
        <w:bidi/>
      </w:pPr>
      <w:r>
        <w:t>تعزيز ثقافة السلامة الاستباقية.</w:t>
      </w:r>
    </w:p>
    <w:p w14:paraId="6A68BAEA" w14:textId="77777777" w:rsidR="00081BBA" w:rsidRDefault="00081BBA" w:rsidP="00E70380">
      <w:pPr>
        <w:pStyle w:val="Compact"/>
        <w:numPr>
          <w:ilvl w:val="0"/>
          <w:numId w:val="23"/>
        </w:numPr>
        <w:bidi/>
      </w:pPr>
      <w:r>
        <w:t>تحقيق التحسين المستمر في أداء نظام الصحة والسلامة والبيئة.</w:t>
      </w:r>
    </w:p>
    <w:p w14:paraId="4ED7A3A9" w14:textId="77777777" w:rsidR="00081BBA" w:rsidRDefault="00000000" w:rsidP="00081BBA">
      <w:r>
        <w:pict w14:anchorId="6594AC0C">
          <v:rect id="_x0000_i1050" style="width:0;height:1.5pt" o:hralign="center" o:hrstd="t" o:hr="t"/>
        </w:pict>
      </w:r>
    </w:p>
    <w:p w14:paraId="41AE5F83" w14:textId="77777777" w:rsidR="00081BBA" w:rsidRDefault="00081BBA" w:rsidP="00581222">
      <w:pPr>
        <w:pStyle w:val="Heading1"/>
      </w:pPr>
      <w:bookmarkStart w:id="88" w:name="_Toc242521222"/>
      <w:bookmarkStart w:id="89" w:name="applicability"/>
      <w:bookmarkEnd w:id="84"/>
      <w:bookmarkEnd w:id="86"/>
      <w:r>
        <w:t>5.4 Applicability</w:t>
      </w:r>
      <w:bookmarkEnd w:id="88"/>
    </w:p>
    <w:p w14:paraId="59930B9D" w14:textId="77777777" w:rsidR="00081BBA" w:rsidRDefault="00081BBA" w:rsidP="00081BBA">
      <w:pPr>
        <w:pStyle w:val="Heading2"/>
      </w:pPr>
      <w:bookmarkStart w:id="90" w:name="_Toc242521223"/>
      <w:bookmarkStart w:id="91" w:name="إلزامية-التطبيق"/>
      <w:r>
        <w:t>إلزامية التطبيق</w:t>
      </w:r>
      <w:bookmarkEnd w:id="90"/>
    </w:p>
    <w:p w14:paraId="79317CDE" w14:textId="77777777" w:rsidR="00081BBA" w:rsidRDefault="00081BBA" w:rsidP="00081BBA">
      <w:pPr>
        <w:pStyle w:val="FirstParagraph"/>
      </w:pPr>
      <w:r>
        <w:t>Compliance with this Manual is mandatory for all employees, contractors, subcontractors, suppliers, and visitors performing work or entering Company-controlled workplaces.</w:t>
      </w:r>
    </w:p>
    <w:p w14:paraId="7A9053FF" w14:textId="77777777" w:rsidR="00081BBA" w:rsidRDefault="00081BBA" w:rsidP="00081BBA">
      <w:pPr>
        <w:pStyle w:val="BodyText"/>
      </w:pPr>
      <w:r>
        <w:t>Failure to comply with the requirements of this Manual may result in disciplinary action, suspension of work, or removal from the worksite.</w:t>
      </w:r>
    </w:p>
    <w:p w14:paraId="0DF34784" w14:textId="77777777" w:rsidR="00081BBA" w:rsidRDefault="00000000" w:rsidP="00081BBA">
      <w:r>
        <w:pict w14:anchorId="13993C80">
          <v:rect id="_x0000_i1051" style="width:0;height:1.5pt" o:hralign="center" o:hrstd="t" o:hr="t"/>
        </w:pict>
      </w:r>
    </w:p>
    <w:p w14:paraId="490B3964" w14:textId="77777777" w:rsidR="00081BBA" w:rsidRDefault="00081BBA" w:rsidP="00E70380">
      <w:pPr>
        <w:pStyle w:val="Heading3"/>
        <w:bidi/>
      </w:pPr>
      <w:bookmarkStart w:id="92" w:name="_Toc242521224"/>
      <w:r>
        <w:t>العربية</w:t>
      </w:r>
      <w:bookmarkEnd w:id="92"/>
    </w:p>
    <w:p w14:paraId="4EA59223" w14:textId="77777777" w:rsidR="00081BBA" w:rsidRDefault="00081BBA" w:rsidP="00E70380">
      <w:pPr>
        <w:pStyle w:val="FirstParagraph"/>
        <w:bidi/>
      </w:pPr>
      <w:r>
        <w:t>يعد الالتزام بهذا الدليل إلزاميًا لجميع الموظفين والمقاولين والمقاولين الفرعيين والموردين والزوار الذين يؤدون أعمالًا أو يدخلون مواقع العمل التابعة للشركة.</w:t>
      </w:r>
    </w:p>
    <w:p w14:paraId="40E41644" w14:textId="77777777" w:rsidR="00081BBA" w:rsidRDefault="00081BBA" w:rsidP="00E70380">
      <w:pPr>
        <w:pStyle w:val="BodyText"/>
        <w:bidi/>
      </w:pPr>
      <w:r>
        <w:t>وقد يؤدي عدم الالتزام بمتطلبات هذا الدليل إلى اتخاذ إجراءات تأديبية أو إيقاف العمل أو استبعاد الشخص من موقع العمل، وفقًا لسياسات الشركة.</w:t>
      </w:r>
    </w:p>
    <w:p w14:paraId="09370879" w14:textId="77777777" w:rsidR="00081BBA" w:rsidRDefault="00000000" w:rsidP="00081BBA">
      <w:r>
        <w:pict w14:anchorId="78B2C2CD">
          <v:rect id="_x0000_i1052" style="width:0;height:1.5pt" o:hralign="center" o:hrstd="t" o:hr="t"/>
        </w:pict>
      </w:r>
    </w:p>
    <w:p w14:paraId="1F4CAE4D" w14:textId="77777777" w:rsidR="00081BBA" w:rsidRDefault="00081BBA" w:rsidP="00581222">
      <w:pPr>
        <w:pStyle w:val="Heading1"/>
      </w:pPr>
      <w:bookmarkStart w:id="93" w:name="_Toc242521225"/>
      <w:bookmarkStart w:id="94" w:name="hse-management-system-commitment"/>
      <w:bookmarkEnd w:id="89"/>
      <w:bookmarkEnd w:id="91"/>
      <w:r>
        <w:t>5.5 HSE Management System Commitment</w:t>
      </w:r>
      <w:bookmarkEnd w:id="93"/>
    </w:p>
    <w:p w14:paraId="5BC7771E" w14:textId="77777777" w:rsidR="00081BBA" w:rsidRDefault="00081BBA" w:rsidP="00081BBA">
      <w:pPr>
        <w:pStyle w:val="Heading2"/>
      </w:pPr>
      <w:bookmarkStart w:id="95" w:name="_Toc242521226"/>
      <w:bookmarkStart w:id="96" w:name="الالتزام-بنظام-إدارة-hse"/>
      <w:r>
        <w:t>الالتزام بنظام إدارة HSE</w:t>
      </w:r>
      <w:bookmarkEnd w:id="95"/>
    </w:p>
    <w:p w14:paraId="0E31AE1E" w14:textId="77777777" w:rsidR="00081BBA" w:rsidRDefault="00081BBA" w:rsidP="00081BBA">
      <w:pPr>
        <w:pStyle w:val="FirstParagraph"/>
      </w:pPr>
      <w:r>
        <w:t>The Company is committed to implementing, maintaining, and continually improving its HSE Management System through leadership commitment, employee participation, effective risk management, regular audits, and compliance with applicable legal and client requirements.</w:t>
      </w:r>
    </w:p>
    <w:p w14:paraId="22F15DD0" w14:textId="77777777" w:rsidR="00081BBA" w:rsidRDefault="00081BBA" w:rsidP="00E70380">
      <w:pPr>
        <w:pStyle w:val="Heading3"/>
        <w:bidi/>
      </w:pPr>
      <w:bookmarkStart w:id="97" w:name="_Toc242521227"/>
      <w:bookmarkStart w:id="98" w:name="العربية-4"/>
      <w:r>
        <w:t>العربية</w:t>
      </w:r>
      <w:bookmarkEnd w:id="97"/>
    </w:p>
    <w:p w14:paraId="20A8AEC9" w14:textId="77777777" w:rsidR="00081BBA" w:rsidRDefault="00081BBA" w:rsidP="00E70380">
      <w:pPr>
        <w:pStyle w:val="FirstParagraph"/>
        <w:bidi/>
      </w:pPr>
      <w:r>
        <w:t>تلتزم الشركة بتطبيق نظام إدارة الصحة والسلامة والبيئة والمحافظة عليه وتحسينه باستمرار من خلال التزام الإدارة، ومشاركة العاملين، والإدارة الفعالة للمخاطر، وإجراء عمليات التدقيق الدورية، والالتزام بالمتطلبات القانونية ومتطلبات العملاء.</w:t>
      </w:r>
    </w:p>
    <w:p w14:paraId="28197931" w14:textId="77777777" w:rsidR="009D27DE" w:rsidRDefault="009D27DE" w:rsidP="00581222">
      <w:pPr>
        <w:pStyle w:val="Heading1"/>
      </w:pPr>
      <w:bookmarkStart w:id="99" w:name="_Toc242521228"/>
      <w:bookmarkStart w:id="100" w:name="hse-organization-responsibilities"/>
      <w:bookmarkEnd w:id="94"/>
      <w:bookmarkEnd w:id="96"/>
      <w:bookmarkEnd w:id="98"/>
      <w:r>
        <w:t>6. HSE Organization &amp; Responsibilities</w:t>
      </w:r>
      <w:bookmarkEnd w:id="99"/>
    </w:p>
    <w:p w14:paraId="744B1135" w14:textId="77777777" w:rsidR="009D27DE" w:rsidRDefault="009D27DE" w:rsidP="00581222">
      <w:pPr>
        <w:pStyle w:val="Heading1"/>
        <w:bidi/>
      </w:pPr>
      <w:bookmarkStart w:id="101" w:name="_Toc242521229"/>
      <w:bookmarkStart w:id="102" w:name="الهيكل-التنظيمي-والمسؤوليات"/>
      <w:bookmarkEnd w:id="100"/>
      <w:r>
        <w:t>الهيكل التنظيمي والمسؤوليات</w:t>
      </w:r>
      <w:bookmarkEnd w:id="101"/>
    </w:p>
    <w:p w14:paraId="7EE0183C" w14:textId="77777777" w:rsidR="009D27DE" w:rsidRDefault="00000000" w:rsidP="009D27DE">
      <w:r>
        <w:pict w14:anchorId="6405C75B">
          <v:rect id="_x0000_i1053" style="width:0;height:1.5pt" o:hralign="center" o:hrstd="t" o:hr="t"/>
        </w:pict>
      </w:r>
    </w:p>
    <w:p w14:paraId="760EAAE8" w14:textId="77777777" w:rsidR="009D27DE" w:rsidRDefault="009D27DE" w:rsidP="00581222">
      <w:pPr>
        <w:pStyle w:val="Heading1"/>
      </w:pPr>
      <w:bookmarkStart w:id="103" w:name="_Toc242521230"/>
      <w:bookmarkStart w:id="104" w:name="hse-organization"/>
      <w:bookmarkEnd w:id="102"/>
      <w:r>
        <w:t>6.1 HSE Organization</w:t>
      </w:r>
      <w:bookmarkEnd w:id="103"/>
    </w:p>
    <w:p w14:paraId="2BBF82E3" w14:textId="77777777" w:rsidR="009D27DE" w:rsidRDefault="009D27DE" w:rsidP="009D27DE">
      <w:pPr>
        <w:pStyle w:val="Heading2"/>
      </w:pPr>
      <w:bookmarkStart w:id="105" w:name="_Toc242521231"/>
      <w:bookmarkStart w:id="106" w:name="الهيكل-التنظيمي-لإدارة-hse"/>
      <w:r>
        <w:t>الهيكل التنظيمي لإدارة HSE</w:t>
      </w:r>
      <w:bookmarkEnd w:id="105"/>
    </w:p>
    <w:p w14:paraId="6D0D1B00" w14:textId="77777777" w:rsidR="009D27DE" w:rsidRDefault="009D27DE" w:rsidP="009D27DE">
      <w:pPr>
        <w:pStyle w:val="Heading3"/>
      </w:pPr>
      <w:bookmarkStart w:id="107" w:name="_Toc242521232"/>
      <w:r>
        <w:t>English</w:t>
      </w:r>
      <w:bookmarkEnd w:id="107"/>
    </w:p>
    <w:p w14:paraId="2AD1B55B" w14:textId="77777777" w:rsidR="009D27DE" w:rsidRDefault="009D27DE" w:rsidP="009D27DE">
      <w:pPr>
        <w:pStyle w:val="FirstParagraph"/>
      </w:pPr>
      <w:r>
        <w:t>The HSE Management System is implemented through a defined organizational structure that ensures effective leadership, accountability, communication, and continuous improvement throughout all Company operations.</w:t>
      </w:r>
    </w:p>
    <w:p w14:paraId="4A271C54" w14:textId="77777777" w:rsidR="009D27DE" w:rsidRDefault="009D27DE" w:rsidP="009D27DE">
      <w:pPr>
        <w:pStyle w:val="BodyText"/>
      </w:pPr>
      <w:r>
        <w:t xml:space="preserve">The HSE Department reports directly to the </w:t>
      </w:r>
      <w:r>
        <w:rPr>
          <w:b/>
          <w:bCs/>
        </w:rPr>
        <w:t>General Manager</w:t>
      </w:r>
      <w:r>
        <w:t>, ensuring full authority to monitor compliance, stop unsafe work, and enforce Company HSE requirements.</w:t>
      </w:r>
    </w:p>
    <w:p w14:paraId="5976AC2A" w14:textId="77777777" w:rsidR="009D27DE" w:rsidRDefault="009D27DE" w:rsidP="0067496B">
      <w:pPr>
        <w:pStyle w:val="Heading3"/>
        <w:bidi/>
      </w:pPr>
      <w:bookmarkStart w:id="108" w:name="_Toc242521233"/>
      <w:r>
        <w:t>العربية</w:t>
      </w:r>
      <w:bookmarkEnd w:id="108"/>
    </w:p>
    <w:p w14:paraId="38B7A572" w14:textId="77777777" w:rsidR="009D27DE" w:rsidRDefault="009D27DE" w:rsidP="0067496B">
      <w:pPr>
        <w:pStyle w:val="FirstParagraph"/>
        <w:bidi/>
      </w:pPr>
      <w:r>
        <w:t>يتم تطبيق نظام إدارة الصحة والسلامة والبيئة من خلال هيكل تنظيمي واضح يضمن القيادة الفعالة، والمساءلة، والتواصل، والتحسين المستمر في جميع عمليات الشركة.</w:t>
      </w:r>
    </w:p>
    <w:p w14:paraId="7852C640" w14:textId="77777777" w:rsidR="009D27DE" w:rsidRDefault="009D27DE" w:rsidP="0067496B">
      <w:pPr>
        <w:pStyle w:val="BodyText"/>
        <w:bidi/>
      </w:pPr>
      <w:r>
        <w:t xml:space="preserve">ويرتبط قسم </w:t>
      </w:r>
      <w:r>
        <w:rPr>
          <w:b/>
          <w:bCs/>
        </w:rPr>
        <w:t>الصحة والسلامة والبيئة (HSE)</w:t>
      </w:r>
      <w:r>
        <w:t xml:space="preserve"> مباشرةً بالمدير العام، بما يضمن تمتعه بالصلاحية الكاملة لمراقبة الالتزام، وإيقاف الأعمال غير الآمنة، وتطبيق متطلبات السلامة الخاصة بالشركة.</w:t>
      </w:r>
    </w:p>
    <w:p w14:paraId="1A8414ED" w14:textId="77777777" w:rsidR="009D27DE" w:rsidRDefault="009D27DE" w:rsidP="00581222">
      <w:pPr>
        <w:pStyle w:val="Heading1"/>
        <w15:collapsed/>
      </w:pPr>
      <w:bookmarkStart w:id="109" w:name="_Toc242521234"/>
      <w:bookmarkStart w:id="110" w:name="responsibilities"/>
      <w:bookmarkEnd w:id="104"/>
      <w:bookmarkEnd w:id="106"/>
      <w:r>
        <w:t>6.2 Responsibilities</w:t>
      </w:r>
      <w:bookmarkEnd w:id="109"/>
    </w:p>
    <w:p w14:paraId="58238E61" w14:textId="77777777" w:rsidR="009D27DE" w:rsidRDefault="009D27DE" w:rsidP="009D27DE">
      <w:pPr>
        <w:pStyle w:val="Heading2"/>
      </w:pPr>
      <w:bookmarkStart w:id="111" w:name="_Toc242521235"/>
      <w:bookmarkStart w:id="112" w:name="المسؤوليات"/>
      <w:r>
        <w:t>المسؤوليات</w:t>
      </w:r>
      <w:bookmarkEnd w:id="111"/>
    </w:p>
    <w:p w14:paraId="671A079D" w14:textId="77777777" w:rsidR="009D27DE" w:rsidRDefault="009D27DE" w:rsidP="00B16E31">
      <w:pPr>
        <w:pStyle w:val="Heading3"/>
        <w15:collapsed/>
      </w:pPr>
      <w:bookmarkStart w:id="113" w:name="_Toc242521236"/>
      <w:bookmarkStart w:id="114" w:name="general-manager"/>
      <w:r>
        <w:t>General Manager</w:t>
      </w:r>
      <w:bookmarkEnd w:id="113"/>
    </w:p>
    <w:p w14:paraId="6CA2ECD9" w14:textId="77777777" w:rsidR="009D27DE" w:rsidRDefault="009D27DE" w:rsidP="009D27DE">
      <w:pPr>
        <w:pStyle w:val="Heading3"/>
      </w:pPr>
      <w:bookmarkStart w:id="115" w:name="_Toc242521237"/>
      <w:bookmarkStart w:id="116" w:name="المدير-العام"/>
      <w:bookmarkEnd w:id="114"/>
      <w:r>
        <w:t>المدير العام</w:t>
      </w:r>
      <w:bookmarkEnd w:id="115"/>
    </w:p>
    <w:p w14:paraId="4165205E" w14:textId="77777777" w:rsidR="009D27DE" w:rsidRDefault="009D27DE" w:rsidP="009D27DE">
      <w:pPr>
        <w:pStyle w:val="Compact"/>
        <w:numPr>
          <w:ilvl w:val="0"/>
          <w:numId w:val="23"/>
        </w:numPr>
      </w:pPr>
      <w:r>
        <w:t>Demonstrate leadership and commitment to the HSE Management System.</w:t>
      </w:r>
    </w:p>
    <w:p w14:paraId="5F978067" w14:textId="77777777" w:rsidR="009D27DE" w:rsidRDefault="009D27DE" w:rsidP="009D27DE">
      <w:pPr>
        <w:pStyle w:val="Compact"/>
        <w:numPr>
          <w:ilvl w:val="0"/>
          <w:numId w:val="23"/>
        </w:numPr>
      </w:pPr>
      <w:r>
        <w:t>Provide adequate financial, human, and technical resources.</w:t>
      </w:r>
    </w:p>
    <w:p w14:paraId="5225C97B" w14:textId="77777777" w:rsidR="009D27DE" w:rsidRDefault="009D27DE" w:rsidP="009D27DE">
      <w:pPr>
        <w:pStyle w:val="Compact"/>
        <w:numPr>
          <w:ilvl w:val="0"/>
          <w:numId w:val="23"/>
        </w:numPr>
      </w:pPr>
      <w:r>
        <w:t>Approve HSE policies, objectives, and strategic plans.</w:t>
      </w:r>
    </w:p>
    <w:p w14:paraId="0EAF5A44" w14:textId="77777777" w:rsidR="009D27DE" w:rsidRDefault="009D27DE" w:rsidP="009D27DE">
      <w:pPr>
        <w:pStyle w:val="Compact"/>
        <w:numPr>
          <w:ilvl w:val="0"/>
          <w:numId w:val="23"/>
        </w:numPr>
      </w:pPr>
      <w:r>
        <w:t>Ensure compliance with legal and client requirements.</w:t>
      </w:r>
    </w:p>
    <w:p w14:paraId="7826895D" w14:textId="77777777" w:rsidR="009D27DE" w:rsidRDefault="009D27DE" w:rsidP="0067496B">
      <w:pPr>
        <w:pStyle w:val="FirstParagraph"/>
        <w:bidi/>
      </w:pPr>
      <w:r>
        <w:rPr>
          <w:b/>
          <w:bCs/>
        </w:rPr>
        <w:t>العربية</w:t>
      </w:r>
    </w:p>
    <w:p w14:paraId="7970AA7F" w14:textId="77777777" w:rsidR="009D27DE" w:rsidRDefault="009D27DE" w:rsidP="0067496B">
      <w:pPr>
        <w:pStyle w:val="Compact"/>
        <w:numPr>
          <w:ilvl w:val="0"/>
          <w:numId w:val="23"/>
        </w:numPr>
        <w:bidi/>
      </w:pPr>
      <w:r>
        <w:t>إظهار الالتزام والقيادة في تطبيق نظام HSE.</w:t>
      </w:r>
    </w:p>
    <w:p w14:paraId="7249B1C3" w14:textId="77777777" w:rsidR="009D27DE" w:rsidRDefault="009D27DE" w:rsidP="0067496B">
      <w:pPr>
        <w:pStyle w:val="Compact"/>
        <w:numPr>
          <w:ilvl w:val="0"/>
          <w:numId w:val="23"/>
        </w:numPr>
        <w:bidi/>
      </w:pPr>
      <w:r>
        <w:t>توفير الموارد البشرية والمالية والفنية اللازمة.</w:t>
      </w:r>
    </w:p>
    <w:p w14:paraId="103567C6" w14:textId="77777777" w:rsidR="009D27DE" w:rsidRDefault="009D27DE" w:rsidP="0067496B">
      <w:pPr>
        <w:pStyle w:val="Compact"/>
        <w:numPr>
          <w:ilvl w:val="0"/>
          <w:numId w:val="23"/>
        </w:numPr>
        <w:bidi/>
      </w:pPr>
      <w:r>
        <w:t>اعتماد سياسات وأهداف وخطط HSE.</w:t>
      </w:r>
    </w:p>
    <w:p w14:paraId="6BDAD9FD" w14:textId="77777777" w:rsidR="009D27DE" w:rsidRDefault="009D27DE" w:rsidP="0067496B">
      <w:pPr>
        <w:pStyle w:val="Compact"/>
        <w:numPr>
          <w:ilvl w:val="0"/>
          <w:numId w:val="23"/>
        </w:numPr>
        <w:bidi/>
      </w:pPr>
      <w:r>
        <w:t>ضمان الالتزام بالمتطلبات القانونية ومتطلبات العملاء.</w:t>
      </w:r>
    </w:p>
    <w:p w14:paraId="45E9AE8E" w14:textId="77777777" w:rsidR="009D27DE" w:rsidRDefault="00000000" w:rsidP="009D27DE">
      <w:r>
        <w:pict w14:anchorId="2D44F3B2">
          <v:rect id="_x0000_i1054" style="width:0;height:1.5pt" o:hralign="center" o:hrstd="t" o:hr="t"/>
        </w:pict>
      </w:r>
    </w:p>
    <w:p w14:paraId="30DA49F0" w14:textId="77777777" w:rsidR="009D27DE" w:rsidRDefault="009D27DE" w:rsidP="009D27DE">
      <w:pPr>
        <w:pStyle w:val="Heading3"/>
      </w:pPr>
      <w:bookmarkStart w:id="117" w:name="_Toc242521238"/>
      <w:bookmarkStart w:id="118" w:name="hse-manager"/>
      <w:bookmarkEnd w:id="116"/>
      <w:r>
        <w:t>HSE Manager</w:t>
      </w:r>
      <w:bookmarkEnd w:id="117"/>
    </w:p>
    <w:p w14:paraId="4153598C" w14:textId="77777777" w:rsidR="009D27DE" w:rsidRDefault="009D27DE" w:rsidP="009D27DE">
      <w:pPr>
        <w:pStyle w:val="Heading3"/>
      </w:pPr>
      <w:bookmarkStart w:id="119" w:name="_Toc242521239"/>
      <w:bookmarkStart w:id="120" w:name="مدير-الصحة-والسلامة-والبيئة"/>
      <w:bookmarkEnd w:id="118"/>
      <w:r>
        <w:t>مدير الصحة والسلامة والبيئة</w:t>
      </w:r>
      <w:bookmarkEnd w:id="119"/>
    </w:p>
    <w:p w14:paraId="359F3623" w14:textId="77777777" w:rsidR="009D27DE" w:rsidRDefault="009D27DE" w:rsidP="009D27DE">
      <w:pPr>
        <w:pStyle w:val="Compact"/>
        <w:numPr>
          <w:ilvl w:val="0"/>
          <w:numId w:val="23"/>
        </w:numPr>
      </w:pPr>
      <w:r>
        <w:t>Develop, implement, and maintain the HSE Management System.</w:t>
      </w:r>
    </w:p>
    <w:p w14:paraId="37ECB43B" w14:textId="77777777" w:rsidR="009D27DE" w:rsidRDefault="009D27DE" w:rsidP="009D27DE">
      <w:pPr>
        <w:pStyle w:val="Compact"/>
        <w:numPr>
          <w:ilvl w:val="0"/>
          <w:numId w:val="23"/>
        </w:numPr>
      </w:pPr>
      <w:r>
        <w:t>Conduct inspections, audits, and risk assessments.</w:t>
      </w:r>
    </w:p>
    <w:p w14:paraId="0ECB1B45" w14:textId="77777777" w:rsidR="009D27DE" w:rsidRDefault="009D27DE" w:rsidP="009D27DE">
      <w:pPr>
        <w:pStyle w:val="Compact"/>
        <w:numPr>
          <w:ilvl w:val="0"/>
          <w:numId w:val="23"/>
        </w:numPr>
      </w:pPr>
      <w:r>
        <w:t>Investigate incidents and recommend corrective actions.</w:t>
      </w:r>
    </w:p>
    <w:p w14:paraId="20E1E5C2" w14:textId="77777777" w:rsidR="009D27DE" w:rsidRDefault="009D27DE" w:rsidP="009D27DE">
      <w:pPr>
        <w:pStyle w:val="Compact"/>
        <w:numPr>
          <w:ilvl w:val="0"/>
          <w:numId w:val="23"/>
        </w:numPr>
      </w:pPr>
      <w:r>
        <w:t>Monitor HSE performance and report to management.</w:t>
      </w:r>
    </w:p>
    <w:p w14:paraId="15380617" w14:textId="77777777" w:rsidR="009D27DE" w:rsidRDefault="009D27DE" w:rsidP="009D27DE">
      <w:pPr>
        <w:pStyle w:val="Compact"/>
        <w:numPr>
          <w:ilvl w:val="0"/>
          <w:numId w:val="23"/>
        </w:numPr>
      </w:pPr>
      <w:r>
        <w:t>Stop any unsafe activity that presents an immediate risk.</w:t>
      </w:r>
    </w:p>
    <w:p w14:paraId="214E6631" w14:textId="77777777" w:rsidR="009D27DE" w:rsidRDefault="009D27DE" w:rsidP="00BF37FD">
      <w:pPr>
        <w:pStyle w:val="FirstParagraph"/>
        <w:bidi/>
      </w:pPr>
      <w:r>
        <w:rPr>
          <w:b/>
          <w:bCs/>
        </w:rPr>
        <w:t>العربية</w:t>
      </w:r>
    </w:p>
    <w:p w14:paraId="57B3245D" w14:textId="77777777" w:rsidR="009D27DE" w:rsidRDefault="009D27DE" w:rsidP="00BF37FD">
      <w:pPr>
        <w:pStyle w:val="Compact"/>
        <w:numPr>
          <w:ilvl w:val="0"/>
          <w:numId w:val="23"/>
        </w:numPr>
        <w:bidi/>
      </w:pPr>
      <w:r>
        <w:t>تطوير وتطبيق وصيانة نظام إدارة HSE.</w:t>
      </w:r>
    </w:p>
    <w:p w14:paraId="0E86F754" w14:textId="77777777" w:rsidR="009D27DE" w:rsidRDefault="009D27DE" w:rsidP="00BF37FD">
      <w:pPr>
        <w:pStyle w:val="Compact"/>
        <w:numPr>
          <w:ilvl w:val="0"/>
          <w:numId w:val="23"/>
        </w:numPr>
        <w:bidi/>
      </w:pPr>
      <w:r>
        <w:t>تنفيذ عمليات التفتيش والتدقيق وتقييم المخاطر.</w:t>
      </w:r>
    </w:p>
    <w:p w14:paraId="6ACB0870" w14:textId="77777777" w:rsidR="009D27DE" w:rsidRDefault="009D27DE" w:rsidP="00BF37FD">
      <w:pPr>
        <w:pStyle w:val="Compact"/>
        <w:numPr>
          <w:ilvl w:val="0"/>
          <w:numId w:val="23"/>
        </w:numPr>
        <w:bidi/>
      </w:pPr>
      <w:r>
        <w:t>التحقيق في الحوادث واقتراح الإجراءات التصحيحية.</w:t>
      </w:r>
    </w:p>
    <w:p w14:paraId="0A0F9000" w14:textId="77777777" w:rsidR="009D27DE" w:rsidRDefault="009D27DE" w:rsidP="00BF37FD">
      <w:pPr>
        <w:pStyle w:val="Compact"/>
        <w:numPr>
          <w:ilvl w:val="0"/>
          <w:numId w:val="23"/>
        </w:numPr>
        <w:bidi/>
      </w:pPr>
      <w:r>
        <w:t>متابعة مؤشرات أداء HSE ورفع التقارير للإدارة.</w:t>
      </w:r>
    </w:p>
    <w:p w14:paraId="12140547" w14:textId="77777777" w:rsidR="009D27DE" w:rsidRDefault="009D27DE" w:rsidP="00BF37FD">
      <w:pPr>
        <w:pStyle w:val="Compact"/>
        <w:numPr>
          <w:ilvl w:val="0"/>
          <w:numId w:val="23"/>
        </w:numPr>
        <w:bidi/>
      </w:pPr>
      <w:r>
        <w:t>إيقاف أي عمل يشكل خطرًا مباشرًا على الأشخاص أو البيئة أو المعدات.</w:t>
      </w:r>
    </w:p>
    <w:p w14:paraId="251B2DE4" w14:textId="77777777" w:rsidR="009D27DE" w:rsidRDefault="00000000" w:rsidP="009D27DE">
      <w:r>
        <w:pict w14:anchorId="4945B5E7">
          <v:rect id="_x0000_i1055" style="width:0;height:1.5pt" o:hralign="center" o:hrstd="t" o:hr="t"/>
        </w:pict>
      </w:r>
    </w:p>
    <w:p w14:paraId="1EBC470B" w14:textId="77777777" w:rsidR="009D27DE" w:rsidRDefault="009D27DE" w:rsidP="009D27DE">
      <w:pPr>
        <w:pStyle w:val="Heading3"/>
      </w:pPr>
      <w:bookmarkStart w:id="121" w:name="_Toc242521240"/>
      <w:bookmarkStart w:id="122" w:name="operations-manager"/>
      <w:bookmarkEnd w:id="120"/>
      <w:r>
        <w:t>Operations Manager</w:t>
      </w:r>
      <w:bookmarkEnd w:id="121"/>
    </w:p>
    <w:p w14:paraId="37FE21DA" w14:textId="77777777" w:rsidR="009D27DE" w:rsidRDefault="009D27DE" w:rsidP="009D27DE">
      <w:pPr>
        <w:pStyle w:val="Heading3"/>
      </w:pPr>
      <w:bookmarkStart w:id="123" w:name="_Toc242521241"/>
      <w:bookmarkStart w:id="124" w:name="مدير-العمليات"/>
      <w:bookmarkEnd w:id="122"/>
      <w:r>
        <w:t>مدير العمليات</w:t>
      </w:r>
      <w:bookmarkEnd w:id="123"/>
    </w:p>
    <w:p w14:paraId="2B656C28" w14:textId="77777777" w:rsidR="009D27DE" w:rsidRDefault="009D27DE" w:rsidP="009D27DE">
      <w:pPr>
        <w:pStyle w:val="Compact"/>
        <w:numPr>
          <w:ilvl w:val="0"/>
          <w:numId w:val="23"/>
        </w:numPr>
      </w:pPr>
      <w:r>
        <w:t>Ensure work is performed safely and efficiently.</w:t>
      </w:r>
    </w:p>
    <w:p w14:paraId="6CF30AB4" w14:textId="77777777" w:rsidR="009D27DE" w:rsidRDefault="009D27DE" w:rsidP="009D27DE">
      <w:pPr>
        <w:pStyle w:val="Compact"/>
        <w:numPr>
          <w:ilvl w:val="0"/>
          <w:numId w:val="23"/>
        </w:numPr>
      </w:pPr>
      <w:r>
        <w:t>Verify compliance with SOPs, Risk Assessments, and Permit to Work requirements.</w:t>
      </w:r>
    </w:p>
    <w:p w14:paraId="42EE82DE" w14:textId="77777777" w:rsidR="009D27DE" w:rsidRDefault="009D27DE" w:rsidP="009D27DE">
      <w:pPr>
        <w:pStyle w:val="Compact"/>
        <w:numPr>
          <w:ilvl w:val="0"/>
          <w:numId w:val="23"/>
        </w:numPr>
      </w:pPr>
      <w:r>
        <w:t>Coordinate operational activities with the HSE Department.</w:t>
      </w:r>
    </w:p>
    <w:p w14:paraId="531F52A4" w14:textId="77777777" w:rsidR="009D27DE" w:rsidRDefault="009D27DE" w:rsidP="00BF37FD">
      <w:pPr>
        <w:pStyle w:val="FirstParagraph"/>
        <w:bidi/>
      </w:pPr>
      <w:r>
        <w:rPr>
          <w:b/>
          <w:bCs/>
        </w:rPr>
        <w:t>العربية</w:t>
      </w:r>
    </w:p>
    <w:p w14:paraId="73B24F2B" w14:textId="77777777" w:rsidR="009D27DE" w:rsidRDefault="009D27DE" w:rsidP="00BF37FD">
      <w:pPr>
        <w:pStyle w:val="Compact"/>
        <w:numPr>
          <w:ilvl w:val="0"/>
          <w:numId w:val="23"/>
        </w:numPr>
        <w:bidi/>
      </w:pPr>
      <w:r>
        <w:t>ضمان تنفيذ الأعمال بطريقة آمنة وفعالة.</w:t>
      </w:r>
    </w:p>
    <w:p w14:paraId="1A940C8D" w14:textId="77777777" w:rsidR="009D27DE" w:rsidRDefault="009D27DE" w:rsidP="00BF37FD">
      <w:pPr>
        <w:pStyle w:val="Compact"/>
        <w:numPr>
          <w:ilvl w:val="0"/>
          <w:numId w:val="23"/>
        </w:numPr>
        <w:bidi/>
      </w:pPr>
      <w:r>
        <w:t>التأكد من الالتزام بإجراءات التشغيل القياسية (SOP)، وتقييم المخاطر (RA)، وتصاريح العمل (PTW).</w:t>
      </w:r>
    </w:p>
    <w:p w14:paraId="3CB22E4D" w14:textId="77777777" w:rsidR="009D27DE" w:rsidRDefault="009D27DE" w:rsidP="00BF37FD">
      <w:pPr>
        <w:pStyle w:val="Compact"/>
        <w:numPr>
          <w:ilvl w:val="0"/>
          <w:numId w:val="23"/>
        </w:numPr>
        <w:bidi/>
      </w:pPr>
      <w:r>
        <w:t>التنسيق المستمر مع قسم HSE.</w:t>
      </w:r>
    </w:p>
    <w:p w14:paraId="1AA718D7" w14:textId="77777777" w:rsidR="009D27DE" w:rsidRDefault="00000000" w:rsidP="009D27DE">
      <w:r>
        <w:pict w14:anchorId="12602847">
          <v:rect id="_x0000_i1056" style="width:0;height:1.5pt" o:hralign="center" o:hrstd="t" o:hr="t"/>
        </w:pict>
      </w:r>
    </w:p>
    <w:p w14:paraId="1770B3EB" w14:textId="77777777" w:rsidR="009D27DE" w:rsidRDefault="009D27DE" w:rsidP="009D27DE">
      <w:pPr>
        <w:pStyle w:val="Heading3"/>
      </w:pPr>
      <w:bookmarkStart w:id="125" w:name="_Toc242521242"/>
      <w:bookmarkStart w:id="126" w:name="supervisors"/>
      <w:bookmarkEnd w:id="124"/>
      <w:r>
        <w:t>Supervisors</w:t>
      </w:r>
      <w:bookmarkEnd w:id="125"/>
    </w:p>
    <w:p w14:paraId="59B3009B" w14:textId="77777777" w:rsidR="009D27DE" w:rsidRDefault="009D27DE" w:rsidP="009D27DE">
      <w:pPr>
        <w:pStyle w:val="Heading3"/>
      </w:pPr>
      <w:bookmarkStart w:id="127" w:name="_Toc242521243"/>
      <w:bookmarkStart w:id="128" w:name="المشرفون"/>
      <w:bookmarkEnd w:id="126"/>
      <w:r>
        <w:t>المشرفون</w:t>
      </w:r>
      <w:bookmarkEnd w:id="127"/>
    </w:p>
    <w:p w14:paraId="432B2A07" w14:textId="77777777" w:rsidR="009D27DE" w:rsidRDefault="009D27DE" w:rsidP="009D27DE">
      <w:pPr>
        <w:pStyle w:val="Compact"/>
        <w:numPr>
          <w:ilvl w:val="0"/>
          <w:numId w:val="23"/>
        </w:numPr>
      </w:pPr>
      <w:r>
        <w:t>Conduct Toolbox Talks before each shift.</w:t>
      </w:r>
    </w:p>
    <w:p w14:paraId="69F821B6" w14:textId="77777777" w:rsidR="009D27DE" w:rsidRDefault="009D27DE" w:rsidP="009D27DE">
      <w:pPr>
        <w:pStyle w:val="Compact"/>
        <w:numPr>
          <w:ilvl w:val="0"/>
          <w:numId w:val="23"/>
        </w:numPr>
      </w:pPr>
      <w:r>
        <w:t>Ensure employees use the required PPE.</w:t>
      </w:r>
    </w:p>
    <w:p w14:paraId="6F3234C8" w14:textId="77777777" w:rsidR="009D27DE" w:rsidRDefault="009D27DE" w:rsidP="009D27DE">
      <w:pPr>
        <w:pStyle w:val="Compact"/>
        <w:numPr>
          <w:ilvl w:val="0"/>
          <w:numId w:val="23"/>
        </w:numPr>
      </w:pPr>
      <w:r>
        <w:t>Monitor work activities and correct unsafe conditions immediately.</w:t>
      </w:r>
    </w:p>
    <w:p w14:paraId="741FCB8C" w14:textId="77777777" w:rsidR="009D27DE" w:rsidRDefault="009D27DE" w:rsidP="009D27DE">
      <w:pPr>
        <w:pStyle w:val="Compact"/>
        <w:numPr>
          <w:ilvl w:val="0"/>
          <w:numId w:val="23"/>
        </w:numPr>
      </w:pPr>
      <w:r>
        <w:t>Report incidents, hazards, and near misses.</w:t>
      </w:r>
    </w:p>
    <w:p w14:paraId="02D0B379" w14:textId="77777777" w:rsidR="009D27DE" w:rsidRDefault="009D27DE" w:rsidP="00BF37FD">
      <w:pPr>
        <w:pStyle w:val="FirstParagraph"/>
        <w:bidi/>
      </w:pPr>
      <w:r>
        <w:rPr>
          <w:b/>
          <w:bCs/>
        </w:rPr>
        <w:t>العربية</w:t>
      </w:r>
    </w:p>
    <w:p w14:paraId="1B81D4F1" w14:textId="77777777" w:rsidR="009D27DE" w:rsidRDefault="009D27DE" w:rsidP="00BF37FD">
      <w:pPr>
        <w:pStyle w:val="Compact"/>
        <w:numPr>
          <w:ilvl w:val="0"/>
          <w:numId w:val="23"/>
        </w:numPr>
        <w:bidi/>
      </w:pPr>
      <w:r>
        <w:t>عقد اجتماع السلامة (Toolbox Talk) قبل كل وردية.</w:t>
      </w:r>
    </w:p>
    <w:p w14:paraId="5ED2ECEE" w14:textId="77777777" w:rsidR="009D27DE" w:rsidRDefault="009D27DE" w:rsidP="00BF37FD">
      <w:pPr>
        <w:pStyle w:val="Compact"/>
        <w:numPr>
          <w:ilvl w:val="0"/>
          <w:numId w:val="23"/>
        </w:numPr>
        <w:bidi/>
      </w:pPr>
      <w:r>
        <w:t>التأكد من استخدام معدات الوقاية الشخصية.</w:t>
      </w:r>
    </w:p>
    <w:p w14:paraId="5CD84CF6" w14:textId="77777777" w:rsidR="009D27DE" w:rsidRDefault="009D27DE" w:rsidP="00BF37FD">
      <w:pPr>
        <w:pStyle w:val="Compact"/>
        <w:numPr>
          <w:ilvl w:val="0"/>
          <w:numId w:val="23"/>
        </w:numPr>
        <w:bidi/>
      </w:pPr>
      <w:r>
        <w:t>متابعة سير العمل ومعالجة أي حالة غير آمنة فورًا.</w:t>
      </w:r>
    </w:p>
    <w:p w14:paraId="710D65C9" w14:textId="77777777" w:rsidR="009D27DE" w:rsidRDefault="009D27DE" w:rsidP="00BF37FD">
      <w:pPr>
        <w:pStyle w:val="Compact"/>
        <w:numPr>
          <w:ilvl w:val="0"/>
          <w:numId w:val="23"/>
        </w:numPr>
        <w:bidi/>
      </w:pPr>
      <w:r>
        <w:t>الإبلاغ عن الحوادث والمخاطر وشبه الحوادث.</w:t>
      </w:r>
    </w:p>
    <w:p w14:paraId="2A06C9DB" w14:textId="77777777" w:rsidR="009D27DE" w:rsidRDefault="00000000" w:rsidP="009D27DE">
      <w:r>
        <w:pict w14:anchorId="0DF5D89A">
          <v:rect id="_x0000_i1057" style="width:0;height:1.5pt" o:hralign="center" o:hrstd="t" o:hr="t"/>
        </w:pict>
      </w:r>
    </w:p>
    <w:p w14:paraId="617A9785" w14:textId="77777777" w:rsidR="009D27DE" w:rsidRDefault="009D27DE" w:rsidP="009D27DE">
      <w:pPr>
        <w:pStyle w:val="Heading3"/>
      </w:pPr>
      <w:bookmarkStart w:id="129" w:name="_Toc242521244"/>
      <w:bookmarkStart w:id="130" w:name="employees"/>
      <w:bookmarkEnd w:id="128"/>
      <w:r>
        <w:t>Employees</w:t>
      </w:r>
      <w:bookmarkEnd w:id="129"/>
    </w:p>
    <w:p w14:paraId="3713B5AA" w14:textId="77777777" w:rsidR="009D27DE" w:rsidRDefault="009D27DE" w:rsidP="009D27DE">
      <w:pPr>
        <w:pStyle w:val="Heading3"/>
      </w:pPr>
      <w:bookmarkStart w:id="131" w:name="_Toc242521245"/>
      <w:bookmarkStart w:id="132" w:name="العاملون"/>
      <w:bookmarkEnd w:id="130"/>
      <w:r>
        <w:t>العاملون</w:t>
      </w:r>
      <w:bookmarkEnd w:id="131"/>
    </w:p>
    <w:p w14:paraId="0A2D0743" w14:textId="77777777" w:rsidR="009D27DE" w:rsidRDefault="009D27DE" w:rsidP="009D27DE">
      <w:pPr>
        <w:pStyle w:val="Compact"/>
        <w:numPr>
          <w:ilvl w:val="0"/>
          <w:numId w:val="23"/>
        </w:numPr>
      </w:pPr>
      <w:r>
        <w:t>Follow all Company HSE procedures.</w:t>
      </w:r>
    </w:p>
    <w:p w14:paraId="7C7C5A45" w14:textId="77777777" w:rsidR="009D27DE" w:rsidRDefault="009D27DE" w:rsidP="009D27DE">
      <w:pPr>
        <w:pStyle w:val="Compact"/>
        <w:numPr>
          <w:ilvl w:val="0"/>
          <w:numId w:val="23"/>
        </w:numPr>
      </w:pPr>
      <w:r>
        <w:t>Use PPE correctly at all times.</w:t>
      </w:r>
    </w:p>
    <w:p w14:paraId="49A00D77" w14:textId="77777777" w:rsidR="009D27DE" w:rsidRDefault="009D27DE" w:rsidP="009D27DE">
      <w:pPr>
        <w:pStyle w:val="Compact"/>
        <w:numPr>
          <w:ilvl w:val="0"/>
          <w:numId w:val="23"/>
        </w:numPr>
      </w:pPr>
      <w:r>
        <w:t>Report unsafe acts, unsafe conditions, and incidents immediately.</w:t>
      </w:r>
    </w:p>
    <w:p w14:paraId="1C316693" w14:textId="77777777" w:rsidR="009D27DE" w:rsidRDefault="009D27DE" w:rsidP="009D27DE">
      <w:pPr>
        <w:pStyle w:val="Compact"/>
        <w:numPr>
          <w:ilvl w:val="0"/>
          <w:numId w:val="23"/>
        </w:numPr>
      </w:pPr>
      <w:r>
        <w:t>Participate in HSE training and emergency drills.</w:t>
      </w:r>
    </w:p>
    <w:p w14:paraId="2E38CECD" w14:textId="77777777" w:rsidR="009D27DE" w:rsidRDefault="009D27DE" w:rsidP="009D27DE">
      <w:pPr>
        <w:pStyle w:val="Compact"/>
        <w:numPr>
          <w:ilvl w:val="0"/>
          <w:numId w:val="23"/>
        </w:numPr>
      </w:pPr>
      <w:r>
        <w:t>Exercise Stop Work Authority whenever necessary.</w:t>
      </w:r>
    </w:p>
    <w:p w14:paraId="54624731" w14:textId="77777777" w:rsidR="009D27DE" w:rsidRDefault="009D27DE" w:rsidP="00BF37FD">
      <w:pPr>
        <w:pStyle w:val="FirstParagraph"/>
        <w:bidi/>
      </w:pPr>
      <w:r>
        <w:rPr>
          <w:b/>
          <w:bCs/>
        </w:rPr>
        <w:t>العربية</w:t>
      </w:r>
    </w:p>
    <w:p w14:paraId="59520FE5" w14:textId="77777777" w:rsidR="009D27DE" w:rsidRDefault="009D27DE" w:rsidP="00BF37FD">
      <w:pPr>
        <w:pStyle w:val="Compact"/>
        <w:numPr>
          <w:ilvl w:val="0"/>
          <w:numId w:val="23"/>
        </w:numPr>
        <w:bidi/>
      </w:pPr>
      <w:r>
        <w:t>الالتزام بجميع إجراءات وتعليمات HSE.</w:t>
      </w:r>
    </w:p>
    <w:p w14:paraId="3C38B004" w14:textId="77777777" w:rsidR="009D27DE" w:rsidRDefault="009D27DE" w:rsidP="00BF37FD">
      <w:pPr>
        <w:pStyle w:val="Compact"/>
        <w:numPr>
          <w:ilvl w:val="0"/>
          <w:numId w:val="23"/>
        </w:numPr>
        <w:bidi/>
      </w:pPr>
      <w:r>
        <w:t>استخدام معدات الوقاية الشخصية بالشكل الصحيح.</w:t>
      </w:r>
    </w:p>
    <w:p w14:paraId="65C54B8A" w14:textId="77777777" w:rsidR="009D27DE" w:rsidRDefault="009D27DE" w:rsidP="00BF37FD">
      <w:pPr>
        <w:pStyle w:val="Compact"/>
        <w:numPr>
          <w:ilvl w:val="0"/>
          <w:numId w:val="23"/>
        </w:numPr>
        <w:bidi/>
      </w:pPr>
      <w:r>
        <w:t>الإبلاغ الفوري عن أي حالة أو سلوك غير آمن أو أي حادث.</w:t>
      </w:r>
    </w:p>
    <w:p w14:paraId="5CEFCEEA" w14:textId="77777777" w:rsidR="009D27DE" w:rsidRDefault="009D27DE" w:rsidP="00BF37FD">
      <w:pPr>
        <w:pStyle w:val="Compact"/>
        <w:numPr>
          <w:ilvl w:val="0"/>
          <w:numId w:val="23"/>
        </w:numPr>
        <w:bidi/>
      </w:pPr>
      <w:r>
        <w:t>المشاركة في برامج التدريب وتمارين الطوارئ.</w:t>
      </w:r>
    </w:p>
    <w:p w14:paraId="76E1C26B" w14:textId="77777777" w:rsidR="009D27DE" w:rsidRDefault="009D27DE" w:rsidP="00BF37FD">
      <w:pPr>
        <w:pStyle w:val="Compact"/>
        <w:numPr>
          <w:ilvl w:val="0"/>
          <w:numId w:val="23"/>
        </w:numPr>
        <w:bidi/>
      </w:pPr>
      <w:r>
        <w:t>استخدام صلاحية إيقاف العمل عند وجود خطر غير مقبول.</w:t>
      </w:r>
    </w:p>
    <w:p w14:paraId="4DEC73CA" w14:textId="77777777" w:rsidR="009D27DE" w:rsidRDefault="00000000" w:rsidP="009D27DE">
      <w:r>
        <w:pict w14:anchorId="2B835740">
          <v:rect id="_x0000_i1058" style="width:0;height:1.5pt" o:hralign="center" o:hrstd="t" o:hr="t"/>
        </w:pict>
      </w:r>
    </w:p>
    <w:p w14:paraId="0322DC09" w14:textId="77777777" w:rsidR="009D27DE" w:rsidRDefault="009D27DE" w:rsidP="009D27DE">
      <w:pPr>
        <w:pStyle w:val="Heading3"/>
      </w:pPr>
      <w:bookmarkStart w:id="133" w:name="_Toc242521246"/>
      <w:bookmarkStart w:id="134" w:name="contractors"/>
      <w:bookmarkEnd w:id="132"/>
      <w:r>
        <w:t>Contractors</w:t>
      </w:r>
      <w:bookmarkEnd w:id="133"/>
    </w:p>
    <w:p w14:paraId="6B5FFBF7" w14:textId="77777777" w:rsidR="009D27DE" w:rsidRDefault="009D27DE" w:rsidP="009D27DE">
      <w:pPr>
        <w:pStyle w:val="Heading3"/>
      </w:pPr>
      <w:bookmarkStart w:id="135" w:name="_Toc242521247"/>
      <w:bookmarkStart w:id="136" w:name="المقاولون"/>
      <w:bookmarkEnd w:id="134"/>
      <w:r>
        <w:t>المقاولون</w:t>
      </w:r>
      <w:bookmarkEnd w:id="135"/>
    </w:p>
    <w:p w14:paraId="5C522380" w14:textId="77777777" w:rsidR="009D27DE" w:rsidRDefault="009D27DE" w:rsidP="009D27DE">
      <w:pPr>
        <w:pStyle w:val="Compact"/>
        <w:numPr>
          <w:ilvl w:val="0"/>
          <w:numId w:val="23"/>
        </w:numPr>
      </w:pPr>
      <w:r>
        <w:t>Comply with Company HSE requirements.</w:t>
      </w:r>
    </w:p>
    <w:p w14:paraId="5628BE24" w14:textId="77777777" w:rsidR="009D27DE" w:rsidRDefault="009D27DE" w:rsidP="009D27DE">
      <w:pPr>
        <w:pStyle w:val="Compact"/>
        <w:numPr>
          <w:ilvl w:val="0"/>
          <w:numId w:val="23"/>
        </w:numPr>
      </w:pPr>
      <w:r>
        <w:t>Ensure their employees are trained and competent.</w:t>
      </w:r>
    </w:p>
    <w:p w14:paraId="74134058" w14:textId="77777777" w:rsidR="009D27DE" w:rsidRDefault="009D27DE" w:rsidP="009D27DE">
      <w:pPr>
        <w:pStyle w:val="Compact"/>
        <w:numPr>
          <w:ilvl w:val="0"/>
          <w:numId w:val="23"/>
        </w:numPr>
      </w:pPr>
      <w:r>
        <w:t>Submit required HSE documentation before commencing work.</w:t>
      </w:r>
    </w:p>
    <w:p w14:paraId="219864EF" w14:textId="77777777" w:rsidR="009D27DE" w:rsidRDefault="009D27DE" w:rsidP="009D27DE">
      <w:pPr>
        <w:pStyle w:val="Compact"/>
        <w:numPr>
          <w:ilvl w:val="0"/>
          <w:numId w:val="23"/>
        </w:numPr>
      </w:pPr>
      <w:r>
        <w:t>Cooperate with Company representatives during inspections and audits.</w:t>
      </w:r>
    </w:p>
    <w:p w14:paraId="6E64ED21" w14:textId="77777777" w:rsidR="009D27DE" w:rsidRDefault="009D27DE" w:rsidP="00BF37FD">
      <w:pPr>
        <w:pStyle w:val="FirstParagraph"/>
        <w:bidi/>
      </w:pPr>
      <w:r>
        <w:rPr>
          <w:b/>
          <w:bCs/>
        </w:rPr>
        <w:t>العربية</w:t>
      </w:r>
    </w:p>
    <w:p w14:paraId="30E9EFB1" w14:textId="77777777" w:rsidR="009D27DE" w:rsidRDefault="009D27DE" w:rsidP="00BF37FD">
      <w:pPr>
        <w:pStyle w:val="Compact"/>
        <w:numPr>
          <w:ilvl w:val="0"/>
          <w:numId w:val="23"/>
        </w:numPr>
        <w:bidi/>
      </w:pPr>
      <w:r>
        <w:t>الالتزام بمتطلبات HSE الخاصة بالشركة.</w:t>
      </w:r>
    </w:p>
    <w:p w14:paraId="199D37F0" w14:textId="77777777" w:rsidR="009D27DE" w:rsidRDefault="009D27DE" w:rsidP="00BF37FD">
      <w:pPr>
        <w:pStyle w:val="Compact"/>
        <w:numPr>
          <w:ilvl w:val="0"/>
          <w:numId w:val="23"/>
        </w:numPr>
        <w:bidi/>
      </w:pPr>
      <w:r>
        <w:t>التأكد من تدريب وكفاءة العاملين لديهم.</w:t>
      </w:r>
    </w:p>
    <w:p w14:paraId="3F77B579" w14:textId="77777777" w:rsidR="009D27DE" w:rsidRDefault="009D27DE" w:rsidP="00BF37FD">
      <w:pPr>
        <w:pStyle w:val="Compact"/>
        <w:numPr>
          <w:ilvl w:val="0"/>
          <w:numId w:val="23"/>
        </w:numPr>
        <w:bidi/>
      </w:pPr>
      <w:r>
        <w:t>تقديم الوثائق المطلوبة قبل بدء العمل.</w:t>
      </w:r>
    </w:p>
    <w:p w14:paraId="6E79C124" w14:textId="77777777" w:rsidR="009D27DE" w:rsidRDefault="009D27DE" w:rsidP="00BF37FD">
      <w:pPr>
        <w:pStyle w:val="Compact"/>
        <w:numPr>
          <w:ilvl w:val="0"/>
          <w:numId w:val="23"/>
        </w:numPr>
        <w:bidi/>
      </w:pPr>
      <w:r>
        <w:t>التعاون مع ممثلي الشركة أثناء التفتيش والتدقيق.</w:t>
      </w:r>
    </w:p>
    <w:p w14:paraId="4FF36848" w14:textId="77777777" w:rsidR="009D27DE" w:rsidRDefault="00000000" w:rsidP="009D27DE">
      <w:r>
        <w:pict w14:anchorId="68B6FAC7">
          <v:rect id="_x0000_i1059" style="width:0;height:1.5pt" o:hralign="center" o:hrstd="t" o:hr="t"/>
        </w:pict>
      </w:r>
    </w:p>
    <w:p w14:paraId="47F462B4" w14:textId="77777777" w:rsidR="009D27DE" w:rsidRDefault="009D27DE" w:rsidP="00581222">
      <w:pPr>
        <w:pStyle w:val="Heading1"/>
      </w:pPr>
      <w:bookmarkStart w:id="137" w:name="_Toc242521248"/>
      <w:bookmarkStart w:id="138" w:name="stop-work-authority"/>
      <w:bookmarkEnd w:id="110"/>
      <w:bookmarkEnd w:id="112"/>
      <w:bookmarkEnd w:id="136"/>
      <w:r>
        <w:t>6.3 Stop Work Authority</w:t>
      </w:r>
      <w:bookmarkEnd w:id="137"/>
    </w:p>
    <w:p w14:paraId="057B7759" w14:textId="77777777" w:rsidR="009D27DE" w:rsidRDefault="009D27DE" w:rsidP="009D27DE">
      <w:pPr>
        <w:pStyle w:val="Heading2"/>
      </w:pPr>
      <w:bookmarkStart w:id="139" w:name="_Toc242521249"/>
      <w:bookmarkStart w:id="140" w:name="صلاحية-إيقاف-العمل"/>
      <w:r>
        <w:t>صلاحية إيقاف العمل</w:t>
      </w:r>
      <w:bookmarkEnd w:id="139"/>
    </w:p>
    <w:p w14:paraId="6C9E50A5" w14:textId="77777777" w:rsidR="009D27DE" w:rsidRDefault="009D27DE" w:rsidP="009D27DE">
      <w:pPr>
        <w:pStyle w:val="FirstParagraph"/>
      </w:pPr>
      <w:r>
        <w:t>Every employee has the authority and responsibility to stop any work that poses an unacceptable risk to people, equipment, property, or the environment. No disciplinary action shall be taken against any person who stops work in good faith for safety reasons.</w:t>
      </w:r>
    </w:p>
    <w:p w14:paraId="1088B671" w14:textId="77777777" w:rsidR="009D27DE" w:rsidRDefault="009D27DE" w:rsidP="00D65774">
      <w:pPr>
        <w:pStyle w:val="Heading3"/>
        <w:bidi/>
      </w:pPr>
      <w:bookmarkStart w:id="141" w:name="_Toc242521250"/>
      <w:r>
        <w:t>العربية</w:t>
      </w:r>
      <w:bookmarkEnd w:id="141"/>
    </w:p>
    <w:p w14:paraId="67CBC120" w14:textId="77777777" w:rsidR="009D27DE" w:rsidRDefault="009D27DE" w:rsidP="00D65774">
      <w:pPr>
        <w:pStyle w:val="FirstParagraph"/>
        <w:bidi/>
      </w:pPr>
      <w:r>
        <w:t>لكل موظف الحق والمسؤولية في إيقاف أي عمل يشكل خطرًا غير مقبول على الأشخاص أو المعدات أو الممتلكات أو البيئة. ولا يجوز اتخاذ أي إجراء تأديبي بحق أي شخص يوقف العمل بحسن نية حفاظًا على السلامة.</w:t>
      </w:r>
    </w:p>
    <w:p w14:paraId="0EBCCBAF" w14:textId="77777777" w:rsidR="009D27DE" w:rsidRDefault="00000000" w:rsidP="009D27DE">
      <w:r>
        <w:pict w14:anchorId="4EBF9DE7">
          <v:rect id="_x0000_i1060" style="width:0;height:1.5pt" o:hralign="center" o:hrstd="t" o:hr="t"/>
        </w:pict>
      </w:r>
    </w:p>
    <w:p w14:paraId="7BDEB0FE" w14:textId="77777777" w:rsidR="009D27DE" w:rsidRDefault="009D27DE" w:rsidP="00581222">
      <w:pPr>
        <w:pStyle w:val="Heading1"/>
      </w:pPr>
      <w:bookmarkStart w:id="142" w:name="_Toc242521251"/>
      <w:bookmarkStart w:id="143" w:name="communication-and-consultation"/>
      <w:bookmarkEnd w:id="138"/>
      <w:bookmarkEnd w:id="140"/>
      <w:r>
        <w:t>6.4 Communication and Consultation</w:t>
      </w:r>
      <w:bookmarkEnd w:id="142"/>
    </w:p>
    <w:p w14:paraId="2938F7DC" w14:textId="77777777" w:rsidR="009D27DE" w:rsidRDefault="009D27DE" w:rsidP="009D27DE">
      <w:pPr>
        <w:pStyle w:val="Heading2"/>
      </w:pPr>
      <w:bookmarkStart w:id="144" w:name="_Toc242521252"/>
      <w:bookmarkStart w:id="145" w:name="التواصل-والمشاركة"/>
      <w:r>
        <w:t>التواصل والمشاركة</w:t>
      </w:r>
      <w:bookmarkEnd w:id="144"/>
    </w:p>
    <w:p w14:paraId="098988DE" w14:textId="77777777" w:rsidR="009D27DE" w:rsidRDefault="009D27DE" w:rsidP="009D27DE">
      <w:pPr>
        <w:pStyle w:val="FirstParagraph"/>
      </w:pPr>
      <w:r>
        <w:t>The Company encourages open communication, consultation, and active participation of all employees in identifying hazards, reporting incidents, suggesting improvements, and promoting a positive HSE culture.</w:t>
      </w:r>
    </w:p>
    <w:p w14:paraId="7C546D3C" w14:textId="77777777" w:rsidR="009D27DE" w:rsidRDefault="009D27DE" w:rsidP="00D65774">
      <w:pPr>
        <w:pStyle w:val="Heading3"/>
        <w:bidi/>
      </w:pPr>
      <w:bookmarkStart w:id="146" w:name="_Toc242521253"/>
      <w:r>
        <w:t>العربية</w:t>
      </w:r>
      <w:bookmarkEnd w:id="146"/>
    </w:p>
    <w:p w14:paraId="4DEF86AA" w14:textId="77777777" w:rsidR="009D27DE" w:rsidRDefault="009D27DE" w:rsidP="00D65774">
      <w:pPr>
        <w:pStyle w:val="FirstParagraph"/>
        <w:bidi/>
      </w:pPr>
      <w:r>
        <w:t>تشجع الشركة التواصل الفعال والمشاركة الإيجابية لجميع العاملين في تحديد المخاطر، والإبلاغ عن الحوادث، واقتراح فرص التحسين، وتعزيز ثقافة الصحة والسلامة والبيئة.</w:t>
      </w:r>
    </w:p>
    <w:p w14:paraId="0F70630D" w14:textId="77777777" w:rsidR="00AF5DFF" w:rsidRDefault="00AF5DFF" w:rsidP="00581222">
      <w:pPr>
        <w:pStyle w:val="Heading1"/>
      </w:pPr>
      <w:bookmarkStart w:id="147" w:name="_Toc242521254"/>
      <w:bookmarkStart w:id="148" w:name="Xfc90cfde86f7514fe5fcd5f65a427e8a412a19f"/>
      <w:bookmarkEnd w:id="143"/>
      <w:bookmarkEnd w:id="145"/>
      <w:r>
        <w:t>7. Hazard Identification, Risk Assessment &amp; Risk Control (HIRAC)</w:t>
      </w:r>
      <w:bookmarkEnd w:id="147"/>
    </w:p>
    <w:p w14:paraId="6594AC2F" w14:textId="77777777" w:rsidR="00AF5DFF" w:rsidRDefault="00AF5DFF" w:rsidP="00581222">
      <w:pPr>
        <w:pStyle w:val="Heading1"/>
        <w:bidi/>
      </w:pPr>
      <w:bookmarkStart w:id="149" w:name="_Toc242521255"/>
      <w:bookmarkStart w:id="150" w:name="تحديد-المخاطر-وتقييمها-والسيطرة-عليها"/>
      <w:bookmarkEnd w:id="148"/>
      <w:r>
        <w:t>تحديد المخاطر وتقييمها والسيطرة عليها</w:t>
      </w:r>
      <w:bookmarkEnd w:id="149"/>
    </w:p>
    <w:p w14:paraId="139E6556" w14:textId="77777777" w:rsidR="00AF5DFF" w:rsidRDefault="00000000" w:rsidP="00AF5DFF">
      <w:r>
        <w:pict w14:anchorId="6EB3925D">
          <v:rect id="_x0000_i1061" style="width:0;height:1.5pt" o:hralign="center" o:hrstd="t" o:hr="t"/>
        </w:pict>
      </w:r>
    </w:p>
    <w:p w14:paraId="3EA25B0D" w14:textId="77777777" w:rsidR="00AF5DFF" w:rsidRDefault="00AF5DFF" w:rsidP="00581222">
      <w:pPr>
        <w:pStyle w:val="Heading1"/>
      </w:pPr>
      <w:bookmarkStart w:id="151" w:name="_Toc242521256"/>
      <w:bookmarkEnd w:id="150"/>
      <w:r>
        <w:t>7.1 Purpose</w:t>
      </w:r>
      <w:bookmarkEnd w:id="151"/>
    </w:p>
    <w:p w14:paraId="758BCE26" w14:textId="77777777" w:rsidR="00AF5DFF" w:rsidRDefault="00AF5DFF" w:rsidP="00AF5DFF">
      <w:pPr>
        <w:pStyle w:val="Heading2"/>
      </w:pPr>
      <w:bookmarkStart w:id="152" w:name="_Toc242521257"/>
      <w:r>
        <w:t>الغرض</w:t>
      </w:r>
      <w:bookmarkEnd w:id="152"/>
    </w:p>
    <w:p w14:paraId="0F706C23" w14:textId="77777777" w:rsidR="00AF5DFF" w:rsidRDefault="00AF5DFF" w:rsidP="00AF5DFF">
      <w:pPr>
        <w:pStyle w:val="Heading3"/>
      </w:pPr>
      <w:bookmarkStart w:id="153" w:name="_Toc242521258"/>
      <w:r>
        <w:t>English</w:t>
      </w:r>
      <w:bookmarkEnd w:id="153"/>
    </w:p>
    <w:p w14:paraId="66F13695" w14:textId="77777777" w:rsidR="00AF5DFF" w:rsidRDefault="00AF5DFF" w:rsidP="00AF5DFF">
      <w:pPr>
        <w:pStyle w:val="FirstParagraph"/>
      </w:pPr>
      <w:r>
        <w:t>The purpose of the Hazard Identification, Risk Assessment, and Risk Control (HIRAC) process is to systematically identify workplace hazards, evaluate the associated risks, and implement effective control measures to eliminate or reduce risks to an acceptable level before work begins.</w:t>
      </w:r>
    </w:p>
    <w:p w14:paraId="4EC7D0FD" w14:textId="77777777" w:rsidR="00AF5DFF" w:rsidRDefault="00AF5DFF" w:rsidP="00CC16A2">
      <w:pPr>
        <w:pStyle w:val="Heading3"/>
        <w:bidi/>
      </w:pPr>
      <w:bookmarkStart w:id="154" w:name="_Toc242521259"/>
      <w:r>
        <w:t>العربية</w:t>
      </w:r>
      <w:bookmarkEnd w:id="154"/>
    </w:p>
    <w:p w14:paraId="62A95219" w14:textId="77777777" w:rsidR="00AF5DFF" w:rsidRDefault="00AF5DFF" w:rsidP="00CC16A2">
      <w:pPr>
        <w:pStyle w:val="FirstParagraph"/>
        <w:bidi/>
      </w:pPr>
      <w:r>
        <w:t xml:space="preserve">يهدف نظام </w:t>
      </w:r>
      <w:r>
        <w:rPr>
          <w:b/>
          <w:bCs/>
        </w:rPr>
        <w:t>تحديد المخاطر وتقييمها والسيطرة عليها (HIRAC)</w:t>
      </w:r>
      <w:r>
        <w:t xml:space="preserve"> إلى تحديد جميع المخاطر المحتملة في بيئة العمل، وتقييم مستوى الخطورة، وتطبيق إجراءات التحكم المناسبة لإزالة المخاطر أو خفضها إلى مستوى مقبول قبل بدء العمل.</w:t>
      </w:r>
    </w:p>
    <w:p w14:paraId="14BF8145" w14:textId="77777777" w:rsidR="00AF5DFF" w:rsidRDefault="00000000" w:rsidP="00AF5DFF">
      <w:r>
        <w:pict w14:anchorId="7A02EC6C">
          <v:rect id="_x0000_i1062" style="width:0;height:1.5pt" o:hralign="center" o:hrstd="t" o:hr="t"/>
        </w:pict>
      </w:r>
    </w:p>
    <w:p w14:paraId="11CEF508" w14:textId="77777777" w:rsidR="00AF5DFF" w:rsidRDefault="00AF5DFF" w:rsidP="00581222">
      <w:pPr>
        <w:pStyle w:val="Heading1"/>
      </w:pPr>
      <w:bookmarkStart w:id="155" w:name="_Toc242521260"/>
      <w:bookmarkStart w:id="156" w:name="hazard-identification"/>
      <w:r>
        <w:t>7.2 Hazard Identification</w:t>
      </w:r>
      <w:bookmarkEnd w:id="155"/>
    </w:p>
    <w:p w14:paraId="4B9AF9E4" w14:textId="77777777" w:rsidR="00AF5DFF" w:rsidRDefault="00AF5DFF" w:rsidP="00AF5DFF">
      <w:pPr>
        <w:pStyle w:val="Heading2"/>
      </w:pPr>
      <w:bookmarkStart w:id="157" w:name="_Toc242521261"/>
      <w:bookmarkStart w:id="158" w:name="تحديد-المخاطر"/>
      <w:r>
        <w:t>تحديد المخاطر</w:t>
      </w:r>
      <w:bookmarkEnd w:id="157"/>
    </w:p>
    <w:p w14:paraId="13716C55" w14:textId="77777777" w:rsidR="00AF5DFF" w:rsidRDefault="00AF5DFF" w:rsidP="00AF5DFF">
      <w:pPr>
        <w:pStyle w:val="FirstParagraph"/>
      </w:pPr>
      <w:r>
        <w:t>Hazards shall be identified before starting any activity, including routine and non-routine work.</w:t>
      </w:r>
    </w:p>
    <w:p w14:paraId="0155BDD1" w14:textId="77777777" w:rsidR="00AF5DFF" w:rsidRDefault="00AF5DFF" w:rsidP="00AF5DFF">
      <w:pPr>
        <w:pStyle w:val="BodyText"/>
      </w:pPr>
      <w:r>
        <w:t>Typical workplace hazards include:</w:t>
      </w:r>
    </w:p>
    <w:p w14:paraId="515FB299" w14:textId="77777777" w:rsidR="00AF5DFF" w:rsidRDefault="00AF5DFF" w:rsidP="00AF5DFF">
      <w:pPr>
        <w:pStyle w:val="Compact"/>
        <w:numPr>
          <w:ilvl w:val="0"/>
          <w:numId w:val="23"/>
        </w:numPr>
      </w:pPr>
      <w:r>
        <w:t>Mechanical Hazards</w:t>
      </w:r>
    </w:p>
    <w:p w14:paraId="5F536FD9" w14:textId="77777777" w:rsidR="00AF5DFF" w:rsidRDefault="00AF5DFF" w:rsidP="00AF5DFF">
      <w:pPr>
        <w:pStyle w:val="Compact"/>
        <w:numPr>
          <w:ilvl w:val="0"/>
          <w:numId w:val="23"/>
        </w:numPr>
      </w:pPr>
      <w:r>
        <w:t>Electrical Hazards</w:t>
      </w:r>
    </w:p>
    <w:p w14:paraId="1EF6BC17" w14:textId="77777777" w:rsidR="00AF5DFF" w:rsidRDefault="00AF5DFF" w:rsidP="00AF5DFF">
      <w:pPr>
        <w:pStyle w:val="Compact"/>
        <w:numPr>
          <w:ilvl w:val="0"/>
          <w:numId w:val="23"/>
        </w:numPr>
      </w:pPr>
      <w:r>
        <w:t>Pressure Systems</w:t>
      </w:r>
    </w:p>
    <w:p w14:paraId="7A9A732D" w14:textId="77777777" w:rsidR="00AF5DFF" w:rsidRDefault="00AF5DFF" w:rsidP="00AF5DFF">
      <w:pPr>
        <w:pStyle w:val="Compact"/>
        <w:numPr>
          <w:ilvl w:val="0"/>
          <w:numId w:val="23"/>
        </w:numPr>
      </w:pPr>
      <w:r>
        <w:t>Working at Height</w:t>
      </w:r>
    </w:p>
    <w:p w14:paraId="124187BA" w14:textId="77777777" w:rsidR="00AF5DFF" w:rsidRDefault="00AF5DFF" w:rsidP="00AF5DFF">
      <w:pPr>
        <w:pStyle w:val="Compact"/>
        <w:numPr>
          <w:ilvl w:val="0"/>
          <w:numId w:val="23"/>
        </w:numPr>
      </w:pPr>
      <w:r>
        <w:t>Lifting Operations</w:t>
      </w:r>
    </w:p>
    <w:p w14:paraId="7700A024" w14:textId="77777777" w:rsidR="00AF5DFF" w:rsidRDefault="00AF5DFF" w:rsidP="00AF5DFF">
      <w:pPr>
        <w:pStyle w:val="Compact"/>
        <w:numPr>
          <w:ilvl w:val="0"/>
          <w:numId w:val="23"/>
        </w:numPr>
      </w:pPr>
      <w:r>
        <w:t>Hot Work (Welding &amp; Cutting)</w:t>
      </w:r>
    </w:p>
    <w:p w14:paraId="6E0C8068" w14:textId="77777777" w:rsidR="00AF5DFF" w:rsidRDefault="00AF5DFF" w:rsidP="00AF5DFF">
      <w:pPr>
        <w:pStyle w:val="Compact"/>
        <w:numPr>
          <w:ilvl w:val="0"/>
          <w:numId w:val="23"/>
        </w:numPr>
      </w:pPr>
      <w:r>
        <w:t>Excavation &amp; Trenching</w:t>
      </w:r>
    </w:p>
    <w:p w14:paraId="70A71562" w14:textId="77777777" w:rsidR="00AF5DFF" w:rsidRDefault="00AF5DFF" w:rsidP="00AF5DFF">
      <w:pPr>
        <w:pStyle w:val="Compact"/>
        <w:numPr>
          <w:ilvl w:val="0"/>
          <w:numId w:val="23"/>
        </w:numPr>
      </w:pPr>
      <w:r>
        <w:t>Confined Space Entry</w:t>
      </w:r>
    </w:p>
    <w:p w14:paraId="54EC3754" w14:textId="77777777" w:rsidR="00AF5DFF" w:rsidRDefault="00AF5DFF" w:rsidP="00AF5DFF">
      <w:pPr>
        <w:pStyle w:val="Compact"/>
        <w:numPr>
          <w:ilvl w:val="0"/>
          <w:numId w:val="23"/>
        </w:numPr>
      </w:pPr>
      <w:r>
        <w:t>Hazardous Chemicals</w:t>
      </w:r>
    </w:p>
    <w:p w14:paraId="05136C8F" w14:textId="77777777" w:rsidR="00AF5DFF" w:rsidRDefault="00AF5DFF" w:rsidP="00AF5DFF">
      <w:pPr>
        <w:pStyle w:val="Compact"/>
        <w:numPr>
          <w:ilvl w:val="0"/>
          <w:numId w:val="23"/>
        </w:numPr>
      </w:pPr>
      <w:r>
        <w:t>Fire &amp; Explosion</w:t>
      </w:r>
    </w:p>
    <w:p w14:paraId="553851A9" w14:textId="77777777" w:rsidR="00AF5DFF" w:rsidRDefault="00AF5DFF" w:rsidP="00AF5DFF">
      <w:pPr>
        <w:pStyle w:val="Compact"/>
        <w:numPr>
          <w:ilvl w:val="0"/>
          <w:numId w:val="23"/>
        </w:numPr>
      </w:pPr>
      <w:r>
        <w:t>Environmental Hazards</w:t>
      </w:r>
    </w:p>
    <w:p w14:paraId="6CA1A492" w14:textId="77777777" w:rsidR="00AF5DFF" w:rsidRDefault="00AF5DFF" w:rsidP="00AF5DFF">
      <w:pPr>
        <w:pStyle w:val="Compact"/>
        <w:numPr>
          <w:ilvl w:val="0"/>
          <w:numId w:val="23"/>
        </w:numPr>
      </w:pPr>
      <w:r>
        <w:t>Manual Handling</w:t>
      </w:r>
    </w:p>
    <w:p w14:paraId="10336FA0" w14:textId="77777777" w:rsidR="00AF5DFF" w:rsidRDefault="00AF5DFF" w:rsidP="00AF5DFF">
      <w:pPr>
        <w:pStyle w:val="Compact"/>
        <w:numPr>
          <w:ilvl w:val="0"/>
          <w:numId w:val="23"/>
        </w:numPr>
      </w:pPr>
      <w:r>
        <w:t>Noise &amp; Vibration</w:t>
      </w:r>
    </w:p>
    <w:p w14:paraId="204E06E6" w14:textId="77777777" w:rsidR="00AF5DFF" w:rsidRDefault="00AF5DFF" w:rsidP="00CC16A2">
      <w:pPr>
        <w:pStyle w:val="Heading3"/>
        <w:bidi/>
      </w:pPr>
      <w:bookmarkStart w:id="159" w:name="_Toc242521262"/>
      <w:r>
        <w:t>العربية</w:t>
      </w:r>
      <w:bookmarkEnd w:id="159"/>
    </w:p>
    <w:p w14:paraId="6C6B5AC0" w14:textId="77777777" w:rsidR="00AF5DFF" w:rsidRDefault="00AF5DFF" w:rsidP="00CC16A2">
      <w:pPr>
        <w:pStyle w:val="FirstParagraph"/>
        <w:bidi/>
      </w:pPr>
      <w:r>
        <w:t>يجب تحديد المخاطر قبل البدء بأي نشاط، سواء كان عملاً روتينياً أو غير روتيني.</w:t>
      </w:r>
    </w:p>
    <w:p w14:paraId="6D85769A" w14:textId="77777777" w:rsidR="00AF5DFF" w:rsidRDefault="00AF5DFF" w:rsidP="00CC16A2">
      <w:pPr>
        <w:pStyle w:val="BodyText"/>
        <w:bidi/>
      </w:pPr>
      <w:r>
        <w:t>وتشمل المخاطر المحتملة على سبيل المثال:</w:t>
      </w:r>
    </w:p>
    <w:p w14:paraId="3423DFB7" w14:textId="77777777" w:rsidR="00AF5DFF" w:rsidRDefault="00AF5DFF" w:rsidP="00CC16A2">
      <w:pPr>
        <w:pStyle w:val="Compact"/>
        <w:numPr>
          <w:ilvl w:val="0"/>
          <w:numId w:val="23"/>
        </w:numPr>
        <w:bidi/>
      </w:pPr>
      <w:r>
        <w:t>المخاطر الميكانيكية.</w:t>
      </w:r>
    </w:p>
    <w:p w14:paraId="5F4A4D5D" w14:textId="77777777" w:rsidR="00AF5DFF" w:rsidRDefault="00AF5DFF" w:rsidP="00CC16A2">
      <w:pPr>
        <w:pStyle w:val="Compact"/>
        <w:numPr>
          <w:ilvl w:val="0"/>
          <w:numId w:val="23"/>
        </w:numPr>
        <w:bidi/>
      </w:pPr>
      <w:r>
        <w:t>المخاطر الكهربائية.</w:t>
      </w:r>
    </w:p>
    <w:p w14:paraId="4086D97A" w14:textId="77777777" w:rsidR="00AF5DFF" w:rsidRDefault="00AF5DFF" w:rsidP="00CC16A2">
      <w:pPr>
        <w:pStyle w:val="Compact"/>
        <w:numPr>
          <w:ilvl w:val="0"/>
          <w:numId w:val="23"/>
        </w:numPr>
        <w:bidi/>
      </w:pPr>
      <w:r>
        <w:t>أنظمة الضغط.</w:t>
      </w:r>
    </w:p>
    <w:p w14:paraId="1051FE5B" w14:textId="77777777" w:rsidR="00AF5DFF" w:rsidRDefault="00AF5DFF" w:rsidP="00CC16A2">
      <w:pPr>
        <w:pStyle w:val="Compact"/>
        <w:numPr>
          <w:ilvl w:val="0"/>
          <w:numId w:val="23"/>
        </w:numPr>
        <w:bidi/>
      </w:pPr>
      <w:r>
        <w:t>العمل في المرتفعات.</w:t>
      </w:r>
    </w:p>
    <w:p w14:paraId="3497A527" w14:textId="77777777" w:rsidR="00AF5DFF" w:rsidRDefault="00AF5DFF" w:rsidP="00CC16A2">
      <w:pPr>
        <w:pStyle w:val="Compact"/>
        <w:numPr>
          <w:ilvl w:val="0"/>
          <w:numId w:val="23"/>
        </w:numPr>
        <w:bidi/>
      </w:pPr>
      <w:r>
        <w:t>عمليات الرفع.</w:t>
      </w:r>
    </w:p>
    <w:p w14:paraId="38A79692" w14:textId="77777777" w:rsidR="00AF5DFF" w:rsidRDefault="00AF5DFF" w:rsidP="00CC16A2">
      <w:pPr>
        <w:pStyle w:val="Compact"/>
        <w:numPr>
          <w:ilvl w:val="0"/>
          <w:numId w:val="23"/>
        </w:numPr>
        <w:bidi/>
      </w:pPr>
      <w:r>
        <w:t>أعمال اللحام والقطع.</w:t>
      </w:r>
    </w:p>
    <w:p w14:paraId="10482ADF" w14:textId="77777777" w:rsidR="00AF5DFF" w:rsidRDefault="00AF5DFF" w:rsidP="00CC16A2">
      <w:pPr>
        <w:pStyle w:val="Compact"/>
        <w:numPr>
          <w:ilvl w:val="0"/>
          <w:numId w:val="23"/>
        </w:numPr>
        <w:bidi/>
      </w:pPr>
      <w:r>
        <w:t>أعمال الحفر والخنادق.</w:t>
      </w:r>
    </w:p>
    <w:p w14:paraId="3BA15998" w14:textId="77777777" w:rsidR="00AF5DFF" w:rsidRDefault="00AF5DFF" w:rsidP="00CC16A2">
      <w:pPr>
        <w:pStyle w:val="Compact"/>
        <w:numPr>
          <w:ilvl w:val="0"/>
          <w:numId w:val="23"/>
        </w:numPr>
        <w:bidi/>
      </w:pPr>
      <w:r>
        <w:t>دخول الأماكن المحصورة.</w:t>
      </w:r>
    </w:p>
    <w:p w14:paraId="37F6F8FB" w14:textId="77777777" w:rsidR="00AF5DFF" w:rsidRDefault="00AF5DFF" w:rsidP="00CC16A2">
      <w:pPr>
        <w:pStyle w:val="Compact"/>
        <w:numPr>
          <w:ilvl w:val="0"/>
          <w:numId w:val="23"/>
        </w:numPr>
        <w:bidi/>
      </w:pPr>
      <w:r>
        <w:t>المواد الكيميائية الخطرة.</w:t>
      </w:r>
    </w:p>
    <w:p w14:paraId="18BA8A14" w14:textId="77777777" w:rsidR="00AF5DFF" w:rsidRDefault="00AF5DFF" w:rsidP="00CC16A2">
      <w:pPr>
        <w:pStyle w:val="Compact"/>
        <w:numPr>
          <w:ilvl w:val="0"/>
          <w:numId w:val="23"/>
        </w:numPr>
        <w:bidi/>
      </w:pPr>
      <w:r>
        <w:t>الحرائق والانفجارات.</w:t>
      </w:r>
    </w:p>
    <w:p w14:paraId="474FF363" w14:textId="77777777" w:rsidR="00AF5DFF" w:rsidRDefault="00AF5DFF" w:rsidP="00CC16A2">
      <w:pPr>
        <w:pStyle w:val="Compact"/>
        <w:numPr>
          <w:ilvl w:val="0"/>
          <w:numId w:val="23"/>
        </w:numPr>
        <w:bidi/>
      </w:pPr>
      <w:r>
        <w:t>المخاطر البيئية.</w:t>
      </w:r>
    </w:p>
    <w:p w14:paraId="6138F9CD" w14:textId="77777777" w:rsidR="00AF5DFF" w:rsidRDefault="00AF5DFF" w:rsidP="00CC16A2">
      <w:pPr>
        <w:pStyle w:val="Compact"/>
        <w:numPr>
          <w:ilvl w:val="0"/>
          <w:numId w:val="23"/>
        </w:numPr>
        <w:bidi/>
      </w:pPr>
      <w:r>
        <w:t>المناولة اليدوية.</w:t>
      </w:r>
    </w:p>
    <w:p w14:paraId="61D40955" w14:textId="77777777" w:rsidR="00AF5DFF" w:rsidRDefault="00AF5DFF" w:rsidP="00CC16A2">
      <w:pPr>
        <w:pStyle w:val="Compact"/>
        <w:numPr>
          <w:ilvl w:val="0"/>
          <w:numId w:val="23"/>
        </w:numPr>
        <w:bidi/>
      </w:pPr>
      <w:r>
        <w:t>الضوضاء والاهتزاز.</w:t>
      </w:r>
    </w:p>
    <w:p w14:paraId="1E76F63F" w14:textId="77777777" w:rsidR="00AF5DFF" w:rsidRDefault="00000000" w:rsidP="00AF5DFF">
      <w:r>
        <w:pict w14:anchorId="5D34E823">
          <v:rect id="_x0000_i1063" style="width:0;height:1.5pt" o:hralign="center" o:hrstd="t" o:hr="t"/>
        </w:pict>
      </w:r>
    </w:p>
    <w:p w14:paraId="54D185BC" w14:textId="77777777" w:rsidR="00AF5DFF" w:rsidRDefault="00AF5DFF" w:rsidP="00581222">
      <w:pPr>
        <w:pStyle w:val="Heading1"/>
      </w:pPr>
      <w:bookmarkStart w:id="160" w:name="_Toc242521263"/>
      <w:bookmarkStart w:id="161" w:name="risk-assessment"/>
      <w:bookmarkEnd w:id="156"/>
      <w:bookmarkEnd w:id="158"/>
      <w:r>
        <w:t>7.3 Risk Assessment</w:t>
      </w:r>
      <w:bookmarkEnd w:id="160"/>
    </w:p>
    <w:p w14:paraId="050455A4" w14:textId="77777777" w:rsidR="00AF5DFF" w:rsidRDefault="00AF5DFF" w:rsidP="00AF5DFF">
      <w:pPr>
        <w:pStyle w:val="Heading2"/>
      </w:pPr>
      <w:bookmarkStart w:id="162" w:name="_Toc242521264"/>
      <w:bookmarkStart w:id="163" w:name="تقييم-المخاطر"/>
      <w:r>
        <w:t>تقييم المخاطر</w:t>
      </w:r>
      <w:bookmarkEnd w:id="162"/>
    </w:p>
    <w:p w14:paraId="12562DFA" w14:textId="77777777" w:rsidR="00AF5DFF" w:rsidRDefault="00AF5DFF" w:rsidP="00AF5DFF">
      <w:pPr>
        <w:pStyle w:val="FirstParagraph"/>
      </w:pPr>
      <w:r>
        <w:t>Risk Assessment shall be completed before work starts by evaluating:</w:t>
      </w:r>
    </w:p>
    <w:p w14:paraId="0F2E888B" w14:textId="77777777" w:rsidR="00AF5DFF" w:rsidRDefault="00AF5DFF" w:rsidP="00AF5DFF">
      <w:pPr>
        <w:pStyle w:val="Compact"/>
        <w:numPr>
          <w:ilvl w:val="0"/>
          <w:numId w:val="23"/>
        </w:numPr>
      </w:pPr>
      <w:r>
        <w:t>Likelihood of occurrence.</w:t>
      </w:r>
    </w:p>
    <w:p w14:paraId="0739033B" w14:textId="77777777" w:rsidR="00AF5DFF" w:rsidRDefault="00AF5DFF" w:rsidP="00AF5DFF">
      <w:pPr>
        <w:pStyle w:val="Compact"/>
        <w:numPr>
          <w:ilvl w:val="0"/>
          <w:numId w:val="23"/>
        </w:numPr>
      </w:pPr>
      <w:r>
        <w:t>Severity of consequences.</w:t>
      </w:r>
    </w:p>
    <w:p w14:paraId="313DB3E5" w14:textId="77777777" w:rsidR="00AF5DFF" w:rsidRDefault="00AF5DFF" w:rsidP="00AF5DFF">
      <w:pPr>
        <w:pStyle w:val="Compact"/>
        <w:numPr>
          <w:ilvl w:val="0"/>
          <w:numId w:val="23"/>
        </w:numPr>
      </w:pPr>
      <w:r>
        <w:t>Existing control measures.</w:t>
      </w:r>
    </w:p>
    <w:p w14:paraId="272B1A48" w14:textId="77777777" w:rsidR="00AF5DFF" w:rsidRDefault="00AF5DFF" w:rsidP="00AF5DFF">
      <w:pPr>
        <w:pStyle w:val="Compact"/>
        <w:numPr>
          <w:ilvl w:val="0"/>
          <w:numId w:val="23"/>
        </w:numPr>
      </w:pPr>
      <w:r>
        <w:t>Residual risk after implementing controls.</w:t>
      </w:r>
    </w:p>
    <w:p w14:paraId="3B9BF793" w14:textId="77777777" w:rsidR="00AF5DFF" w:rsidRDefault="00AF5DFF" w:rsidP="00AF5DFF">
      <w:pPr>
        <w:pStyle w:val="FirstParagraph"/>
      </w:pPr>
      <w:r>
        <w:t>The Risk Rating shall be determined using the Company’s approved Risk Assessment Matrix.</w:t>
      </w:r>
    </w:p>
    <w:p w14:paraId="69759DD0" w14:textId="77777777" w:rsidR="00AF5DFF" w:rsidRDefault="00AF5DFF" w:rsidP="004754D7">
      <w:pPr>
        <w:pStyle w:val="Heading3"/>
        <w:bidi/>
      </w:pPr>
      <w:bookmarkStart w:id="164" w:name="_Toc242521265"/>
      <w:r>
        <w:t>العربية</w:t>
      </w:r>
      <w:bookmarkEnd w:id="164"/>
    </w:p>
    <w:p w14:paraId="6034257A" w14:textId="77777777" w:rsidR="00AF5DFF" w:rsidRDefault="00AF5DFF" w:rsidP="004754D7">
      <w:pPr>
        <w:pStyle w:val="FirstParagraph"/>
        <w:bidi/>
      </w:pPr>
      <w:r>
        <w:t>يتم تقييم المخاطر قبل بدء العمل من خلال دراسة:</w:t>
      </w:r>
    </w:p>
    <w:p w14:paraId="4B8EAF42" w14:textId="77777777" w:rsidR="00AF5DFF" w:rsidRDefault="00AF5DFF" w:rsidP="004754D7">
      <w:pPr>
        <w:pStyle w:val="Compact"/>
        <w:numPr>
          <w:ilvl w:val="0"/>
          <w:numId w:val="23"/>
        </w:numPr>
        <w:bidi/>
      </w:pPr>
      <w:r>
        <w:t>احتمالية حدوث الخطر.</w:t>
      </w:r>
    </w:p>
    <w:p w14:paraId="3BE64D12" w14:textId="77777777" w:rsidR="00AF5DFF" w:rsidRDefault="00AF5DFF" w:rsidP="004754D7">
      <w:pPr>
        <w:pStyle w:val="Compact"/>
        <w:numPr>
          <w:ilvl w:val="0"/>
          <w:numId w:val="23"/>
        </w:numPr>
        <w:bidi/>
      </w:pPr>
      <w:r>
        <w:t>شدة العواقب.</w:t>
      </w:r>
    </w:p>
    <w:p w14:paraId="0D277A11" w14:textId="77777777" w:rsidR="00AF5DFF" w:rsidRDefault="00AF5DFF" w:rsidP="004754D7">
      <w:pPr>
        <w:pStyle w:val="Compact"/>
        <w:numPr>
          <w:ilvl w:val="0"/>
          <w:numId w:val="23"/>
        </w:numPr>
        <w:bidi/>
      </w:pPr>
      <w:r>
        <w:t>إجراءات التحكم الحالية.</w:t>
      </w:r>
    </w:p>
    <w:p w14:paraId="342B6D8B" w14:textId="54795FD5" w:rsidR="00AF5DFF" w:rsidRDefault="00AF5DFF" w:rsidP="004754D7">
      <w:pPr>
        <w:pStyle w:val="Compact"/>
        <w:numPr>
          <w:ilvl w:val="0"/>
          <w:numId w:val="23"/>
        </w:numPr>
        <w:bidi/>
      </w:pPr>
      <w:r>
        <w:t>مستوى الخطورة المتبقي بعد تطبيق إجراءات التحكم.</w:t>
      </w:r>
      <w:r w:rsidR="004754D7">
        <w:rPr>
          <w:rFonts w:hint="cs"/>
          <w:rtl/>
        </w:rPr>
        <w:t xml:space="preserve"> </w:t>
      </w:r>
      <w:r>
        <w:rPr>
          <w:rFonts w:ascii="Arial" w:hAnsi="Arial" w:cs="Arial"/>
        </w:rPr>
        <w:t>ويتم</w:t>
      </w:r>
      <w:r>
        <w:t xml:space="preserve"> </w:t>
      </w:r>
      <w:r>
        <w:rPr>
          <w:rFonts w:ascii="Arial" w:hAnsi="Arial" w:cs="Arial"/>
        </w:rPr>
        <w:t>تحديد</w:t>
      </w:r>
      <w:r>
        <w:t xml:space="preserve"> </w:t>
      </w:r>
      <w:r>
        <w:rPr>
          <w:rFonts w:ascii="Arial" w:hAnsi="Arial" w:cs="Arial"/>
        </w:rPr>
        <w:t>مستوى</w:t>
      </w:r>
      <w:r>
        <w:t xml:space="preserve"> </w:t>
      </w:r>
      <w:r>
        <w:rPr>
          <w:rFonts w:ascii="Arial" w:hAnsi="Arial" w:cs="Arial"/>
        </w:rPr>
        <w:t>الخطورة</w:t>
      </w:r>
      <w:r>
        <w:t xml:space="preserve"> </w:t>
      </w:r>
      <w:r>
        <w:rPr>
          <w:rFonts w:ascii="Arial" w:hAnsi="Arial" w:cs="Arial"/>
        </w:rPr>
        <w:t>باستخدام</w:t>
      </w:r>
      <w:r>
        <w:t xml:space="preserve"> </w:t>
      </w:r>
      <w:r w:rsidRPr="004754D7">
        <w:rPr>
          <w:rFonts w:ascii="Arial" w:hAnsi="Arial" w:cs="Arial"/>
          <w:b/>
          <w:bCs/>
        </w:rPr>
        <w:t>مصفوفة</w:t>
      </w:r>
      <w:r w:rsidRPr="004754D7">
        <w:rPr>
          <w:b/>
          <w:bCs/>
        </w:rPr>
        <w:t xml:space="preserve"> </w:t>
      </w:r>
      <w:r w:rsidRPr="004754D7">
        <w:rPr>
          <w:rFonts w:ascii="Arial" w:hAnsi="Arial" w:cs="Arial"/>
          <w:b/>
          <w:bCs/>
        </w:rPr>
        <w:t>تقييم</w:t>
      </w:r>
      <w:r w:rsidRPr="004754D7">
        <w:rPr>
          <w:b/>
          <w:bCs/>
        </w:rPr>
        <w:t xml:space="preserve"> </w:t>
      </w:r>
      <w:r w:rsidRPr="004754D7">
        <w:rPr>
          <w:rFonts w:ascii="Arial" w:hAnsi="Arial" w:cs="Arial"/>
          <w:b/>
          <w:bCs/>
        </w:rPr>
        <w:t>المخاطر</w:t>
      </w:r>
      <w:r w:rsidRPr="004754D7">
        <w:rPr>
          <w:b/>
          <w:bCs/>
        </w:rPr>
        <w:t xml:space="preserve"> </w:t>
      </w:r>
      <w:r w:rsidRPr="004754D7">
        <w:rPr>
          <w:rFonts w:ascii="Arial" w:hAnsi="Arial" w:cs="Arial"/>
          <w:b/>
          <w:bCs/>
        </w:rPr>
        <w:t>المعتمدة</w:t>
      </w:r>
      <w:r w:rsidRPr="004754D7">
        <w:rPr>
          <w:b/>
          <w:bCs/>
        </w:rPr>
        <w:t xml:space="preserve"> </w:t>
      </w:r>
      <w:r w:rsidRPr="004754D7">
        <w:rPr>
          <w:rFonts w:ascii="Arial" w:hAnsi="Arial" w:cs="Arial"/>
          <w:b/>
          <w:bCs/>
        </w:rPr>
        <w:t>لدى</w:t>
      </w:r>
      <w:r w:rsidRPr="004754D7">
        <w:rPr>
          <w:b/>
          <w:bCs/>
        </w:rPr>
        <w:t xml:space="preserve"> </w:t>
      </w:r>
      <w:r w:rsidRPr="004754D7">
        <w:rPr>
          <w:rFonts w:ascii="Arial" w:hAnsi="Arial" w:cs="Arial"/>
          <w:b/>
          <w:bCs/>
        </w:rPr>
        <w:t>الشركة</w:t>
      </w:r>
      <w:r>
        <w:t>.</w:t>
      </w:r>
      <w:r w:rsidR="004754D7">
        <w:rPr>
          <w:rFonts w:hint="cs"/>
          <w:rtl/>
        </w:rPr>
        <w:t xml:space="preserve"> </w:t>
      </w:r>
    </w:p>
    <w:p w14:paraId="01164FE2" w14:textId="77777777" w:rsidR="00AF5DFF" w:rsidRDefault="00000000" w:rsidP="00AF5DFF">
      <w:r>
        <w:pict w14:anchorId="51BA7F20">
          <v:rect id="_x0000_i1064" style="width:0;height:1.5pt" o:hralign="center" o:hrstd="t" o:hr="t"/>
        </w:pict>
      </w:r>
    </w:p>
    <w:p w14:paraId="5003312C" w14:textId="77777777" w:rsidR="00AF5DFF" w:rsidRDefault="00AF5DFF" w:rsidP="00581222">
      <w:pPr>
        <w:pStyle w:val="Heading1"/>
      </w:pPr>
      <w:bookmarkStart w:id="165" w:name="_Toc242521266"/>
      <w:bookmarkStart w:id="166" w:name="hierarchy-of-controls"/>
      <w:bookmarkEnd w:id="161"/>
      <w:bookmarkEnd w:id="163"/>
      <w:r>
        <w:t>7.4 Hierarchy of Controls</w:t>
      </w:r>
      <w:bookmarkEnd w:id="165"/>
    </w:p>
    <w:p w14:paraId="258234F0" w14:textId="77777777" w:rsidR="00AF5DFF" w:rsidRDefault="00AF5DFF" w:rsidP="00AF5DFF">
      <w:pPr>
        <w:pStyle w:val="Heading2"/>
      </w:pPr>
      <w:bookmarkStart w:id="167" w:name="_Toc242521267"/>
      <w:bookmarkStart w:id="168" w:name="التسلسل-الهرمي-لإجراءات-التحكم"/>
      <w:r>
        <w:t>التسلسل الهرمي لإجراءات التحكم</w:t>
      </w:r>
      <w:bookmarkEnd w:id="167"/>
    </w:p>
    <w:p w14:paraId="0F3592DD" w14:textId="77777777" w:rsidR="00AF5DFF" w:rsidRDefault="00AF5DFF" w:rsidP="00AF5DFF">
      <w:pPr>
        <w:pStyle w:val="FirstParagraph"/>
      </w:pPr>
      <w:r>
        <w:t>Control measures shall be applied in the following order of priority:</w:t>
      </w:r>
    </w:p>
    <w:tbl>
      <w:tblPr>
        <w:tblStyle w:val="Table"/>
        <w:tblW w:w="0" w:type="auto"/>
        <w:tblLook w:val="0020" w:firstRow="1" w:lastRow="0" w:firstColumn="0" w:lastColumn="0" w:noHBand="0" w:noVBand="0"/>
      </w:tblPr>
      <w:tblGrid>
        <w:gridCol w:w="949"/>
        <w:gridCol w:w="4017"/>
        <w:gridCol w:w="2453"/>
      </w:tblGrid>
      <w:tr w:rsidR="00AF5DFF" w14:paraId="24E34A27" w14:textId="77777777" w:rsidTr="001C5671">
        <w:trPr>
          <w:cnfStyle w:val="100000000000" w:firstRow="1" w:lastRow="0" w:firstColumn="0" w:lastColumn="0" w:oddVBand="0" w:evenVBand="0" w:oddHBand="0" w:evenHBand="0" w:firstRowFirstColumn="0" w:firstRowLastColumn="0" w:lastRowFirstColumn="0" w:lastRowLastColumn="0"/>
          <w:tblHeader/>
        </w:trPr>
        <w:tc>
          <w:tcPr>
            <w:tcW w:w="0" w:type="auto"/>
          </w:tcPr>
          <w:p w14:paraId="154FDA31" w14:textId="77777777" w:rsidR="00AF5DFF" w:rsidRDefault="00AF5DFF" w:rsidP="001C5671">
            <w:pPr>
              <w:pStyle w:val="Compact"/>
            </w:pPr>
            <w:r>
              <w:t>Priority</w:t>
            </w:r>
          </w:p>
        </w:tc>
        <w:tc>
          <w:tcPr>
            <w:tcW w:w="0" w:type="auto"/>
          </w:tcPr>
          <w:p w14:paraId="33723C3B" w14:textId="77777777" w:rsidR="00AF5DFF" w:rsidRDefault="00AF5DFF" w:rsidP="001C5671">
            <w:pPr>
              <w:pStyle w:val="Compact"/>
            </w:pPr>
            <w:r>
              <w:t>Control Measure</w:t>
            </w:r>
          </w:p>
        </w:tc>
        <w:tc>
          <w:tcPr>
            <w:tcW w:w="0" w:type="auto"/>
          </w:tcPr>
          <w:p w14:paraId="407D6047" w14:textId="77777777" w:rsidR="00AF5DFF" w:rsidRDefault="00AF5DFF" w:rsidP="001C5671">
            <w:pPr>
              <w:pStyle w:val="Compact"/>
            </w:pPr>
            <w:r>
              <w:t>العربية</w:t>
            </w:r>
          </w:p>
        </w:tc>
      </w:tr>
      <w:tr w:rsidR="00AF5DFF" w14:paraId="32853205" w14:textId="77777777" w:rsidTr="001C5671">
        <w:tc>
          <w:tcPr>
            <w:tcW w:w="0" w:type="auto"/>
          </w:tcPr>
          <w:p w14:paraId="3EA08326" w14:textId="77777777" w:rsidR="00AF5DFF" w:rsidRDefault="00AF5DFF" w:rsidP="001C5671">
            <w:pPr>
              <w:pStyle w:val="Compact"/>
            </w:pPr>
            <w:r>
              <w:t>1</w:t>
            </w:r>
          </w:p>
        </w:tc>
        <w:tc>
          <w:tcPr>
            <w:tcW w:w="0" w:type="auto"/>
          </w:tcPr>
          <w:p w14:paraId="2ED41F80" w14:textId="77777777" w:rsidR="00AF5DFF" w:rsidRDefault="00AF5DFF" w:rsidP="001C5671">
            <w:pPr>
              <w:pStyle w:val="Compact"/>
            </w:pPr>
            <w:r>
              <w:t>Elimination</w:t>
            </w:r>
          </w:p>
        </w:tc>
        <w:tc>
          <w:tcPr>
            <w:tcW w:w="0" w:type="auto"/>
          </w:tcPr>
          <w:p w14:paraId="1AC92B0C" w14:textId="77777777" w:rsidR="00AF5DFF" w:rsidRDefault="00AF5DFF" w:rsidP="001C5671">
            <w:pPr>
              <w:pStyle w:val="Compact"/>
            </w:pPr>
            <w:r>
              <w:t>إزالة الخطر نهائياً</w:t>
            </w:r>
          </w:p>
        </w:tc>
      </w:tr>
      <w:tr w:rsidR="00AF5DFF" w14:paraId="6501F3DF" w14:textId="77777777" w:rsidTr="001C5671">
        <w:tc>
          <w:tcPr>
            <w:tcW w:w="0" w:type="auto"/>
          </w:tcPr>
          <w:p w14:paraId="3ADCA84F" w14:textId="77777777" w:rsidR="00AF5DFF" w:rsidRDefault="00AF5DFF" w:rsidP="001C5671">
            <w:pPr>
              <w:pStyle w:val="Compact"/>
            </w:pPr>
            <w:r>
              <w:t>2</w:t>
            </w:r>
          </w:p>
        </w:tc>
        <w:tc>
          <w:tcPr>
            <w:tcW w:w="0" w:type="auto"/>
          </w:tcPr>
          <w:p w14:paraId="3E31A4E8" w14:textId="77777777" w:rsidR="00AF5DFF" w:rsidRDefault="00AF5DFF" w:rsidP="001C5671">
            <w:pPr>
              <w:pStyle w:val="Compact"/>
            </w:pPr>
            <w:r>
              <w:t>Substitution</w:t>
            </w:r>
          </w:p>
        </w:tc>
        <w:tc>
          <w:tcPr>
            <w:tcW w:w="0" w:type="auto"/>
          </w:tcPr>
          <w:p w14:paraId="119039B1" w14:textId="77777777" w:rsidR="00AF5DFF" w:rsidRDefault="00AF5DFF" w:rsidP="001C5671">
            <w:pPr>
              <w:pStyle w:val="Compact"/>
            </w:pPr>
            <w:r>
              <w:t>استبدال الخطر ببديل أكثر أماناً</w:t>
            </w:r>
          </w:p>
        </w:tc>
      </w:tr>
      <w:tr w:rsidR="00AF5DFF" w14:paraId="05138542" w14:textId="77777777" w:rsidTr="001C5671">
        <w:tc>
          <w:tcPr>
            <w:tcW w:w="0" w:type="auto"/>
          </w:tcPr>
          <w:p w14:paraId="16F5912C" w14:textId="77777777" w:rsidR="00AF5DFF" w:rsidRDefault="00AF5DFF" w:rsidP="001C5671">
            <w:pPr>
              <w:pStyle w:val="Compact"/>
            </w:pPr>
            <w:r>
              <w:t>3</w:t>
            </w:r>
          </w:p>
        </w:tc>
        <w:tc>
          <w:tcPr>
            <w:tcW w:w="0" w:type="auto"/>
          </w:tcPr>
          <w:p w14:paraId="65CF12AF" w14:textId="77777777" w:rsidR="00AF5DFF" w:rsidRDefault="00AF5DFF" w:rsidP="001C5671">
            <w:pPr>
              <w:pStyle w:val="Compact"/>
            </w:pPr>
            <w:r>
              <w:t>Engineering Controls</w:t>
            </w:r>
          </w:p>
        </w:tc>
        <w:tc>
          <w:tcPr>
            <w:tcW w:w="0" w:type="auto"/>
          </w:tcPr>
          <w:p w14:paraId="540CAB46" w14:textId="77777777" w:rsidR="00AF5DFF" w:rsidRDefault="00AF5DFF" w:rsidP="001C5671">
            <w:pPr>
              <w:pStyle w:val="Compact"/>
            </w:pPr>
            <w:r>
              <w:t>الضوابط الهندسية</w:t>
            </w:r>
          </w:p>
        </w:tc>
      </w:tr>
      <w:tr w:rsidR="00AF5DFF" w14:paraId="2A95E1D5" w14:textId="77777777" w:rsidTr="001C5671">
        <w:tc>
          <w:tcPr>
            <w:tcW w:w="0" w:type="auto"/>
          </w:tcPr>
          <w:p w14:paraId="58EBECDF" w14:textId="77777777" w:rsidR="00AF5DFF" w:rsidRDefault="00AF5DFF" w:rsidP="001C5671">
            <w:pPr>
              <w:pStyle w:val="Compact"/>
            </w:pPr>
            <w:r>
              <w:t>4</w:t>
            </w:r>
          </w:p>
        </w:tc>
        <w:tc>
          <w:tcPr>
            <w:tcW w:w="0" w:type="auto"/>
          </w:tcPr>
          <w:p w14:paraId="6DEB142E" w14:textId="77777777" w:rsidR="00AF5DFF" w:rsidRDefault="00AF5DFF" w:rsidP="001C5671">
            <w:pPr>
              <w:pStyle w:val="Compact"/>
            </w:pPr>
            <w:r>
              <w:t>Administrative Controls</w:t>
            </w:r>
          </w:p>
        </w:tc>
        <w:tc>
          <w:tcPr>
            <w:tcW w:w="0" w:type="auto"/>
          </w:tcPr>
          <w:p w14:paraId="6E721B80" w14:textId="77777777" w:rsidR="00AF5DFF" w:rsidRDefault="00AF5DFF" w:rsidP="001C5671">
            <w:pPr>
              <w:pStyle w:val="Compact"/>
            </w:pPr>
            <w:r>
              <w:t>الضوابط الإدارية</w:t>
            </w:r>
          </w:p>
        </w:tc>
      </w:tr>
      <w:tr w:rsidR="00AF5DFF" w14:paraId="0FEF3597" w14:textId="77777777" w:rsidTr="001C5671">
        <w:tc>
          <w:tcPr>
            <w:tcW w:w="0" w:type="auto"/>
          </w:tcPr>
          <w:p w14:paraId="5305643F" w14:textId="77777777" w:rsidR="00AF5DFF" w:rsidRDefault="00AF5DFF" w:rsidP="001C5671">
            <w:pPr>
              <w:pStyle w:val="Compact"/>
            </w:pPr>
            <w:r>
              <w:t>5</w:t>
            </w:r>
          </w:p>
        </w:tc>
        <w:tc>
          <w:tcPr>
            <w:tcW w:w="0" w:type="auto"/>
          </w:tcPr>
          <w:p w14:paraId="10E3A3C0" w14:textId="77777777" w:rsidR="00AF5DFF" w:rsidRDefault="00AF5DFF" w:rsidP="001C5671">
            <w:pPr>
              <w:pStyle w:val="Compact"/>
            </w:pPr>
            <w:r>
              <w:t>Personal Protective Equipment (PPE)</w:t>
            </w:r>
          </w:p>
        </w:tc>
        <w:tc>
          <w:tcPr>
            <w:tcW w:w="0" w:type="auto"/>
          </w:tcPr>
          <w:p w14:paraId="080DAE95" w14:textId="77777777" w:rsidR="00AF5DFF" w:rsidRDefault="00AF5DFF" w:rsidP="001C5671">
            <w:pPr>
              <w:pStyle w:val="Compact"/>
            </w:pPr>
            <w:r>
              <w:t>معدات الوقاية الشخصية</w:t>
            </w:r>
          </w:p>
        </w:tc>
      </w:tr>
    </w:tbl>
    <w:p w14:paraId="66E7A2D1" w14:textId="77777777" w:rsidR="00AF5DFF" w:rsidRDefault="00000000" w:rsidP="00AF5DFF">
      <w:r>
        <w:pict w14:anchorId="7AABC47D">
          <v:rect id="_x0000_i1065" style="width:0;height:1.5pt" o:hralign="center" o:hrstd="t" o:hr="t"/>
        </w:pict>
      </w:r>
    </w:p>
    <w:p w14:paraId="5F5E1845" w14:textId="77777777" w:rsidR="00AF5DFF" w:rsidRDefault="00AF5DFF" w:rsidP="00581222">
      <w:pPr>
        <w:pStyle w:val="Heading1"/>
      </w:pPr>
      <w:bookmarkStart w:id="169" w:name="_Toc242521268"/>
      <w:bookmarkStart w:id="170" w:name="risk-control-measures"/>
      <w:bookmarkEnd w:id="166"/>
      <w:bookmarkEnd w:id="168"/>
      <w:r>
        <w:t>7.5 Risk Control Measures</w:t>
      </w:r>
      <w:bookmarkEnd w:id="169"/>
    </w:p>
    <w:p w14:paraId="37D601EF" w14:textId="77777777" w:rsidR="00AF5DFF" w:rsidRDefault="00AF5DFF" w:rsidP="00AF5DFF">
      <w:pPr>
        <w:pStyle w:val="Heading2"/>
      </w:pPr>
      <w:bookmarkStart w:id="171" w:name="_Toc242521269"/>
      <w:bookmarkStart w:id="172" w:name="إجراءات-السيطرة-على-المخاطر"/>
      <w:r>
        <w:t>إجراءات السيطرة على المخاطر</w:t>
      </w:r>
      <w:bookmarkEnd w:id="171"/>
    </w:p>
    <w:p w14:paraId="2814F2C3" w14:textId="77777777" w:rsidR="00AF5DFF" w:rsidRDefault="00AF5DFF" w:rsidP="00AF5DFF">
      <w:pPr>
        <w:pStyle w:val="FirstParagraph"/>
      </w:pPr>
      <w:r>
        <w:t>Examples of risk control measures include:</w:t>
      </w:r>
    </w:p>
    <w:p w14:paraId="46B1DA83" w14:textId="77777777" w:rsidR="00AF5DFF" w:rsidRDefault="00AF5DFF" w:rsidP="00AF5DFF">
      <w:pPr>
        <w:pStyle w:val="Compact"/>
        <w:numPr>
          <w:ilvl w:val="0"/>
          <w:numId w:val="23"/>
        </w:numPr>
      </w:pPr>
      <w:r>
        <w:t>Approved Standard Operating Procedures (SOPs).</w:t>
      </w:r>
    </w:p>
    <w:p w14:paraId="3018ABDB" w14:textId="77777777" w:rsidR="00AF5DFF" w:rsidRDefault="00AF5DFF" w:rsidP="00AF5DFF">
      <w:pPr>
        <w:pStyle w:val="Compact"/>
        <w:numPr>
          <w:ilvl w:val="0"/>
          <w:numId w:val="23"/>
        </w:numPr>
      </w:pPr>
      <w:r>
        <w:t>Job Safety Analysis (JSA).</w:t>
      </w:r>
    </w:p>
    <w:p w14:paraId="3D85C959" w14:textId="77777777" w:rsidR="00AF5DFF" w:rsidRDefault="00AF5DFF" w:rsidP="00AF5DFF">
      <w:pPr>
        <w:pStyle w:val="Compact"/>
        <w:numPr>
          <w:ilvl w:val="0"/>
          <w:numId w:val="23"/>
        </w:numPr>
      </w:pPr>
      <w:r>
        <w:t>Permit to Work (PTW).</w:t>
      </w:r>
    </w:p>
    <w:p w14:paraId="508A3E89" w14:textId="77777777" w:rsidR="00AF5DFF" w:rsidRDefault="00AF5DFF" w:rsidP="00AF5DFF">
      <w:pPr>
        <w:pStyle w:val="Compact"/>
        <w:numPr>
          <w:ilvl w:val="0"/>
          <w:numId w:val="23"/>
        </w:numPr>
      </w:pPr>
      <w:r>
        <w:t>Lockout / Tagout (LOTO).</w:t>
      </w:r>
    </w:p>
    <w:p w14:paraId="628DFA7D" w14:textId="77777777" w:rsidR="00AF5DFF" w:rsidRDefault="00AF5DFF" w:rsidP="00AF5DFF">
      <w:pPr>
        <w:pStyle w:val="Compact"/>
        <w:numPr>
          <w:ilvl w:val="0"/>
          <w:numId w:val="23"/>
        </w:numPr>
      </w:pPr>
      <w:r>
        <w:t>Preventive Maintenance.</w:t>
      </w:r>
    </w:p>
    <w:p w14:paraId="7BCF7CC0" w14:textId="77777777" w:rsidR="00AF5DFF" w:rsidRDefault="00AF5DFF" w:rsidP="00AF5DFF">
      <w:pPr>
        <w:pStyle w:val="Compact"/>
        <w:numPr>
          <w:ilvl w:val="0"/>
          <w:numId w:val="23"/>
        </w:numPr>
      </w:pPr>
      <w:r>
        <w:t>Equipment Inspection.</w:t>
      </w:r>
    </w:p>
    <w:p w14:paraId="61F1CECE" w14:textId="77777777" w:rsidR="00AF5DFF" w:rsidRDefault="00AF5DFF" w:rsidP="00AF5DFF">
      <w:pPr>
        <w:pStyle w:val="Compact"/>
        <w:numPr>
          <w:ilvl w:val="0"/>
          <w:numId w:val="23"/>
        </w:numPr>
      </w:pPr>
      <w:r>
        <w:t>Safety Training.</w:t>
      </w:r>
    </w:p>
    <w:p w14:paraId="149794D2" w14:textId="77777777" w:rsidR="00AF5DFF" w:rsidRDefault="00AF5DFF" w:rsidP="00AF5DFF">
      <w:pPr>
        <w:pStyle w:val="Compact"/>
        <w:numPr>
          <w:ilvl w:val="0"/>
          <w:numId w:val="23"/>
        </w:numPr>
      </w:pPr>
      <w:r>
        <w:t>Toolbox Talks.</w:t>
      </w:r>
    </w:p>
    <w:p w14:paraId="163509EB" w14:textId="77777777" w:rsidR="00AF5DFF" w:rsidRDefault="00AF5DFF" w:rsidP="00AF5DFF">
      <w:pPr>
        <w:pStyle w:val="Compact"/>
        <w:numPr>
          <w:ilvl w:val="0"/>
          <w:numId w:val="23"/>
        </w:numPr>
      </w:pPr>
      <w:r>
        <w:t>Emergency Response Planning.</w:t>
      </w:r>
    </w:p>
    <w:p w14:paraId="0BCA36BE" w14:textId="77777777" w:rsidR="00AF5DFF" w:rsidRDefault="00AF5DFF" w:rsidP="00AF5DFF">
      <w:pPr>
        <w:pStyle w:val="Compact"/>
        <w:numPr>
          <w:ilvl w:val="0"/>
          <w:numId w:val="23"/>
        </w:numPr>
      </w:pPr>
      <w:r>
        <w:t>Use of certified PPE.</w:t>
      </w:r>
    </w:p>
    <w:p w14:paraId="67A2DD9B" w14:textId="77777777" w:rsidR="00AF5DFF" w:rsidRDefault="00AF5DFF" w:rsidP="00AF5DFF">
      <w:pPr>
        <w:pStyle w:val="Heading3"/>
        <w:bidi/>
      </w:pPr>
      <w:bookmarkStart w:id="173" w:name="_Toc242521270"/>
      <w:r>
        <w:t>العربية</w:t>
      </w:r>
      <w:bookmarkEnd w:id="173"/>
    </w:p>
    <w:p w14:paraId="6E1C6131" w14:textId="77777777" w:rsidR="00AF5DFF" w:rsidRDefault="00AF5DFF" w:rsidP="00AF5DFF">
      <w:pPr>
        <w:pStyle w:val="FirstParagraph"/>
        <w:bidi/>
      </w:pPr>
      <w:r>
        <w:t>تشمل وسائل السيطرة على المخاطر:</w:t>
      </w:r>
    </w:p>
    <w:p w14:paraId="51C9857E" w14:textId="77777777" w:rsidR="00AF5DFF" w:rsidRDefault="00AF5DFF" w:rsidP="00AF5DFF">
      <w:pPr>
        <w:pStyle w:val="Compact"/>
        <w:numPr>
          <w:ilvl w:val="0"/>
          <w:numId w:val="23"/>
        </w:numPr>
        <w:bidi/>
      </w:pPr>
      <w:r>
        <w:t>إجراءات التشغيل القياسية (SOP).</w:t>
      </w:r>
    </w:p>
    <w:p w14:paraId="3B1313CE" w14:textId="77777777" w:rsidR="00AF5DFF" w:rsidRDefault="00AF5DFF" w:rsidP="00AF5DFF">
      <w:pPr>
        <w:pStyle w:val="Compact"/>
        <w:numPr>
          <w:ilvl w:val="0"/>
          <w:numId w:val="23"/>
        </w:numPr>
        <w:bidi/>
      </w:pPr>
      <w:r>
        <w:t>تحليل سلامة العمل (JSA).</w:t>
      </w:r>
    </w:p>
    <w:p w14:paraId="65EBA84A" w14:textId="77777777" w:rsidR="00AF5DFF" w:rsidRDefault="00AF5DFF" w:rsidP="00AF5DFF">
      <w:pPr>
        <w:pStyle w:val="Compact"/>
        <w:numPr>
          <w:ilvl w:val="0"/>
          <w:numId w:val="23"/>
        </w:numPr>
        <w:bidi/>
      </w:pPr>
      <w:r>
        <w:t>نظام تصاريح العمل (PTW).</w:t>
      </w:r>
    </w:p>
    <w:p w14:paraId="1CA412A6" w14:textId="77777777" w:rsidR="00AF5DFF" w:rsidRDefault="00AF5DFF" w:rsidP="00AF5DFF">
      <w:pPr>
        <w:pStyle w:val="Compact"/>
        <w:numPr>
          <w:ilvl w:val="0"/>
          <w:numId w:val="23"/>
        </w:numPr>
        <w:bidi/>
      </w:pPr>
      <w:r>
        <w:t>نظام العزل ووضع البطاقات (LOTO).</w:t>
      </w:r>
    </w:p>
    <w:p w14:paraId="5D6C3621" w14:textId="77777777" w:rsidR="00AF5DFF" w:rsidRDefault="00AF5DFF" w:rsidP="00AF5DFF">
      <w:pPr>
        <w:pStyle w:val="Compact"/>
        <w:numPr>
          <w:ilvl w:val="0"/>
          <w:numId w:val="23"/>
        </w:numPr>
        <w:bidi/>
      </w:pPr>
      <w:r>
        <w:t>الصيانة الوقائية.</w:t>
      </w:r>
    </w:p>
    <w:p w14:paraId="1B65894D" w14:textId="77777777" w:rsidR="00AF5DFF" w:rsidRDefault="00AF5DFF" w:rsidP="00AF5DFF">
      <w:pPr>
        <w:pStyle w:val="Compact"/>
        <w:numPr>
          <w:ilvl w:val="0"/>
          <w:numId w:val="23"/>
        </w:numPr>
        <w:bidi/>
      </w:pPr>
      <w:r>
        <w:t>فحص المعدات.</w:t>
      </w:r>
    </w:p>
    <w:p w14:paraId="2151055F" w14:textId="77777777" w:rsidR="00AF5DFF" w:rsidRDefault="00AF5DFF" w:rsidP="00AF5DFF">
      <w:pPr>
        <w:pStyle w:val="Compact"/>
        <w:numPr>
          <w:ilvl w:val="0"/>
          <w:numId w:val="23"/>
        </w:numPr>
        <w:bidi/>
      </w:pPr>
      <w:r>
        <w:t>التدريب على السلامة.</w:t>
      </w:r>
    </w:p>
    <w:p w14:paraId="3C47E268" w14:textId="77777777" w:rsidR="00AF5DFF" w:rsidRDefault="00AF5DFF" w:rsidP="00AF5DFF">
      <w:pPr>
        <w:pStyle w:val="Compact"/>
        <w:numPr>
          <w:ilvl w:val="0"/>
          <w:numId w:val="23"/>
        </w:numPr>
        <w:bidi/>
      </w:pPr>
      <w:r>
        <w:t>اجتماعات السلامة (Toolbox Talk).</w:t>
      </w:r>
    </w:p>
    <w:p w14:paraId="2CC581E7" w14:textId="77777777" w:rsidR="00AF5DFF" w:rsidRDefault="00AF5DFF" w:rsidP="00AF5DFF">
      <w:pPr>
        <w:pStyle w:val="Compact"/>
        <w:numPr>
          <w:ilvl w:val="0"/>
          <w:numId w:val="23"/>
        </w:numPr>
        <w:bidi/>
      </w:pPr>
      <w:r>
        <w:t>خطط الاستجابة للطوارئ.</w:t>
      </w:r>
    </w:p>
    <w:p w14:paraId="301557C1" w14:textId="77777777" w:rsidR="00AF5DFF" w:rsidRDefault="00AF5DFF" w:rsidP="00AF5DFF">
      <w:pPr>
        <w:pStyle w:val="Compact"/>
        <w:numPr>
          <w:ilvl w:val="0"/>
          <w:numId w:val="23"/>
        </w:numPr>
        <w:bidi/>
      </w:pPr>
      <w:r>
        <w:t>استخدام معدات الوقاية الشخصية المعتمدة.</w:t>
      </w:r>
    </w:p>
    <w:p w14:paraId="3DD462FA" w14:textId="77777777" w:rsidR="00AF5DFF" w:rsidRDefault="00000000" w:rsidP="00AF5DFF">
      <w:r>
        <w:pict w14:anchorId="2A9DF5C2">
          <v:rect id="_x0000_i1066" style="width:0;height:1.5pt" o:hralign="center" o:hrstd="t" o:hr="t"/>
        </w:pict>
      </w:r>
    </w:p>
    <w:p w14:paraId="17E5DED3" w14:textId="77777777" w:rsidR="00AF5DFF" w:rsidRDefault="00AF5DFF" w:rsidP="00581222">
      <w:pPr>
        <w:pStyle w:val="Heading1"/>
      </w:pPr>
      <w:bookmarkStart w:id="174" w:name="_Toc242521271"/>
      <w:bookmarkStart w:id="175" w:name="review-and-continuous-improvement"/>
      <w:bookmarkEnd w:id="170"/>
      <w:bookmarkEnd w:id="172"/>
      <w:r>
        <w:t>7.6 Review and Continuous Improvement</w:t>
      </w:r>
      <w:bookmarkEnd w:id="174"/>
    </w:p>
    <w:p w14:paraId="68A1FB7F" w14:textId="77777777" w:rsidR="00AF5DFF" w:rsidRDefault="00AF5DFF" w:rsidP="00AF5DFF">
      <w:pPr>
        <w:pStyle w:val="Heading2"/>
      </w:pPr>
      <w:bookmarkStart w:id="176" w:name="_Toc242521272"/>
      <w:bookmarkStart w:id="177" w:name="المراجعة-والتحسين-المستمر"/>
      <w:r>
        <w:t>المراجعة والتحسين المستمر</w:t>
      </w:r>
      <w:bookmarkEnd w:id="176"/>
    </w:p>
    <w:p w14:paraId="293A35D8" w14:textId="77777777" w:rsidR="00AF5DFF" w:rsidRDefault="00AF5DFF" w:rsidP="00AF5DFF">
      <w:pPr>
        <w:pStyle w:val="FirstParagraph"/>
      </w:pPr>
      <w:r>
        <w:t>Risk Assessments shall be reviewed whenever:</w:t>
      </w:r>
    </w:p>
    <w:p w14:paraId="393058DD" w14:textId="77777777" w:rsidR="00AF5DFF" w:rsidRDefault="00AF5DFF" w:rsidP="00AF5DFF">
      <w:pPr>
        <w:pStyle w:val="Compact"/>
        <w:numPr>
          <w:ilvl w:val="0"/>
          <w:numId w:val="23"/>
        </w:numPr>
      </w:pPr>
      <w:r>
        <w:t>Work activities change.</w:t>
      </w:r>
    </w:p>
    <w:p w14:paraId="0ECDF55F" w14:textId="77777777" w:rsidR="00AF5DFF" w:rsidRDefault="00AF5DFF" w:rsidP="00AF5DFF">
      <w:pPr>
        <w:pStyle w:val="Compact"/>
        <w:numPr>
          <w:ilvl w:val="0"/>
          <w:numId w:val="23"/>
        </w:numPr>
      </w:pPr>
      <w:r>
        <w:t>New equipment or materials are introduced.</w:t>
      </w:r>
    </w:p>
    <w:p w14:paraId="0E4B043F" w14:textId="77777777" w:rsidR="00AF5DFF" w:rsidRDefault="00AF5DFF" w:rsidP="00AF5DFF">
      <w:pPr>
        <w:pStyle w:val="Compact"/>
        <w:numPr>
          <w:ilvl w:val="0"/>
          <w:numId w:val="23"/>
        </w:numPr>
      </w:pPr>
      <w:r>
        <w:t>An incident or near miss occurs.</w:t>
      </w:r>
    </w:p>
    <w:p w14:paraId="6EEEAA58" w14:textId="77777777" w:rsidR="00AF5DFF" w:rsidRDefault="00AF5DFF" w:rsidP="00AF5DFF">
      <w:pPr>
        <w:pStyle w:val="Compact"/>
        <w:numPr>
          <w:ilvl w:val="0"/>
          <w:numId w:val="23"/>
        </w:numPr>
      </w:pPr>
      <w:r>
        <w:t>Client requirements change.</w:t>
      </w:r>
    </w:p>
    <w:p w14:paraId="5509DA6B" w14:textId="77777777" w:rsidR="00AF5DFF" w:rsidRDefault="00AF5DFF" w:rsidP="00AF5DFF">
      <w:pPr>
        <w:pStyle w:val="Compact"/>
        <w:numPr>
          <w:ilvl w:val="0"/>
          <w:numId w:val="23"/>
        </w:numPr>
      </w:pPr>
      <w:r>
        <w:t>Legal requirements are updated.</w:t>
      </w:r>
    </w:p>
    <w:p w14:paraId="760D1CCD" w14:textId="77777777" w:rsidR="00AF5DFF" w:rsidRDefault="00AF5DFF" w:rsidP="00AF5DFF">
      <w:pPr>
        <w:pStyle w:val="Compact"/>
        <w:numPr>
          <w:ilvl w:val="0"/>
          <w:numId w:val="23"/>
        </w:numPr>
      </w:pPr>
      <w:r>
        <w:t>During scheduled periodic reviews.</w:t>
      </w:r>
    </w:p>
    <w:p w14:paraId="7016CDD2" w14:textId="77777777" w:rsidR="00AF5DFF" w:rsidRDefault="00AF5DFF" w:rsidP="00AF5DFF">
      <w:pPr>
        <w:pStyle w:val="Heading3"/>
        <w:bidi/>
      </w:pPr>
      <w:bookmarkStart w:id="178" w:name="_Toc242521273"/>
      <w:r>
        <w:t>العربية</w:t>
      </w:r>
      <w:bookmarkEnd w:id="178"/>
    </w:p>
    <w:p w14:paraId="35E2DA1D" w14:textId="77777777" w:rsidR="00AF5DFF" w:rsidRDefault="00AF5DFF" w:rsidP="00AF5DFF">
      <w:pPr>
        <w:pStyle w:val="FirstParagraph"/>
        <w:bidi/>
      </w:pPr>
      <w:r>
        <w:t>يجب مراجعة تقييم المخاطر عند:</w:t>
      </w:r>
    </w:p>
    <w:p w14:paraId="5AD668DE" w14:textId="77777777" w:rsidR="00AF5DFF" w:rsidRDefault="00AF5DFF" w:rsidP="00AF5DFF">
      <w:pPr>
        <w:pStyle w:val="Compact"/>
        <w:numPr>
          <w:ilvl w:val="0"/>
          <w:numId w:val="23"/>
        </w:numPr>
        <w:bidi/>
      </w:pPr>
      <w:r>
        <w:t>تغيير طبيعة العمل.</w:t>
      </w:r>
    </w:p>
    <w:p w14:paraId="6E8200C9" w14:textId="77777777" w:rsidR="00AF5DFF" w:rsidRDefault="00AF5DFF" w:rsidP="00AF5DFF">
      <w:pPr>
        <w:pStyle w:val="Compact"/>
        <w:numPr>
          <w:ilvl w:val="0"/>
          <w:numId w:val="23"/>
        </w:numPr>
        <w:bidi/>
      </w:pPr>
      <w:r>
        <w:t>إدخال معدات أو مواد جديدة.</w:t>
      </w:r>
    </w:p>
    <w:p w14:paraId="0C650DB1" w14:textId="77777777" w:rsidR="00AF5DFF" w:rsidRDefault="00AF5DFF" w:rsidP="00AF5DFF">
      <w:pPr>
        <w:pStyle w:val="Compact"/>
        <w:numPr>
          <w:ilvl w:val="0"/>
          <w:numId w:val="23"/>
        </w:numPr>
        <w:bidi/>
      </w:pPr>
      <w:r>
        <w:t>وقوع حادث أو شبه حادث.</w:t>
      </w:r>
    </w:p>
    <w:p w14:paraId="1BCAFDB8" w14:textId="77777777" w:rsidR="00AF5DFF" w:rsidRDefault="00AF5DFF" w:rsidP="00AF5DFF">
      <w:pPr>
        <w:pStyle w:val="Compact"/>
        <w:numPr>
          <w:ilvl w:val="0"/>
          <w:numId w:val="23"/>
        </w:numPr>
        <w:bidi/>
      </w:pPr>
      <w:r>
        <w:t>تغيير متطلبات العميل.</w:t>
      </w:r>
    </w:p>
    <w:p w14:paraId="55743B15" w14:textId="77777777" w:rsidR="00AF5DFF" w:rsidRDefault="00AF5DFF" w:rsidP="00AF5DFF">
      <w:pPr>
        <w:pStyle w:val="Compact"/>
        <w:numPr>
          <w:ilvl w:val="0"/>
          <w:numId w:val="23"/>
        </w:numPr>
        <w:bidi/>
      </w:pPr>
      <w:r>
        <w:t>تحديث الأنظمة أو اللوائح.</w:t>
      </w:r>
    </w:p>
    <w:p w14:paraId="670B7A28" w14:textId="77777777" w:rsidR="00AF5DFF" w:rsidRDefault="00AF5DFF" w:rsidP="00AF5DFF">
      <w:pPr>
        <w:pStyle w:val="Compact"/>
        <w:numPr>
          <w:ilvl w:val="0"/>
          <w:numId w:val="23"/>
        </w:numPr>
        <w:bidi/>
      </w:pPr>
      <w:r>
        <w:t>المراجعات الدورية المجدولة.</w:t>
      </w:r>
    </w:p>
    <w:p w14:paraId="3E5A2F17" w14:textId="77777777" w:rsidR="00AF5DFF" w:rsidRDefault="00000000" w:rsidP="00AF5DFF">
      <w:r>
        <w:pict w14:anchorId="08E9E12E">
          <v:rect id="_x0000_i1067" style="width:0;height:1.5pt" o:hralign="center" o:hrstd="t" o:hr="t"/>
        </w:pict>
      </w:r>
    </w:p>
    <w:p w14:paraId="24CD680A" w14:textId="77777777" w:rsidR="00AF5DFF" w:rsidRDefault="00AF5DFF" w:rsidP="00581222">
      <w:pPr>
        <w:pStyle w:val="Heading1"/>
      </w:pPr>
      <w:bookmarkStart w:id="179" w:name="_Toc242521274"/>
      <w:bookmarkStart w:id="180" w:name="employee-participation"/>
      <w:bookmarkEnd w:id="175"/>
      <w:bookmarkEnd w:id="177"/>
      <w:r>
        <w:t>7.7 Employee Participation</w:t>
      </w:r>
      <w:bookmarkEnd w:id="179"/>
    </w:p>
    <w:p w14:paraId="771D0393" w14:textId="77777777" w:rsidR="00AF5DFF" w:rsidRDefault="00AF5DFF" w:rsidP="00AF5DFF">
      <w:pPr>
        <w:pStyle w:val="Heading2"/>
      </w:pPr>
      <w:bookmarkStart w:id="181" w:name="_Toc242521275"/>
      <w:bookmarkStart w:id="182" w:name="مشاركة-العاملين"/>
      <w:r>
        <w:t>مشاركة العاملين</w:t>
      </w:r>
      <w:bookmarkEnd w:id="181"/>
    </w:p>
    <w:p w14:paraId="2F1F043B" w14:textId="77777777" w:rsidR="00AF5DFF" w:rsidRDefault="00AF5DFF" w:rsidP="00AF5DFF">
      <w:pPr>
        <w:pStyle w:val="FirstParagraph"/>
      </w:pPr>
      <w:r>
        <w:t>All employees are encouraged to actively participate in identifying hazards, reporting unsafe conditions, and recommending improvements to strengthen the Company’s HSE Management System.</w:t>
      </w:r>
    </w:p>
    <w:p w14:paraId="53F21F94" w14:textId="77777777" w:rsidR="00AF5DFF" w:rsidRDefault="00AF5DFF" w:rsidP="00AF5DFF">
      <w:pPr>
        <w:pStyle w:val="Heading3"/>
        <w:bidi/>
      </w:pPr>
      <w:bookmarkStart w:id="183" w:name="_Toc242521276"/>
      <w:bookmarkStart w:id="184" w:name="العربية-5"/>
      <w:r>
        <w:t>العربية</w:t>
      </w:r>
      <w:bookmarkEnd w:id="183"/>
    </w:p>
    <w:p w14:paraId="0AB249EF" w14:textId="77777777" w:rsidR="00AF5DFF" w:rsidRDefault="00AF5DFF" w:rsidP="00AF5DFF">
      <w:pPr>
        <w:pStyle w:val="FirstParagraph"/>
        <w:bidi/>
      </w:pPr>
      <w:r>
        <w:t>تشجع الشركة جميع العاملين على المشاركة الفعالة في تحديد المخاطر، والإبلاغ عن الحالات غير الآمنة، واقتراح التحسينات التي تسهم في تعزيز نظام إدارة الصحة والسلامة والبيئة.</w:t>
      </w:r>
    </w:p>
    <w:bookmarkEnd w:id="180"/>
    <w:bookmarkEnd w:id="182"/>
    <w:bookmarkEnd w:id="184"/>
    <w:p w14:paraId="2C90B061" w14:textId="77777777" w:rsidR="00081BBA" w:rsidRDefault="00081BBA" w:rsidP="00ED124F">
      <w:pPr>
        <w:rPr>
          <w:rtl/>
          <w:lang w:bidi="ar-SY"/>
        </w:rPr>
      </w:pPr>
    </w:p>
    <w:p w14:paraId="76816291" w14:textId="77777777" w:rsidR="008D5FE7" w:rsidRDefault="008D5FE7" w:rsidP="00ED124F">
      <w:pPr>
        <w:rPr>
          <w:rtl/>
          <w:lang w:bidi="ar-SY"/>
        </w:rPr>
      </w:pPr>
    </w:p>
    <w:p w14:paraId="397BC1AE" w14:textId="77777777" w:rsidR="008D5FE7" w:rsidRDefault="008D5FE7" w:rsidP="00581222">
      <w:pPr>
        <w:pStyle w:val="Heading1"/>
      </w:pPr>
      <w:bookmarkStart w:id="185" w:name="_Toc242521277"/>
      <w:bookmarkStart w:id="186" w:name="personal-protective-equipment-ppe"/>
      <w:r>
        <w:t>8. Personal Protective Equipment (PPE)</w:t>
      </w:r>
      <w:bookmarkEnd w:id="185"/>
    </w:p>
    <w:p w14:paraId="5BC1EFD3" w14:textId="77777777" w:rsidR="008D5FE7" w:rsidRDefault="008D5FE7" w:rsidP="00581222">
      <w:pPr>
        <w:pStyle w:val="Heading1"/>
      </w:pPr>
      <w:bookmarkStart w:id="187" w:name="_Toc242521278"/>
      <w:bookmarkStart w:id="188" w:name="معدات-الوقاية-الشخصية"/>
      <w:bookmarkEnd w:id="186"/>
      <w:r>
        <w:t>معدات الوقاية الشخصية</w:t>
      </w:r>
      <w:bookmarkEnd w:id="187"/>
    </w:p>
    <w:p w14:paraId="3A1A53A9" w14:textId="77777777" w:rsidR="008D5FE7" w:rsidRDefault="00000000" w:rsidP="008D5FE7">
      <w:r>
        <w:pict w14:anchorId="7914B253">
          <v:rect id="_x0000_i1068" style="width:0;height:1.5pt" o:hralign="center" o:hrstd="t" o:hr="t"/>
        </w:pict>
      </w:r>
    </w:p>
    <w:p w14:paraId="1F08445A" w14:textId="77777777" w:rsidR="008D5FE7" w:rsidRDefault="008D5FE7" w:rsidP="00581222">
      <w:pPr>
        <w:pStyle w:val="Heading1"/>
      </w:pPr>
      <w:bookmarkStart w:id="189" w:name="_Toc242521279"/>
      <w:bookmarkEnd w:id="188"/>
      <w:r>
        <w:t>8.1 Purpose</w:t>
      </w:r>
      <w:bookmarkEnd w:id="189"/>
    </w:p>
    <w:p w14:paraId="1B32EEE3" w14:textId="77777777" w:rsidR="008D5FE7" w:rsidRDefault="008D5FE7" w:rsidP="008D5FE7">
      <w:pPr>
        <w:pStyle w:val="Heading2"/>
      </w:pPr>
      <w:bookmarkStart w:id="190" w:name="_Toc242521280"/>
      <w:r>
        <w:t>الغرض</w:t>
      </w:r>
      <w:bookmarkEnd w:id="190"/>
    </w:p>
    <w:p w14:paraId="0C034B2B" w14:textId="77777777" w:rsidR="008D5FE7" w:rsidRDefault="008D5FE7" w:rsidP="008D5FE7">
      <w:pPr>
        <w:pStyle w:val="Heading3"/>
      </w:pPr>
      <w:bookmarkStart w:id="191" w:name="_Toc242521281"/>
      <w:r>
        <w:t>English</w:t>
      </w:r>
      <w:bookmarkEnd w:id="191"/>
    </w:p>
    <w:p w14:paraId="756755C8" w14:textId="77777777" w:rsidR="008D5FE7" w:rsidRDefault="008D5FE7" w:rsidP="008D5FE7">
      <w:pPr>
        <w:pStyle w:val="FirstParagraph"/>
      </w:pPr>
      <w:r>
        <w:t>The purpose of this section is to establish the minimum requirements for the selection, use, inspection, maintenance, and replacement of Personal Protective Equipment (PPE) to protect personnel from workplace hazards that cannot be eliminated through engineering or administrative controls.</w:t>
      </w:r>
    </w:p>
    <w:p w14:paraId="1852DD75" w14:textId="77777777" w:rsidR="008D5FE7" w:rsidRDefault="008D5FE7" w:rsidP="008D5FE7">
      <w:pPr>
        <w:pStyle w:val="Heading3"/>
      </w:pPr>
      <w:bookmarkStart w:id="192" w:name="_Toc242521282"/>
      <w:r>
        <w:t>العربية</w:t>
      </w:r>
      <w:bookmarkEnd w:id="192"/>
    </w:p>
    <w:p w14:paraId="3E069876" w14:textId="77777777" w:rsidR="008D5FE7" w:rsidRDefault="008D5FE7" w:rsidP="008D5FE7">
      <w:pPr>
        <w:pStyle w:val="FirstParagraph"/>
      </w:pPr>
      <w:r>
        <w:t>يهدف هذا القسم إلى تحديد الحد الأدنى من متطلبات اختيار واستخدام وفحص وصيانة واستبدال معدات الوقاية الشخصية (PPE)، لحماية العاملين من المخاطر التي لا يمكن التخلص منها بالضوابط الهندسية أو الإدارية.</w:t>
      </w:r>
    </w:p>
    <w:p w14:paraId="1E13C13C" w14:textId="77777777" w:rsidR="008D5FE7" w:rsidRDefault="00000000" w:rsidP="008D5FE7">
      <w:r>
        <w:pict w14:anchorId="2A0A023B">
          <v:rect id="_x0000_i1069" style="width:0;height:1.5pt" o:hralign="center" o:hrstd="t" o:hr="t"/>
        </w:pict>
      </w:r>
    </w:p>
    <w:p w14:paraId="76E8D084" w14:textId="77777777" w:rsidR="008D5FE7" w:rsidRDefault="008D5FE7" w:rsidP="00581222">
      <w:pPr>
        <w:pStyle w:val="Heading1"/>
      </w:pPr>
      <w:bookmarkStart w:id="193" w:name="_Toc242521283"/>
      <w:bookmarkStart w:id="194" w:name="general-requirements"/>
      <w:r>
        <w:t>8.2 General Requirements</w:t>
      </w:r>
      <w:bookmarkEnd w:id="193"/>
    </w:p>
    <w:p w14:paraId="5C946138" w14:textId="77777777" w:rsidR="008D5FE7" w:rsidRDefault="008D5FE7" w:rsidP="008D5FE7">
      <w:pPr>
        <w:pStyle w:val="Heading2"/>
      </w:pPr>
      <w:bookmarkStart w:id="195" w:name="_Toc242521284"/>
      <w:bookmarkStart w:id="196" w:name="المتطلبات-العامة"/>
      <w:r>
        <w:t>المتطلبات العامة</w:t>
      </w:r>
      <w:bookmarkEnd w:id="195"/>
    </w:p>
    <w:p w14:paraId="4362988E" w14:textId="77777777" w:rsidR="008D5FE7" w:rsidRDefault="008D5FE7" w:rsidP="008D5FE7">
      <w:pPr>
        <w:pStyle w:val="FirstParagraph"/>
      </w:pPr>
      <w:r>
        <w:t>All personnel, contractors, and visitors shall wear the required PPE before entering any operational area.</w:t>
      </w:r>
    </w:p>
    <w:p w14:paraId="3883590D" w14:textId="77777777" w:rsidR="008D5FE7" w:rsidRDefault="008D5FE7" w:rsidP="008D5FE7">
      <w:pPr>
        <w:pStyle w:val="BodyText"/>
      </w:pPr>
      <w:r>
        <w:t>The minimum mandatory PPE includes:</w:t>
      </w:r>
    </w:p>
    <w:p w14:paraId="21FC1CEB" w14:textId="77777777" w:rsidR="008D5FE7" w:rsidRDefault="008D5FE7" w:rsidP="008D5FE7">
      <w:pPr>
        <w:pStyle w:val="Compact"/>
        <w:numPr>
          <w:ilvl w:val="0"/>
          <w:numId w:val="23"/>
        </w:numPr>
      </w:pPr>
      <w:r>
        <w:t>Safety Helmet</w:t>
      </w:r>
    </w:p>
    <w:p w14:paraId="5FEE2B00" w14:textId="77777777" w:rsidR="008D5FE7" w:rsidRDefault="008D5FE7" w:rsidP="008D5FE7">
      <w:pPr>
        <w:pStyle w:val="Compact"/>
        <w:numPr>
          <w:ilvl w:val="0"/>
          <w:numId w:val="23"/>
        </w:numPr>
      </w:pPr>
      <w:r>
        <w:t>Safety Glasses</w:t>
      </w:r>
    </w:p>
    <w:p w14:paraId="4EF491B7" w14:textId="77777777" w:rsidR="008D5FE7" w:rsidRDefault="008D5FE7" w:rsidP="008D5FE7">
      <w:pPr>
        <w:pStyle w:val="Compact"/>
        <w:numPr>
          <w:ilvl w:val="0"/>
          <w:numId w:val="23"/>
        </w:numPr>
      </w:pPr>
      <w:r>
        <w:t>Flame Resistant (FR) Coverall</w:t>
      </w:r>
    </w:p>
    <w:p w14:paraId="1786F6D8" w14:textId="77777777" w:rsidR="008D5FE7" w:rsidRDefault="008D5FE7" w:rsidP="008D5FE7">
      <w:pPr>
        <w:pStyle w:val="Compact"/>
        <w:numPr>
          <w:ilvl w:val="0"/>
          <w:numId w:val="23"/>
        </w:numPr>
      </w:pPr>
      <w:r>
        <w:t>Safety Gloves</w:t>
      </w:r>
    </w:p>
    <w:p w14:paraId="2FB87C62" w14:textId="77777777" w:rsidR="008D5FE7" w:rsidRDefault="008D5FE7" w:rsidP="008D5FE7">
      <w:pPr>
        <w:pStyle w:val="Compact"/>
        <w:numPr>
          <w:ilvl w:val="0"/>
          <w:numId w:val="23"/>
        </w:numPr>
      </w:pPr>
      <w:r>
        <w:t>Steel Toe Safety Boots</w:t>
      </w:r>
    </w:p>
    <w:p w14:paraId="5388931E" w14:textId="77777777" w:rsidR="008D5FE7" w:rsidRDefault="008D5FE7" w:rsidP="008D5FE7">
      <w:pPr>
        <w:pStyle w:val="FirstParagraph"/>
      </w:pPr>
      <w:r>
        <w:t>Additional PPE shall be used based on the task-specific Risk Assessment.</w:t>
      </w:r>
    </w:p>
    <w:p w14:paraId="3980C5BC" w14:textId="77777777" w:rsidR="008D5FE7" w:rsidRDefault="00000000" w:rsidP="008D5FE7">
      <w:r>
        <w:pict w14:anchorId="5D045072">
          <v:rect id="_x0000_i1070" style="width:0;height:1.5pt" o:hralign="center" o:hrstd="t" o:hr="t"/>
        </w:pict>
      </w:r>
    </w:p>
    <w:p w14:paraId="1C2E7CFD" w14:textId="77777777" w:rsidR="008D5FE7" w:rsidRDefault="008D5FE7" w:rsidP="005F0FD3">
      <w:pPr>
        <w:pStyle w:val="Heading3"/>
        <w:bidi/>
      </w:pPr>
      <w:bookmarkStart w:id="197" w:name="_Toc242521285"/>
      <w:r>
        <w:t>العربية</w:t>
      </w:r>
      <w:bookmarkEnd w:id="197"/>
    </w:p>
    <w:p w14:paraId="3E7DB886" w14:textId="77777777" w:rsidR="008D5FE7" w:rsidRDefault="008D5FE7" w:rsidP="005F0FD3">
      <w:pPr>
        <w:pStyle w:val="FirstParagraph"/>
        <w:bidi/>
      </w:pPr>
      <w:r>
        <w:t>يجب على جميع الموظفين والمقاولين والزوار ارتداء معدات الوقاية الشخصية المطلوبة قبل دخول أي منطقة تشغيلية.</w:t>
      </w:r>
    </w:p>
    <w:p w14:paraId="781CB282" w14:textId="77777777" w:rsidR="008D5FE7" w:rsidRDefault="008D5FE7" w:rsidP="005F0FD3">
      <w:pPr>
        <w:pStyle w:val="BodyText"/>
        <w:bidi/>
      </w:pPr>
      <w:r>
        <w:t>وتشمل معدات الوقاية الأساسية:</w:t>
      </w:r>
    </w:p>
    <w:p w14:paraId="7FF93084" w14:textId="77777777" w:rsidR="008D5FE7" w:rsidRDefault="008D5FE7" w:rsidP="005F0FD3">
      <w:pPr>
        <w:pStyle w:val="Compact"/>
        <w:numPr>
          <w:ilvl w:val="0"/>
          <w:numId w:val="23"/>
        </w:numPr>
        <w:bidi/>
      </w:pPr>
      <w:r>
        <w:t>خوذة السلامة.</w:t>
      </w:r>
    </w:p>
    <w:p w14:paraId="15C72B92" w14:textId="77777777" w:rsidR="008D5FE7" w:rsidRDefault="008D5FE7" w:rsidP="005F0FD3">
      <w:pPr>
        <w:pStyle w:val="Compact"/>
        <w:numPr>
          <w:ilvl w:val="0"/>
          <w:numId w:val="23"/>
        </w:numPr>
        <w:bidi/>
      </w:pPr>
      <w:r>
        <w:t>نظارات السلامة.</w:t>
      </w:r>
    </w:p>
    <w:p w14:paraId="14DF3E02" w14:textId="77777777" w:rsidR="008D5FE7" w:rsidRDefault="008D5FE7" w:rsidP="005F0FD3">
      <w:pPr>
        <w:pStyle w:val="Compact"/>
        <w:numPr>
          <w:ilvl w:val="0"/>
          <w:numId w:val="23"/>
        </w:numPr>
        <w:bidi/>
      </w:pPr>
      <w:r>
        <w:t>ملابس مقاومة للهب (FR Coverall).</w:t>
      </w:r>
    </w:p>
    <w:p w14:paraId="535A8E85" w14:textId="77777777" w:rsidR="008D5FE7" w:rsidRDefault="008D5FE7" w:rsidP="005F0FD3">
      <w:pPr>
        <w:pStyle w:val="Compact"/>
        <w:numPr>
          <w:ilvl w:val="0"/>
          <w:numId w:val="23"/>
        </w:numPr>
        <w:bidi/>
      </w:pPr>
      <w:r>
        <w:t>قفازات السلامة.</w:t>
      </w:r>
    </w:p>
    <w:p w14:paraId="541A5C35" w14:textId="77777777" w:rsidR="008D5FE7" w:rsidRDefault="008D5FE7" w:rsidP="005F0FD3">
      <w:pPr>
        <w:pStyle w:val="Compact"/>
        <w:numPr>
          <w:ilvl w:val="0"/>
          <w:numId w:val="23"/>
        </w:numPr>
        <w:bidi/>
      </w:pPr>
      <w:r>
        <w:t>أحذية السلامة ذات المقدمة الفولاذية.</w:t>
      </w:r>
    </w:p>
    <w:p w14:paraId="12503992" w14:textId="28D129AD" w:rsidR="008D5FE7" w:rsidRDefault="002A7B13" w:rsidP="005F0FD3">
      <w:pPr>
        <w:pStyle w:val="FirstParagraph"/>
        <w:bidi/>
      </w:pPr>
      <w:r>
        <w:rPr>
          <w:rFonts w:hint="cs"/>
          <w:rtl/>
        </w:rPr>
        <w:t xml:space="preserve">       </w:t>
      </w:r>
      <w:r w:rsidR="008D5FE7">
        <w:t>ويتم استخدام معدات إضافية حسب نتائج تقييم المخاطر الخاصة بكل مهمة</w:t>
      </w:r>
      <w:r w:rsidR="005F0FD3">
        <w:rPr>
          <w:rFonts w:hint="cs"/>
          <w:rtl/>
        </w:rPr>
        <w:t xml:space="preserve">  </w:t>
      </w:r>
    </w:p>
    <w:p w14:paraId="2ABD4120" w14:textId="77777777" w:rsidR="008D5FE7" w:rsidRDefault="00000000" w:rsidP="008D5FE7">
      <w:r>
        <w:pict w14:anchorId="098F1C67">
          <v:rect id="_x0000_i1071" style="width:0;height:1.5pt" o:hralign="center" o:hrstd="t" o:hr="t"/>
        </w:pict>
      </w:r>
    </w:p>
    <w:p w14:paraId="39782D1C" w14:textId="77777777" w:rsidR="008D5FE7" w:rsidRDefault="008D5FE7" w:rsidP="00581222">
      <w:pPr>
        <w:pStyle w:val="Heading1"/>
      </w:pPr>
      <w:bookmarkStart w:id="198" w:name="_Toc242521286"/>
      <w:bookmarkStart w:id="199" w:name="types-of-personal-protective-equipment"/>
      <w:bookmarkEnd w:id="194"/>
      <w:bookmarkEnd w:id="196"/>
      <w:r>
        <w:t>8.3 Types of Personal Protective Equipment</w:t>
      </w:r>
      <w:bookmarkEnd w:id="198"/>
    </w:p>
    <w:p w14:paraId="526765C2" w14:textId="77777777" w:rsidR="008D5FE7" w:rsidRDefault="008D5FE7" w:rsidP="008D5FE7">
      <w:pPr>
        <w:pStyle w:val="Heading2"/>
      </w:pPr>
      <w:bookmarkStart w:id="200" w:name="_Toc242521287"/>
      <w:bookmarkStart w:id="201" w:name="أنواع-معدات-الوقاية-الشخصية"/>
      <w:r>
        <w:t>أنواع معدات الوقاية الشخصية</w:t>
      </w:r>
      <w:bookmarkEnd w:id="200"/>
    </w:p>
    <w:tbl>
      <w:tblPr>
        <w:tblStyle w:val="Table"/>
        <w:tblW w:w="5000" w:type="pct"/>
        <w:tblLayout w:type="fixed"/>
        <w:tblLook w:val="0020" w:firstRow="1" w:lastRow="0" w:firstColumn="0" w:lastColumn="0" w:noHBand="0" w:noVBand="0"/>
      </w:tblPr>
      <w:tblGrid>
        <w:gridCol w:w="2314"/>
        <w:gridCol w:w="3857"/>
        <w:gridCol w:w="4629"/>
      </w:tblGrid>
      <w:tr w:rsidR="008D5FE7" w14:paraId="2C8A64D7" w14:textId="77777777" w:rsidTr="001C5671">
        <w:trPr>
          <w:cnfStyle w:val="100000000000" w:firstRow="1" w:lastRow="0" w:firstColumn="0" w:lastColumn="0" w:oddVBand="0" w:evenVBand="0" w:oddHBand="0" w:evenHBand="0" w:firstRowFirstColumn="0" w:firstRowLastColumn="0" w:lastRowFirstColumn="0" w:lastRowLastColumn="0"/>
          <w:tblHeader/>
        </w:trPr>
        <w:tc>
          <w:tcPr>
            <w:tcW w:w="1697" w:type="dxa"/>
          </w:tcPr>
          <w:p w14:paraId="63B7B477" w14:textId="77777777" w:rsidR="008D5FE7" w:rsidRDefault="008D5FE7" w:rsidP="001C5671">
            <w:pPr>
              <w:pStyle w:val="Compact"/>
            </w:pPr>
            <w:r>
              <w:t>PPE</w:t>
            </w:r>
          </w:p>
        </w:tc>
        <w:tc>
          <w:tcPr>
            <w:tcW w:w="2828" w:type="dxa"/>
          </w:tcPr>
          <w:p w14:paraId="19933623" w14:textId="77777777" w:rsidR="008D5FE7" w:rsidRDefault="008D5FE7" w:rsidP="001C5671">
            <w:pPr>
              <w:pStyle w:val="Compact"/>
            </w:pPr>
            <w:r>
              <w:t>Purpose</w:t>
            </w:r>
          </w:p>
        </w:tc>
        <w:tc>
          <w:tcPr>
            <w:tcW w:w="3394" w:type="dxa"/>
          </w:tcPr>
          <w:p w14:paraId="3F90AEB0" w14:textId="77777777" w:rsidR="008D5FE7" w:rsidRDefault="008D5FE7" w:rsidP="001C5671">
            <w:pPr>
              <w:pStyle w:val="Compact"/>
            </w:pPr>
            <w:r>
              <w:t>الاستخدام</w:t>
            </w:r>
          </w:p>
        </w:tc>
      </w:tr>
      <w:tr w:rsidR="008D5FE7" w14:paraId="6CF7CD49" w14:textId="77777777" w:rsidTr="001C5671">
        <w:tc>
          <w:tcPr>
            <w:tcW w:w="1697" w:type="dxa"/>
          </w:tcPr>
          <w:p w14:paraId="544B49D8" w14:textId="77777777" w:rsidR="008D5FE7" w:rsidRDefault="008D5FE7" w:rsidP="001C5671">
            <w:pPr>
              <w:pStyle w:val="Compact"/>
            </w:pPr>
            <w:r>
              <w:t>Safety Helmet</w:t>
            </w:r>
          </w:p>
        </w:tc>
        <w:tc>
          <w:tcPr>
            <w:tcW w:w="2828" w:type="dxa"/>
          </w:tcPr>
          <w:p w14:paraId="675CD715" w14:textId="77777777" w:rsidR="008D5FE7" w:rsidRDefault="008D5FE7" w:rsidP="001C5671">
            <w:pPr>
              <w:pStyle w:val="Compact"/>
            </w:pPr>
            <w:r>
              <w:t>Protects the head from impact and falling objects</w:t>
            </w:r>
          </w:p>
        </w:tc>
        <w:tc>
          <w:tcPr>
            <w:tcW w:w="3394" w:type="dxa"/>
          </w:tcPr>
          <w:p w14:paraId="6FB424E1" w14:textId="77777777" w:rsidR="008D5FE7" w:rsidRDefault="008D5FE7" w:rsidP="001C5671">
            <w:pPr>
              <w:pStyle w:val="Compact"/>
            </w:pPr>
            <w:r>
              <w:t>حماية الرأس من الصدمات والأجسام الساقطة</w:t>
            </w:r>
          </w:p>
        </w:tc>
      </w:tr>
      <w:tr w:rsidR="008D5FE7" w14:paraId="41348422" w14:textId="77777777" w:rsidTr="001C5671">
        <w:tc>
          <w:tcPr>
            <w:tcW w:w="1697" w:type="dxa"/>
          </w:tcPr>
          <w:p w14:paraId="798B6BF7" w14:textId="77777777" w:rsidR="008D5FE7" w:rsidRDefault="008D5FE7" w:rsidP="001C5671">
            <w:pPr>
              <w:pStyle w:val="Compact"/>
            </w:pPr>
            <w:r>
              <w:t>Safety Glasses</w:t>
            </w:r>
          </w:p>
        </w:tc>
        <w:tc>
          <w:tcPr>
            <w:tcW w:w="2828" w:type="dxa"/>
          </w:tcPr>
          <w:p w14:paraId="74B9EC12" w14:textId="77777777" w:rsidR="008D5FE7" w:rsidRDefault="008D5FE7" w:rsidP="001C5671">
            <w:pPr>
              <w:pStyle w:val="Compact"/>
            </w:pPr>
            <w:r>
              <w:t>Protects the eyes from dust, particles and sparks</w:t>
            </w:r>
          </w:p>
        </w:tc>
        <w:tc>
          <w:tcPr>
            <w:tcW w:w="3394" w:type="dxa"/>
          </w:tcPr>
          <w:p w14:paraId="1BA26CCC" w14:textId="77777777" w:rsidR="008D5FE7" w:rsidRDefault="008D5FE7" w:rsidP="001C5671">
            <w:pPr>
              <w:pStyle w:val="Compact"/>
            </w:pPr>
            <w:r>
              <w:t>حماية العينين من الغبار والجسيمات والشرر</w:t>
            </w:r>
          </w:p>
        </w:tc>
      </w:tr>
      <w:tr w:rsidR="008D5FE7" w14:paraId="6B720EB4" w14:textId="77777777" w:rsidTr="001C5671">
        <w:tc>
          <w:tcPr>
            <w:tcW w:w="1697" w:type="dxa"/>
          </w:tcPr>
          <w:p w14:paraId="16BDE4C5" w14:textId="77777777" w:rsidR="008D5FE7" w:rsidRDefault="008D5FE7" w:rsidP="001C5671">
            <w:pPr>
              <w:pStyle w:val="Compact"/>
            </w:pPr>
            <w:r>
              <w:t>Face Shield</w:t>
            </w:r>
          </w:p>
        </w:tc>
        <w:tc>
          <w:tcPr>
            <w:tcW w:w="2828" w:type="dxa"/>
          </w:tcPr>
          <w:p w14:paraId="0DFE19EF" w14:textId="77777777" w:rsidR="008D5FE7" w:rsidRDefault="008D5FE7" w:rsidP="001C5671">
            <w:pPr>
              <w:pStyle w:val="Compact"/>
            </w:pPr>
            <w:r>
              <w:t>Protects the face during grinding and cutting</w:t>
            </w:r>
          </w:p>
        </w:tc>
        <w:tc>
          <w:tcPr>
            <w:tcW w:w="3394" w:type="dxa"/>
          </w:tcPr>
          <w:p w14:paraId="68359A6C" w14:textId="77777777" w:rsidR="008D5FE7" w:rsidRDefault="008D5FE7" w:rsidP="001C5671">
            <w:pPr>
              <w:pStyle w:val="Compact"/>
            </w:pPr>
            <w:r>
              <w:t>حماية الوجه أثناء الجلخ والقطع</w:t>
            </w:r>
          </w:p>
        </w:tc>
      </w:tr>
      <w:tr w:rsidR="008D5FE7" w14:paraId="30E358E3" w14:textId="77777777" w:rsidTr="001C5671">
        <w:tc>
          <w:tcPr>
            <w:tcW w:w="1697" w:type="dxa"/>
          </w:tcPr>
          <w:p w14:paraId="11AAF7B2" w14:textId="77777777" w:rsidR="008D5FE7" w:rsidRDefault="008D5FE7" w:rsidP="001C5671">
            <w:pPr>
              <w:pStyle w:val="Compact"/>
            </w:pPr>
            <w:r>
              <w:t>Welding Helmet</w:t>
            </w:r>
          </w:p>
        </w:tc>
        <w:tc>
          <w:tcPr>
            <w:tcW w:w="2828" w:type="dxa"/>
          </w:tcPr>
          <w:p w14:paraId="66ED1525" w14:textId="77777777" w:rsidR="008D5FE7" w:rsidRDefault="008D5FE7" w:rsidP="001C5671">
            <w:pPr>
              <w:pStyle w:val="Compact"/>
            </w:pPr>
            <w:r>
              <w:t>Protects against welding arc and radiation</w:t>
            </w:r>
          </w:p>
        </w:tc>
        <w:tc>
          <w:tcPr>
            <w:tcW w:w="3394" w:type="dxa"/>
          </w:tcPr>
          <w:p w14:paraId="30511019" w14:textId="77777777" w:rsidR="008D5FE7" w:rsidRDefault="008D5FE7" w:rsidP="001C5671">
            <w:pPr>
              <w:pStyle w:val="Compact"/>
            </w:pPr>
            <w:r>
              <w:t>حماية الوجه والعينين أثناء اللحام</w:t>
            </w:r>
          </w:p>
        </w:tc>
      </w:tr>
      <w:tr w:rsidR="008D5FE7" w14:paraId="323FE268" w14:textId="77777777" w:rsidTr="001C5671">
        <w:tc>
          <w:tcPr>
            <w:tcW w:w="1697" w:type="dxa"/>
          </w:tcPr>
          <w:p w14:paraId="1CD5D316" w14:textId="77777777" w:rsidR="008D5FE7" w:rsidRDefault="008D5FE7" w:rsidP="001C5671">
            <w:pPr>
              <w:pStyle w:val="Compact"/>
            </w:pPr>
            <w:r>
              <w:t>Hearing Protection</w:t>
            </w:r>
          </w:p>
        </w:tc>
        <w:tc>
          <w:tcPr>
            <w:tcW w:w="2828" w:type="dxa"/>
          </w:tcPr>
          <w:p w14:paraId="520FA591" w14:textId="77777777" w:rsidR="008D5FE7" w:rsidRDefault="008D5FE7" w:rsidP="001C5671">
            <w:pPr>
              <w:pStyle w:val="Compact"/>
            </w:pPr>
            <w:r>
              <w:t>Reduces exposure to excessive noise</w:t>
            </w:r>
          </w:p>
        </w:tc>
        <w:tc>
          <w:tcPr>
            <w:tcW w:w="3394" w:type="dxa"/>
          </w:tcPr>
          <w:p w14:paraId="3D4F9CD1" w14:textId="77777777" w:rsidR="008D5FE7" w:rsidRDefault="008D5FE7" w:rsidP="001C5671">
            <w:pPr>
              <w:pStyle w:val="Compact"/>
            </w:pPr>
            <w:r>
              <w:t>الحماية من الضوضاء العالية</w:t>
            </w:r>
          </w:p>
        </w:tc>
      </w:tr>
      <w:tr w:rsidR="008D5FE7" w14:paraId="3DFAC81C" w14:textId="77777777" w:rsidTr="001C5671">
        <w:tc>
          <w:tcPr>
            <w:tcW w:w="1697" w:type="dxa"/>
          </w:tcPr>
          <w:p w14:paraId="57DD7982" w14:textId="77777777" w:rsidR="008D5FE7" w:rsidRDefault="008D5FE7" w:rsidP="001C5671">
            <w:pPr>
              <w:pStyle w:val="Compact"/>
            </w:pPr>
            <w:r>
              <w:t>Respirator</w:t>
            </w:r>
          </w:p>
        </w:tc>
        <w:tc>
          <w:tcPr>
            <w:tcW w:w="2828" w:type="dxa"/>
          </w:tcPr>
          <w:p w14:paraId="668B663D" w14:textId="77777777" w:rsidR="008D5FE7" w:rsidRDefault="008D5FE7" w:rsidP="001C5671">
            <w:pPr>
              <w:pStyle w:val="Compact"/>
            </w:pPr>
            <w:r>
              <w:t>Protects against dust, fumes and hazardous gases</w:t>
            </w:r>
          </w:p>
        </w:tc>
        <w:tc>
          <w:tcPr>
            <w:tcW w:w="3394" w:type="dxa"/>
          </w:tcPr>
          <w:p w14:paraId="0CDE0F39" w14:textId="77777777" w:rsidR="008D5FE7" w:rsidRDefault="008D5FE7" w:rsidP="001C5671">
            <w:pPr>
              <w:pStyle w:val="Compact"/>
            </w:pPr>
            <w:r>
              <w:t>الحماية من الغبار والأبخرة والغازات</w:t>
            </w:r>
          </w:p>
        </w:tc>
      </w:tr>
      <w:tr w:rsidR="008D5FE7" w14:paraId="28EA4DFC" w14:textId="77777777" w:rsidTr="001C5671">
        <w:tc>
          <w:tcPr>
            <w:tcW w:w="1697" w:type="dxa"/>
          </w:tcPr>
          <w:p w14:paraId="58DBC22C" w14:textId="77777777" w:rsidR="008D5FE7" w:rsidRDefault="008D5FE7" w:rsidP="001C5671">
            <w:pPr>
              <w:pStyle w:val="Compact"/>
            </w:pPr>
            <w:r>
              <w:t>Safety Gloves</w:t>
            </w:r>
          </w:p>
        </w:tc>
        <w:tc>
          <w:tcPr>
            <w:tcW w:w="2828" w:type="dxa"/>
          </w:tcPr>
          <w:p w14:paraId="01B4F053" w14:textId="77777777" w:rsidR="008D5FE7" w:rsidRDefault="008D5FE7" w:rsidP="001C5671">
            <w:pPr>
              <w:pStyle w:val="Compact"/>
            </w:pPr>
            <w:r>
              <w:t>Protects hands from cuts, heat and chemicals</w:t>
            </w:r>
          </w:p>
        </w:tc>
        <w:tc>
          <w:tcPr>
            <w:tcW w:w="3394" w:type="dxa"/>
          </w:tcPr>
          <w:p w14:paraId="15744791" w14:textId="77777777" w:rsidR="008D5FE7" w:rsidRDefault="008D5FE7" w:rsidP="001C5671">
            <w:pPr>
              <w:pStyle w:val="Compact"/>
            </w:pPr>
            <w:r>
              <w:t>حماية اليدين من الجروح والحرارة والمواد الكيميائية</w:t>
            </w:r>
          </w:p>
        </w:tc>
      </w:tr>
      <w:tr w:rsidR="008D5FE7" w14:paraId="4C19B75E" w14:textId="77777777" w:rsidTr="001C5671">
        <w:tc>
          <w:tcPr>
            <w:tcW w:w="1697" w:type="dxa"/>
          </w:tcPr>
          <w:p w14:paraId="3FBE91E4" w14:textId="77777777" w:rsidR="008D5FE7" w:rsidRDefault="008D5FE7" w:rsidP="001C5671">
            <w:pPr>
              <w:pStyle w:val="Compact"/>
            </w:pPr>
            <w:r>
              <w:t>FR Coverall</w:t>
            </w:r>
          </w:p>
        </w:tc>
        <w:tc>
          <w:tcPr>
            <w:tcW w:w="2828" w:type="dxa"/>
          </w:tcPr>
          <w:p w14:paraId="0CEFAD66" w14:textId="77777777" w:rsidR="008D5FE7" w:rsidRDefault="008D5FE7" w:rsidP="001C5671">
            <w:pPr>
              <w:pStyle w:val="Compact"/>
            </w:pPr>
            <w:r>
              <w:t>Protects the body from flame and heat</w:t>
            </w:r>
          </w:p>
        </w:tc>
        <w:tc>
          <w:tcPr>
            <w:tcW w:w="3394" w:type="dxa"/>
          </w:tcPr>
          <w:p w14:paraId="61DBE62A" w14:textId="77777777" w:rsidR="008D5FE7" w:rsidRDefault="008D5FE7" w:rsidP="001C5671">
            <w:pPr>
              <w:pStyle w:val="Compact"/>
            </w:pPr>
            <w:r>
              <w:t>حماية الجسم من اللهب والحرارة</w:t>
            </w:r>
          </w:p>
        </w:tc>
      </w:tr>
      <w:tr w:rsidR="008D5FE7" w14:paraId="59CE8924" w14:textId="77777777" w:rsidTr="001C5671">
        <w:tc>
          <w:tcPr>
            <w:tcW w:w="1697" w:type="dxa"/>
          </w:tcPr>
          <w:p w14:paraId="119C7063" w14:textId="77777777" w:rsidR="008D5FE7" w:rsidRDefault="008D5FE7" w:rsidP="001C5671">
            <w:pPr>
              <w:pStyle w:val="Compact"/>
            </w:pPr>
            <w:r>
              <w:t>High Visibility Vest</w:t>
            </w:r>
          </w:p>
        </w:tc>
        <w:tc>
          <w:tcPr>
            <w:tcW w:w="2828" w:type="dxa"/>
          </w:tcPr>
          <w:p w14:paraId="39903445" w14:textId="77777777" w:rsidR="008D5FE7" w:rsidRDefault="008D5FE7" w:rsidP="001C5671">
            <w:pPr>
              <w:pStyle w:val="Compact"/>
            </w:pPr>
            <w:r>
              <w:t>Improves worker visibility</w:t>
            </w:r>
          </w:p>
        </w:tc>
        <w:tc>
          <w:tcPr>
            <w:tcW w:w="3394" w:type="dxa"/>
          </w:tcPr>
          <w:p w14:paraId="6C321EA5" w14:textId="77777777" w:rsidR="008D5FE7" w:rsidRDefault="008D5FE7" w:rsidP="001C5671">
            <w:pPr>
              <w:pStyle w:val="Compact"/>
            </w:pPr>
            <w:r>
              <w:t>زيادة وضوح العامل في موقع العمل</w:t>
            </w:r>
          </w:p>
        </w:tc>
      </w:tr>
      <w:tr w:rsidR="008D5FE7" w14:paraId="30B1A9A0" w14:textId="77777777" w:rsidTr="001C5671">
        <w:tc>
          <w:tcPr>
            <w:tcW w:w="1697" w:type="dxa"/>
          </w:tcPr>
          <w:p w14:paraId="637004D0" w14:textId="77777777" w:rsidR="008D5FE7" w:rsidRDefault="008D5FE7" w:rsidP="001C5671">
            <w:pPr>
              <w:pStyle w:val="Compact"/>
            </w:pPr>
            <w:r>
              <w:t>Safety Boots</w:t>
            </w:r>
          </w:p>
        </w:tc>
        <w:tc>
          <w:tcPr>
            <w:tcW w:w="2828" w:type="dxa"/>
          </w:tcPr>
          <w:p w14:paraId="5B759E7D" w14:textId="77777777" w:rsidR="008D5FE7" w:rsidRDefault="008D5FE7" w:rsidP="001C5671">
            <w:pPr>
              <w:pStyle w:val="Compact"/>
            </w:pPr>
            <w:r>
              <w:t>Protects feet from impact and puncture hazards</w:t>
            </w:r>
          </w:p>
        </w:tc>
        <w:tc>
          <w:tcPr>
            <w:tcW w:w="3394" w:type="dxa"/>
          </w:tcPr>
          <w:p w14:paraId="4A4E1613" w14:textId="77777777" w:rsidR="008D5FE7" w:rsidRDefault="008D5FE7" w:rsidP="001C5671">
            <w:pPr>
              <w:pStyle w:val="Compact"/>
            </w:pPr>
            <w:r>
              <w:t>حماية القدمين من الصدمات والانغراس</w:t>
            </w:r>
          </w:p>
        </w:tc>
      </w:tr>
    </w:tbl>
    <w:p w14:paraId="2AC526FC" w14:textId="77777777" w:rsidR="008D5FE7" w:rsidRDefault="00000000" w:rsidP="008D5FE7">
      <w:r>
        <w:pict w14:anchorId="52415FFA">
          <v:rect id="_x0000_i1072" style="width:0;height:1.5pt" o:hralign="center" o:hrstd="t" o:hr="t"/>
        </w:pict>
      </w:r>
    </w:p>
    <w:p w14:paraId="68754C70" w14:textId="77777777" w:rsidR="008D5FE7" w:rsidRDefault="008D5FE7" w:rsidP="00581222">
      <w:pPr>
        <w:pStyle w:val="Heading1"/>
      </w:pPr>
      <w:bookmarkStart w:id="202" w:name="_Toc242521288"/>
      <w:bookmarkEnd w:id="199"/>
      <w:bookmarkEnd w:id="201"/>
      <w:r>
        <w:t>8.4 Responsibilities</w:t>
      </w:r>
      <w:bookmarkEnd w:id="202"/>
    </w:p>
    <w:p w14:paraId="77025C0C" w14:textId="77777777" w:rsidR="008D5FE7" w:rsidRDefault="008D5FE7" w:rsidP="008D5FE7">
      <w:pPr>
        <w:pStyle w:val="Heading2"/>
      </w:pPr>
      <w:bookmarkStart w:id="203" w:name="_Toc242521289"/>
      <w:r>
        <w:t>المسؤوليات</w:t>
      </w:r>
      <w:bookmarkEnd w:id="203"/>
    </w:p>
    <w:p w14:paraId="30921FC3" w14:textId="77777777" w:rsidR="008D5FE7" w:rsidRDefault="008D5FE7" w:rsidP="008D5FE7">
      <w:pPr>
        <w:pStyle w:val="Heading3"/>
      </w:pPr>
      <w:bookmarkStart w:id="204" w:name="_Toc242521290"/>
      <w:bookmarkStart w:id="205" w:name="management"/>
      <w:r>
        <w:t>Management</w:t>
      </w:r>
      <w:bookmarkEnd w:id="204"/>
    </w:p>
    <w:p w14:paraId="70D948CA" w14:textId="77777777" w:rsidR="008D5FE7" w:rsidRDefault="008D5FE7" w:rsidP="008D5FE7">
      <w:pPr>
        <w:pStyle w:val="Compact"/>
        <w:numPr>
          <w:ilvl w:val="0"/>
          <w:numId w:val="23"/>
        </w:numPr>
      </w:pPr>
      <w:r>
        <w:t>Provide approved PPE at no cost to employees.</w:t>
      </w:r>
    </w:p>
    <w:p w14:paraId="5ACA5C20" w14:textId="77777777" w:rsidR="008D5FE7" w:rsidRDefault="008D5FE7" w:rsidP="008D5FE7">
      <w:pPr>
        <w:pStyle w:val="Compact"/>
        <w:numPr>
          <w:ilvl w:val="0"/>
          <w:numId w:val="23"/>
        </w:numPr>
      </w:pPr>
      <w:r>
        <w:t>Ensure PPE complies with applicable standards.</w:t>
      </w:r>
    </w:p>
    <w:p w14:paraId="203D2373" w14:textId="77777777" w:rsidR="008D5FE7" w:rsidRDefault="008D5FE7" w:rsidP="008D5FE7">
      <w:pPr>
        <w:pStyle w:val="Compact"/>
        <w:numPr>
          <w:ilvl w:val="0"/>
          <w:numId w:val="23"/>
        </w:numPr>
      </w:pPr>
      <w:r>
        <w:t>Replace damaged PPE promptly.</w:t>
      </w:r>
    </w:p>
    <w:p w14:paraId="6485B4DD" w14:textId="77777777" w:rsidR="008D5FE7" w:rsidRDefault="008D5FE7" w:rsidP="008D5FE7">
      <w:pPr>
        <w:pStyle w:val="Heading3"/>
      </w:pPr>
      <w:bookmarkStart w:id="206" w:name="_Toc242521291"/>
      <w:bookmarkEnd w:id="205"/>
      <w:r>
        <w:t>Employees</w:t>
      </w:r>
      <w:bookmarkEnd w:id="206"/>
    </w:p>
    <w:p w14:paraId="78786410" w14:textId="77777777" w:rsidR="008D5FE7" w:rsidRDefault="008D5FE7" w:rsidP="008D5FE7">
      <w:pPr>
        <w:pStyle w:val="Compact"/>
        <w:numPr>
          <w:ilvl w:val="0"/>
          <w:numId w:val="23"/>
        </w:numPr>
      </w:pPr>
      <w:r>
        <w:t>Wear PPE correctly at all times.</w:t>
      </w:r>
    </w:p>
    <w:p w14:paraId="3DA3BB97" w14:textId="77777777" w:rsidR="008D5FE7" w:rsidRDefault="008D5FE7" w:rsidP="008D5FE7">
      <w:pPr>
        <w:pStyle w:val="Compact"/>
        <w:numPr>
          <w:ilvl w:val="0"/>
          <w:numId w:val="23"/>
        </w:numPr>
      </w:pPr>
      <w:r>
        <w:t>Inspect PPE before each use.</w:t>
      </w:r>
    </w:p>
    <w:p w14:paraId="4D605A69" w14:textId="77777777" w:rsidR="008D5FE7" w:rsidRDefault="008D5FE7" w:rsidP="008D5FE7">
      <w:pPr>
        <w:pStyle w:val="Compact"/>
        <w:numPr>
          <w:ilvl w:val="0"/>
          <w:numId w:val="23"/>
        </w:numPr>
      </w:pPr>
      <w:r>
        <w:t>Report damaged or defective PPE immediately.</w:t>
      </w:r>
    </w:p>
    <w:p w14:paraId="04793DB9" w14:textId="77777777" w:rsidR="008D5FE7" w:rsidRDefault="008D5FE7" w:rsidP="008D5FE7">
      <w:pPr>
        <w:pStyle w:val="Compact"/>
        <w:numPr>
          <w:ilvl w:val="0"/>
          <w:numId w:val="23"/>
        </w:numPr>
      </w:pPr>
      <w:r>
        <w:t>Keep PPE clean and in good condition.</w:t>
      </w:r>
    </w:p>
    <w:p w14:paraId="3A4191F0" w14:textId="77777777" w:rsidR="008D5FE7" w:rsidRDefault="00000000" w:rsidP="008D5FE7">
      <w:r>
        <w:pict w14:anchorId="310BDB61">
          <v:rect id="_x0000_i1073" style="width:0;height:1.5pt" o:hralign="center" o:hrstd="t" o:hr="t"/>
        </w:pict>
      </w:r>
    </w:p>
    <w:p w14:paraId="008872B7" w14:textId="77777777" w:rsidR="008D5FE7" w:rsidRDefault="008D5FE7" w:rsidP="002C0DE6">
      <w:pPr>
        <w:pStyle w:val="Heading3"/>
        <w:bidi/>
      </w:pPr>
      <w:bookmarkStart w:id="207" w:name="_Toc242521292"/>
      <w:r>
        <w:t>العربية</w:t>
      </w:r>
      <w:bookmarkEnd w:id="207"/>
    </w:p>
    <w:p w14:paraId="0DA597BF" w14:textId="77777777" w:rsidR="008D5FE7" w:rsidRDefault="008D5FE7" w:rsidP="002C0DE6">
      <w:pPr>
        <w:pStyle w:val="Heading3"/>
        <w:bidi/>
      </w:pPr>
      <w:bookmarkStart w:id="208" w:name="_Toc242521293"/>
      <w:bookmarkStart w:id="209" w:name="مسؤولية-الإدارة"/>
      <w:r>
        <w:t>مسؤولية الإدارة</w:t>
      </w:r>
      <w:bookmarkEnd w:id="208"/>
    </w:p>
    <w:p w14:paraId="24BB35E2" w14:textId="77777777" w:rsidR="008D5FE7" w:rsidRDefault="008D5FE7" w:rsidP="002C0DE6">
      <w:pPr>
        <w:pStyle w:val="Compact"/>
        <w:numPr>
          <w:ilvl w:val="0"/>
          <w:numId w:val="23"/>
        </w:numPr>
        <w:bidi/>
      </w:pPr>
      <w:r>
        <w:t>توفير معدات الوقاية الشخصية المعتمدة لجميع العاملين.</w:t>
      </w:r>
    </w:p>
    <w:p w14:paraId="3D0EE69F" w14:textId="77777777" w:rsidR="008D5FE7" w:rsidRDefault="008D5FE7" w:rsidP="002C0DE6">
      <w:pPr>
        <w:pStyle w:val="Compact"/>
        <w:numPr>
          <w:ilvl w:val="0"/>
          <w:numId w:val="23"/>
        </w:numPr>
        <w:bidi/>
      </w:pPr>
      <w:r>
        <w:t>التأكد من مطابقة المعدات للمواصفات المعتمدة.</w:t>
      </w:r>
    </w:p>
    <w:p w14:paraId="7FB236D7" w14:textId="77777777" w:rsidR="008D5FE7" w:rsidRDefault="008D5FE7" w:rsidP="002C0DE6">
      <w:pPr>
        <w:pStyle w:val="Compact"/>
        <w:numPr>
          <w:ilvl w:val="0"/>
          <w:numId w:val="23"/>
        </w:numPr>
        <w:bidi/>
      </w:pPr>
      <w:r>
        <w:t>استبدال المعدات التالفة دون تأخير.</w:t>
      </w:r>
    </w:p>
    <w:p w14:paraId="72EECCCA" w14:textId="77777777" w:rsidR="008D5FE7" w:rsidRDefault="008D5FE7" w:rsidP="002C0DE6">
      <w:pPr>
        <w:pStyle w:val="Heading3"/>
        <w:bidi/>
      </w:pPr>
      <w:bookmarkStart w:id="210" w:name="_Toc242521294"/>
      <w:bookmarkStart w:id="211" w:name="مسؤولية-العاملين"/>
      <w:bookmarkEnd w:id="209"/>
      <w:r>
        <w:t>مسؤولية العاملين</w:t>
      </w:r>
      <w:bookmarkEnd w:id="210"/>
    </w:p>
    <w:p w14:paraId="4E3356CB" w14:textId="77777777" w:rsidR="008D5FE7" w:rsidRDefault="008D5FE7" w:rsidP="002C0DE6">
      <w:pPr>
        <w:pStyle w:val="Compact"/>
        <w:numPr>
          <w:ilvl w:val="0"/>
          <w:numId w:val="23"/>
        </w:numPr>
        <w:bidi/>
      </w:pPr>
      <w:r>
        <w:t>ارتداء معدات الوقاية بالطريقة الصحيحة.</w:t>
      </w:r>
    </w:p>
    <w:p w14:paraId="22959BDD" w14:textId="77777777" w:rsidR="008D5FE7" w:rsidRDefault="008D5FE7" w:rsidP="002C0DE6">
      <w:pPr>
        <w:pStyle w:val="Compact"/>
        <w:numPr>
          <w:ilvl w:val="0"/>
          <w:numId w:val="23"/>
        </w:numPr>
        <w:bidi/>
      </w:pPr>
      <w:r>
        <w:t>فحصها قبل كل استخدام.</w:t>
      </w:r>
    </w:p>
    <w:p w14:paraId="60893943" w14:textId="77777777" w:rsidR="008D5FE7" w:rsidRDefault="008D5FE7" w:rsidP="002C0DE6">
      <w:pPr>
        <w:pStyle w:val="Compact"/>
        <w:numPr>
          <w:ilvl w:val="0"/>
          <w:numId w:val="23"/>
        </w:numPr>
        <w:bidi/>
      </w:pPr>
      <w:r>
        <w:t>الإبلاغ عن أي تلف أو عيب فورًا.</w:t>
      </w:r>
    </w:p>
    <w:p w14:paraId="0B66A03A" w14:textId="77777777" w:rsidR="008D5FE7" w:rsidRDefault="008D5FE7" w:rsidP="002C0DE6">
      <w:pPr>
        <w:pStyle w:val="Compact"/>
        <w:numPr>
          <w:ilvl w:val="0"/>
          <w:numId w:val="23"/>
        </w:numPr>
        <w:bidi/>
      </w:pPr>
      <w:r>
        <w:t>المحافظة عليها نظيفة وصالحة للاستخدام.</w:t>
      </w:r>
    </w:p>
    <w:p w14:paraId="7B1D7F39" w14:textId="77777777" w:rsidR="008D5FE7" w:rsidRDefault="00000000" w:rsidP="008D5FE7">
      <w:r>
        <w:pict w14:anchorId="2EEBDEBF">
          <v:rect id="_x0000_i1074" style="width:0;height:1.5pt" o:hralign="center" o:hrstd="t" o:hr="t"/>
        </w:pict>
      </w:r>
    </w:p>
    <w:p w14:paraId="35A6A9B7" w14:textId="77777777" w:rsidR="008D5FE7" w:rsidRDefault="008D5FE7" w:rsidP="00581222">
      <w:pPr>
        <w:pStyle w:val="Heading1"/>
      </w:pPr>
      <w:bookmarkStart w:id="212" w:name="_Toc242521295"/>
      <w:bookmarkStart w:id="213" w:name="inspection-and-maintenance"/>
      <w:bookmarkEnd w:id="211"/>
      <w:r>
        <w:t>8.5 Inspection and Maintenance</w:t>
      </w:r>
      <w:bookmarkEnd w:id="212"/>
    </w:p>
    <w:p w14:paraId="55C99CA2" w14:textId="77777777" w:rsidR="008D5FE7" w:rsidRDefault="008D5FE7" w:rsidP="008D5FE7">
      <w:pPr>
        <w:pStyle w:val="Heading2"/>
      </w:pPr>
      <w:bookmarkStart w:id="214" w:name="_Toc242521296"/>
      <w:bookmarkStart w:id="215" w:name="الفحص-والصيانة"/>
      <w:r>
        <w:t>الفحص والصيانة</w:t>
      </w:r>
      <w:bookmarkEnd w:id="214"/>
    </w:p>
    <w:p w14:paraId="328AD3CF" w14:textId="77777777" w:rsidR="008D5FE7" w:rsidRDefault="008D5FE7" w:rsidP="008D5FE7">
      <w:pPr>
        <w:pStyle w:val="FirstParagraph"/>
      </w:pPr>
      <w:r>
        <w:t>PPE shall be inspected before each use and periodically by supervisors.</w:t>
      </w:r>
    </w:p>
    <w:p w14:paraId="12EC87B1" w14:textId="77777777" w:rsidR="008D5FE7" w:rsidRDefault="008D5FE7" w:rsidP="008D5FE7">
      <w:pPr>
        <w:pStyle w:val="BodyText"/>
      </w:pPr>
      <w:r>
        <w:t>Damaged, expired, or defective PPE shall be removed from service immediately and replaced.</w:t>
      </w:r>
    </w:p>
    <w:p w14:paraId="171E3C76" w14:textId="77777777" w:rsidR="008D5FE7" w:rsidRDefault="008D5FE7" w:rsidP="002C0DE6">
      <w:pPr>
        <w:pStyle w:val="Heading3"/>
        <w:bidi/>
      </w:pPr>
      <w:bookmarkStart w:id="216" w:name="_Toc242521297"/>
      <w:r>
        <w:t>العربية</w:t>
      </w:r>
      <w:bookmarkEnd w:id="216"/>
    </w:p>
    <w:p w14:paraId="7E024651" w14:textId="77777777" w:rsidR="008D5FE7" w:rsidRDefault="008D5FE7" w:rsidP="002C0DE6">
      <w:pPr>
        <w:pStyle w:val="FirstParagraph"/>
        <w:bidi/>
      </w:pPr>
      <w:r>
        <w:t>يجب فحص معدات الوقاية الشخصية قبل كل استخدام، كما يقوم المشرفون بإجراء فحوصات دورية.</w:t>
      </w:r>
    </w:p>
    <w:p w14:paraId="38508E42" w14:textId="77777777" w:rsidR="008D5FE7" w:rsidRDefault="008D5FE7" w:rsidP="002C0DE6">
      <w:pPr>
        <w:pStyle w:val="BodyText"/>
        <w:bidi/>
      </w:pPr>
      <w:r>
        <w:t>ويجب سحب أي معدات تالفة أو منتهية الصلاحية أو غير مطابقة واستبدالها فورًا.</w:t>
      </w:r>
    </w:p>
    <w:p w14:paraId="056E4522" w14:textId="77777777" w:rsidR="008D5FE7" w:rsidRDefault="00000000" w:rsidP="008D5FE7">
      <w:r>
        <w:pict w14:anchorId="29CD1C4E">
          <v:rect id="_x0000_i1075" style="width:0;height:1.5pt" o:hralign="center" o:hrstd="t" o:hr="t"/>
        </w:pict>
      </w:r>
    </w:p>
    <w:p w14:paraId="725EE3F1" w14:textId="77777777" w:rsidR="008D5FE7" w:rsidRDefault="008D5FE7" w:rsidP="00581222">
      <w:pPr>
        <w:pStyle w:val="Heading1"/>
      </w:pPr>
      <w:bookmarkStart w:id="217" w:name="_Toc242521298"/>
      <w:bookmarkStart w:id="218" w:name="ppe-compliance"/>
      <w:bookmarkEnd w:id="213"/>
      <w:bookmarkEnd w:id="215"/>
      <w:r>
        <w:t>8.6 PPE Compliance</w:t>
      </w:r>
      <w:bookmarkEnd w:id="217"/>
    </w:p>
    <w:p w14:paraId="3D5B9667" w14:textId="77777777" w:rsidR="008D5FE7" w:rsidRDefault="008D5FE7" w:rsidP="008D5FE7">
      <w:pPr>
        <w:pStyle w:val="Heading2"/>
      </w:pPr>
      <w:bookmarkStart w:id="219" w:name="_Toc242521299"/>
      <w:bookmarkStart w:id="220" w:name="الالتزام-باستخدام-معدات-الوقاية"/>
      <w:r>
        <w:t>الالتزام باستخدام معدات الوقاية</w:t>
      </w:r>
      <w:bookmarkEnd w:id="219"/>
    </w:p>
    <w:p w14:paraId="7DA5BF03" w14:textId="77777777" w:rsidR="008D5FE7" w:rsidRDefault="008D5FE7" w:rsidP="008D5FE7">
      <w:pPr>
        <w:pStyle w:val="FirstParagraph"/>
      </w:pPr>
      <w:r>
        <w:t>Failure to wear the required PPE may result in:</w:t>
      </w:r>
    </w:p>
    <w:p w14:paraId="5A9DCEDF" w14:textId="77777777" w:rsidR="008D5FE7" w:rsidRDefault="008D5FE7" w:rsidP="008D5FE7">
      <w:pPr>
        <w:pStyle w:val="Compact"/>
        <w:numPr>
          <w:ilvl w:val="0"/>
          <w:numId w:val="23"/>
        </w:numPr>
      </w:pPr>
      <w:r>
        <w:t>Removal from the worksite.</w:t>
      </w:r>
    </w:p>
    <w:p w14:paraId="731639B8" w14:textId="77777777" w:rsidR="008D5FE7" w:rsidRDefault="008D5FE7" w:rsidP="008D5FE7">
      <w:pPr>
        <w:pStyle w:val="Compact"/>
        <w:numPr>
          <w:ilvl w:val="0"/>
          <w:numId w:val="23"/>
        </w:numPr>
      </w:pPr>
      <w:r>
        <w:t>Suspension of work.</w:t>
      </w:r>
    </w:p>
    <w:p w14:paraId="36B13996" w14:textId="77777777" w:rsidR="008D5FE7" w:rsidRDefault="008D5FE7" w:rsidP="008D5FE7">
      <w:pPr>
        <w:pStyle w:val="Compact"/>
        <w:numPr>
          <w:ilvl w:val="0"/>
          <w:numId w:val="23"/>
        </w:numPr>
      </w:pPr>
      <w:r>
        <w:t>Corrective or disciplinary action in accordance with Company procedures.</w:t>
      </w:r>
    </w:p>
    <w:p w14:paraId="47FAFF24" w14:textId="77777777" w:rsidR="008D5FE7" w:rsidRDefault="008D5FE7" w:rsidP="002C0DE6">
      <w:pPr>
        <w:pStyle w:val="Heading3"/>
        <w:bidi/>
      </w:pPr>
      <w:bookmarkStart w:id="221" w:name="_Toc242521300"/>
      <w:r>
        <w:t>العربية</w:t>
      </w:r>
      <w:bookmarkEnd w:id="221"/>
    </w:p>
    <w:p w14:paraId="031AE525" w14:textId="77777777" w:rsidR="008D5FE7" w:rsidRDefault="008D5FE7" w:rsidP="002C0DE6">
      <w:pPr>
        <w:pStyle w:val="FirstParagraph"/>
        <w:bidi/>
      </w:pPr>
      <w:r>
        <w:t>يؤدي عدم الالتزام باستخدام معدات الوقاية الشخصية المطلوبة إلى:</w:t>
      </w:r>
    </w:p>
    <w:p w14:paraId="39D5607C" w14:textId="77777777" w:rsidR="008D5FE7" w:rsidRDefault="008D5FE7" w:rsidP="002C0DE6">
      <w:pPr>
        <w:pStyle w:val="Compact"/>
        <w:numPr>
          <w:ilvl w:val="0"/>
          <w:numId w:val="23"/>
        </w:numPr>
        <w:bidi/>
      </w:pPr>
      <w:r>
        <w:t>منع الدخول إلى موقع العمل.</w:t>
      </w:r>
    </w:p>
    <w:p w14:paraId="49E336B0" w14:textId="77777777" w:rsidR="008D5FE7" w:rsidRDefault="008D5FE7" w:rsidP="002C0DE6">
      <w:pPr>
        <w:pStyle w:val="Compact"/>
        <w:numPr>
          <w:ilvl w:val="0"/>
          <w:numId w:val="23"/>
        </w:numPr>
        <w:bidi/>
      </w:pPr>
      <w:r>
        <w:t>إيقاف العمل.</w:t>
      </w:r>
    </w:p>
    <w:p w14:paraId="2CB5CCEA" w14:textId="77777777" w:rsidR="008D5FE7" w:rsidRDefault="008D5FE7" w:rsidP="002C0DE6">
      <w:pPr>
        <w:pStyle w:val="Compact"/>
        <w:numPr>
          <w:ilvl w:val="0"/>
          <w:numId w:val="23"/>
        </w:numPr>
        <w:bidi/>
      </w:pPr>
      <w:r>
        <w:t>اتخاذ الإجراءات التصحيحية أو التأديبية وفقًا لسياسات الشركة.</w:t>
      </w:r>
    </w:p>
    <w:p w14:paraId="5582F1B7" w14:textId="77777777" w:rsidR="008D5FE7" w:rsidRDefault="00000000" w:rsidP="008D5FE7">
      <w:r>
        <w:pict w14:anchorId="3CC3AAC9">
          <v:rect id="_x0000_i1076" style="width:0;height:1.5pt" o:hralign="center" o:hrstd="t" o:hr="t"/>
        </w:pict>
      </w:r>
    </w:p>
    <w:p w14:paraId="1B7FE8FA" w14:textId="77777777" w:rsidR="008D5FE7" w:rsidRDefault="008D5FE7" w:rsidP="00581222">
      <w:pPr>
        <w:pStyle w:val="Heading1"/>
      </w:pPr>
      <w:bookmarkStart w:id="222" w:name="_Toc242521301"/>
      <w:bookmarkStart w:id="223" w:name="ppe-training"/>
      <w:bookmarkEnd w:id="218"/>
      <w:bookmarkEnd w:id="220"/>
      <w:r>
        <w:t>8.7 PPE Training</w:t>
      </w:r>
      <w:bookmarkEnd w:id="222"/>
    </w:p>
    <w:p w14:paraId="15197D17" w14:textId="77777777" w:rsidR="008D5FE7" w:rsidRDefault="008D5FE7" w:rsidP="008D5FE7">
      <w:pPr>
        <w:pStyle w:val="Heading2"/>
      </w:pPr>
      <w:bookmarkStart w:id="224" w:name="_Toc242521302"/>
      <w:bookmarkStart w:id="225" w:name="التدريب-على-معدات-الوقاية-الشخصية"/>
      <w:r>
        <w:t>التدريب على معدات الوقاية الشخصية</w:t>
      </w:r>
      <w:bookmarkEnd w:id="224"/>
    </w:p>
    <w:p w14:paraId="0DE08CA9" w14:textId="77777777" w:rsidR="008D5FE7" w:rsidRDefault="008D5FE7" w:rsidP="008D5FE7">
      <w:pPr>
        <w:pStyle w:val="FirstParagraph"/>
      </w:pPr>
      <w:r>
        <w:t>All employees shall receive training on:</w:t>
      </w:r>
    </w:p>
    <w:p w14:paraId="7A80F6CC" w14:textId="77777777" w:rsidR="008D5FE7" w:rsidRDefault="008D5FE7" w:rsidP="008D5FE7">
      <w:pPr>
        <w:pStyle w:val="Compact"/>
        <w:numPr>
          <w:ilvl w:val="0"/>
          <w:numId w:val="23"/>
        </w:numPr>
      </w:pPr>
      <w:r>
        <w:t>Proper selection of PPE.</w:t>
      </w:r>
    </w:p>
    <w:p w14:paraId="4088F448" w14:textId="77777777" w:rsidR="008D5FE7" w:rsidRDefault="008D5FE7" w:rsidP="008D5FE7">
      <w:pPr>
        <w:pStyle w:val="Compact"/>
        <w:numPr>
          <w:ilvl w:val="0"/>
          <w:numId w:val="23"/>
        </w:numPr>
      </w:pPr>
      <w:r>
        <w:t>Correct use and adjustment.</w:t>
      </w:r>
    </w:p>
    <w:p w14:paraId="611057E1" w14:textId="77777777" w:rsidR="008D5FE7" w:rsidRDefault="008D5FE7" w:rsidP="008D5FE7">
      <w:pPr>
        <w:pStyle w:val="Compact"/>
        <w:numPr>
          <w:ilvl w:val="0"/>
          <w:numId w:val="23"/>
        </w:numPr>
      </w:pPr>
      <w:r>
        <w:t>Inspection before use.</w:t>
      </w:r>
    </w:p>
    <w:p w14:paraId="4B0837E4" w14:textId="77777777" w:rsidR="008D5FE7" w:rsidRDefault="008D5FE7" w:rsidP="008D5FE7">
      <w:pPr>
        <w:pStyle w:val="Compact"/>
        <w:numPr>
          <w:ilvl w:val="0"/>
          <w:numId w:val="23"/>
        </w:numPr>
      </w:pPr>
      <w:r>
        <w:t>Cleaning and storage.</w:t>
      </w:r>
    </w:p>
    <w:p w14:paraId="155507EA" w14:textId="77777777" w:rsidR="008D5FE7" w:rsidRDefault="008D5FE7" w:rsidP="008D5FE7">
      <w:pPr>
        <w:pStyle w:val="Compact"/>
        <w:numPr>
          <w:ilvl w:val="0"/>
          <w:numId w:val="23"/>
        </w:numPr>
      </w:pPr>
      <w:r>
        <w:t>Limitations of PPE.</w:t>
      </w:r>
    </w:p>
    <w:p w14:paraId="7A1D4690" w14:textId="77777777" w:rsidR="008D5FE7" w:rsidRDefault="008D5FE7" w:rsidP="008D5FE7">
      <w:pPr>
        <w:pStyle w:val="Compact"/>
        <w:numPr>
          <w:ilvl w:val="0"/>
          <w:numId w:val="23"/>
        </w:numPr>
      </w:pPr>
      <w:r>
        <w:t>Replacement procedures.</w:t>
      </w:r>
    </w:p>
    <w:p w14:paraId="5029091C" w14:textId="77777777" w:rsidR="008D5FE7" w:rsidRDefault="008D5FE7" w:rsidP="005F0FD3">
      <w:pPr>
        <w:pStyle w:val="Heading3"/>
        <w:bidi/>
      </w:pPr>
      <w:bookmarkStart w:id="226" w:name="_Toc242521303"/>
      <w:r>
        <w:t>العربية</w:t>
      </w:r>
      <w:bookmarkEnd w:id="226"/>
    </w:p>
    <w:p w14:paraId="514F4852" w14:textId="77777777" w:rsidR="008D5FE7" w:rsidRDefault="008D5FE7" w:rsidP="005F0FD3">
      <w:pPr>
        <w:pStyle w:val="FirstParagraph"/>
        <w:bidi/>
      </w:pPr>
      <w:r>
        <w:t>يجب تدريب جميع العاملين على:</w:t>
      </w:r>
    </w:p>
    <w:p w14:paraId="699640C3" w14:textId="77777777" w:rsidR="008D5FE7" w:rsidRDefault="008D5FE7" w:rsidP="005F0FD3">
      <w:pPr>
        <w:pStyle w:val="Compact"/>
        <w:numPr>
          <w:ilvl w:val="0"/>
          <w:numId w:val="23"/>
        </w:numPr>
        <w:bidi/>
      </w:pPr>
      <w:r>
        <w:t>اختيار معدات الوقاية المناسبة.</w:t>
      </w:r>
    </w:p>
    <w:p w14:paraId="443F63EA" w14:textId="77777777" w:rsidR="008D5FE7" w:rsidRDefault="008D5FE7" w:rsidP="005F0FD3">
      <w:pPr>
        <w:pStyle w:val="Compact"/>
        <w:numPr>
          <w:ilvl w:val="0"/>
          <w:numId w:val="23"/>
        </w:numPr>
        <w:bidi/>
      </w:pPr>
      <w:r>
        <w:t>الاستخدام الصحيح وضبطها.</w:t>
      </w:r>
    </w:p>
    <w:p w14:paraId="4EE8D123" w14:textId="77777777" w:rsidR="008D5FE7" w:rsidRDefault="008D5FE7" w:rsidP="005F0FD3">
      <w:pPr>
        <w:pStyle w:val="Compact"/>
        <w:numPr>
          <w:ilvl w:val="0"/>
          <w:numId w:val="23"/>
        </w:numPr>
        <w:bidi/>
      </w:pPr>
      <w:r>
        <w:t>فحصها قبل الاستخدام.</w:t>
      </w:r>
    </w:p>
    <w:p w14:paraId="54AC1058" w14:textId="77777777" w:rsidR="008D5FE7" w:rsidRDefault="008D5FE7" w:rsidP="005F0FD3">
      <w:pPr>
        <w:pStyle w:val="Compact"/>
        <w:numPr>
          <w:ilvl w:val="0"/>
          <w:numId w:val="23"/>
        </w:numPr>
        <w:bidi/>
      </w:pPr>
      <w:r>
        <w:t>تنظيفها وتخزينها.</w:t>
      </w:r>
    </w:p>
    <w:p w14:paraId="67FBD7A2" w14:textId="77777777" w:rsidR="008D5FE7" w:rsidRDefault="008D5FE7" w:rsidP="005F0FD3">
      <w:pPr>
        <w:pStyle w:val="Compact"/>
        <w:numPr>
          <w:ilvl w:val="0"/>
          <w:numId w:val="23"/>
        </w:numPr>
        <w:bidi/>
      </w:pPr>
      <w:r>
        <w:t>معرفة حدود الحماية التي توفرها.</w:t>
      </w:r>
    </w:p>
    <w:p w14:paraId="438C4F9F" w14:textId="77777777" w:rsidR="008D5FE7" w:rsidRDefault="008D5FE7" w:rsidP="005F0FD3">
      <w:pPr>
        <w:pStyle w:val="Compact"/>
        <w:numPr>
          <w:ilvl w:val="0"/>
          <w:numId w:val="23"/>
        </w:numPr>
        <w:bidi/>
      </w:pPr>
      <w:r>
        <w:t>إجراءات استبدالها عند الحاجة.</w:t>
      </w:r>
    </w:p>
    <w:p w14:paraId="16DBC60F" w14:textId="77777777" w:rsidR="00D42B24" w:rsidRDefault="00D42B24" w:rsidP="00581222">
      <w:pPr>
        <w:pStyle w:val="Heading1"/>
      </w:pPr>
      <w:bookmarkStart w:id="227" w:name="_Toc242521304"/>
      <w:bookmarkStart w:id="228" w:name="safe-work-practices"/>
      <w:bookmarkEnd w:id="223"/>
      <w:bookmarkEnd w:id="225"/>
      <w:r>
        <w:t>9. Safe Work Practices</w:t>
      </w:r>
      <w:bookmarkEnd w:id="227"/>
    </w:p>
    <w:p w14:paraId="0849F53C" w14:textId="77777777" w:rsidR="00D42B24" w:rsidRDefault="00D42B24" w:rsidP="00581222">
      <w:pPr>
        <w:pStyle w:val="Heading1"/>
        <w:bidi/>
      </w:pPr>
      <w:bookmarkStart w:id="229" w:name="_Toc242521305"/>
      <w:bookmarkStart w:id="230" w:name="ممارسات-العمل-الآمنة"/>
      <w:bookmarkEnd w:id="228"/>
      <w:r>
        <w:t>ممارسات العمل الآمنة</w:t>
      </w:r>
      <w:bookmarkEnd w:id="229"/>
    </w:p>
    <w:p w14:paraId="1851B2BA" w14:textId="77777777" w:rsidR="00D42B24" w:rsidRDefault="00000000" w:rsidP="00D42B24">
      <w:r>
        <w:pict w14:anchorId="703CACFF">
          <v:rect id="_x0000_i1077" style="width:0;height:1.5pt" o:hralign="center" o:hrstd="t" o:hr="t"/>
        </w:pict>
      </w:r>
    </w:p>
    <w:p w14:paraId="11423854" w14:textId="77777777" w:rsidR="00D42B24" w:rsidRDefault="00D42B24" w:rsidP="00581222">
      <w:pPr>
        <w:pStyle w:val="Heading1"/>
      </w:pPr>
      <w:bookmarkStart w:id="231" w:name="_Toc242521306"/>
      <w:bookmarkEnd w:id="230"/>
      <w:r>
        <w:t>9.1 Purpose</w:t>
      </w:r>
      <w:bookmarkEnd w:id="231"/>
    </w:p>
    <w:p w14:paraId="3477AF2E" w14:textId="77777777" w:rsidR="00D42B24" w:rsidRDefault="00D42B24" w:rsidP="00D42B24">
      <w:pPr>
        <w:pStyle w:val="Heading2"/>
      </w:pPr>
      <w:bookmarkStart w:id="232" w:name="_Toc242521307"/>
      <w:r>
        <w:t>الغرض</w:t>
      </w:r>
      <w:bookmarkEnd w:id="232"/>
    </w:p>
    <w:p w14:paraId="6E88482E" w14:textId="77777777" w:rsidR="00D42B24" w:rsidRDefault="00D42B24" w:rsidP="00D42B24">
      <w:pPr>
        <w:pStyle w:val="Heading3"/>
      </w:pPr>
      <w:bookmarkStart w:id="233" w:name="_Toc242521308"/>
      <w:r>
        <w:t>English</w:t>
      </w:r>
      <w:bookmarkEnd w:id="233"/>
    </w:p>
    <w:p w14:paraId="7D46100F" w14:textId="77777777" w:rsidR="00D42B24" w:rsidRDefault="00D42B24" w:rsidP="00D42B24">
      <w:pPr>
        <w:pStyle w:val="FirstParagraph"/>
      </w:pPr>
      <w:r>
        <w:t>The purpose of this section is to establish minimum safe work practices that shall be followed during all Company operations to prevent injuries, property damage, and environmental incidents.</w:t>
      </w:r>
    </w:p>
    <w:p w14:paraId="03E2F954" w14:textId="77777777" w:rsidR="00D42B24" w:rsidRDefault="00D42B24" w:rsidP="00D42B24">
      <w:pPr>
        <w:pStyle w:val="Heading3"/>
        <w:bidi/>
      </w:pPr>
      <w:bookmarkStart w:id="234" w:name="_Toc242521309"/>
      <w:r>
        <w:t>العربية</w:t>
      </w:r>
      <w:bookmarkEnd w:id="234"/>
    </w:p>
    <w:p w14:paraId="3583B1F4" w14:textId="77777777" w:rsidR="00D42B24" w:rsidRDefault="00D42B24" w:rsidP="00D42B24">
      <w:pPr>
        <w:pStyle w:val="FirstParagraph"/>
        <w:bidi/>
      </w:pPr>
      <w:r>
        <w:t>يهدف هذا القسم إلى تحديد الحد الأدنى من ممارسات العمل الآمنة الواجب اتباعها في جميع عمليات الشركة لمنع الإصابات، وحماية الممتلكات، والحد من الحوادث البيئية.</w:t>
      </w:r>
    </w:p>
    <w:p w14:paraId="184EBE73" w14:textId="77777777" w:rsidR="00D42B24" w:rsidRDefault="00000000" w:rsidP="00D42B24">
      <w:r>
        <w:pict w14:anchorId="62C5A4E7">
          <v:rect id="_x0000_i1078" style="width:0;height:1.5pt" o:hralign="center" o:hrstd="t" o:hr="t"/>
        </w:pict>
      </w:r>
    </w:p>
    <w:p w14:paraId="1FED0F55" w14:textId="77777777" w:rsidR="00D42B24" w:rsidRDefault="00D42B24" w:rsidP="00581222">
      <w:pPr>
        <w:pStyle w:val="Heading1"/>
      </w:pPr>
      <w:bookmarkStart w:id="235" w:name="_Toc242521310"/>
      <w:bookmarkStart w:id="236" w:name="general-safety-rules"/>
      <w:r>
        <w:t>9.2 General Safety Rules</w:t>
      </w:r>
      <w:bookmarkEnd w:id="235"/>
    </w:p>
    <w:p w14:paraId="6471E347" w14:textId="77777777" w:rsidR="00D42B24" w:rsidRDefault="00D42B24" w:rsidP="00D42B24">
      <w:pPr>
        <w:pStyle w:val="Heading2"/>
      </w:pPr>
      <w:bookmarkStart w:id="237" w:name="_Toc242521311"/>
      <w:bookmarkStart w:id="238" w:name="قواعد-السلامة-العامة"/>
      <w:r>
        <w:t>قواعد السلامة العامة</w:t>
      </w:r>
      <w:bookmarkEnd w:id="237"/>
    </w:p>
    <w:p w14:paraId="00290BDD" w14:textId="77777777" w:rsidR="00D42B24" w:rsidRDefault="00D42B24" w:rsidP="00D42B24">
      <w:pPr>
        <w:pStyle w:val="FirstParagraph"/>
      </w:pPr>
      <w:r>
        <w:t>All personnel shall:</w:t>
      </w:r>
    </w:p>
    <w:p w14:paraId="41B8D46F" w14:textId="77777777" w:rsidR="00D42B24" w:rsidRDefault="00D42B24" w:rsidP="00D42B24">
      <w:pPr>
        <w:pStyle w:val="Compact"/>
        <w:numPr>
          <w:ilvl w:val="0"/>
          <w:numId w:val="23"/>
        </w:numPr>
      </w:pPr>
      <w:r>
        <w:t>Comply with Company HSE procedures and client requirements.</w:t>
      </w:r>
    </w:p>
    <w:p w14:paraId="6ABA742D" w14:textId="77777777" w:rsidR="00D42B24" w:rsidRDefault="00D42B24" w:rsidP="00D42B24">
      <w:pPr>
        <w:pStyle w:val="Compact"/>
        <w:numPr>
          <w:ilvl w:val="0"/>
          <w:numId w:val="23"/>
        </w:numPr>
      </w:pPr>
      <w:r>
        <w:t>Attend Toolbox Talks before starting work.</w:t>
      </w:r>
    </w:p>
    <w:p w14:paraId="0E07C003" w14:textId="77777777" w:rsidR="00D42B24" w:rsidRDefault="00D42B24" w:rsidP="00D42B24">
      <w:pPr>
        <w:pStyle w:val="Compact"/>
        <w:numPr>
          <w:ilvl w:val="0"/>
          <w:numId w:val="23"/>
        </w:numPr>
      </w:pPr>
      <w:r>
        <w:t>Follow approved Standard Operating Procedures (SOPs).</w:t>
      </w:r>
    </w:p>
    <w:p w14:paraId="5A5DE883" w14:textId="77777777" w:rsidR="00D42B24" w:rsidRDefault="00D42B24" w:rsidP="00D42B24">
      <w:pPr>
        <w:pStyle w:val="Compact"/>
        <w:numPr>
          <w:ilvl w:val="0"/>
          <w:numId w:val="23"/>
        </w:numPr>
      </w:pPr>
      <w:r>
        <w:t>Complete the required Risk Assessment (RA) and Job Safety Analysis (JSA) before commencing work.</w:t>
      </w:r>
    </w:p>
    <w:p w14:paraId="5FADD6FC" w14:textId="77777777" w:rsidR="00D42B24" w:rsidRDefault="00D42B24" w:rsidP="00D42B24">
      <w:pPr>
        <w:pStyle w:val="Compact"/>
        <w:numPr>
          <w:ilvl w:val="0"/>
          <w:numId w:val="23"/>
        </w:numPr>
      </w:pPr>
      <w:r>
        <w:t>Wear the required Personal Protective Equipment (PPE).</w:t>
      </w:r>
    </w:p>
    <w:p w14:paraId="2B1D62E1" w14:textId="77777777" w:rsidR="00D42B24" w:rsidRDefault="00D42B24" w:rsidP="00D42B24">
      <w:pPr>
        <w:pStyle w:val="Compact"/>
        <w:numPr>
          <w:ilvl w:val="0"/>
          <w:numId w:val="23"/>
        </w:numPr>
      </w:pPr>
      <w:r>
        <w:t>Maintain good housekeeping at all times.</w:t>
      </w:r>
    </w:p>
    <w:p w14:paraId="216729B5" w14:textId="77777777" w:rsidR="00D42B24" w:rsidRDefault="00D42B24" w:rsidP="00D42B24">
      <w:pPr>
        <w:pStyle w:val="Compact"/>
        <w:numPr>
          <w:ilvl w:val="0"/>
          <w:numId w:val="23"/>
        </w:numPr>
      </w:pPr>
      <w:r>
        <w:t>Report unsafe acts, unsafe conditions, incidents, and near misses immediately.</w:t>
      </w:r>
    </w:p>
    <w:p w14:paraId="0DB7C1AD" w14:textId="77777777" w:rsidR="00D42B24" w:rsidRDefault="00D42B24" w:rsidP="00D42B24">
      <w:pPr>
        <w:pStyle w:val="Compact"/>
        <w:numPr>
          <w:ilvl w:val="0"/>
          <w:numId w:val="23"/>
        </w:numPr>
      </w:pPr>
      <w:r>
        <w:t>Exercise Stop Work Authority whenever an unsafe condition exists.</w:t>
      </w:r>
    </w:p>
    <w:p w14:paraId="5D8DB0CF" w14:textId="77777777" w:rsidR="00D42B24" w:rsidRDefault="00D42B24" w:rsidP="00D42B24">
      <w:pPr>
        <w:pStyle w:val="Heading3"/>
        <w:bidi/>
      </w:pPr>
      <w:bookmarkStart w:id="239" w:name="_Toc242521312"/>
      <w:r>
        <w:t>العربية</w:t>
      </w:r>
      <w:bookmarkEnd w:id="239"/>
    </w:p>
    <w:p w14:paraId="1FC4E06D" w14:textId="77777777" w:rsidR="00D42B24" w:rsidRDefault="00D42B24" w:rsidP="00D42B24">
      <w:pPr>
        <w:pStyle w:val="FirstParagraph"/>
        <w:bidi/>
      </w:pPr>
      <w:r>
        <w:t>يجب على جميع العاملين:</w:t>
      </w:r>
    </w:p>
    <w:p w14:paraId="5EE2664D" w14:textId="77777777" w:rsidR="00D42B24" w:rsidRDefault="00D42B24" w:rsidP="00D42B24">
      <w:pPr>
        <w:pStyle w:val="Compact"/>
        <w:numPr>
          <w:ilvl w:val="0"/>
          <w:numId w:val="23"/>
        </w:numPr>
        <w:bidi/>
      </w:pPr>
      <w:r>
        <w:t>الالتزام بإجراءات HSE الخاصة بالشركة ومتطلبات العميل.</w:t>
      </w:r>
    </w:p>
    <w:p w14:paraId="2E7B745C" w14:textId="77777777" w:rsidR="00D42B24" w:rsidRDefault="00D42B24" w:rsidP="00D42B24">
      <w:pPr>
        <w:pStyle w:val="Compact"/>
        <w:numPr>
          <w:ilvl w:val="0"/>
          <w:numId w:val="23"/>
        </w:numPr>
        <w:bidi/>
      </w:pPr>
      <w:r>
        <w:t>حضور اجتماع السلامة (Toolbox Talk) قبل بدء العمل.</w:t>
      </w:r>
    </w:p>
    <w:p w14:paraId="512BC5D6" w14:textId="77777777" w:rsidR="00D42B24" w:rsidRDefault="00D42B24" w:rsidP="00D42B24">
      <w:pPr>
        <w:pStyle w:val="Compact"/>
        <w:numPr>
          <w:ilvl w:val="0"/>
          <w:numId w:val="23"/>
        </w:numPr>
        <w:bidi/>
      </w:pPr>
      <w:r>
        <w:t>اتباع إجراءات التشغيل القياسية (SOP).</w:t>
      </w:r>
    </w:p>
    <w:p w14:paraId="17518979" w14:textId="77777777" w:rsidR="00D42B24" w:rsidRDefault="00D42B24" w:rsidP="00D42B24">
      <w:pPr>
        <w:pStyle w:val="Compact"/>
        <w:numPr>
          <w:ilvl w:val="0"/>
          <w:numId w:val="23"/>
        </w:numPr>
        <w:bidi/>
      </w:pPr>
      <w:r>
        <w:t>استكمال تقييم المخاطر (RA) وتحليل سلامة العمل (JSA) قبل بدء أي مهمة.</w:t>
      </w:r>
    </w:p>
    <w:p w14:paraId="2E139B8F" w14:textId="77777777" w:rsidR="00D42B24" w:rsidRDefault="00D42B24" w:rsidP="00D42B24">
      <w:pPr>
        <w:pStyle w:val="Compact"/>
        <w:numPr>
          <w:ilvl w:val="0"/>
          <w:numId w:val="23"/>
        </w:numPr>
        <w:bidi/>
      </w:pPr>
      <w:r>
        <w:t>ارتداء معدات الوقاية الشخصية المطلوبة.</w:t>
      </w:r>
    </w:p>
    <w:p w14:paraId="4143840E" w14:textId="77777777" w:rsidR="00D42B24" w:rsidRDefault="00D42B24" w:rsidP="00D42B24">
      <w:pPr>
        <w:pStyle w:val="Compact"/>
        <w:numPr>
          <w:ilvl w:val="0"/>
          <w:numId w:val="23"/>
        </w:numPr>
        <w:bidi/>
      </w:pPr>
      <w:r>
        <w:t>المحافظة على نظافة وترتيب موقع العمل.</w:t>
      </w:r>
    </w:p>
    <w:p w14:paraId="562DF563" w14:textId="77777777" w:rsidR="00D42B24" w:rsidRDefault="00D42B24" w:rsidP="00D42B24">
      <w:pPr>
        <w:pStyle w:val="Compact"/>
        <w:numPr>
          <w:ilvl w:val="0"/>
          <w:numId w:val="23"/>
        </w:numPr>
        <w:bidi/>
      </w:pPr>
      <w:r>
        <w:t>الإبلاغ الفوري عن أي حالة أو سلوك غير آمن أو أي حادث أو شبه حادث.</w:t>
      </w:r>
    </w:p>
    <w:p w14:paraId="3C2BAACF" w14:textId="77777777" w:rsidR="00D42B24" w:rsidRDefault="00D42B24" w:rsidP="00D42B24">
      <w:pPr>
        <w:pStyle w:val="Compact"/>
        <w:numPr>
          <w:ilvl w:val="0"/>
          <w:numId w:val="23"/>
        </w:numPr>
        <w:bidi/>
      </w:pPr>
      <w:r>
        <w:t>استخدام صلاحية إيقاف العمل عند وجود خطر غير مقبول.</w:t>
      </w:r>
    </w:p>
    <w:p w14:paraId="7244AADA" w14:textId="77777777" w:rsidR="00D42B24" w:rsidRDefault="00000000" w:rsidP="00D42B24">
      <w:r>
        <w:pict w14:anchorId="53540BE8">
          <v:rect id="_x0000_i1079" style="width:0;height:1.5pt" o:hralign="center" o:hrstd="t" o:hr="t"/>
        </w:pict>
      </w:r>
    </w:p>
    <w:p w14:paraId="4F5B5D5D" w14:textId="77777777" w:rsidR="00D42B24" w:rsidRDefault="00D42B24" w:rsidP="00581222">
      <w:pPr>
        <w:pStyle w:val="Heading1"/>
      </w:pPr>
      <w:bookmarkStart w:id="240" w:name="_Toc242521313"/>
      <w:bookmarkStart w:id="241" w:name="task-specific-safe-work-practices"/>
      <w:bookmarkEnd w:id="236"/>
      <w:bookmarkEnd w:id="238"/>
      <w:r>
        <w:t>9.3 Task-Specific Safe Work Practices</w:t>
      </w:r>
      <w:bookmarkEnd w:id="240"/>
    </w:p>
    <w:p w14:paraId="7F198F79" w14:textId="77777777" w:rsidR="00D42B24" w:rsidRDefault="00D42B24" w:rsidP="002154C2">
      <w:pPr>
        <w:pStyle w:val="Heading2"/>
        <w:bidi/>
      </w:pPr>
      <w:bookmarkStart w:id="242" w:name="_Toc242521314"/>
      <w:bookmarkStart w:id="243" w:name="ممارسات-العمل-الآمنة-حسب-نوع-النشاط"/>
      <w:r>
        <w:t>ممارسات العمل الآمنة حسب نوع النشاط</w:t>
      </w:r>
      <w:bookmarkEnd w:id="242"/>
    </w:p>
    <w:p w14:paraId="12A21B3B" w14:textId="77777777" w:rsidR="00D42B24" w:rsidRDefault="00D42B24" w:rsidP="00D42B24">
      <w:pPr>
        <w:pStyle w:val="Heading3"/>
      </w:pPr>
      <w:bookmarkStart w:id="244" w:name="_Toc242521315"/>
      <w:bookmarkStart w:id="245" w:name="hot-work-welding-cutting"/>
      <w:r>
        <w:t>Hot Work (Welding &amp; Cutting)</w:t>
      </w:r>
      <w:bookmarkEnd w:id="244"/>
    </w:p>
    <w:p w14:paraId="6FFB6D17" w14:textId="77777777" w:rsidR="00D42B24" w:rsidRDefault="00D42B24" w:rsidP="002154C2">
      <w:pPr>
        <w:pStyle w:val="Heading4"/>
        <w:bidi/>
      </w:pPr>
      <w:bookmarkStart w:id="246" w:name="أعمال-اللحام-والقطع"/>
      <w:r>
        <w:t>أعمال اللحام والقطع</w:t>
      </w:r>
    </w:p>
    <w:p w14:paraId="1B94F036" w14:textId="77777777" w:rsidR="00D42B24" w:rsidRDefault="00D42B24" w:rsidP="00D42B24">
      <w:pPr>
        <w:pStyle w:val="Compact"/>
        <w:numPr>
          <w:ilvl w:val="0"/>
          <w:numId w:val="23"/>
        </w:numPr>
      </w:pPr>
      <w:r>
        <w:t>Obtain Hot Work Permit before starting work.</w:t>
      </w:r>
    </w:p>
    <w:p w14:paraId="3BD00DFA" w14:textId="77777777" w:rsidR="00D42B24" w:rsidRDefault="00D42B24" w:rsidP="00D42B24">
      <w:pPr>
        <w:pStyle w:val="Compact"/>
        <w:numPr>
          <w:ilvl w:val="0"/>
          <w:numId w:val="23"/>
        </w:numPr>
      </w:pPr>
      <w:r>
        <w:t>Remove or isolate combustible materials.</w:t>
      </w:r>
    </w:p>
    <w:p w14:paraId="37B4F8CD" w14:textId="77777777" w:rsidR="00D42B24" w:rsidRDefault="00D42B24" w:rsidP="00D42B24">
      <w:pPr>
        <w:pStyle w:val="Compact"/>
        <w:numPr>
          <w:ilvl w:val="0"/>
          <w:numId w:val="23"/>
        </w:numPr>
      </w:pPr>
      <w:r>
        <w:t>Ensure suitable fire extinguishers are available.</w:t>
      </w:r>
    </w:p>
    <w:p w14:paraId="34B9A72A" w14:textId="77777777" w:rsidR="00D42B24" w:rsidRDefault="00D42B24" w:rsidP="00D42B24">
      <w:pPr>
        <w:pStyle w:val="Compact"/>
        <w:numPr>
          <w:ilvl w:val="0"/>
          <w:numId w:val="23"/>
        </w:numPr>
      </w:pPr>
      <w:r>
        <w:t>Assign a trained Fire Watch when required.</w:t>
      </w:r>
    </w:p>
    <w:p w14:paraId="514ED62A" w14:textId="77777777" w:rsidR="00D42B24" w:rsidRDefault="00D42B24" w:rsidP="00D42B24">
      <w:pPr>
        <w:pStyle w:val="Compact"/>
        <w:numPr>
          <w:ilvl w:val="0"/>
          <w:numId w:val="23"/>
        </w:numPr>
      </w:pPr>
      <w:r>
        <w:t>Monitor the work area after completion for any signs of fire.</w:t>
      </w:r>
    </w:p>
    <w:p w14:paraId="587AF647" w14:textId="77777777" w:rsidR="00D42B24" w:rsidRDefault="00000000" w:rsidP="00D42B24">
      <w:r>
        <w:pict w14:anchorId="5A59A2E3">
          <v:rect id="_x0000_i1080" style="width:0;height:1.5pt" o:hralign="center" o:hrstd="t" o:hr="t"/>
        </w:pict>
      </w:r>
    </w:p>
    <w:p w14:paraId="0046E6A7" w14:textId="77777777" w:rsidR="00D42B24" w:rsidRDefault="00D42B24" w:rsidP="00D42B24">
      <w:pPr>
        <w:pStyle w:val="Heading3"/>
      </w:pPr>
      <w:bookmarkStart w:id="247" w:name="_Toc242521316"/>
      <w:bookmarkStart w:id="248" w:name="lifting-operations"/>
      <w:bookmarkEnd w:id="245"/>
      <w:bookmarkEnd w:id="246"/>
      <w:r>
        <w:t>Lifting Operations</w:t>
      </w:r>
      <w:bookmarkEnd w:id="247"/>
    </w:p>
    <w:p w14:paraId="3B0B3483" w14:textId="77777777" w:rsidR="00D42B24" w:rsidRDefault="00D42B24" w:rsidP="002154C2">
      <w:pPr>
        <w:pStyle w:val="Heading4"/>
        <w:bidi/>
      </w:pPr>
      <w:bookmarkStart w:id="249" w:name="عمليات-الرفع"/>
      <w:r>
        <w:t>عمليات الرفع</w:t>
      </w:r>
    </w:p>
    <w:p w14:paraId="37EA6700" w14:textId="77777777" w:rsidR="00D42B24" w:rsidRDefault="00D42B24" w:rsidP="00D42B24">
      <w:pPr>
        <w:pStyle w:val="Compact"/>
        <w:numPr>
          <w:ilvl w:val="0"/>
          <w:numId w:val="23"/>
        </w:numPr>
      </w:pPr>
      <w:r>
        <w:t>Use only certified lifting equipment.</w:t>
      </w:r>
    </w:p>
    <w:p w14:paraId="367E31F5" w14:textId="77777777" w:rsidR="00D42B24" w:rsidRDefault="00D42B24" w:rsidP="00D42B24">
      <w:pPr>
        <w:pStyle w:val="Compact"/>
        <w:numPr>
          <w:ilvl w:val="0"/>
          <w:numId w:val="23"/>
        </w:numPr>
      </w:pPr>
      <w:r>
        <w:t>Verify Safe Working Load (SWL) before lifting.</w:t>
      </w:r>
    </w:p>
    <w:p w14:paraId="224F5E5F" w14:textId="77777777" w:rsidR="00D42B24" w:rsidRDefault="00D42B24" w:rsidP="00D42B24">
      <w:pPr>
        <w:pStyle w:val="Compact"/>
        <w:numPr>
          <w:ilvl w:val="0"/>
          <w:numId w:val="23"/>
        </w:numPr>
      </w:pPr>
      <w:r>
        <w:t>Inspect slings, shackles, and lifting accessories.</w:t>
      </w:r>
    </w:p>
    <w:p w14:paraId="59E4183C" w14:textId="77777777" w:rsidR="00D42B24" w:rsidRDefault="00D42B24" w:rsidP="00D42B24">
      <w:pPr>
        <w:pStyle w:val="Compact"/>
        <w:numPr>
          <w:ilvl w:val="0"/>
          <w:numId w:val="23"/>
        </w:numPr>
      </w:pPr>
      <w:r>
        <w:t>Never stand or walk beneath suspended loads.</w:t>
      </w:r>
    </w:p>
    <w:p w14:paraId="1E8298B4" w14:textId="77777777" w:rsidR="00D42B24" w:rsidRDefault="00D42B24" w:rsidP="00D42B24">
      <w:pPr>
        <w:pStyle w:val="Compact"/>
        <w:numPr>
          <w:ilvl w:val="0"/>
          <w:numId w:val="23"/>
        </w:numPr>
      </w:pPr>
      <w:r>
        <w:t>Use a qualified Banksman to guide lifting operations.</w:t>
      </w:r>
    </w:p>
    <w:p w14:paraId="1329023E" w14:textId="77777777" w:rsidR="00D42B24" w:rsidRDefault="00000000" w:rsidP="00D42B24">
      <w:r>
        <w:pict w14:anchorId="3BCAD5FA">
          <v:rect id="_x0000_i1081" style="width:0;height:1.5pt" o:hralign="center" o:hrstd="t" o:hr="t"/>
        </w:pict>
      </w:r>
    </w:p>
    <w:p w14:paraId="2747B7A0" w14:textId="77777777" w:rsidR="00D42B24" w:rsidRDefault="00D42B24" w:rsidP="00D42B24">
      <w:pPr>
        <w:pStyle w:val="Heading3"/>
      </w:pPr>
      <w:bookmarkStart w:id="250" w:name="_Toc242521317"/>
      <w:bookmarkStart w:id="251" w:name="working-at-height"/>
      <w:bookmarkEnd w:id="248"/>
      <w:bookmarkEnd w:id="249"/>
      <w:r>
        <w:t>Working at Height</w:t>
      </w:r>
      <w:bookmarkEnd w:id="250"/>
    </w:p>
    <w:p w14:paraId="055C4A53" w14:textId="77777777" w:rsidR="00D42B24" w:rsidRDefault="00D42B24" w:rsidP="002154C2">
      <w:pPr>
        <w:pStyle w:val="Heading4"/>
        <w:bidi/>
      </w:pPr>
      <w:bookmarkStart w:id="252" w:name="العمل-على-ارتفاعات"/>
      <w:r>
        <w:t>العمل على ارتفاعات</w:t>
      </w:r>
    </w:p>
    <w:p w14:paraId="409BF36C" w14:textId="77777777" w:rsidR="00D42B24" w:rsidRDefault="00D42B24" w:rsidP="00D42B24">
      <w:pPr>
        <w:pStyle w:val="Compact"/>
        <w:numPr>
          <w:ilvl w:val="0"/>
          <w:numId w:val="23"/>
        </w:numPr>
      </w:pPr>
      <w:r>
        <w:t>Conduct a Work at Height Risk Assessment.</w:t>
      </w:r>
    </w:p>
    <w:p w14:paraId="39D64296" w14:textId="77777777" w:rsidR="00D42B24" w:rsidRDefault="00D42B24" w:rsidP="00D42B24">
      <w:pPr>
        <w:pStyle w:val="Compact"/>
        <w:numPr>
          <w:ilvl w:val="0"/>
          <w:numId w:val="23"/>
        </w:numPr>
      </w:pPr>
      <w:r>
        <w:t>Use approved full-body harnesses connected to certified anchor points.</w:t>
      </w:r>
    </w:p>
    <w:p w14:paraId="6BC551DA" w14:textId="77777777" w:rsidR="00D42B24" w:rsidRDefault="00D42B24" w:rsidP="00D42B24">
      <w:pPr>
        <w:pStyle w:val="Compact"/>
        <w:numPr>
          <w:ilvl w:val="0"/>
          <w:numId w:val="23"/>
        </w:numPr>
      </w:pPr>
      <w:r>
        <w:t>Inspect ladders and scaffolds before use.</w:t>
      </w:r>
    </w:p>
    <w:p w14:paraId="0BE1FE7A" w14:textId="77777777" w:rsidR="00D42B24" w:rsidRDefault="00D42B24" w:rsidP="00D42B24">
      <w:pPr>
        <w:pStyle w:val="Compact"/>
        <w:numPr>
          <w:ilvl w:val="0"/>
          <w:numId w:val="23"/>
        </w:numPr>
      </w:pPr>
      <w:r>
        <w:t>Prevent tools and materials from falling.</w:t>
      </w:r>
    </w:p>
    <w:p w14:paraId="77EC3F8C" w14:textId="77777777" w:rsidR="00D42B24" w:rsidRDefault="00000000" w:rsidP="00D42B24">
      <w:r>
        <w:pict w14:anchorId="6F7FA6CB">
          <v:rect id="_x0000_i1082" style="width:0;height:1.5pt" o:hralign="center" o:hrstd="t" o:hr="t"/>
        </w:pict>
      </w:r>
    </w:p>
    <w:p w14:paraId="3D4EC4A9" w14:textId="77777777" w:rsidR="00D42B24" w:rsidRDefault="00D42B24" w:rsidP="00D42B24">
      <w:pPr>
        <w:pStyle w:val="Heading3"/>
      </w:pPr>
      <w:bookmarkStart w:id="253" w:name="_Toc242521318"/>
      <w:bookmarkStart w:id="254" w:name="excavation-trenching"/>
      <w:bookmarkEnd w:id="251"/>
      <w:bookmarkEnd w:id="252"/>
      <w:r>
        <w:t>Excavation &amp; Trenching</w:t>
      </w:r>
      <w:bookmarkEnd w:id="253"/>
    </w:p>
    <w:p w14:paraId="11DB6954" w14:textId="77777777" w:rsidR="00D42B24" w:rsidRDefault="00D42B24" w:rsidP="00111334">
      <w:pPr>
        <w:pStyle w:val="Heading4"/>
        <w:bidi/>
      </w:pPr>
      <w:bookmarkStart w:id="255" w:name="أعمال-الحفر-والخنادق"/>
      <w:r>
        <w:t>أعمال الحفر والخنادق</w:t>
      </w:r>
    </w:p>
    <w:p w14:paraId="29647E81" w14:textId="77777777" w:rsidR="00D42B24" w:rsidRDefault="00D42B24" w:rsidP="00D42B24">
      <w:pPr>
        <w:pStyle w:val="Compact"/>
        <w:numPr>
          <w:ilvl w:val="0"/>
          <w:numId w:val="23"/>
        </w:numPr>
      </w:pPr>
      <w:r>
        <w:t>Obtain excavation approval before starting work.</w:t>
      </w:r>
    </w:p>
    <w:p w14:paraId="0F55DD2E" w14:textId="77777777" w:rsidR="00D42B24" w:rsidRDefault="00D42B24" w:rsidP="00D42B24">
      <w:pPr>
        <w:pStyle w:val="Compact"/>
        <w:numPr>
          <w:ilvl w:val="0"/>
          <w:numId w:val="23"/>
        </w:numPr>
      </w:pPr>
      <w:r>
        <w:t>Inspect the excavation daily.</w:t>
      </w:r>
    </w:p>
    <w:p w14:paraId="6C12D7AB" w14:textId="77777777" w:rsidR="00D42B24" w:rsidRDefault="00D42B24" w:rsidP="00D42B24">
      <w:pPr>
        <w:pStyle w:val="Compact"/>
        <w:numPr>
          <w:ilvl w:val="0"/>
          <w:numId w:val="23"/>
        </w:numPr>
      </w:pPr>
      <w:r>
        <w:t>Provide safe access and egress.</w:t>
      </w:r>
    </w:p>
    <w:p w14:paraId="29E8B089" w14:textId="77777777" w:rsidR="00D42B24" w:rsidRDefault="00D42B24" w:rsidP="00D42B24">
      <w:pPr>
        <w:pStyle w:val="Compact"/>
        <w:numPr>
          <w:ilvl w:val="0"/>
          <w:numId w:val="23"/>
        </w:numPr>
      </w:pPr>
      <w:r>
        <w:t>Install shoring or sloping where required.</w:t>
      </w:r>
    </w:p>
    <w:p w14:paraId="5EC94385" w14:textId="77777777" w:rsidR="00D42B24" w:rsidRDefault="00D42B24" w:rsidP="00D42B24">
      <w:pPr>
        <w:pStyle w:val="Compact"/>
        <w:numPr>
          <w:ilvl w:val="0"/>
          <w:numId w:val="23"/>
        </w:numPr>
      </w:pPr>
      <w:r>
        <w:t>Keep excavated materials at a safe distance from the trench edge.</w:t>
      </w:r>
    </w:p>
    <w:p w14:paraId="6A3037A8" w14:textId="77777777" w:rsidR="00D42B24" w:rsidRDefault="00000000" w:rsidP="00D42B24">
      <w:r>
        <w:pict w14:anchorId="0F2EA4D2">
          <v:rect id="_x0000_i1083" style="width:0;height:1.5pt" o:hralign="center" o:hrstd="t" o:hr="t"/>
        </w:pict>
      </w:r>
    </w:p>
    <w:p w14:paraId="56D408EA" w14:textId="77777777" w:rsidR="00D42B24" w:rsidRDefault="00D42B24" w:rsidP="00D42B24">
      <w:pPr>
        <w:pStyle w:val="Heading3"/>
      </w:pPr>
      <w:bookmarkStart w:id="256" w:name="_Toc242521319"/>
      <w:bookmarkStart w:id="257" w:name="confined-space-entry"/>
      <w:bookmarkEnd w:id="254"/>
      <w:bookmarkEnd w:id="255"/>
      <w:r>
        <w:t>Confined Space Entry</w:t>
      </w:r>
      <w:bookmarkEnd w:id="256"/>
    </w:p>
    <w:p w14:paraId="1F66CD87" w14:textId="77777777" w:rsidR="00D42B24" w:rsidRDefault="00D42B24" w:rsidP="001D686F">
      <w:pPr>
        <w:pStyle w:val="Heading4"/>
        <w:bidi/>
      </w:pPr>
      <w:bookmarkStart w:id="258" w:name="دخول-الأماكن-المحصورة"/>
      <w:r>
        <w:t>دخول الأماكن المحصورة</w:t>
      </w:r>
    </w:p>
    <w:p w14:paraId="45E789B0" w14:textId="77777777" w:rsidR="00D42B24" w:rsidRDefault="00D42B24" w:rsidP="00D42B24">
      <w:pPr>
        <w:pStyle w:val="Compact"/>
        <w:numPr>
          <w:ilvl w:val="0"/>
          <w:numId w:val="23"/>
        </w:numPr>
      </w:pPr>
      <w:r>
        <w:t>Obtain a Confined Space Entry Permit.</w:t>
      </w:r>
    </w:p>
    <w:p w14:paraId="5E99F004" w14:textId="77777777" w:rsidR="00D42B24" w:rsidRDefault="00D42B24" w:rsidP="00D42B24">
      <w:pPr>
        <w:pStyle w:val="Compact"/>
        <w:numPr>
          <w:ilvl w:val="0"/>
          <w:numId w:val="23"/>
        </w:numPr>
      </w:pPr>
      <w:r>
        <w:t>Conduct atmospheric gas testing before entry.</w:t>
      </w:r>
    </w:p>
    <w:p w14:paraId="5299A371" w14:textId="77777777" w:rsidR="00D42B24" w:rsidRDefault="00D42B24" w:rsidP="00D42B24">
      <w:pPr>
        <w:pStyle w:val="Compact"/>
        <w:numPr>
          <w:ilvl w:val="0"/>
          <w:numId w:val="23"/>
        </w:numPr>
      </w:pPr>
      <w:r>
        <w:t>Ensure continuous ventilation.</w:t>
      </w:r>
    </w:p>
    <w:p w14:paraId="6B2005A8" w14:textId="77777777" w:rsidR="00D42B24" w:rsidRDefault="00D42B24" w:rsidP="00D42B24">
      <w:pPr>
        <w:pStyle w:val="Compact"/>
        <w:numPr>
          <w:ilvl w:val="0"/>
          <w:numId w:val="23"/>
        </w:numPr>
      </w:pPr>
      <w:r>
        <w:t>Maintain communication with the standby attendant.</w:t>
      </w:r>
    </w:p>
    <w:p w14:paraId="4685F58B" w14:textId="77777777" w:rsidR="00D42B24" w:rsidRDefault="00D42B24" w:rsidP="00D42B24">
      <w:pPr>
        <w:pStyle w:val="Compact"/>
        <w:numPr>
          <w:ilvl w:val="0"/>
          <w:numId w:val="23"/>
        </w:numPr>
      </w:pPr>
      <w:r>
        <w:t>Prepare an emergency rescue plan before entry.</w:t>
      </w:r>
    </w:p>
    <w:p w14:paraId="091587E1" w14:textId="77777777" w:rsidR="002A2A65" w:rsidRDefault="002A2A65" w:rsidP="002A2A65">
      <w:pPr>
        <w:pStyle w:val="Heading2"/>
      </w:pPr>
      <w:bookmarkStart w:id="259" w:name="_Toc242521320"/>
      <w:bookmarkStart w:id="260" w:name="welding-hot-work-safety"/>
      <w:r>
        <w:t>9.3.1 Welding &amp; Hot Work Safety</w:t>
      </w:r>
      <w:bookmarkEnd w:id="259"/>
    </w:p>
    <w:p w14:paraId="1A0A83C8" w14:textId="77777777" w:rsidR="002A2A65" w:rsidRDefault="002A2A65" w:rsidP="00DF725C">
      <w:pPr>
        <w:pStyle w:val="Heading3"/>
        <w:bidi/>
      </w:pPr>
      <w:bookmarkStart w:id="261" w:name="_Toc242521321"/>
      <w:bookmarkStart w:id="262" w:name="سلامة-عمليات-اللحام-والقطع"/>
      <w:r>
        <w:t>سلامة عمليات اللحام والقطع</w:t>
      </w:r>
      <w:bookmarkEnd w:id="261"/>
    </w:p>
    <w:p w14:paraId="206E4D3D" w14:textId="77777777" w:rsidR="002A2A65" w:rsidRDefault="002A2A65" w:rsidP="002A2A65">
      <w:pPr>
        <w:pStyle w:val="FirstParagraph"/>
      </w:pPr>
      <w:r>
        <w:t>Welding, cutting, grinding, and other hot work activities present significant risks, including fire, explosion, burns, electric shock, and exposure to hazardous fumes. Therefore, all hot work activities shall be performed in accordance with the Company’s HSE requirements, approved Standard Operating Procedures (SOPs), and the Permit to Work (PTW) System.</w:t>
      </w:r>
    </w:p>
    <w:p w14:paraId="4295F397" w14:textId="77777777" w:rsidR="002A2A65" w:rsidRDefault="002A2A65" w:rsidP="00DF725C">
      <w:pPr>
        <w:pStyle w:val="BodyText"/>
        <w:bidi/>
      </w:pPr>
      <w:r>
        <w:t>تُعد أعمال اللحام والقطع والجلخ وغيرها من الأعمال الساخنة من الأنشطة عالية الخطورة، نظرًا لاحتمالية نشوب الحرائق أو الانفجارات أو التعرض للحروق والصعق الكهربائي والأبخرة الضارة. لذلك يجب تنفيذ جميع أعمال اللحام وفق متطلبات الصحة والسلامة والبيئة الخاصة بالشركة، وإجراءات التشغيل القياسية (SOP)، ونظام تصاريح العمل (PTW).</w:t>
      </w:r>
    </w:p>
    <w:p w14:paraId="0DAEC28F" w14:textId="77777777" w:rsidR="002A2A65" w:rsidRDefault="00000000" w:rsidP="002A2A65">
      <w:r>
        <w:pict w14:anchorId="100A84EE">
          <v:rect id="_x0000_i1084" style="width:0;height:1.5pt" o:hralign="center" o:hrstd="t" o:hr="t"/>
        </w:pict>
      </w:r>
    </w:p>
    <w:p w14:paraId="046AA9E4" w14:textId="77777777" w:rsidR="002A2A65" w:rsidRDefault="002A2A65" w:rsidP="002A2A65">
      <w:pPr>
        <w:pStyle w:val="Heading3"/>
      </w:pPr>
      <w:bookmarkStart w:id="263" w:name="_Toc242521322"/>
      <w:bookmarkStart w:id="264" w:name="fire-prevention-and-hazard-control"/>
      <w:bookmarkEnd w:id="262"/>
      <w:r>
        <w:t>Fire Prevention and Hazard Control</w:t>
      </w:r>
      <w:bookmarkEnd w:id="263"/>
    </w:p>
    <w:p w14:paraId="0B043D50" w14:textId="77777777" w:rsidR="002A2A65" w:rsidRDefault="002A2A65" w:rsidP="00DF725C">
      <w:pPr>
        <w:pStyle w:val="Heading4"/>
        <w:bidi/>
      </w:pPr>
      <w:bookmarkStart w:id="265" w:name="الوقاية-من-الحرائق-والسيطرة-على-المخاطر"/>
      <w:r>
        <w:t>الوقاية من الحرائق والسيطرة على المخاطر</w:t>
      </w:r>
    </w:p>
    <w:p w14:paraId="3CB0E35B" w14:textId="77777777" w:rsidR="002A2A65" w:rsidRDefault="002A2A65" w:rsidP="002A2A65">
      <w:pPr>
        <w:pStyle w:val="Compact"/>
        <w:numPr>
          <w:ilvl w:val="0"/>
          <w:numId w:val="23"/>
        </w:numPr>
      </w:pPr>
      <w:r>
        <w:t xml:space="preserve">Obtain an approved </w:t>
      </w:r>
      <w:r>
        <w:rPr>
          <w:b/>
          <w:bCs/>
        </w:rPr>
        <w:t>Hot Work Permit</w:t>
      </w:r>
      <w:r>
        <w:t xml:space="preserve"> before commencing any welding or cutting activity.</w:t>
      </w:r>
    </w:p>
    <w:p w14:paraId="690EE3DC" w14:textId="77777777" w:rsidR="002A2A65" w:rsidRDefault="002A2A65" w:rsidP="002A2A65">
      <w:pPr>
        <w:pStyle w:val="Compact"/>
        <w:numPr>
          <w:ilvl w:val="0"/>
          <w:numId w:val="23"/>
        </w:numPr>
      </w:pPr>
      <w:r>
        <w:t>Remove or isolate all flammable and combustible materials from the work area.</w:t>
      </w:r>
    </w:p>
    <w:p w14:paraId="7B486BE6" w14:textId="77777777" w:rsidR="002A2A65" w:rsidRDefault="002A2A65" w:rsidP="002A2A65">
      <w:pPr>
        <w:pStyle w:val="Compact"/>
        <w:numPr>
          <w:ilvl w:val="0"/>
          <w:numId w:val="23"/>
        </w:numPr>
      </w:pPr>
      <w:r>
        <w:t>Provide suitable fire extinguishers (</w:t>
      </w:r>
      <w:r>
        <w:rPr>
          <w:b/>
          <w:bCs/>
        </w:rPr>
        <w:t>CO₂</w:t>
      </w:r>
      <w:r>
        <w:t xml:space="preserve"> and </w:t>
      </w:r>
      <w:r>
        <w:rPr>
          <w:b/>
          <w:bCs/>
        </w:rPr>
        <w:t>Dry Powder</w:t>
      </w:r>
      <w:r>
        <w:t>) at the work location.</w:t>
      </w:r>
    </w:p>
    <w:p w14:paraId="246055DC" w14:textId="77777777" w:rsidR="002A2A65" w:rsidRDefault="002A2A65" w:rsidP="002A2A65">
      <w:pPr>
        <w:pStyle w:val="Compact"/>
        <w:numPr>
          <w:ilvl w:val="0"/>
          <w:numId w:val="23"/>
        </w:numPr>
      </w:pPr>
      <w:r>
        <w:t xml:space="preserve">Ensure </w:t>
      </w:r>
      <w:r>
        <w:rPr>
          <w:b/>
          <w:bCs/>
        </w:rPr>
        <w:t>Fire Blankets</w:t>
      </w:r>
      <w:r>
        <w:t xml:space="preserve"> are available to protect nearby equipment and combustible materials.</w:t>
      </w:r>
    </w:p>
    <w:p w14:paraId="1ECAA3C7" w14:textId="77777777" w:rsidR="002A2A65" w:rsidRDefault="002A2A65" w:rsidP="002A2A65">
      <w:pPr>
        <w:pStyle w:val="Compact"/>
        <w:numPr>
          <w:ilvl w:val="0"/>
          <w:numId w:val="23"/>
        </w:numPr>
      </w:pPr>
      <w:r>
        <w:t xml:space="preserve">Assign a trained </w:t>
      </w:r>
      <w:r>
        <w:rPr>
          <w:b/>
          <w:bCs/>
        </w:rPr>
        <w:t>Fire Watch</w:t>
      </w:r>
      <w:r>
        <w:t xml:space="preserve"> whenever required.</w:t>
      </w:r>
    </w:p>
    <w:p w14:paraId="5EF9CE60" w14:textId="77777777" w:rsidR="002A2A65" w:rsidRDefault="002A2A65" w:rsidP="002A2A65">
      <w:pPr>
        <w:pStyle w:val="Compact"/>
        <w:numPr>
          <w:ilvl w:val="0"/>
          <w:numId w:val="23"/>
        </w:numPr>
      </w:pPr>
      <w:r>
        <w:t>Continuously monitor the work area during and after completion of hot work to ensure no ignition sources remain.</w:t>
      </w:r>
    </w:p>
    <w:p w14:paraId="306F24D9" w14:textId="77777777" w:rsidR="002A2A65" w:rsidRDefault="002A2A65" w:rsidP="00DF725C">
      <w:pPr>
        <w:pStyle w:val="FirstParagraph"/>
        <w:bidi/>
      </w:pPr>
      <w:r>
        <w:rPr>
          <w:b/>
          <w:bCs/>
        </w:rPr>
        <w:t>العربية</w:t>
      </w:r>
    </w:p>
    <w:p w14:paraId="32E568DB" w14:textId="77777777" w:rsidR="002A2A65" w:rsidRDefault="002A2A65" w:rsidP="00DF725C">
      <w:pPr>
        <w:pStyle w:val="Compact"/>
        <w:numPr>
          <w:ilvl w:val="0"/>
          <w:numId w:val="23"/>
        </w:numPr>
        <w:bidi/>
      </w:pPr>
      <w:r>
        <w:t>الحصول على تصريح عمل للأعمال الساخنة (Hot Work Permit) قبل البدء بأي أعمال لحام أو قطع.</w:t>
      </w:r>
    </w:p>
    <w:p w14:paraId="25F4731A" w14:textId="77777777" w:rsidR="002A2A65" w:rsidRDefault="002A2A65" w:rsidP="00DF725C">
      <w:pPr>
        <w:pStyle w:val="Compact"/>
        <w:numPr>
          <w:ilvl w:val="0"/>
          <w:numId w:val="23"/>
        </w:numPr>
        <w:bidi/>
      </w:pPr>
      <w:r>
        <w:t>إزالة أو عزل جميع المواد القابلة للاشتعال من منطقة العمل.</w:t>
      </w:r>
    </w:p>
    <w:p w14:paraId="2DF0623F" w14:textId="77777777" w:rsidR="002A2A65" w:rsidRDefault="002A2A65" w:rsidP="00DF725C">
      <w:pPr>
        <w:pStyle w:val="Compact"/>
        <w:numPr>
          <w:ilvl w:val="0"/>
          <w:numId w:val="23"/>
        </w:numPr>
        <w:bidi/>
      </w:pPr>
      <w:r>
        <w:t xml:space="preserve">توفير مطفآت حريق مناسبة من نوع </w:t>
      </w:r>
      <w:r>
        <w:rPr>
          <w:b/>
          <w:bCs/>
        </w:rPr>
        <w:t>CO₂</w:t>
      </w:r>
      <w:r>
        <w:t xml:space="preserve"> و</w:t>
      </w:r>
      <w:r>
        <w:rPr>
          <w:b/>
          <w:bCs/>
        </w:rPr>
        <w:t>البودرة الجافة (Dry Powder)</w:t>
      </w:r>
      <w:r>
        <w:t xml:space="preserve"> بالقرب من موقع العمل.</w:t>
      </w:r>
    </w:p>
    <w:p w14:paraId="79F5CE65" w14:textId="77777777" w:rsidR="002A2A65" w:rsidRDefault="002A2A65" w:rsidP="00DF725C">
      <w:pPr>
        <w:pStyle w:val="Compact"/>
        <w:numPr>
          <w:ilvl w:val="0"/>
          <w:numId w:val="23"/>
        </w:numPr>
        <w:bidi/>
      </w:pPr>
      <w:r>
        <w:t>استخدام بطانيات الحريق (</w:t>
      </w:r>
      <w:r>
        <w:rPr>
          <w:b/>
          <w:bCs/>
        </w:rPr>
        <w:t>Fire Blankets</w:t>
      </w:r>
      <w:r>
        <w:t>) لحماية المعدات والمواد القابلة للاشتعال.</w:t>
      </w:r>
    </w:p>
    <w:p w14:paraId="65FBEBC7" w14:textId="77777777" w:rsidR="002A2A65" w:rsidRDefault="002A2A65" w:rsidP="00DF725C">
      <w:pPr>
        <w:pStyle w:val="Compact"/>
        <w:numPr>
          <w:ilvl w:val="0"/>
          <w:numId w:val="23"/>
        </w:numPr>
        <w:bidi/>
      </w:pPr>
      <w:r>
        <w:t>تعيين مراقب حريق (</w:t>
      </w:r>
      <w:r>
        <w:rPr>
          <w:b/>
          <w:bCs/>
        </w:rPr>
        <w:t>Fire Watch</w:t>
      </w:r>
      <w:r>
        <w:t>) عند الحاجة.</w:t>
      </w:r>
    </w:p>
    <w:p w14:paraId="0C913180" w14:textId="77777777" w:rsidR="002A2A65" w:rsidRDefault="002A2A65" w:rsidP="00DF725C">
      <w:pPr>
        <w:pStyle w:val="Compact"/>
        <w:numPr>
          <w:ilvl w:val="0"/>
          <w:numId w:val="23"/>
        </w:numPr>
        <w:bidi/>
      </w:pPr>
      <w:r>
        <w:t>مراقبة موقع العمل أثناء وبعد انتهاء أعمال اللحام للتأكد من عدم وجود أي مصدر قد يؤدي إلى نشوب حريق.</w:t>
      </w:r>
    </w:p>
    <w:p w14:paraId="3924A6CF" w14:textId="77777777" w:rsidR="002A2A65" w:rsidRDefault="00000000" w:rsidP="002A2A65">
      <w:r>
        <w:pict w14:anchorId="7E9A5D3F">
          <v:rect id="_x0000_i1085" style="width:0;height:1.5pt" o:hralign="center" o:hrstd="t" o:hr="t"/>
        </w:pict>
      </w:r>
    </w:p>
    <w:p w14:paraId="4E202C97" w14:textId="77777777" w:rsidR="002A2A65" w:rsidRDefault="002A2A65" w:rsidP="002A2A65">
      <w:pPr>
        <w:pStyle w:val="Heading3"/>
      </w:pPr>
      <w:bookmarkStart w:id="266" w:name="_Toc242521323"/>
      <w:bookmarkStart w:id="267" w:name="X6fb836f3488bd94810b906d0533f011d8c84571"/>
      <w:bookmarkEnd w:id="264"/>
      <w:bookmarkEnd w:id="265"/>
      <w:r>
        <w:t>Specialized Personal Protective Equipment (PPE)</w:t>
      </w:r>
      <w:bookmarkEnd w:id="266"/>
    </w:p>
    <w:p w14:paraId="435B6B15" w14:textId="77777777" w:rsidR="002A2A65" w:rsidRDefault="002A2A65" w:rsidP="00DF725C">
      <w:pPr>
        <w:pStyle w:val="Heading4"/>
        <w:bidi/>
      </w:pPr>
      <w:bookmarkStart w:id="268" w:name="معدات-الوقاية-الشخصية-التخصصية"/>
      <w:r>
        <w:t>معدات الوقاية الشخصية التخصصية</w:t>
      </w:r>
    </w:p>
    <w:p w14:paraId="2527D062" w14:textId="77777777" w:rsidR="002A2A65" w:rsidRDefault="002A2A65" w:rsidP="002A2A65">
      <w:pPr>
        <w:pStyle w:val="FirstParagraph"/>
      </w:pPr>
      <w:r>
        <w:t>Personnel performing welding and cutting activities shall wear:</w:t>
      </w:r>
    </w:p>
    <w:p w14:paraId="03720B95" w14:textId="77777777" w:rsidR="002A2A65" w:rsidRDefault="002A2A65" w:rsidP="002A2A65">
      <w:pPr>
        <w:pStyle w:val="Compact"/>
        <w:numPr>
          <w:ilvl w:val="0"/>
          <w:numId w:val="23"/>
        </w:numPr>
      </w:pPr>
      <w:r>
        <w:t>Auto-darkening welding helmet.</w:t>
      </w:r>
    </w:p>
    <w:p w14:paraId="49330DA6" w14:textId="77777777" w:rsidR="002A2A65" w:rsidRDefault="002A2A65" w:rsidP="002A2A65">
      <w:pPr>
        <w:pStyle w:val="Compact"/>
        <w:numPr>
          <w:ilvl w:val="0"/>
          <w:numId w:val="23"/>
        </w:numPr>
      </w:pPr>
      <w:r>
        <w:t>Flame-resistant (FR) clothing.</w:t>
      </w:r>
    </w:p>
    <w:p w14:paraId="469F6DD3" w14:textId="77777777" w:rsidR="002A2A65" w:rsidRDefault="002A2A65" w:rsidP="002A2A65">
      <w:pPr>
        <w:pStyle w:val="Compact"/>
        <w:numPr>
          <w:ilvl w:val="0"/>
          <w:numId w:val="23"/>
        </w:numPr>
      </w:pPr>
      <w:r>
        <w:t>Heat-resistant welding gloves.</w:t>
      </w:r>
    </w:p>
    <w:p w14:paraId="6D450D4B" w14:textId="77777777" w:rsidR="002A2A65" w:rsidRDefault="002A2A65" w:rsidP="002A2A65">
      <w:pPr>
        <w:pStyle w:val="Compact"/>
        <w:numPr>
          <w:ilvl w:val="0"/>
          <w:numId w:val="23"/>
        </w:numPr>
      </w:pPr>
      <w:r>
        <w:t>Safety boots with steel toe protection.</w:t>
      </w:r>
    </w:p>
    <w:p w14:paraId="0D1BE7B1" w14:textId="77777777" w:rsidR="002A2A65" w:rsidRDefault="002A2A65" w:rsidP="002A2A65">
      <w:pPr>
        <w:pStyle w:val="Compact"/>
        <w:numPr>
          <w:ilvl w:val="0"/>
          <w:numId w:val="23"/>
        </w:numPr>
      </w:pPr>
      <w:r>
        <w:t>Safety goggles or face shield where applicable.</w:t>
      </w:r>
    </w:p>
    <w:p w14:paraId="02942515" w14:textId="77777777" w:rsidR="002A2A65" w:rsidRDefault="002A2A65" w:rsidP="002A2A65">
      <w:pPr>
        <w:pStyle w:val="Compact"/>
        <w:numPr>
          <w:ilvl w:val="0"/>
          <w:numId w:val="23"/>
        </w:numPr>
      </w:pPr>
      <w:r>
        <w:t>Respiratory protection suitable for welding fumes and gases.</w:t>
      </w:r>
    </w:p>
    <w:p w14:paraId="085F3774" w14:textId="77777777" w:rsidR="002A2A65" w:rsidRDefault="002A2A65" w:rsidP="002A2A65">
      <w:pPr>
        <w:pStyle w:val="Compact"/>
        <w:numPr>
          <w:ilvl w:val="0"/>
          <w:numId w:val="23"/>
        </w:numPr>
      </w:pPr>
      <w:r>
        <w:t>Hearing protection when noise exposure exceeds permissible limits.</w:t>
      </w:r>
    </w:p>
    <w:p w14:paraId="47DEFFAF" w14:textId="77777777" w:rsidR="002A2A65" w:rsidRDefault="002A2A65" w:rsidP="00DF725C">
      <w:pPr>
        <w:pStyle w:val="FirstParagraph"/>
        <w:bidi/>
      </w:pPr>
      <w:r>
        <w:rPr>
          <w:b/>
          <w:bCs/>
        </w:rPr>
        <w:t>العربية</w:t>
      </w:r>
    </w:p>
    <w:p w14:paraId="5103C34A" w14:textId="77777777" w:rsidR="002A2A65" w:rsidRDefault="002A2A65" w:rsidP="00DF725C">
      <w:pPr>
        <w:pStyle w:val="BodyText"/>
        <w:bidi/>
      </w:pPr>
      <w:r>
        <w:t>يجب على جميع العاملين في أعمال اللحام والقطع ارتداء:</w:t>
      </w:r>
    </w:p>
    <w:p w14:paraId="1867DFED" w14:textId="77777777" w:rsidR="002A2A65" w:rsidRDefault="002A2A65" w:rsidP="00DF725C">
      <w:pPr>
        <w:pStyle w:val="Compact"/>
        <w:numPr>
          <w:ilvl w:val="0"/>
          <w:numId w:val="23"/>
        </w:numPr>
        <w:bidi/>
      </w:pPr>
      <w:r>
        <w:t>قناع لحام أوتوماتيكي التعتيم.</w:t>
      </w:r>
    </w:p>
    <w:p w14:paraId="64064C1B" w14:textId="77777777" w:rsidR="002A2A65" w:rsidRDefault="002A2A65" w:rsidP="00DF725C">
      <w:pPr>
        <w:pStyle w:val="Compact"/>
        <w:numPr>
          <w:ilvl w:val="0"/>
          <w:numId w:val="23"/>
        </w:numPr>
        <w:bidi/>
      </w:pPr>
      <w:r>
        <w:t>ملابس مقاومة للهب والشرر (FR Coverall).</w:t>
      </w:r>
    </w:p>
    <w:p w14:paraId="60A28CCF" w14:textId="77777777" w:rsidR="002A2A65" w:rsidRDefault="002A2A65" w:rsidP="00DF725C">
      <w:pPr>
        <w:pStyle w:val="Compact"/>
        <w:numPr>
          <w:ilvl w:val="0"/>
          <w:numId w:val="23"/>
        </w:numPr>
        <w:bidi/>
      </w:pPr>
      <w:r>
        <w:t>قفازات مقاومة للحرارة.</w:t>
      </w:r>
    </w:p>
    <w:p w14:paraId="5700DBB5" w14:textId="77777777" w:rsidR="002A2A65" w:rsidRDefault="002A2A65" w:rsidP="00DF725C">
      <w:pPr>
        <w:pStyle w:val="Compact"/>
        <w:numPr>
          <w:ilvl w:val="0"/>
          <w:numId w:val="23"/>
        </w:numPr>
        <w:bidi/>
      </w:pPr>
      <w:r>
        <w:t>أحذية سلامة ذات مقدمة فولاذية.</w:t>
      </w:r>
    </w:p>
    <w:p w14:paraId="56F987EB" w14:textId="77777777" w:rsidR="002A2A65" w:rsidRDefault="002A2A65" w:rsidP="00DF725C">
      <w:pPr>
        <w:pStyle w:val="Compact"/>
        <w:numPr>
          <w:ilvl w:val="0"/>
          <w:numId w:val="23"/>
        </w:numPr>
        <w:bidi/>
      </w:pPr>
      <w:r>
        <w:t>نظارات أو واقي للوجه عند الحاجة.</w:t>
      </w:r>
    </w:p>
    <w:p w14:paraId="3DE0220E" w14:textId="77777777" w:rsidR="002A2A65" w:rsidRDefault="002A2A65" w:rsidP="00DF725C">
      <w:pPr>
        <w:pStyle w:val="Compact"/>
        <w:numPr>
          <w:ilvl w:val="0"/>
          <w:numId w:val="23"/>
        </w:numPr>
        <w:bidi/>
      </w:pPr>
      <w:r>
        <w:t>أجهزة تنفس مناسبة للحماية من الأبخرة والغازات.</w:t>
      </w:r>
    </w:p>
    <w:p w14:paraId="5A874B33" w14:textId="77777777" w:rsidR="002A2A65" w:rsidRDefault="002A2A65" w:rsidP="00DF725C">
      <w:pPr>
        <w:pStyle w:val="Compact"/>
        <w:numPr>
          <w:ilvl w:val="0"/>
          <w:numId w:val="23"/>
        </w:numPr>
        <w:bidi/>
      </w:pPr>
      <w:r>
        <w:t>وسائل حماية السمع عند العمل في البيئات ذات الضوضاء العالية.</w:t>
      </w:r>
    </w:p>
    <w:p w14:paraId="135CD4BF" w14:textId="77777777" w:rsidR="002A2A65" w:rsidRDefault="00000000" w:rsidP="002A2A65">
      <w:r>
        <w:pict w14:anchorId="02F84256">
          <v:rect id="_x0000_i1086" style="width:0;height:1.5pt" o:hralign="center" o:hrstd="t" o:hr="t"/>
        </w:pict>
      </w:r>
    </w:p>
    <w:p w14:paraId="6B5A6878" w14:textId="77777777" w:rsidR="002A2A65" w:rsidRDefault="002A2A65" w:rsidP="002A2A65">
      <w:pPr>
        <w:pStyle w:val="Heading3"/>
      </w:pPr>
      <w:bookmarkStart w:id="269" w:name="_Toc242521324"/>
      <w:bookmarkStart w:id="270" w:name="gas-testing"/>
      <w:bookmarkEnd w:id="267"/>
      <w:bookmarkEnd w:id="268"/>
      <w:r>
        <w:t>Gas Testing</w:t>
      </w:r>
      <w:bookmarkEnd w:id="269"/>
    </w:p>
    <w:p w14:paraId="0666AF92" w14:textId="77777777" w:rsidR="002A2A65" w:rsidRDefault="002A2A65" w:rsidP="00DF725C">
      <w:pPr>
        <w:pStyle w:val="Heading4"/>
        <w:bidi/>
      </w:pPr>
      <w:bookmarkStart w:id="271" w:name="فحص-بيئة-العمل"/>
      <w:r>
        <w:t>فحص بيئة العمل</w:t>
      </w:r>
    </w:p>
    <w:p w14:paraId="2C6A1DC7" w14:textId="77777777" w:rsidR="002A2A65" w:rsidRDefault="002A2A65" w:rsidP="002A2A65">
      <w:pPr>
        <w:pStyle w:val="FirstParagraph"/>
      </w:pPr>
      <w:r>
        <w:t>Where hot work is carried out near operating oil and gas facilities, confined spaces, or potentially hazardous atmospheres:</w:t>
      </w:r>
    </w:p>
    <w:p w14:paraId="7E05156F" w14:textId="77777777" w:rsidR="002A2A65" w:rsidRDefault="002A2A65" w:rsidP="002A2A65">
      <w:pPr>
        <w:pStyle w:val="Compact"/>
        <w:numPr>
          <w:ilvl w:val="0"/>
          <w:numId w:val="23"/>
        </w:numPr>
      </w:pPr>
      <w:r>
        <w:t>Atmospheric gas testing shall be conducted before and during the work.</w:t>
      </w:r>
    </w:p>
    <w:p w14:paraId="241441BB" w14:textId="77777777" w:rsidR="002A2A65" w:rsidRDefault="002A2A65" w:rsidP="002A2A65">
      <w:pPr>
        <w:pStyle w:val="Compact"/>
        <w:numPr>
          <w:ilvl w:val="0"/>
          <w:numId w:val="23"/>
        </w:numPr>
      </w:pPr>
      <w:r>
        <w:t>Oxygen concentration shall remain within safe operating limits.</w:t>
      </w:r>
    </w:p>
    <w:p w14:paraId="382A66E5" w14:textId="77777777" w:rsidR="002A2A65" w:rsidRDefault="002A2A65" w:rsidP="002A2A65">
      <w:pPr>
        <w:pStyle w:val="Compact"/>
        <w:numPr>
          <w:ilvl w:val="0"/>
          <w:numId w:val="23"/>
        </w:numPr>
      </w:pPr>
      <w:r>
        <w:t>Flammable gas concentrations shall be below permissible limits.</w:t>
      </w:r>
    </w:p>
    <w:p w14:paraId="4DBA2F5D" w14:textId="77777777" w:rsidR="002A2A65" w:rsidRDefault="002A2A65" w:rsidP="002A2A65">
      <w:pPr>
        <w:pStyle w:val="Compact"/>
        <w:numPr>
          <w:ilvl w:val="0"/>
          <w:numId w:val="23"/>
        </w:numPr>
      </w:pPr>
      <w:r>
        <w:t>Hot work shall stop immediately if unsafe atmospheric conditions are detected.</w:t>
      </w:r>
    </w:p>
    <w:p w14:paraId="7AB7EA42" w14:textId="77777777" w:rsidR="002A2A65" w:rsidRDefault="002A2A65" w:rsidP="00F8365F">
      <w:pPr>
        <w:pStyle w:val="FirstParagraph"/>
        <w:bidi/>
      </w:pPr>
      <w:r>
        <w:rPr>
          <w:b/>
          <w:bCs/>
        </w:rPr>
        <w:t>العربية</w:t>
      </w:r>
    </w:p>
    <w:p w14:paraId="7CA2E042" w14:textId="77777777" w:rsidR="002A2A65" w:rsidRDefault="002A2A65" w:rsidP="00F8365F">
      <w:pPr>
        <w:pStyle w:val="BodyText"/>
        <w:bidi/>
      </w:pPr>
      <w:r>
        <w:t>عند تنفيذ أعمال اللحام بالقرب من المنشآت النفطية العاملة أو في الأماكن المحصورة أو المناطق المحتمل احتواؤها على غازات خطرة:</w:t>
      </w:r>
    </w:p>
    <w:p w14:paraId="0F822E9A" w14:textId="77777777" w:rsidR="002A2A65" w:rsidRDefault="002A2A65" w:rsidP="00F8365F">
      <w:pPr>
        <w:pStyle w:val="Compact"/>
        <w:numPr>
          <w:ilvl w:val="0"/>
          <w:numId w:val="23"/>
        </w:numPr>
        <w:bidi/>
      </w:pPr>
      <w:r>
        <w:t>يجب إجراء فحص الغازات قبل بدء العمل وأثناء تنفيذه.</w:t>
      </w:r>
    </w:p>
    <w:p w14:paraId="10428FB5" w14:textId="77777777" w:rsidR="002A2A65" w:rsidRDefault="002A2A65" w:rsidP="00F8365F">
      <w:pPr>
        <w:pStyle w:val="Compact"/>
        <w:numPr>
          <w:ilvl w:val="0"/>
          <w:numId w:val="23"/>
        </w:numPr>
        <w:bidi/>
      </w:pPr>
      <w:r>
        <w:t>التأكد من أن نسبة الأكسجين ضمن الحدود الآمنة.</w:t>
      </w:r>
    </w:p>
    <w:p w14:paraId="648FCA59" w14:textId="77777777" w:rsidR="002A2A65" w:rsidRDefault="002A2A65" w:rsidP="00F8365F">
      <w:pPr>
        <w:pStyle w:val="Compact"/>
        <w:numPr>
          <w:ilvl w:val="0"/>
          <w:numId w:val="23"/>
        </w:numPr>
        <w:bidi/>
      </w:pPr>
      <w:r>
        <w:t>التأكد من أن تركيز الغازات القابلة للاشتعال ضمن الحدود المسموح بها.</w:t>
      </w:r>
    </w:p>
    <w:p w14:paraId="7B52AFFD" w14:textId="77777777" w:rsidR="002A2A65" w:rsidRDefault="002A2A65" w:rsidP="00F8365F">
      <w:pPr>
        <w:pStyle w:val="Compact"/>
        <w:numPr>
          <w:ilvl w:val="0"/>
          <w:numId w:val="23"/>
        </w:numPr>
        <w:bidi/>
      </w:pPr>
      <w:r>
        <w:t>يجب إيقاف العمل فورًا عند اكتشاف أي ظروف غير آمنة أو نتائج غير مقبولة لفحص الغازات.</w:t>
      </w:r>
    </w:p>
    <w:bookmarkEnd w:id="260"/>
    <w:bookmarkEnd w:id="270"/>
    <w:bookmarkEnd w:id="271"/>
    <w:p w14:paraId="219E7F24" w14:textId="77777777" w:rsidR="006F5AD4" w:rsidRDefault="006F5AD4" w:rsidP="002A2A65">
      <w:pPr>
        <w:pStyle w:val="Compact"/>
      </w:pPr>
    </w:p>
    <w:p w14:paraId="1C29A48C" w14:textId="77777777" w:rsidR="00D42B24" w:rsidRDefault="00000000" w:rsidP="00D42B24">
      <w:r>
        <w:pict w14:anchorId="0B75D57F">
          <v:rect id="_x0000_i1087" style="width:0;height:1.5pt" o:hralign="center" o:hrstd="t" o:hr="t"/>
        </w:pict>
      </w:r>
    </w:p>
    <w:p w14:paraId="049A5A8A" w14:textId="77777777" w:rsidR="00D42B24" w:rsidRDefault="00D42B24" w:rsidP="00581222">
      <w:pPr>
        <w:pStyle w:val="Heading1"/>
      </w:pPr>
      <w:bookmarkStart w:id="272" w:name="_Toc242521325"/>
      <w:bookmarkStart w:id="273" w:name="housekeeping"/>
      <w:bookmarkEnd w:id="241"/>
      <w:bookmarkEnd w:id="243"/>
      <w:bookmarkEnd w:id="257"/>
      <w:bookmarkEnd w:id="258"/>
      <w:r>
        <w:t>9.4 Housekeeping</w:t>
      </w:r>
      <w:bookmarkEnd w:id="272"/>
    </w:p>
    <w:p w14:paraId="30902525" w14:textId="77777777" w:rsidR="00D42B24" w:rsidRDefault="00D42B24" w:rsidP="001D686F">
      <w:pPr>
        <w:pStyle w:val="Heading2"/>
        <w:bidi/>
      </w:pPr>
      <w:bookmarkStart w:id="274" w:name="_Toc242521326"/>
      <w:bookmarkStart w:id="275" w:name="النظافة-والترتيب"/>
      <w:r>
        <w:t>النظافة والترتيب</w:t>
      </w:r>
      <w:bookmarkEnd w:id="274"/>
    </w:p>
    <w:p w14:paraId="24EDBB15" w14:textId="77777777" w:rsidR="00D42B24" w:rsidRDefault="00D42B24" w:rsidP="00D42B24">
      <w:pPr>
        <w:pStyle w:val="FirstParagraph"/>
      </w:pPr>
      <w:r>
        <w:t>Good housekeeping shall be maintained throughout all work activities by:</w:t>
      </w:r>
    </w:p>
    <w:p w14:paraId="4F2EE8C6" w14:textId="77777777" w:rsidR="00D42B24" w:rsidRDefault="00D42B24" w:rsidP="00D42B24">
      <w:pPr>
        <w:pStyle w:val="Compact"/>
        <w:numPr>
          <w:ilvl w:val="0"/>
          <w:numId w:val="23"/>
        </w:numPr>
      </w:pPr>
      <w:r>
        <w:t>Keeping walkways clear.</w:t>
      </w:r>
    </w:p>
    <w:p w14:paraId="55A4CD18" w14:textId="77777777" w:rsidR="00D42B24" w:rsidRDefault="00D42B24" w:rsidP="00D42B24">
      <w:pPr>
        <w:pStyle w:val="Compact"/>
        <w:numPr>
          <w:ilvl w:val="0"/>
          <w:numId w:val="23"/>
        </w:numPr>
      </w:pPr>
      <w:r>
        <w:t>Removing waste materials regularly.</w:t>
      </w:r>
    </w:p>
    <w:p w14:paraId="2E5CF167" w14:textId="77777777" w:rsidR="00D42B24" w:rsidRDefault="00D42B24" w:rsidP="00D42B24">
      <w:pPr>
        <w:pStyle w:val="Compact"/>
        <w:numPr>
          <w:ilvl w:val="0"/>
          <w:numId w:val="23"/>
        </w:numPr>
      </w:pPr>
      <w:r>
        <w:t>Cleaning oil spills immediately.</w:t>
      </w:r>
    </w:p>
    <w:p w14:paraId="3EA5D489" w14:textId="77777777" w:rsidR="00D42B24" w:rsidRDefault="00D42B24" w:rsidP="00D42B24">
      <w:pPr>
        <w:pStyle w:val="Compact"/>
        <w:numPr>
          <w:ilvl w:val="0"/>
          <w:numId w:val="23"/>
        </w:numPr>
      </w:pPr>
      <w:r>
        <w:t>Storing tools and equipment properly.</w:t>
      </w:r>
    </w:p>
    <w:p w14:paraId="7AD7569F" w14:textId="77777777" w:rsidR="00D42B24" w:rsidRDefault="00D42B24" w:rsidP="00D42B24">
      <w:pPr>
        <w:pStyle w:val="Compact"/>
        <w:numPr>
          <w:ilvl w:val="0"/>
          <w:numId w:val="23"/>
        </w:numPr>
      </w:pPr>
      <w:r>
        <w:t>Maintaining emergency exits free from obstruction.</w:t>
      </w:r>
    </w:p>
    <w:p w14:paraId="3222FD36" w14:textId="77777777" w:rsidR="00D42B24" w:rsidRDefault="00D42B24" w:rsidP="001D686F">
      <w:pPr>
        <w:pStyle w:val="Heading3"/>
        <w:bidi/>
      </w:pPr>
      <w:bookmarkStart w:id="276" w:name="_Toc242521327"/>
      <w:r>
        <w:t>العربية</w:t>
      </w:r>
      <w:bookmarkEnd w:id="276"/>
    </w:p>
    <w:p w14:paraId="0358C661" w14:textId="77777777" w:rsidR="00D42B24" w:rsidRDefault="00D42B24" w:rsidP="001D686F">
      <w:pPr>
        <w:pStyle w:val="FirstParagraph"/>
        <w:bidi/>
      </w:pPr>
      <w:r>
        <w:t>يجب المحافظة على نظافة وترتيب موقع العمل من خلال:</w:t>
      </w:r>
    </w:p>
    <w:p w14:paraId="7FBF2ED5" w14:textId="77777777" w:rsidR="00D42B24" w:rsidRDefault="00D42B24" w:rsidP="001D686F">
      <w:pPr>
        <w:pStyle w:val="Compact"/>
        <w:numPr>
          <w:ilvl w:val="0"/>
          <w:numId w:val="23"/>
        </w:numPr>
        <w:bidi/>
      </w:pPr>
      <w:r>
        <w:t>إبقاء الممرات خالية من العوائق.</w:t>
      </w:r>
    </w:p>
    <w:p w14:paraId="6474990A" w14:textId="77777777" w:rsidR="00D42B24" w:rsidRDefault="00D42B24" w:rsidP="001D686F">
      <w:pPr>
        <w:pStyle w:val="Compact"/>
        <w:numPr>
          <w:ilvl w:val="0"/>
          <w:numId w:val="23"/>
        </w:numPr>
        <w:bidi/>
      </w:pPr>
      <w:r>
        <w:t>إزالة المخلفات بشكل دوري.</w:t>
      </w:r>
    </w:p>
    <w:p w14:paraId="681FF19E" w14:textId="77777777" w:rsidR="00D42B24" w:rsidRDefault="00D42B24" w:rsidP="001D686F">
      <w:pPr>
        <w:pStyle w:val="Compact"/>
        <w:numPr>
          <w:ilvl w:val="0"/>
          <w:numId w:val="23"/>
        </w:numPr>
        <w:bidi/>
      </w:pPr>
      <w:r>
        <w:t>تنظيف أي انسكاب للزيوت أو السوائل فورًا.</w:t>
      </w:r>
    </w:p>
    <w:p w14:paraId="2C852433" w14:textId="77777777" w:rsidR="00D42B24" w:rsidRDefault="00D42B24" w:rsidP="001D686F">
      <w:pPr>
        <w:pStyle w:val="Compact"/>
        <w:numPr>
          <w:ilvl w:val="0"/>
          <w:numId w:val="23"/>
        </w:numPr>
        <w:bidi/>
      </w:pPr>
      <w:r>
        <w:t>تخزين الأدوات والمعدات في أماكنها المخصصة.</w:t>
      </w:r>
    </w:p>
    <w:p w14:paraId="0ACA7E4A" w14:textId="77777777" w:rsidR="00D42B24" w:rsidRDefault="00D42B24" w:rsidP="001D686F">
      <w:pPr>
        <w:pStyle w:val="Compact"/>
        <w:numPr>
          <w:ilvl w:val="0"/>
          <w:numId w:val="23"/>
        </w:numPr>
        <w:bidi/>
      </w:pPr>
      <w:r>
        <w:t>ضمان بقاء مخارج الطوارئ خالية من أي عوائق.</w:t>
      </w:r>
    </w:p>
    <w:p w14:paraId="155B947C" w14:textId="77777777" w:rsidR="00D42B24" w:rsidRDefault="00000000" w:rsidP="00D42B24">
      <w:r>
        <w:pict w14:anchorId="428C2E5F">
          <v:rect id="_x0000_i1088" style="width:0;height:1.5pt" o:hralign="center" o:hrstd="t" o:hr="t"/>
        </w:pict>
      </w:r>
    </w:p>
    <w:p w14:paraId="755C03FA" w14:textId="77777777" w:rsidR="00D42B24" w:rsidRDefault="00D42B24" w:rsidP="00581222">
      <w:pPr>
        <w:pStyle w:val="Heading1"/>
      </w:pPr>
      <w:bookmarkStart w:id="277" w:name="_Toc242521328"/>
      <w:bookmarkStart w:id="278" w:name="stop-work-criteria"/>
      <w:bookmarkEnd w:id="273"/>
      <w:bookmarkEnd w:id="275"/>
      <w:r>
        <w:t>9.5 Stop Work Criteria</w:t>
      </w:r>
      <w:bookmarkEnd w:id="277"/>
    </w:p>
    <w:p w14:paraId="66119118" w14:textId="77777777" w:rsidR="00D42B24" w:rsidRDefault="00D42B24" w:rsidP="00473BB8">
      <w:pPr>
        <w:pStyle w:val="Heading2"/>
        <w:bidi/>
      </w:pPr>
      <w:bookmarkStart w:id="279" w:name="_Toc242521329"/>
      <w:bookmarkStart w:id="280" w:name="حالات-إيقاف-العمل"/>
      <w:r>
        <w:t>حالات إيقاف العمل</w:t>
      </w:r>
      <w:bookmarkEnd w:id="279"/>
    </w:p>
    <w:p w14:paraId="4AF8288C" w14:textId="77777777" w:rsidR="00D42B24" w:rsidRDefault="00D42B24" w:rsidP="00D42B24">
      <w:pPr>
        <w:pStyle w:val="FirstParagraph"/>
      </w:pPr>
      <w:r>
        <w:t>Work shall be stopped immediately if:</w:t>
      </w:r>
    </w:p>
    <w:p w14:paraId="2D38731A" w14:textId="77777777" w:rsidR="00D42B24" w:rsidRDefault="00D42B24" w:rsidP="00D42B24">
      <w:pPr>
        <w:pStyle w:val="Compact"/>
        <w:numPr>
          <w:ilvl w:val="0"/>
          <w:numId w:val="23"/>
        </w:numPr>
      </w:pPr>
      <w:r>
        <w:t>Unsafe conditions are identified.</w:t>
      </w:r>
    </w:p>
    <w:p w14:paraId="69A48A07" w14:textId="77777777" w:rsidR="00D42B24" w:rsidRDefault="00D42B24" w:rsidP="00D42B24">
      <w:pPr>
        <w:pStyle w:val="Compact"/>
        <w:numPr>
          <w:ilvl w:val="0"/>
          <w:numId w:val="23"/>
        </w:numPr>
      </w:pPr>
      <w:r>
        <w:t>Required PPE is not available.</w:t>
      </w:r>
    </w:p>
    <w:p w14:paraId="685029B9" w14:textId="77777777" w:rsidR="00D42B24" w:rsidRDefault="00D42B24" w:rsidP="00D42B24">
      <w:pPr>
        <w:pStyle w:val="Compact"/>
        <w:numPr>
          <w:ilvl w:val="0"/>
          <w:numId w:val="23"/>
        </w:numPr>
      </w:pPr>
      <w:r>
        <w:t>Equipment becomes defective.</w:t>
      </w:r>
    </w:p>
    <w:p w14:paraId="665D8FB9" w14:textId="77777777" w:rsidR="00D42B24" w:rsidRDefault="00D42B24" w:rsidP="00D42B24">
      <w:pPr>
        <w:pStyle w:val="Compact"/>
        <w:numPr>
          <w:ilvl w:val="0"/>
          <w:numId w:val="23"/>
        </w:numPr>
      </w:pPr>
      <w:r>
        <w:t>Weather conditions create unacceptable risks.</w:t>
      </w:r>
    </w:p>
    <w:p w14:paraId="2E5F8D2A" w14:textId="77777777" w:rsidR="00D42B24" w:rsidRDefault="00D42B24" w:rsidP="00D42B24">
      <w:pPr>
        <w:pStyle w:val="Compact"/>
        <w:numPr>
          <w:ilvl w:val="0"/>
          <w:numId w:val="23"/>
        </w:numPr>
      </w:pPr>
      <w:r>
        <w:t>Gas testing results are unsafe.</w:t>
      </w:r>
    </w:p>
    <w:p w14:paraId="22B75FBF" w14:textId="77777777" w:rsidR="00D42B24" w:rsidRDefault="00D42B24" w:rsidP="00D42B24">
      <w:pPr>
        <w:pStyle w:val="Compact"/>
        <w:numPr>
          <w:ilvl w:val="0"/>
          <w:numId w:val="23"/>
        </w:numPr>
      </w:pPr>
      <w:r>
        <w:t>Emergency alarms are activated.</w:t>
      </w:r>
    </w:p>
    <w:p w14:paraId="6FE0F3E8" w14:textId="77777777" w:rsidR="00D42B24" w:rsidRDefault="00D42B24" w:rsidP="00D42B24">
      <w:pPr>
        <w:pStyle w:val="Compact"/>
        <w:numPr>
          <w:ilvl w:val="0"/>
          <w:numId w:val="23"/>
        </w:numPr>
      </w:pPr>
      <w:r>
        <w:t>Instructions are received from the Supervisor or HSE Department.</w:t>
      </w:r>
    </w:p>
    <w:p w14:paraId="23F9FD19" w14:textId="77777777" w:rsidR="00D42B24" w:rsidRDefault="00D42B24" w:rsidP="00473BB8">
      <w:pPr>
        <w:pStyle w:val="Heading3"/>
        <w:bidi/>
      </w:pPr>
      <w:bookmarkStart w:id="281" w:name="_Toc242521330"/>
      <w:r>
        <w:t>العربية</w:t>
      </w:r>
      <w:bookmarkEnd w:id="281"/>
    </w:p>
    <w:p w14:paraId="486F7EA0" w14:textId="77777777" w:rsidR="00D42B24" w:rsidRDefault="00D42B24" w:rsidP="00473BB8">
      <w:pPr>
        <w:pStyle w:val="FirstParagraph"/>
        <w:bidi/>
      </w:pPr>
      <w:r>
        <w:t>يجب إيقاف العمل فورًا في الحالات التالية:</w:t>
      </w:r>
    </w:p>
    <w:p w14:paraId="78599218" w14:textId="77777777" w:rsidR="00D42B24" w:rsidRDefault="00D42B24" w:rsidP="00473BB8">
      <w:pPr>
        <w:pStyle w:val="Compact"/>
        <w:numPr>
          <w:ilvl w:val="0"/>
          <w:numId w:val="23"/>
        </w:numPr>
        <w:bidi/>
      </w:pPr>
      <w:r>
        <w:t>اكتشاف حالة غير آمنة.</w:t>
      </w:r>
    </w:p>
    <w:p w14:paraId="1F4697FC" w14:textId="77777777" w:rsidR="00D42B24" w:rsidRDefault="00D42B24" w:rsidP="00473BB8">
      <w:pPr>
        <w:pStyle w:val="Compact"/>
        <w:numPr>
          <w:ilvl w:val="0"/>
          <w:numId w:val="23"/>
        </w:numPr>
        <w:bidi/>
      </w:pPr>
      <w:r>
        <w:t>عدم توفر معدات الوقاية الشخصية المطلوبة.</w:t>
      </w:r>
    </w:p>
    <w:p w14:paraId="72415C5C" w14:textId="77777777" w:rsidR="00D42B24" w:rsidRDefault="00D42B24" w:rsidP="00473BB8">
      <w:pPr>
        <w:pStyle w:val="Compact"/>
        <w:numPr>
          <w:ilvl w:val="0"/>
          <w:numId w:val="23"/>
        </w:numPr>
        <w:bidi/>
      </w:pPr>
      <w:r>
        <w:t>حدوث عطل في المعدات.</w:t>
      </w:r>
    </w:p>
    <w:p w14:paraId="50813001" w14:textId="77777777" w:rsidR="00D42B24" w:rsidRDefault="00D42B24" w:rsidP="00473BB8">
      <w:pPr>
        <w:pStyle w:val="Compact"/>
        <w:numPr>
          <w:ilvl w:val="0"/>
          <w:numId w:val="23"/>
        </w:numPr>
        <w:bidi/>
      </w:pPr>
      <w:r>
        <w:t>سوء الأحوال الجوية بما يؤثر على السلامة.</w:t>
      </w:r>
    </w:p>
    <w:p w14:paraId="071B7680" w14:textId="77777777" w:rsidR="00D42B24" w:rsidRDefault="00D42B24" w:rsidP="00473BB8">
      <w:pPr>
        <w:pStyle w:val="Compact"/>
        <w:numPr>
          <w:ilvl w:val="0"/>
          <w:numId w:val="23"/>
        </w:numPr>
        <w:bidi/>
      </w:pPr>
      <w:r>
        <w:t>عدم مطابقة نتائج فحص الغازات.</w:t>
      </w:r>
    </w:p>
    <w:p w14:paraId="439DC1B3" w14:textId="77777777" w:rsidR="00D42B24" w:rsidRDefault="00D42B24" w:rsidP="00473BB8">
      <w:pPr>
        <w:pStyle w:val="Compact"/>
        <w:numPr>
          <w:ilvl w:val="0"/>
          <w:numId w:val="23"/>
        </w:numPr>
        <w:bidi/>
      </w:pPr>
      <w:r>
        <w:t>تفعيل إنذار الطوارئ.</w:t>
      </w:r>
    </w:p>
    <w:p w14:paraId="161CC885" w14:textId="77777777" w:rsidR="00D42B24" w:rsidRDefault="00D42B24" w:rsidP="00473BB8">
      <w:pPr>
        <w:pStyle w:val="Compact"/>
        <w:numPr>
          <w:ilvl w:val="0"/>
          <w:numId w:val="23"/>
        </w:numPr>
        <w:bidi/>
      </w:pPr>
      <w:r>
        <w:t>صدور تعليمات من المشرف أو قسم HSE بإيقاف العمل.</w:t>
      </w:r>
    </w:p>
    <w:p w14:paraId="6B1E861B" w14:textId="77777777" w:rsidR="00F27903" w:rsidRDefault="00F27903" w:rsidP="00581222">
      <w:pPr>
        <w:pStyle w:val="Heading1"/>
      </w:pPr>
      <w:bookmarkStart w:id="282" w:name="_Toc242521331"/>
      <w:bookmarkStart w:id="283" w:name="emergency-preparedness-response"/>
      <w:bookmarkEnd w:id="278"/>
      <w:bookmarkEnd w:id="280"/>
      <w:r>
        <w:t>10. Emergency Preparedness &amp; Response</w:t>
      </w:r>
      <w:bookmarkEnd w:id="282"/>
    </w:p>
    <w:p w14:paraId="0D0BAC14" w14:textId="77777777" w:rsidR="00F27903" w:rsidRDefault="00F27903" w:rsidP="00581222">
      <w:pPr>
        <w:pStyle w:val="Heading1"/>
        <w:bidi/>
      </w:pPr>
      <w:bookmarkStart w:id="284" w:name="_Toc242521332"/>
      <w:bookmarkStart w:id="285" w:name="الاستعداد-والاستجابة-للطوارئ"/>
      <w:bookmarkEnd w:id="283"/>
      <w:r>
        <w:t>الاستعداد والاستجابة للطوارئ</w:t>
      </w:r>
      <w:bookmarkEnd w:id="284"/>
    </w:p>
    <w:p w14:paraId="13D52EE5" w14:textId="77777777" w:rsidR="00F27903" w:rsidRDefault="00000000" w:rsidP="00F27903">
      <w:r>
        <w:pict w14:anchorId="46C12656">
          <v:rect id="_x0000_i1089" style="width:0;height:1.5pt" o:hralign="center" o:hrstd="t" o:hr="t"/>
        </w:pict>
      </w:r>
    </w:p>
    <w:p w14:paraId="7474C06F" w14:textId="77777777" w:rsidR="00F27903" w:rsidRDefault="00F27903" w:rsidP="00581222">
      <w:pPr>
        <w:pStyle w:val="Heading1"/>
      </w:pPr>
      <w:bookmarkStart w:id="286" w:name="_Toc242521333"/>
      <w:bookmarkEnd w:id="285"/>
      <w:r>
        <w:t>10.1 Purpose</w:t>
      </w:r>
      <w:bookmarkEnd w:id="286"/>
    </w:p>
    <w:p w14:paraId="3E0759D6" w14:textId="77777777" w:rsidR="00F27903" w:rsidRDefault="00F27903" w:rsidP="00F27903">
      <w:pPr>
        <w:pStyle w:val="Heading2"/>
      </w:pPr>
      <w:bookmarkStart w:id="287" w:name="_Toc242521334"/>
      <w:r>
        <w:t>الغرض</w:t>
      </w:r>
      <w:bookmarkEnd w:id="287"/>
    </w:p>
    <w:p w14:paraId="3B0E35CB" w14:textId="77777777" w:rsidR="00F27903" w:rsidRDefault="00F27903" w:rsidP="00F27903">
      <w:pPr>
        <w:pStyle w:val="Heading3"/>
      </w:pPr>
      <w:bookmarkStart w:id="288" w:name="_Toc242521335"/>
      <w:r>
        <w:t>English</w:t>
      </w:r>
      <w:bookmarkEnd w:id="288"/>
    </w:p>
    <w:p w14:paraId="2B32786D" w14:textId="77777777" w:rsidR="00F27903" w:rsidRDefault="00F27903" w:rsidP="00F27903">
      <w:pPr>
        <w:pStyle w:val="FirstParagraph"/>
      </w:pPr>
      <w:r>
        <w:t>The purpose of this section is to establish procedures for responding effectively to emergencies in order to protect personnel, company assets, the environment, and surrounding communities while minimizing operational disruption.</w:t>
      </w:r>
    </w:p>
    <w:p w14:paraId="4A42B29B" w14:textId="77777777" w:rsidR="00F27903" w:rsidRDefault="00F27903" w:rsidP="00CB16D9">
      <w:pPr>
        <w:pStyle w:val="Heading3"/>
        <w:bidi/>
      </w:pPr>
      <w:bookmarkStart w:id="289" w:name="_Toc242521336"/>
      <w:r>
        <w:t>العربية</w:t>
      </w:r>
      <w:bookmarkEnd w:id="289"/>
    </w:p>
    <w:p w14:paraId="7BCAC94F" w14:textId="77777777" w:rsidR="00F27903" w:rsidRDefault="00F27903" w:rsidP="00CB16D9">
      <w:pPr>
        <w:pStyle w:val="FirstParagraph"/>
        <w:bidi/>
      </w:pPr>
      <w:r>
        <w:t>يهدف هذا القسم إلى وضع إجراءات فعالة للاستعداد والاستجابة لحالات الطوارئ، بما يضمن حماية العاملين، وممتلكات الشركة، والبيئة، والمجتمع المحيط، مع الحد من تأثير الحوادث على سير العمل.</w:t>
      </w:r>
    </w:p>
    <w:p w14:paraId="2D99D635" w14:textId="77777777" w:rsidR="00F27903" w:rsidRDefault="00000000" w:rsidP="00F27903">
      <w:r>
        <w:pict w14:anchorId="7AE87C51">
          <v:rect id="_x0000_i1090" style="width:0;height:1.5pt" o:hralign="center" o:hrstd="t" o:hr="t"/>
        </w:pict>
      </w:r>
    </w:p>
    <w:p w14:paraId="01BB887F" w14:textId="77777777" w:rsidR="00F27903" w:rsidRDefault="00F27903" w:rsidP="00581222">
      <w:pPr>
        <w:pStyle w:val="Heading1"/>
      </w:pPr>
      <w:bookmarkStart w:id="290" w:name="_Toc242521337"/>
      <w:bookmarkStart w:id="291" w:name="emergency-types"/>
      <w:r>
        <w:t>10.2 Emergency Types</w:t>
      </w:r>
      <w:bookmarkEnd w:id="290"/>
    </w:p>
    <w:p w14:paraId="1270306E" w14:textId="77777777" w:rsidR="00F27903" w:rsidRDefault="00F27903" w:rsidP="00F27903">
      <w:pPr>
        <w:pStyle w:val="Heading2"/>
      </w:pPr>
      <w:bookmarkStart w:id="292" w:name="_Toc242521338"/>
      <w:bookmarkStart w:id="293" w:name="أنواع-حالات-الطوارئ"/>
      <w:r>
        <w:t>أنواع حالات الطوارئ</w:t>
      </w:r>
      <w:bookmarkEnd w:id="292"/>
    </w:p>
    <w:p w14:paraId="74FE9997" w14:textId="77777777" w:rsidR="00F27903" w:rsidRDefault="00F27903" w:rsidP="00F27903">
      <w:pPr>
        <w:pStyle w:val="FirstParagraph"/>
      </w:pPr>
      <w:r>
        <w:t>The Company shall prepare for, but not be limited to, the following emergencies:</w:t>
      </w:r>
    </w:p>
    <w:p w14:paraId="66573E73" w14:textId="77777777" w:rsidR="00F27903" w:rsidRDefault="00F27903" w:rsidP="00F27903">
      <w:pPr>
        <w:pStyle w:val="Compact"/>
        <w:numPr>
          <w:ilvl w:val="0"/>
          <w:numId w:val="23"/>
        </w:numPr>
      </w:pPr>
      <w:r>
        <w:t>Fire and Explosion.</w:t>
      </w:r>
    </w:p>
    <w:p w14:paraId="3C03A0B6" w14:textId="77777777" w:rsidR="00F27903" w:rsidRDefault="00F27903" w:rsidP="00F27903">
      <w:pPr>
        <w:pStyle w:val="Compact"/>
        <w:numPr>
          <w:ilvl w:val="0"/>
          <w:numId w:val="23"/>
        </w:numPr>
      </w:pPr>
      <w:r>
        <w:t>Gas Leak.</w:t>
      </w:r>
    </w:p>
    <w:p w14:paraId="72394546" w14:textId="77777777" w:rsidR="00F27903" w:rsidRDefault="00F27903" w:rsidP="00F27903">
      <w:pPr>
        <w:pStyle w:val="Compact"/>
        <w:numPr>
          <w:ilvl w:val="0"/>
          <w:numId w:val="23"/>
        </w:numPr>
      </w:pPr>
      <w:r>
        <w:t>Medical Emergency.</w:t>
      </w:r>
    </w:p>
    <w:p w14:paraId="1A23827F" w14:textId="77777777" w:rsidR="00F27903" w:rsidRDefault="00F27903" w:rsidP="00F27903">
      <w:pPr>
        <w:pStyle w:val="Compact"/>
        <w:numPr>
          <w:ilvl w:val="0"/>
          <w:numId w:val="23"/>
        </w:numPr>
      </w:pPr>
      <w:r>
        <w:t>Chemical Spill.</w:t>
      </w:r>
    </w:p>
    <w:p w14:paraId="5F52038C" w14:textId="77777777" w:rsidR="00F27903" w:rsidRDefault="00F27903" w:rsidP="00F27903">
      <w:pPr>
        <w:pStyle w:val="Compact"/>
        <w:numPr>
          <w:ilvl w:val="0"/>
          <w:numId w:val="23"/>
        </w:numPr>
      </w:pPr>
      <w:r>
        <w:t>Electrical Incident.</w:t>
      </w:r>
    </w:p>
    <w:p w14:paraId="685F01A6" w14:textId="77777777" w:rsidR="00F27903" w:rsidRDefault="00F27903" w:rsidP="00F27903">
      <w:pPr>
        <w:pStyle w:val="Compact"/>
        <w:numPr>
          <w:ilvl w:val="0"/>
          <w:numId w:val="23"/>
        </w:numPr>
      </w:pPr>
      <w:r>
        <w:t>Equipment Failure.</w:t>
      </w:r>
    </w:p>
    <w:p w14:paraId="1FCF3DCF" w14:textId="77777777" w:rsidR="00F27903" w:rsidRDefault="00F27903" w:rsidP="00F27903">
      <w:pPr>
        <w:pStyle w:val="Compact"/>
        <w:numPr>
          <w:ilvl w:val="0"/>
          <w:numId w:val="23"/>
        </w:numPr>
      </w:pPr>
      <w:r>
        <w:t>Vehicle Accident.</w:t>
      </w:r>
    </w:p>
    <w:p w14:paraId="6C82F561" w14:textId="77777777" w:rsidR="00F27903" w:rsidRDefault="00F27903" w:rsidP="00F27903">
      <w:pPr>
        <w:pStyle w:val="Compact"/>
        <w:numPr>
          <w:ilvl w:val="0"/>
          <w:numId w:val="23"/>
        </w:numPr>
      </w:pPr>
      <w:r>
        <w:t>Confined Space Emergency.</w:t>
      </w:r>
    </w:p>
    <w:p w14:paraId="770C7981" w14:textId="77777777" w:rsidR="00F27903" w:rsidRDefault="00F27903" w:rsidP="00F27903">
      <w:pPr>
        <w:pStyle w:val="Compact"/>
        <w:numPr>
          <w:ilvl w:val="0"/>
          <w:numId w:val="23"/>
        </w:numPr>
      </w:pPr>
      <w:r>
        <w:t>Natural Disasters.</w:t>
      </w:r>
    </w:p>
    <w:p w14:paraId="349E4007" w14:textId="77777777" w:rsidR="00F27903" w:rsidRDefault="00F27903" w:rsidP="00F27903">
      <w:pPr>
        <w:pStyle w:val="Compact"/>
        <w:numPr>
          <w:ilvl w:val="0"/>
          <w:numId w:val="23"/>
        </w:numPr>
      </w:pPr>
      <w:r>
        <w:t>Environmental Pollution.</w:t>
      </w:r>
    </w:p>
    <w:p w14:paraId="360B1141" w14:textId="77777777" w:rsidR="00F27903" w:rsidRDefault="00F27903" w:rsidP="00CB16D9">
      <w:pPr>
        <w:pStyle w:val="Heading3"/>
        <w:bidi/>
      </w:pPr>
      <w:bookmarkStart w:id="294" w:name="_Toc242521339"/>
      <w:r>
        <w:t>العربية</w:t>
      </w:r>
      <w:bookmarkEnd w:id="294"/>
    </w:p>
    <w:p w14:paraId="61A1B3BE" w14:textId="77777777" w:rsidR="00F27903" w:rsidRDefault="00F27903" w:rsidP="00CB16D9">
      <w:pPr>
        <w:pStyle w:val="FirstParagraph"/>
        <w:bidi/>
      </w:pPr>
      <w:r>
        <w:t>تستعد الشركة للتعامل مع حالات الطوارئ التالية، على سبيل المثال لا الحصر:</w:t>
      </w:r>
    </w:p>
    <w:p w14:paraId="137964A8" w14:textId="77777777" w:rsidR="00F27903" w:rsidRDefault="00F27903" w:rsidP="00CB16D9">
      <w:pPr>
        <w:pStyle w:val="Compact"/>
        <w:numPr>
          <w:ilvl w:val="0"/>
          <w:numId w:val="23"/>
        </w:numPr>
        <w:bidi/>
      </w:pPr>
      <w:r>
        <w:t>الحرائق والانفجارات.</w:t>
      </w:r>
    </w:p>
    <w:p w14:paraId="33173256" w14:textId="77777777" w:rsidR="00F27903" w:rsidRDefault="00F27903" w:rsidP="00CB16D9">
      <w:pPr>
        <w:pStyle w:val="Compact"/>
        <w:numPr>
          <w:ilvl w:val="0"/>
          <w:numId w:val="23"/>
        </w:numPr>
        <w:bidi/>
      </w:pPr>
      <w:r>
        <w:t>تسرب الغازات.</w:t>
      </w:r>
    </w:p>
    <w:p w14:paraId="1BF2D4A7" w14:textId="77777777" w:rsidR="00F27903" w:rsidRDefault="00F27903" w:rsidP="00CB16D9">
      <w:pPr>
        <w:pStyle w:val="Compact"/>
        <w:numPr>
          <w:ilvl w:val="0"/>
          <w:numId w:val="23"/>
        </w:numPr>
        <w:bidi/>
      </w:pPr>
      <w:r>
        <w:t>الإصابات والحالات الطبية الطارئة.</w:t>
      </w:r>
    </w:p>
    <w:p w14:paraId="4DD4C21D" w14:textId="77777777" w:rsidR="00F27903" w:rsidRDefault="00F27903" w:rsidP="00CB16D9">
      <w:pPr>
        <w:pStyle w:val="Compact"/>
        <w:numPr>
          <w:ilvl w:val="0"/>
          <w:numId w:val="23"/>
        </w:numPr>
        <w:bidi/>
      </w:pPr>
      <w:r>
        <w:t>انسكاب المواد الكيميائية أو الزيوت.</w:t>
      </w:r>
    </w:p>
    <w:p w14:paraId="7627BC42" w14:textId="77777777" w:rsidR="00F27903" w:rsidRDefault="00F27903" w:rsidP="00CB16D9">
      <w:pPr>
        <w:pStyle w:val="Compact"/>
        <w:numPr>
          <w:ilvl w:val="0"/>
          <w:numId w:val="23"/>
        </w:numPr>
        <w:bidi/>
      </w:pPr>
      <w:r>
        <w:t>الحوادث الكهربائية.</w:t>
      </w:r>
    </w:p>
    <w:p w14:paraId="6D6E1521" w14:textId="77777777" w:rsidR="00F27903" w:rsidRDefault="00F27903" w:rsidP="00CB16D9">
      <w:pPr>
        <w:pStyle w:val="Compact"/>
        <w:numPr>
          <w:ilvl w:val="0"/>
          <w:numId w:val="23"/>
        </w:numPr>
        <w:bidi/>
      </w:pPr>
      <w:r>
        <w:t>تعطل المعدات الرئيسية.</w:t>
      </w:r>
    </w:p>
    <w:p w14:paraId="332D7538" w14:textId="77777777" w:rsidR="00F27903" w:rsidRDefault="00F27903" w:rsidP="00CB16D9">
      <w:pPr>
        <w:pStyle w:val="Compact"/>
        <w:numPr>
          <w:ilvl w:val="0"/>
          <w:numId w:val="23"/>
        </w:numPr>
        <w:bidi/>
      </w:pPr>
      <w:r>
        <w:t>حوادث المركبات.</w:t>
      </w:r>
    </w:p>
    <w:p w14:paraId="71F6C446" w14:textId="77777777" w:rsidR="00F27903" w:rsidRDefault="00F27903" w:rsidP="00CB16D9">
      <w:pPr>
        <w:pStyle w:val="Compact"/>
        <w:numPr>
          <w:ilvl w:val="0"/>
          <w:numId w:val="23"/>
        </w:numPr>
        <w:bidi/>
      </w:pPr>
      <w:r>
        <w:t>حوادث الأماكن المحصورة.</w:t>
      </w:r>
    </w:p>
    <w:p w14:paraId="22D4B6F4" w14:textId="77777777" w:rsidR="00F27903" w:rsidRDefault="00F27903" w:rsidP="00CB16D9">
      <w:pPr>
        <w:pStyle w:val="Compact"/>
        <w:numPr>
          <w:ilvl w:val="0"/>
          <w:numId w:val="23"/>
        </w:numPr>
        <w:bidi/>
      </w:pPr>
      <w:r>
        <w:t>الكوارث الطبيعية.</w:t>
      </w:r>
    </w:p>
    <w:p w14:paraId="557B7C7D" w14:textId="77777777" w:rsidR="00F27903" w:rsidRDefault="00F27903" w:rsidP="00CB16D9">
      <w:pPr>
        <w:pStyle w:val="Compact"/>
        <w:numPr>
          <w:ilvl w:val="0"/>
          <w:numId w:val="23"/>
        </w:numPr>
        <w:bidi/>
      </w:pPr>
      <w:r>
        <w:t>حالات التلوث البيئي.</w:t>
      </w:r>
    </w:p>
    <w:p w14:paraId="7D63BD0B" w14:textId="77777777" w:rsidR="00F27903" w:rsidRDefault="00000000" w:rsidP="00F27903">
      <w:r>
        <w:pict w14:anchorId="43F62FC7">
          <v:rect id="_x0000_i1091" style="width:0;height:1.5pt" o:hralign="center" o:hrstd="t" o:hr="t"/>
        </w:pict>
      </w:r>
    </w:p>
    <w:p w14:paraId="765855F0" w14:textId="77777777" w:rsidR="00F27903" w:rsidRDefault="00F27903" w:rsidP="00581222">
      <w:pPr>
        <w:pStyle w:val="Heading1"/>
      </w:pPr>
      <w:bookmarkStart w:id="295" w:name="_Toc242521340"/>
      <w:bookmarkStart w:id="296" w:name="emergency-response-procedure"/>
      <w:bookmarkEnd w:id="291"/>
      <w:bookmarkEnd w:id="293"/>
      <w:r>
        <w:t>10.3 Emergency Response Procedure</w:t>
      </w:r>
      <w:bookmarkEnd w:id="295"/>
    </w:p>
    <w:p w14:paraId="35E5DDA3" w14:textId="77777777" w:rsidR="00F27903" w:rsidRDefault="00F27903" w:rsidP="00F27903">
      <w:pPr>
        <w:pStyle w:val="Heading2"/>
      </w:pPr>
      <w:bookmarkStart w:id="297" w:name="_Toc242521341"/>
      <w:bookmarkStart w:id="298" w:name="إجراءات-الاستجابة-للطوارئ"/>
      <w:r>
        <w:t>إجراءات الاستجابة للطوارئ</w:t>
      </w:r>
      <w:bookmarkEnd w:id="297"/>
    </w:p>
    <w:p w14:paraId="4E747D06" w14:textId="77777777" w:rsidR="00F27903" w:rsidRDefault="00F27903" w:rsidP="00F27903">
      <w:pPr>
        <w:pStyle w:val="FirstParagraph"/>
      </w:pPr>
      <w:r>
        <w:t>In the event of an emergency:</w:t>
      </w:r>
    </w:p>
    <w:p w14:paraId="65ED1B9B" w14:textId="77777777" w:rsidR="00F27903" w:rsidRDefault="00F27903" w:rsidP="00F27903">
      <w:pPr>
        <w:pStyle w:val="Compact"/>
        <w:numPr>
          <w:ilvl w:val="0"/>
          <w:numId w:val="24"/>
        </w:numPr>
      </w:pPr>
      <w:r>
        <w:t>Stop all work immediately.</w:t>
      </w:r>
    </w:p>
    <w:p w14:paraId="5448EDA3" w14:textId="77777777" w:rsidR="00F27903" w:rsidRDefault="00F27903" w:rsidP="00F27903">
      <w:pPr>
        <w:pStyle w:val="Compact"/>
        <w:numPr>
          <w:ilvl w:val="0"/>
          <w:numId w:val="24"/>
        </w:numPr>
      </w:pPr>
      <w:r>
        <w:t>Raise the alarm and notify the Supervisor.</w:t>
      </w:r>
    </w:p>
    <w:p w14:paraId="0CD16860" w14:textId="77777777" w:rsidR="00F27903" w:rsidRDefault="00F27903" w:rsidP="00F27903">
      <w:pPr>
        <w:pStyle w:val="Compact"/>
        <w:numPr>
          <w:ilvl w:val="0"/>
          <w:numId w:val="24"/>
        </w:numPr>
      </w:pPr>
      <w:r>
        <w:t>Contact the Emergency Response Team (ERT).</w:t>
      </w:r>
    </w:p>
    <w:p w14:paraId="589DDC67" w14:textId="77777777" w:rsidR="00F27903" w:rsidRDefault="00F27903" w:rsidP="00F27903">
      <w:pPr>
        <w:pStyle w:val="Compact"/>
        <w:numPr>
          <w:ilvl w:val="0"/>
          <w:numId w:val="24"/>
        </w:numPr>
      </w:pPr>
      <w:r>
        <w:t>Evacuate personnel to the designated Assembly Point.</w:t>
      </w:r>
    </w:p>
    <w:p w14:paraId="3B1D37BB" w14:textId="77777777" w:rsidR="00F27903" w:rsidRDefault="00F27903" w:rsidP="00F27903">
      <w:pPr>
        <w:pStyle w:val="Compact"/>
        <w:numPr>
          <w:ilvl w:val="0"/>
          <w:numId w:val="24"/>
        </w:numPr>
      </w:pPr>
      <w:r>
        <w:t>Account for all personnel.</w:t>
      </w:r>
    </w:p>
    <w:p w14:paraId="6AEFD261" w14:textId="77777777" w:rsidR="00F27903" w:rsidRDefault="00F27903" w:rsidP="00F27903">
      <w:pPr>
        <w:pStyle w:val="Compact"/>
        <w:numPr>
          <w:ilvl w:val="0"/>
          <w:numId w:val="24"/>
        </w:numPr>
      </w:pPr>
      <w:r>
        <w:t>Provide first aid only by trained personnel.</w:t>
      </w:r>
    </w:p>
    <w:p w14:paraId="0D66BE17" w14:textId="77777777" w:rsidR="00F27903" w:rsidRDefault="00F27903" w:rsidP="00F27903">
      <w:pPr>
        <w:pStyle w:val="Compact"/>
        <w:numPr>
          <w:ilvl w:val="0"/>
          <w:numId w:val="24"/>
        </w:numPr>
      </w:pPr>
      <w:r>
        <w:t>Do not re-enter the affected area until authorization is given.</w:t>
      </w:r>
    </w:p>
    <w:p w14:paraId="39972CBB" w14:textId="77777777" w:rsidR="00F27903" w:rsidRDefault="00F27903" w:rsidP="00CB16D9">
      <w:pPr>
        <w:pStyle w:val="Heading3"/>
        <w:bidi/>
      </w:pPr>
      <w:bookmarkStart w:id="299" w:name="_Toc242521342"/>
      <w:r>
        <w:t>العربية</w:t>
      </w:r>
      <w:bookmarkEnd w:id="299"/>
    </w:p>
    <w:p w14:paraId="779BDA7F" w14:textId="77777777" w:rsidR="00F27903" w:rsidRDefault="00F27903" w:rsidP="00CB16D9">
      <w:pPr>
        <w:pStyle w:val="FirstParagraph"/>
        <w:bidi/>
      </w:pPr>
      <w:r>
        <w:t>عند حدوث أي حالة طوارئ يجب:</w:t>
      </w:r>
    </w:p>
    <w:p w14:paraId="311A2ECD" w14:textId="77777777" w:rsidR="00F27903" w:rsidRDefault="00F27903" w:rsidP="00CB16D9">
      <w:pPr>
        <w:pStyle w:val="Compact"/>
        <w:numPr>
          <w:ilvl w:val="0"/>
          <w:numId w:val="25"/>
        </w:numPr>
        <w:bidi/>
      </w:pPr>
      <w:r>
        <w:t>إيقاف العمل فورًا.</w:t>
      </w:r>
    </w:p>
    <w:p w14:paraId="54824144" w14:textId="77777777" w:rsidR="00F27903" w:rsidRDefault="00F27903" w:rsidP="00CB16D9">
      <w:pPr>
        <w:pStyle w:val="Compact"/>
        <w:numPr>
          <w:ilvl w:val="0"/>
          <w:numId w:val="25"/>
        </w:numPr>
        <w:bidi/>
      </w:pPr>
      <w:r>
        <w:t>إطلاق الإنذار وإبلاغ المشرف مباشرة.</w:t>
      </w:r>
    </w:p>
    <w:p w14:paraId="240EC2E5" w14:textId="77777777" w:rsidR="00F27903" w:rsidRDefault="00F27903" w:rsidP="00CB16D9">
      <w:pPr>
        <w:pStyle w:val="Compact"/>
        <w:numPr>
          <w:ilvl w:val="0"/>
          <w:numId w:val="25"/>
        </w:numPr>
        <w:bidi/>
      </w:pPr>
      <w:r>
        <w:t>الاتصال بفريق الاستجابة للطوارئ (ERT).</w:t>
      </w:r>
    </w:p>
    <w:p w14:paraId="655781F6" w14:textId="77777777" w:rsidR="00F27903" w:rsidRDefault="00F27903" w:rsidP="00CB16D9">
      <w:pPr>
        <w:pStyle w:val="Compact"/>
        <w:numPr>
          <w:ilvl w:val="0"/>
          <w:numId w:val="25"/>
        </w:numPr>
        <w:bidi/>
      </w:pPr>
      <w:r>
        <w:t>إخلاء العاملين إلى نقطة التجمع المحددة.</w:t>
      </w:r>
    </w:p>
    <w:p w14:paraId="6921B21A" w14:textId="77777777" w:rsidR="00F27903" w:rsidRDefault="00F27903" w:rsidP="00CB16D9">
      <w:pPr>
        <w:pStyle w:val="Compact"/>
        <w:numPr>
          <w:ilvl w:val="0"/>
          <w:numId w:val="25"/>
        </w:numPr>
        <w:bidi/>
      </w:pPr>
      <w:r>
        <w:t>التأكد من حصر جميع العاملين.</w:t>
      </w:r>
    </w:p>
    <w:p w14:paraId="4CBA7353" w14:textId="77777777" w:rsidR="00F27903" w:rsidRDefault="00F27903" w:rsidP="00CB16D9">
      <w:pPr>
        <w:pStyle w:val="Compact"/>
        <w:numPr>
          <w:ilvl w:val="0"/>
          <w:numId w:val="25"/>
        </w:numPr>
        <w:bidi/>
      </w:pPr>
      <w:r>
        <w:t>تقديم الإسعافات الأولية بواسطة الأشخاص المؤهلين فقط.</w:t>
      </w:r>
    </w:p>
    <w:p w14:paraId="27E715DD" w14:textId="77777777" w:rsidR="00F27903" w:rsidRDefault="00F27903" w:rsidP="00CB16D9">
      <w:pPr>
        <w:pStyle w:val="Compact"/>
        <w:numPr>
          <w:ilvl w:val="0"/>
          <w:numId w:val="25"/>
        </w:numPr>
        <w:bidi/>
      </w:pPr>
      <w:r>
        <w:t>عدم العودة إلى موقع الحادث إلا بعد الحصول على تصريح رسمي.</w:t>
      </w:r>
    </w:p>
    <w:p w14:paraId="673E8989" w14:textId="77777777" w:rsidR="00F27903" w:rsidRDefault="00000000" w:rsidP="00F27903">
      <w:r>
        <w:pict w14:anchorId="5693C4FA">
          <v:rect id="_x0000_i1092" style="width:0;height:1.5pt" o:hralign="center" o:hrstd="t" o:hr="t"/>
        </w:pict>
      </w:r>
    </w:p>
    <w:p w14:paraId="652F4D32" w14:textId="77777777" w:rsidR="00F27903" w:rsidRDefault="00F27903" w:rsidP="00581222">
      <w:pPr>
        <w:pStyle w:val="Heading1"/>
      </w:pPr>
      <w:bookmarkStart w:id="300" w:name="_Toc242521343"/>
      <w:bookmarkStart w:id="301" w:name="emergency-equipment"/>
      <w:bookmarkEnd w:id="296"/>
      <w:bookmarkEnd w:id="298"/>
      <w:r>
        <w:t>10.4 Emergency Equipment</w:t>
      </w:r>
      <w:bookmarkEnd w:id="300"/>
    </w:p>
    <w:p w14:paraId="62B15DBD" w14:textId="77777777" w:rsidR="00F27903" w:rsidRDefault="00F27903" w:rsidP="00F27903">
      <w:pPr>
        <w:pStyle w:val="Heading2"/>
      </w:pPr>
      <w:bookmarkStart w:id="302" w:name="_Toc242521344"/>
      <w:bookmarkStart w:id="303" w:name="معدات-الطوارئ"/>
      <w:r>
        <w:t>معدات الطوارئ</w:t>
      </w:r>
      <w:bookmarkEnd w:id="302"/>
    </w:p>
    <w:p w14:paraId="49660F0D" w14:textId="77777777" w:rsidR="00F27903" w:rsidRDefault="00F27903" w:rsidP="00F27903">
      <w:pPr>
        <w:pStyle w:val="FirstParagraph"/>
      </w:pPr>
      <w:r>
        <w:t>The following emergency equipment shall be available, inspected, and maintained:</w:t>
      </w:r>
    </w:p>
    <w:p w14:paraId="6B5C3512" w14:textId="77777777" w:rsidR="00F27903" w:rsidRDefault="00F27903" w:rsidP="00F27903">
      <w:pPr>
        <w:pStyle w:val="Compact"/>
        <w:numPr>
          <w:ilvl w:val="0"/>
          <w:numId w:val="23"/>
        </w:numPr>
      </w:pPr>
      <w:r>
        <w:t>Fire Extinguishers.</w:t>
      </w:r>
    </w:p>
    <w:p w14:paraId="4B6CDB17" w14:textId="77777777" w:rsidR="00F27903" w:rsidRDefault="00F27903" w:rsidP="00F27903">
      <w:pPr>
        <w:pStyle w:val="Compact"/>
        <w:numPr>
          <w:ilvl w:val="0"/>
          <w:numId w:val="23"/>
        </w:numPr>
      </w:pPr>
      <w:r>
        <w:t>Fire Blankets.</w:t>
      </w:r>
    </w:p>
    <w:p w14:paraId="2A1DDC65" w14:textId="77777777" w:rsidR="00F27903" w:rsidRDefault="00F27903" w:rsidP="00F27903">
      <w:pPr>
        <w:pStyle w:val="Compact"/>
        <w:numPr>
          <w:ilvl w:val="0"/>
          <w:numId w:val="23"/>
        </w:numPr>
      </w:pPr>
      <w:r>
        <w:t>First Aid Kits.</w:t>
      </w:r>
    </w:p>
    <w:p w14:paraId="569CDCC4" w14:textId="77777777" w:rsidR="00F27903" w:rsidRDefault="00F27903" w:rsidP="00F27903">
      <w:pPr>
        <w:pStyle w:val="Compact"/>
        <w:numPr>
          <w:ilvl w:val="0"/>
          <w:numId w:val="23"/>
        </w:numPr>
      </w:pPr>
      <w:r>
        <w:t>Spill Response Kits.</w:t>
      </w:r>
    </w:p>
    <w:p w14:paraId="5ACE2F62" w14:textId="77777777" w:rsidR="00F27903" w:rsidRDefault="00F27903" w:rsidP="00F27903">
      <w:pPr>
        <w:pStyle w:val="Compact"/>
        <w:numPr>
          <w:ilvl w:val="0"/>
          <w:numId w:val="23"/>
        </w:numPr>
      </w:pPr>
      <w:r>
        <w:t>Emergency Showers and Eyewash Stations (where applicable).</w:t>
      </w:r>
    </w:p>
    <w:p w14:paraId="32FC96D2" w14:textId="77777777" w:rsidR="00F27903" w:rsidRDefault="00F27903" w:rsidP="00F27903">
      <w:pPr>
        <w:pStyle w:val="Compact"/>
        <w:numPr>
          <w:ilvl w:val="0"/>
          <w:numId w:val="23"/>
        </w:numPr>
      </w:pPr>
      <w:r>
        <w:t>Gas Detectors.</w:t>
      </w:r>
    </w:p>
    <w:p w14:paraId="1F32D66D" w14:textId="77777777" w:rsidR="00F27903" w:rsidRDefault="00F27903" w:rsidP="00F27903">
      <w:pPr>
        <w:pStyle w:val="Compact"/>
        <w:numPr>
          <w:ilvl w:val="0"/>
          <w:numId w:val="23"/>
        </w:numPr>
      </w:pPr>
      <w:r>
        <w:t>Emergency Lighting.</w:t>
      </w:r>
    </w:p>
    <w:p w14:paraId="7C58C8CB" w14:textId="77777777" w:rsidR="00F27903" w:rsidRDefault="00F27903" w:rsidP="00F27903">
      <w:pPr>
        <w:pStyle w:val="Compact"/>
        <w:numPr>
          <w:ilvl w:val="0"/>
          <w:numId w:val="23"/>
        </w:numPr>
      </w:pPr>
      <w:r>
        <w:t>Emergency Communication Devices.</w:t>
      </w:r>
    </w:p>
    <w:p w14:paraId="751C1299" w14:textId="77777777" w:rsidR="00F27903" w:rsidRDefault="00F27903" w:rsidP="00CB16D9">
      <w:pPr>
        <w:pStyle w:val="Heading3"/>
        <w:bidi/>
      </w:pPr>
      <w:bookmarkStart w:id="304" w:name="_Toc242521345"/>
      <w:r>
        <w:t>العربية</w:t>
      </w:r>
      <w:bookmarkEnd w:id="304"/>
    </w:p>
    <w:p w14:paraId="5102655A" w14:textId="77777777" w:rsidR="00F27903" w:rsidRDefault="00F27903" w:rsidP="00CB16D9">
      <w:pPr>
        <w:pStyle w:val="FirstParagraph"/>
        <w:bidi/>
      </w:pPr>
      <w:r>
        <w:t>يجب توفير وفحص وصيانة معدات الطوارئ التالية:</w:t>
      </w:r>
    </w:p>
    <w:p w14:paraId="63F70B94" w14:textId="77777777" w:rsidR="00F27903" w:rsidRDefault="00F27903" w:rsidP="00CB16D9">
      <w:pPr>
        <w:pStyle w:val="Compact"/>
        <w:numPr>
          <w:ilvl w:val="0"/>
          <w:numId w:val="23"/>
        </w:numPr>
        <w:bidi/>
      </w:pPr>
      <w:r>
        <w:t>مطفآت الحريق.</w:t>
      </w:r>
    </w:p>
    <w:p w14:paraId="17841D76" w14:textId="77777777" w:rsidR="00F27903" w:rsidRDefault="00F27903" w:rsidP="00CB16D9">
      <w:pPr>
        <w:pStyle w:val="Compact"/>
        <w:numPr>
          <w:ilvl w:val="0"/>
          <w:numId w:val="23"/>
        </w:numPr>
        <w:bidi/>
      </w:pPr>
      <w:r>
        <w:t>بطانيات الحريق.</w:t>
      </w:r>
    </w:p>
    <w:p w14:paraId="426AF289" w14:textId="77777777" w:rsidR="00F27903" w:rsidRDefault="00F27903" w:rsidP="00CB16D9">
      <w:pPr>
        <w:pStyle w:val="Compact"/>
        <w:numPr>
          <w:ilvl w:val="0"/>
          <w:numId w:val="23"/>
        </w:numPr>
        <w:bidi/>
      </w:pPr>
      <w:r>
        <w:t>حقائب الإسعافات الأولية.</w:t>
      </w:r>
    </w:p>
    <w:p w14:paraId="1BE7543A" w14:textId="77777777" w:rsidR="00F27903" w:rsidRDefault="00F27903" w:rsidP="00CB16D9">
      <w:pPr>
        <w:pStyle w:val="Compact"/>
        <w:numPr>
          <w:ilvl w:val="0"/>
          <w:numId w:val="23"/>
        </w:numPr>
        <w:bidi/>
      </w:pPr>
      <w:r>
        <w:t>معدات معالجة الانسكابات.</w:t>
      </w:r>
    </w:p>
    <w:p w14:paraId="14970279" w14:textId="77777777" w:rsidR="00F27903" w:rsidRDefault="00F27903" w:rsidP="00CB16D9">
      <w:pPr>
        <w:pStyle w:val="Compact"/>
        <w:numPr>
          <w:ilvl w:val="0"/>
          <w:numId w:val="23"/>
        </w:numPr>
        <w:bidi/>
      </w:pPr>
      <w:r>
        <w:t>دش ومرشات غسل العيون (عند الحاجة).</w:t>
      </w:r>
    </w:p>
    <w:p w14:paraId="0046A7CA" w14:textId="77777777" w:rsidR="00F27903" w:rsidRDefault="00F27903" w:rsidP="00CB16D9">
      <w:pPr>
        <w:pStyle w:val="Compact"/>
        <w:numPr>
          <w:ilvl w:val="0"/>
          <w:numId w:val="23"/>
        </w:numPr>
        <w:bidi/>
      </w:pPr>
      <w:r>
        <w:t>أجهزة كشف الغازات.</w:t>
      </w:r>
    </w:p>
    <w:p w14:paraId="319F9CF7" w14:textId="77777777" w:rsidR="00F27903" w:rsidRDefault="00F27903" w:rsidP="00CB16D9">
      <w:pPr>
        <w:pStyle w:val="Compact"/>
        <w:numPr>
          <w:ilvl w:val="0"/>
          <w:numId w:val="23"/>
        </w:numPr>
        <w:bidi/>
      </w:pPr>
      <w:r>
        <w:t>إنارة الطوارئ.</w:t>
      </w:r>
    </w:p>
    <w:p w14:paraId="53558C7E" w14:textId="77777777" w:rsidR="00F27903" w:rsidRDefault="00F27903" w:rsidP="00CB16D9">
      <w:pPr>
        <w:pStyle w:val="Compact"/>
        <w:numPr>
          <w:ilvl w:val="0"/>
          <w:numId w:val="23"/>
        </w:numPr>
        <w:bidi/>
      </w:pPr>
      <w:r>
        <w:t>وسائل الاتصال بالطوارئ.</w:t>
      </w:r>
    </w:p>
    <w:p w14:paraId="13FBA10E" w14:textId="77777777" w:rsidR="00F27903" w:rsidRDefault="00000000" w:rsidP="00F27903">
      <w:r>
        <w:pict w14:anchorId="7DF882EF">
          <v:rect id="_x0000_i1093" style="width:0;height:1.5pt" o:hralign="center" o:hrstd="t" o:hr="t"/>
        </w:pict>
      </w:r>
    </w:p>
    <w:p w14:paraId="375E636A" w14:textId="77777777" w:rsidR="00F27903" w:rsidRDefault="00F27903" w:rsidP="00581222">
      <w:pPr>
        <w:pStyle w:val="Heading1"/>
      </w:pPr>
      <w:bookmarkStart w:id="305" w:name="_Toc242521346"/>
      <w:bookmarkStart w:id="306" w:name="emergency-drills"/>
      <w:bookmarkEnd w:id="301"/>
      <w:bookmarkEnd w:id="303"/>
      <w:r>
        <w:t>10.5 Emergency Drills</w:t>
      </w:r>
      <w:bookmarkEnd w:id="305"/>
    </w:p>
    <w:p w14:paraId="3B189E5E" w14:textId="77777777" w:rsidR="00F27903" w:rsidRDefault="00F27903" w:rsidP="00F27903">
      <w:pPr>
        <w:pStyle w:val="Heading2"/>
      </w:pPr>
      <w:bookmarkStart w:id="307" w:name="_Toc242521347"/>
      <w:bookmarkStart w:id="308" w:name="تمارين-الطوارئ"/>
      <w:r>
        <w:t>تمارين الطوارئ</w:t>
      </w:r>
      <w:bookmarkEnd w:id="307"/>
    </w:p>
    <w:p w14:paraId="3A805337" w14:textId="77777777" w:rsidR="00F27903" w:rsidRDefault="00F27903" w:rsidP="00F27903">
      <w:pPr>
        <w:pStyle w:val="FirstParagraph"/>
      </w:pPr>
      <w:r>
        <w:t>The Company shall conduct periodic emergency drills to verify the effectiveness of emergency response procedures.</w:t>
      </w:r>
    </w:p>
    <w:p w14:paraId="6805415D" w14:textId="77777777" w:rsidR="00F27903" w:rsidRDefault="00F27903" w:rsidP="00F27903">
      <w:pPr>
        <w:pStyle w:val="BodyText"/>
      </w:pPr>
      <w:r>
        <w:t>Drills may include:</w:t>
      </w:r>
    </w:p>
    <w:p w14:paraId="2CA98B91" w14:textId="77777777" w:rsidR="00F27903" w:rsidRDefault="00F27903" w:rsidP="00F27903">
      <w:pPr>
        <w:pStyle w:val="Compact"/>
        <w:numPr>
          <w:ilvl w:val="0"/>
          <w:numId w:val="23"/>
        </w:numPr>
      </w:pPr>
      <w:r>
        <w:t>Fire Evacuation Drill.</w:t>
      </w:r>
    </w:p>
    <w:p w14:paraId="7F5BFA09" w14:textId="77777777" w:rsidR="00F27903" w:rsidRDefault="00F27903" w:rsidP="00F27903">
      <w:pPr>
        <w:pStyle w:val="Compact"/>
        <w:numPr>
          <w:ilvl w:val="0"/>
          <w:numId w:val="23"/>
        </w:numPr>
      </w:pPr>
      <w:r>
        <w:t>Gas Leak Response Drill.</w:t>
      </w:r>
    </w:p>
    <w:p w14:paraId="06942C99" w14:textId="77777777" w:rsidR="00F27903" w:rsidRDefault="00F27903" w:rsidP="00F27903">
      <w:pPr>
        <w:pStyle w:val="Compact"/>
        <w:numPr>
          <w:ilvl w:val="0"/>
          <w:numId w:val="23"/>
        </w:numPr>
      </w:pPr>
      <w:r>
        <w:t>Medical Emergency Drill.</w:t>
      </w:r>
    </w:p>
    <w:p w14:paraId="7D7FB0D6" w14:textId="77777777" w:rsidR="00F27903" w:rsidRDefault="00F27903" w:rsidP="00F27903">
      <w:pPr>
        <w:pStyle w:val="Compact"/>
        <w:numPr>
          <w:ilvl w:val="0"/>
          <w:numId w:val="23"/>
        </w:numPr>
      </w:pPr>
      <w:r>
        <w:t>Oil Spill Response Drill.</w:t>
      </w:r>
    </w:p>
    <w:p w14:paraId="26AFF7FB" w14:textId="77777777" w:rsidR="00F27903" w:rsidRDefault="00F27903" w:rsidP="00F27903">
      <w:pPr>
        <w:pStyle w:val="Compact"/>
        <w:numPr>
          <w:ilvl w:val="0"/>
          <w:numId w:val="23"/>
        </w:numPr>
      </w:pPr>
      <w:r>
        <w:t>Confined Space Rescue Drill.</w:t>
      </w:r>
    </w:p>
    <w:p w14:paraId="47C923F0" w14:textId="77777777" w:rsidR="00F27903" w:rsidRDefault="00F27903" w:rsidP="00CB16D9">
      <w:pPr>
        <w:pStyle w:val="Heading3"/>
        <w:bidi/>
      </w:pPr>
      <w:bookmarkStart w:id="309" w:name="_Toc242521348"/>
      <w:r>
        <w:t>العربية</w:t>
      </w:r>
      <w:bookmarkEnd w:id="309"/>
    </w:p>
    <w:p w14:paraId="0A747A2B" w14:textId="77777777" w:rsidR="00F27903" w:rsidRDefault="00F27903" w:rsidP="00CB16D9">
      <w:pPr>
        <w:pStyle w:val="FirstParagraph"/>
        <w:bidi/>
      </w:pPr>
      <w:r>
        <w:t>تجري الشركة تمارين طوارئ دورية للتحقق من فعالية إجراءات الاستجابة للطوارئ، وتشمل على سبيل المثال:</w:t>
      </w:r>
    </w:p>
    <w:p w14:paraId="317F7E24" w14:textId="77777777" w:rsidR="00F27903" w:rsidRDefault="00F27903" w:rsidP="00CB16D9">
      <w:pPr>
        <w:pStyle w:val="Compact"/>
        <w:numPr>
          <w:ilvl w:val="0"/>
          <w:numId w:val="23"/>
        </w:numPr>
        <w:bidi/>
      </w:pPr>
      <w:r>
        <w:t>تمرين الإخلاء في حالة الحريق.</w:t>
      </w:r>
    </w:p>
    <w:p w14:paraId="0316FF9A" w14:textId="77777777" w:rsidR="00F27903" w:rsidRDefault="00F27903" w:rsidP="00CB16D9">
      <w:pPr>
        <w:pStyle w:val="Compact"/>
        <w:numPr>
          <w:ilvl w:val="0"/>
          <w:numId w:val="23"/>
        </w:numPr>
        <w:bidi/>
      </w:pPr>
      <w:r>
        <w:t>تمرين الاستجابة لتسرب الغاز.</w:t>
      </w:r>
    </w:p>
    <w:p w14:paraId="2458663A" w14:textId="77777777" w:rsidR="00F27903" w:rsidRDefault="00F27903" w:rsidP="00CB16D9">
      <w:pPr>
        <w:pStyle w:val="Compact"/>
        <w:numPr>
          <w:ilvl w:val="0"/>
          <w:numId w:val="23"/>
        </w:numPr>
        <w:bidi/>
      </w:pPr>
      <w:r>
        <w:t>تمرين الإسعافات الأولية.</w:t>
      </w:r>
    </w:p>
    <w:p w14:paraId="6E568A26" w14:textId="77777777" w:rsidR="00F27903" w:rsidRDefault="00F27903" w:rsidP="00CB16D9">
      <w:pPr>
        <w:pStyle w:val="Compact"/>
        <w:numPr>
          <w:ilvl w:val="0"/>
          <w:numId w:val="23"/>
        </w:numPr>
        <w:bidi/>
      </w:pPr>
      <w:r>
        <w:t>تمرين معالجة الانسكابات النفطية.</w:t>
      </w:r>
    </w:p>
    <w:p w14:paraId="08FEC4CD" w14:textId="77777777" w:rsidR="00F27903" w:rsidRDefault="00F27903" w:rsidP="00CB16D9">
      <w:pPr>
        <w:pStyle w:val="Compact"/>
        <w:numPr>
          <w:ilvl w:val="0"/>
          <w:numId w:val="23"/>
        </w:numPr>
        <w:bidi/>
      </w:pPr>
      <w:r>
        <w:t>تمرين إنقاذ العاملين من الأماكن المحصورة.</w:t>
      </w:r>
    </w:p>
    <w:p w14:paraId="30D09CA7" w14:textId="77777777" w:rsidR="00F27903" w:rsidRDefault="00000000" w:rsidP="00CB16D9">
      <w:pPr>
        <w:bidi/>
      </w:pPr>
      <w:r>
        <w:pict w14:anchorId="41C3FC0B">
          <v:rect id="_x0000_i1094" style="width:0;height:1.5pt" o:hralign="center" o:hrstd="t" o:hr="t"/>
        </w:pict>
      </w:r>
    </w:p>
    <w:p w14:paraId="4E1684A4" w14:textId="77777777" w:rsidR="00F27903" w:rsidRDefault="00F27903" w:rsidP="00581222">
      <w:pPr>
        <w:pStyle w:val="Heading1"/>
      </w:pPr>
      <w:bookmarkStart w:id="310" w:name="_Toc242521349"/>
      <w:bookmarkStart w:id="311" w:name="emergency-responsibilities"/>
      <w:bookmarkEnd w:id="306"/>
      <w:bookmarkEnd w:id="308"/>
      <w:r>
        <w:t>10.6 Emergency Responsibilities</w:t>
      </w:r>
      <w:bookmarkEnd w:id="310"/>
    </w:p>
    <w:p w14:paraId="50EB567A" w14:textId="77777777" w:rsidR="00F27903" w:rsidRDefault="00F27903" w:rsidP="00F27903">
      <w:pPr>
        <w:pStyle w:val="Heading2"/>
      </w:pPr>
      <w:bookmarkStart w:id="312" w:name="_Toc242521350"/>
      <w:bookmarkStart w:id="313" w:name="المسؤوليات-أثناء-الطوارئ"/>
      <w:r>
        <w:t>المسؤوليات أثناء الطوارئ</w:t>
      </w:r>
      <w:bookmarkEnd w:id="312"/>
    </w:p>
    <w:tbl>
      <w:tblPr>
        <w:tblStyle w:val="Table"/>
        <w:tblW w:w="0" w:type="auto"/>
        <w:tblLook w:val="0020" w:firstRow="1" w:lastRow="0" w:firstColumn="0" w:lastColumn="0" w:noHBand="0" w:noVBand="0"/>
      </w:tblPr>
      <w:tblGrid>
        <w:gridCol w:w="3656"/>
        <w:gridCol w:w="5609"/>
      </w:tblGrid>
      <w:tr w:rsidR="00F27903" w14:paraId="3C8CFD29" w14:textId="77777777" w:rsidTr="001C5671">
        <w:trPr>
          <w:cnfStyle w:val="100000000000" w:firstRow="1" w:lastRow="0" w:firstColumn="0" w:lastColumn="0" w:oddVBand="0" w:evenVBand="0" w:oddHBand="0" w:evenHBand="0" w:firstRowFirstColumn="0" w:firstRowLastColumn="0" w:lastRowFirstColumn="0" w:lastRowLastColumn="0"/>
          <w:tblHeader/>
        </w:trPr>
        <w:tc>
          <w:tcPr>
            <w:tcW w:w="0" w:type="auto"/>
          </w:tcPr>
          <w:p w14:paraId="6F616A6C" w14:textId="77777777" w:rsidR="00F27903" w:rsidRDefault="00F27903" w:rsidP="001C5671">
            <w:pPr>
              <w:pStyle w:val="Compact"/>
            </w:pPr>
            <w:r>
              <w:t>Position</w:t>
            </w:r>
          </w:p>
        </w:tc>
        <w:tc>
          <w:tcPr>
            <w:tcW w:w="0" w:type="auto"/>
          </w:tcPr>
          <w:p w14:paraId="073CA4DA" w14:textId="77777777" w:rsidR="00F27903" w:rsidRDefault="00F27903" w:rsidP="001C5671">
            <w:pPr>
              <w:pStyle w:val="Compact"/>
            </w:pPr>
            <w:r>
              <w:t>Responsibility</w:t>
            </w:r>
          </w:p>
        </w:tc>
      </w:tr>
      <w:tr w:rsidR="00F27903" w14:paraId="0404355A" w14:textId="77777777" w:rsidTr="001C5671">
        <w:tc>
          <w:tcPr>
            <w:tcW w:w="0" w:type="auto"/>
          </w:tcPr>
          <w:p w14:paraId="07D8F00E" w14:textId="77777777" w:rsidR="00F27903" w:rsidRDefault="00F27903" w:rsidP="001C5671">
            <w:pPr>
              <w:pStyle w:val="Compact"/>
            </w:pPr>
            <w:r>
              <w:t>General Manager</w:t>
            </w:r>
          </w:p>
        </w:tc>
        <w:tc>
          <w:tcPr>
            <w:tcW w:w="0" w:type="auto"/>
          </w:tcPr>
          <w:p w14:paraId="287DFA9E" w14:textId="77777777" w:rsidR="00F27903" w:rsidRDefault="00F27903" w:rsidP="001C5671">
            <w:pPr>
              <w:pStyle w:val="Compact"/>
            </w:pPr>
            <w:r>
              <w:t>Overall emergency management</w:t>
            </w:r>
          </w:p>
        </w:tc>
      </w:tr>
      <w:tr w:rsidR="00F27903" w14:paraId="0D7790AB" w14:textId="77777777" w:rsidTr="001C5671">
        <w:tc>
          <w:tcPr>
            <w:tcW w:w="0" w:type="auto"/>
          </w:tcPr>
          <w:p w14:paraId="307F68C8" w14:textId="77777777" w:rsidR="00F27903" w:rsidRDefault="00F27903" w:rsidP="001C5671">
            <w:pPr>
              <w:pStyle w:val="Compact"/>
            </w:pPr>
            <w:r>
              <w:t>HSE Manager</w:t>
            </w:r>
          </w:p>
        </w:tc>
        <w:tc>
          <w:tcPr>
            <w:tcW w:w="0" w:type="auto"/>
          </w:tcPr>
          <w:p w14:paraId="22E38525" w14:textId="77777777" w:rsidR="00F27903" w:rsidRDefault="00F27903" w:rsidP="001C5671">
            <w:pPr>
              <w:pStyle w:val="Compact"/>
            </w:pPr>
            <w:r>
              <w:t>Coordinate emergency response</w:t>
            </w:r>
          </w:p>
        </w:tc>
      </w:tr>
      <w:tr w:rsidR="00F27903" w14:paraId="459EC538" w14:textId="77777777" w:rsidTr="001C5671">
        <w:tc>
          <w:tcPr>
            <w:tcW w:w="0" w:type="auto"/>
          </w:tcPr>
          <w:p w14:paraId="3EF5BAC0" w14:textId="77777777" w:rsidR="00F27903" w:rsidRDefault="00F27903" w:rsidP="001C5671">
            <w:pPr>
              <w:pStyle w:val="Compact"/>
            </w:pPr>
            <w:r>
              <w:t>Supervisors</w:t>
            </w:r>
          </w:p>
        </w:tc>
        <w:tc>
          <w:tcPr>
            <w:tcW w:w="0" w:type="auto"/>
          </w:tcPr>
          <w:p w14:paraId="740A2E4A" w14:textId="77777777" w:rsidR="00F27903" w:rsidRDefault="00F27903" w:rsidP="001C5671">
            <w:pPr>
              <w:pStyle w:val="Compact"/>
            </w:pPr>
            <w:r>
              <w:t>Evacuate personnel and secure the work area</w:t>
            </w:r>
          </w:p>
        </w:tc>
      </w:tr>
      <w:tr w:rsidR="00F27903" w14:paraId="55E25BAB" w14:textId="77777777" w:rsidTr="001C5671">
        <w:tc>
          <w:tcPr>
            <w:tcW w:w="0" w:type="auto"/>
          </w:tcPr>
          <w:p w14:paraId="7700C464" w14:textId="77777777" w:rsidR="00F27903" w:rsidRDefault="00F27903" w:rsidP="001C5671">
            <w:pPr>
              <w:pStyle w:val="Compact"/>
            </w:pPr>
            <w:r>
              <w:t>Employees</w:t>
            </w:r>
          </w:p>
        </w:tc>
        <w:tc>
          <w:tcPr>
            <w:tcW w:w="0" w:type="auto"/>
          </w:tcPr>
          <w:p w14:paraId="737B225E" w14:textId="77777777" w:rsidR="00F27903" w:rsidRDefault="00F27903" w:rsidP="001C5671">
            <w:pPr>
              <w:pStyle w:val="Compact"/>
            </w:pPr>
            <w:r>
              <w:t>Follow instructions and report to the Assembly Point</w:t>
            </w:r>
          </w:p>
        </w:tc>
      </w:tr>
      <w:tr w:rsidR="00F27903" w14:paraId="1D8DAF4A" w14:textId="77777777" w:rsidTr="001C5671">
        <w:tc>
          <w:tcPr>
            <w:tcW w:w="0" w:type="auto"/>
          </w:tcPr>
          <w:p w14:paraId="67E3A222" w14:textId="77777777" w:rsidR="00F27903" w:rsidRDefault="00F27903" w:rsidP="001C5671">
            <w:pPr>
              <w:pStyle w:val="Compact"/>
            </w:pPr>
            <w:r>
              <w:t>First Aiders</w:t>
            </w:r>
          </w:p>
        </w:tc>
        <w:tc>
          <w:tcPr>
            <w:tcW w:w="0" w:type="auto"/>
          </w:tcPr>
          <w:p w14:paraId="22CFEB96" w14:textId="77777777" w:rsidR="00F27903" w:rsidRDefault="00F27903" w:rsidP="001C5671">
            <w:pPr>
              <w:pStyle w:val="Compact"/>
            </w:pPr>
            <w:r>
              <w:t>Provide first aid within their competence</w:t>
            </w:r>
          </w:p>
        </w:tc>
      </w:tr>
      <w:tr w:rsidR="00F27903" w14:paraId="37023950" w14:textId="77777777" w:rsidTr="001C5671">
        <w:tc>
          <w:tcPr>
            <w:tcW w:w="0" w:type="auto"/>
          </w:tcPr>
          <w:p w14:paraId="5F8A5C88" w14:textId="77777777" w:rsidR="00F27903" w:rsidRDefault="00F27903" w:rsidP="001C5671">
            <w:pPr>
              <w:pStyle w:val="Compact"/>
            </w:pPr>
            <w:r>
              <w:t>Emergency Response Team (ERT)</w:t>
            </w:r>
          </w:p>
        </w:tc>
        <w:tc>
          <w:tcPr>
            <w:tcW w:w="0" w:type="auto"/>
          </w:tcPr>
          <w:p w14:paraId="5A0CC584" w14:textId="77777777" w:rsidR="00F27903" w:rsidRDefault="00F27903" w:rsidP="001C5671">
            <w:pPr>
              <w:pStyle w:val="Compact"/>
            </w:pPr>
            <w:r>
              <w:t>Control and manage the emergency</w:t>
            </w:r>
          </w:p>
        </w:tc>
      </w:tr>
    </w:tbl>
    <w:p w14:paraId="6B5D7C2A" w14:textId="77777777" w:rsidR="00F27903" w:rsidRDefault="00F27903" w:rsidP="00CB16D9">
      <w:pPr>
        <w:pStyle w:val="Heading3"/>
      </w:pPr>
      <w:bookmarkStart w:id="314" w:name="_Toc242521351"/>
      <w:r>
        <w:t>العربية</w:t>
      </w:r>
      <w:bookmarkEnd w:id="314"/>
    </w:p>
    <w:tbl>
      <w:tblPr>
        <w:tblStyle w:val="Table"/>
        <w:tblW w:w="0" w:type="auto"/>
        <w:tblLook w:val="0020" w:firstRow="1" w:lastRow="0" w:firstColumn="0" w:lastColumn="0" w:noHBand="0" w:noVBand="0"/>
      </w:tblPr>
      <w:tblGrid>
        <w:gridCol w:w="2054"/>
        <w:gridCol w:w="3405"/>
      </w:tblGrid>
      <w:tr w:rsidR="00F27903" w14:paraId="7318A49A" w14:textId="77777777" w:rsidTr="001C5671">
        <w:trPr>
          <w:cnfStyle w:val="100000000000" w:firstRow="1" w:lastRow="0" w:firstColumn="0" w:lastColumn="0" w:oddVBand="0" w:evenVBand="0" w:oddHBand="0" w:evenHBand="0" w:firstRowFirstColumn="0" w:firstRowLastColumn="0" w:lastRowFirstColumn="0" w:lastRowLastColumn="0"/>
          <w:tblHeader/>
        </w:trPr>
        <w:tc>
          <w:tcPr>
            <w:tcW w:w="0" w:type="auto"/>
          </w:tcPr>
          <w:p w14:paraId="7C7149BF" w14:textId="77777777" w:rsidR="00F27903" w:rsidRDefault="00F27903" w:rsidP="00CB16D9">
            <w:pPr>
              <w:pStyle w:val="Compact"/>
            </w:pPr>
            <w:r>
              <w:t>المنصب</w:t>
            </w:r>
          </w:p>
        </w:tc>
        <w:tc>
          <w:tcPr>
            <w:tcW w:w="0" w:type="auto"/>
          </w:tcPr>
          <w:p w14:paraId="21271335" w14:textId="77777777" w:rsidR="00F27903" w:rsidRDefault="00F27903" w:rsidP="00CB16D9">
            <w:pPr>
              <w:pStyle w:val="Compact"/>
            </w:pPr>
            <w:r>
              <w:t>المسؤولية</w:t>
            </w:r>
          </w:p>
        </w:tc>
      </w:tr>
      <w:tr w:rsidR="00F27903" w14:paraId="78F0D14F" w14:textId="77777777" w:rsidTr="001C5671">
        <w:tc>
          <w:tcPr>
            <w:tcW w:w="0" w:type="auto"/>
          </w:tcPr>
          <w:p w14:paraId="136FABAC" w14:textId="77777777" w:rsidR="00F27903" w:rsidRDefault="00F27903" w:rsidP="00CB16D9">
            <w:pPr>
              <w:pStyle w:val="Compact"/>
            </w:pPr>
            <w:r>
              <w:t>المدير العام</w:t>
            </w:r>
          </w:p>
        </w:tc>
        <w:tc>
          <w:tcPr>
            <w:tcW w:w="0" w:type="auto"/>
          </w:tcPr>
          <w:p w14:paraId="3E19A58C" w14:textId="77777777" w:rsidR="00F27903" w:rsidRDefault="00F27903" w:rsidP="00CB16D9">
            <w:pPr>
              <w:pStyle w:val="Compact"/>
            </w:pPr>
            <w:r>
              <w:t>الإدارة العامة للطوارئ</w:t>
            </w:r>
          </w:p>
        </w:tc>
      </w:tr>
      <w:tr w:rsidR="00F27903" w14:paraId="23155F66" w14:textId="77777777" w:rsidTr="001C5671">
        <w:tc>
          <w:tcPr>
            <w:tcW w:w="0" w:type="auto"/>
          </w:tcPr>
          <w:p w14:paraId="499AC1A7" w14:textId="77777777" w:rsidR="00F27903" w:rsidRDefault="00F27903" w:rsidP="00CB16D9">
            <w:pPr>
              <w:pStyle w:val="Compact"/>
            </w:pPr>
            <w:r>
              <w:t>مدير HSE</w:t>
            </w:r>
          </w:p>
        </w:tc>
        <w:tc>
          <w:tcPr>
            <w:tcW w:w="0" w:type="auto"/>
          </w:tcPr>
          <w:p w14:paraId="51040A8B" w14:textId="77777777" w:rsidR="00F27903" w:rsidRDefault="00F27903" w:rsidP="00CB16D9">
            <w:pPr>
              <w:pStyle w:val="Compact"/>
            </w:pPr>
            <w:r>
              <w:t>تنسيق الاستجابة للطوارئ</w:t>
            </w:r>
          </w:p>
        </w:tc>
      </w:tr>
      <w:tr w:rsidR="00F27903" w14:paraId="0227F60A" w14:textId="77777777" w:rsidTr="001C5671">
        <w:tc>
          <w:tcPr>
            <w:tcW w:w="0" w:type="auto"/>
          </w:tcPr>
          <w:p w14:paraId="05F98AEC" w14:textId="77777777" w:rsidR="00F27903" w:rsidRDefault="00F27903" w:rsidP="00CB16D9">
            <w:pPr>
              <w:pStyle w:val="Compact"/>
            </w:pPr>
            <w:r>
              <w:t>المشرفون</w:t>
            </w:r>
          </w:p>
        </w:tc>
        <w:tc>
          <w:tcPr>
            <w:tcW w:w="0" w:type="auto"/>
          </w:tcPr>
          <w:p w14:paraId="5153426B" w14:textId="77777777" w:rsidR="00F27903" w:rsidRDefault="00F27903" w:rsidP="00CB16D9">
            <w:pPr>
              <w:pStyle w:val="Compact"/>
            </w:pPr>
            <w:r>
              <w:t>إخلاء العاملين وتأمين الموقع</w:t>
            </w:r>
          </w:p>
        </w:tc>
      </w:tr>
      <w:tr w:rsidR="00F27903" w14:paraId="5226B6B1" w14:textId="77777777" w:rsidTr="001C5671">
        <w:tc>
          <w:tcPr>
            <w:tcW w:w="0" w:type="auto"/>
          </w:tcPr>
          <w:p w14:paraId="52169813" w14:textId="77777777" w:rsidR="00F27903" w:rsidRDefault="00F27903" w:rsidP="00CB16D9">
            <w:pPr>
              <w:pStyle w:val="Compact"/>
            </w:pPr>
            <w:r>
              <w:t>العاملون</w:t>
            </w:r>
          </w:p>
        </w:tc>
        <w:tc>
          <w:tcPr>
            <w:tcW w:w="0" w:type="auto"/>
          </w:tcPr>
          <w:p w14:paraId="47D504D2" w14:textId="77777777" w:rsidR="00F27903" w:rsidRDefault="00F27903" w:rsidP="00CB16D9">
            <w:pPr>
              <w:pStyle w:val="Compact"/>
            </w:pPr>
            <w:r>
              <w:t>الالتزام بالتعليمات والتوجه إلى نقطة التجمع</w:t>
            </w:r>
          </w:p>
        </w:tc>
      </w:tr>
      <w:tr w:rsidR="00F27903" w14:paraId="6D835879" w14:textId="77777777" w:rsidTr="001C5671">
        <w:tc>
          <w:tcPr>
            <w:tcW w:w="0" w:type="auto"/>
          </w:tcPr>
          <w:p w14:paraId="323B8C4D" w14:textId="77777777" w:rsidR="00F27903" w:rsidRDefault="00F27903" w:rsidP="00CB16D9">
            <w:pPr>
              <w:pStyle w:val="Compact"/>
            </w:pPr>
            <w:r>
              <w:t>المسعفون</w:t>
            </w:r>
          </w:p>
        </w:tc>
        <w:tc>
          <w:tcPr>
            <w:tcW w:w="0" w:type="auto"/>
          </w:tcPr>
          <w:p w14:paraId="3182444F" w14:textId="77777777" w:rsidR="00F27903" w:rsidRDefault="00F27903" w:rsidP="00CB16D9">
            <w:pPr>
              <w:pStyle w:val="Compact"/>
            </w:pPr>
            <w:r>
              <w:t>تقديم الإسعافات الأولية ضمن صلاحياتهم</w:t>
            </w:r>
          </w:p>
        </w:tc>
      </w:tr>
      <w:tr w:rsidR="00F27903" w14:paraId="630C7185" w14:textId="77777777" w:rsidTr="001C5671">
        <w:tc>
          <w:tcPr>
            <w:tcW w:w="0" w:type="auto"/>
          </w:tcPr>
          <w:p w14:paraId="62E608A0" w14:textId="77777777" w:rsidR="00F27903" w:rsidRDefault="00F27903" w:rsidP="00CB16D9">
            <w:pPr>
              <w:pStyle w:val="Compact"/>
            </w:pPr>
            <w:r>
              <w:t>فريق الاستجابة للطوارئ</w:t>
            </w:r>
          </w:p>
        </w:tc>
        <w:tc>
          <w:tcPr>
            <w:tcW w:w="0" w:type="auto"/>
          </w:tcPr>
          <w:p w14:paraId="2DE5C6E8" w14:textId="77777777" w:rsidR="00F27903" w:rsidRDefault="00F27903" w:rsidP="00CB16D9">
            <w:pPr>
              <w:pStyle w:val="Compact"/>
            </w:pPr>
            <w:r>
              <w:t>السيطرة على الحادث وإدارة الاستجابة</w:t>
            </w:r>
          </w:p>
        </w:tc>
      </w:tr>
    </w:tbl>
    <w:p w14:paraId="6F6BE0D7" w14:textId="77777777" w:rsidR="00F27903" w:rsidRDefault="00000000" w:rsidP="00E33DD5">
      <w:pPr>
        <w:bidi/>
      </w:pPr>
      <w:r>
        <w:pict w14:anchorId="16A8F728">
          <v:rect id="_x0000_i1095" style="width:0;height:1.5pt" o:hralign="right" o:hrstd="t" o:hr="t"/>
        </w:pict>
      </w:r>
    </w:p>
    <w:p w14:paraId="189D9D08" w14:textId="77777777" w:rsidR="00F27903" w:rsidRDefault="00F27903" w:rsidP="00581222">
      <w:pPr>
        <w:pStyle w:val="Heading1"/>
      </w:pPr>
      <w:bookmarkStart w:id="315" w:name="_Toc242521352"/>
      <w:bookmarkStart w:id="316" w:name="reporting-and-investigation"/>
      <w:bookmarkEnd w:id="311"/>
      <w:bookmarkEnd w:id="313"/>
      <w:r>
        <w:t>10.7 Reporting and Investigation</w:t>
      </w:r>
      <w:bookmarkEnd w:id="315"/>
    </w:p>
    <w:p w14:paraId="719DF85F" w14:textId="77777777" w:rsidR="00F27903" w:rsidRDefault="00F27903" w:rsidP="00485B79">
      <w:pPr>
        <w:pStyle w:val="Heading2"/>
        <w:bidi/>
      </w:pPr>
      <w:bookmarkStart w:id="317" w:name="_Toc242521353"/>
      <w:bookmarkStart w:id="318" w:name="الإبلاغ-والتحقيق"/>
      <w:r>
        <w:t>الإبلاغ والتحقيق</w:t>
      </w:r>
      <w:bookmarkEnd w:id="317"/>
    </w:p>
    <w:p w14:paraId="544E44C1" w14:textId="77777777" w:rsidR="00F27903" w:rsidRDefault="00F27903" w:rsidP="00F27903">
      <w:pPr>
        <w:pStyle w:val="FirstParagraph"/>
      </w:pPr>
      <w:r>
        <w:t>All emergencies, incidents, and near misses shall be reported immediately and investigated to identify root causes and implement corrective and preventive actions.</w:t>
      </w:r>
    </w:p>
    <w:p w14:paraId="59B07DD9" w14:textId="77777777" w:rsidR="00F27903" w:rsidRDefault="00F27903" w:rsidP="00485B79">
      <w:pPr>
        <w:pStyle w:val="Heading3"/>
        <w:bidi/>
      </w:pPr>
      <w:bookmarkStart w:id="319" w:name="_Toc242521354"/>
      <w:bookmarkStart w:id="320" w:name="العربية-6"/>
      <w:r>
        <w:t>العربية</w:t>
      </w:r>
      <w:bookmarkEnd w:id="319"/>
    </w:p>
    <w:p w14:paraId="62D8D096" w14:textId="77777777" w:rsidR="00F27903" w:rsidRDefault="00F27903" w:rsidP="00485B79">
      <w:pPr>
        <w:pStyle w:val="FirstParagraph"/>
        <w:bidi/>
      </w:pPr>
      <w:r>
        <w:t>يجب الإبلاغ الفوري عن جميع حالات الطوارئ والحوادث وشبه الحوادث، وإجراء التحقيقات اللازمة لتحديد الأسباب الجذرية واتخاذ الإجراءات التصحيحية والوقائية المناسبة.</w:t>
      </w:r>
    </w:p>
    <w:p w14:paraId="45456994" w14:textId="77777777" w:rsidR="0020311C" w:rsidRDefault="0020311C" w:rsidP="00581222">
      <w:pPr>
        <w:pStyle w:val="Heading1"/>
      </w:pPr>
      <w:bookmarkStart w:id="321" w:name="_Toc242521355"/>
      <w:bookmarkStart w:id="322" w:name="Xa379c5c662cb93287f51f69bb4fddfd1b5ebfaf"/>
      <w:bookmarkEnd w:id="316"/>
      <w:bookmarkEnd w:id="318"/>
      <w:bookmarkEnd w:id="320"/>
      <w:r>
        <w:t>11. Incident Reporting, Investigation &amp; Corrective Actions</w:t>
      </w:r>
      <w:bookmarkEnd w:id="321"/>
    </w:p>
    <w:p w14:paraId="12F026D7" w14:textId="77777777" w:rsidR="0020311C" w:rsidRDefault="0020311C" w:rsidP="00581222">
      <w:pPr>
        <w:pStyle w:val="Heading1"/>
        <w:bidi/>
      </w:pPr>
      <w:bookmarkStart w:id="323" w:name="_Toc242521356"/>
      <w:bookmarkStart w:id="324" w:name="X11f851b0c6dc72a5d1447700a09a713c3589839"/>
      <w:bookmarkEnd w:id="322"/>
      <w:r>
        <w:t>الإبلاغ عن الحوادث والتحقيق والإجراءات التصحيحية</w:t>
      </w:r>
      <w:bookmarkEnd w:id="323"/>
    </w:p>
    <w:p w14:paraId="220EB1F1" w14:textId="77777777" w:rsidR="0020311C" w:rsidRDefault="00000000" w:rsidP="0020311C">
      <w:r>
        <w:pict w14:anchorId="40ACE9AD">
          <v:rect id="_x0000_i1096" style="width:0;height:1.5pt" o:hralign="center" o:hrstd="t" o:hr="t"/>
        </w:pict>
      </w:r>
    </w:p>
    <w:p w14:paraId="28CD27FE" w14:textId="77777777" w:rsidR="0020311C" w:rsidRDefault="0020311C" w:rsidP="00581222">
      <w:pPr>
        <w:pStyle w:val="Heading1"/>
      </w:pPr>
      <w:bookmarkStart w:id="325" w:name="_Toc242521357"/>
      <w:bookmarkEnd w:id="324"/>
      <w:r>
        <w:t>11.1 Purpose</w:t>
      </w:r>
      <w:bookmarkEnd w:id="325"/>
    </w:p>
    <w:p w14:paraId="61841303" w14:textId="77777777" w:rsidR="0020311C" w:rsidRDefault="0020311C" w:rsidP="0020311C">
      <w:pPr>
        <w:pStyle w:val="Heading2"/>
        <w:bidi/>
      </w:pPr>
      <w:bookmarkStart w:id="326" w:name="_Toc242521358"/>
      <w:r>
        <w:t>الغرض</w:t>
      </w:r>
      <w:bookmarkEnd w:id="326"/>
    </w:p>
    <w:p w14:paraId="22DA4ED5" w14:textId="77777777" w:rsidR="0020311C" w:rsidRDefault="0020311C" w:rsidP="0020311C">
      <w:pPr>
        <w:pStyle w:val="Heading3"/>
      </w:pPr>
      <w:bookmarkStart w:id="327" w:name="_Toc242521359"/>
      <w:r>
        <w:t>English</w:t>
      </w:r>
      <w:bookmarkEnd w:id="327"/>
    </w:p>
    <w:p w14:paraId="2C0EF4B5" w14:textId="77777777" w:rsidR="0020311C" w:rsidRDefault="0020311C" w:rsidP="0020311C">
      <w:pPr>
        <w:pStyle w:val="FirstParagraph"/>
      </w:pPr>
      <w:r>
        <w:t>The purpose of this section is to establish a systematic process for reporting, recording, investigating, and analyzing incidents, near misses, property damage, and environmental events to prevent recurrence and improve the Company’s HSE performance.</w:t>
      </w:r>
    </w:p>
    <w:p w14:paraId="54CE877D" w14:textId="77777777" w:rsidR="0020311C" w:rsidRDefault="0020311C" w:rsidP="0020311C">
      <w:pPr>
        <w:pStyle w:val="Heading3"/>
        <w:bidi/>
      </w:pPr>
      <w:bookmarkStart w:id="328" w:name="_Toc242521360"/>
      <w:r>
        <w:t>العربية</w:t>
      </w:r>
      <w:bookmarkEnd w:id="328"/>
    </w:p>
    <w:p w14:paraId="1230A80B" w14:textId="77777777" w:rsidR="0020311C" w:rsidRDefault="0020311C" w:rsidP="0020311C">
      <w:pPr>
        <w:pStyle w:val="FirstParagraph"/>
        <w:bidi/>
      </w:pPr>
      <w:r>
        <w:t>يهدف هذا القسم إلى وضع آلية منهجية للإبلاغ عن الحوادث، وتسجيلها، والتحقيق فيها، وتحليل أسبابها، بما في ذلك شبه الحوادث والأضرار بالممتلكات والحوادث البيئية، لمنع تكرارها وتحسين أداء نظام الصحة والسلامة والبيئة.</w:t>
      </w:r>
    </w:p>
    <w:p w14:paraId="6FAB7B78" w14:textId="77777777" w:rsidR="0020311C" w:rsidRDefault="00000000" w:rsidP="0020311C">
      <w:r>
        <w:pict w14:anchorId="448D60F9">
          <v:rect id="_x0000_i1097" style="width:0;height:1.5pt" o:hralign="center" o:hrstd="t" o:hr="t"/>
        </w:pict>
      </w:r>
    </w:p>
    <w:p w14:paraId="20ACA3C1" w14:textId="77777777" w:rsidR="0020311C" w:rsidRDefault="0020311C" w:rsidP="00581222">
      <w:pPr>
        <w:pStyle w:val="Heading1"/>
      </w:pPr>
      <w:bookmarkStart w:id="329" w:name="_Toc242521361"/>
      <w:r>
        <w:t>11.2 Scope</w:t>
      </w:r>
      <w:bookmarkEnd w:id="329"/>
    </w:p>
    <w:p w14:paraId="1A12F204" w14:textId="77777777" w:rsidR="0020311C" w:rsidRDefault="0020311C" w:rsidP="0020311C">
      <w:pPr>
        <w:pStyle w:val="Heading2"/>
      </w:pPr>
      <w:bookmarkStart w:id="330" w:name="_Toc242521362"/>
      <w:r>
        <w:t>نطاق التطبيق</w:t>
      </w:r>
      <w:bookmarkEnd w:id="330"/>
    </w:p>
    <w:p w14:paraId="63DB4131" w14:textId="77777777" w:rsidR="0020311C" w:rsidRDefault="0020311C" w:rsidP="0020311C">
      <w:pPr>
        <w:pStyle w:val="FirstParagraph"/>
      </w:pPr>
      <w:r>
        <w:t>This procedure applies to all employees, contractors, subcontractors, and visitors involved in Company operations.</w:t>
      </w:r>
    </w:p>
    <w:p w14:paraId="6D60E86A" w14:textId="77777777" w:rsidR="0020311C" w:rsidRDefault="0020311C" w:rsidP="0020311C">
      <w:pPr>
        <w:pStyle w:val="Heading3"/>
        <w:bidi/>
      </w:pPr>
      <w:bookmarkStart w:id="331" w:name="_Toc242521363"/>
      <w:r>
        <w:t>العربية</w:t>
      </w:r>
      <w:bookmarkEnd w:id="331"/>
    </w:p>
    <w:p w14:paraId="39C10EC3" w14:textId="77777777" w:rsidR="0020311C" w:rsidRDefault="0020311C" w:rsidP="0020311C">
      <w:pPr>
        <w:pStyle w:val="FirstParagraph"/>
        <w:bidi/>
      </w:pPr>
      <w:r>
        <w:t>تطبق هذه الإجراءات على جميع موظفي الشركة، والمقاولين، والمقاولين الفرعيين، والزوار أثناء وجودهم في مواقع الشركة أو أثناء تنفيذ أعمالها.</w:t>
      </w:r>
    </w:p>
    <w:p w14:paraId="3E602A2E" w14:textId="77777777" w:rsidR="0020311C" w:rsidRDefault="00000000" w:rsidP="0020311C">
      <w:r>
        <w:pict w14:anchorId="7ECE0319">
          <v:rect id="_x0000_i1098" style="width:0;height:1.5pt" o:hralign="center" o:hrstd="t" o:hr="t"/>
        </w:pict>
      </w:r>
    </w:p>
    <w:p w14:paraId="0A3EEA4D" w14:textId="77777777" w:rsidR="0020311C" w:rsidRDefault="0020311C" w:rsidP="00581222">
      <w:pPr>
        <w:pStyle w:val="Heading1"/>
      </w:pPr>
      <w:bookmarkStart w:id="332" w:name="_Toc242521364"/>
      <w:bookmarkStart w:id="333" w:name="types-of-reportable-incidents"/>
      <w:r>
        <w:t>11.3 Types of Reportable Incidents</w:t>
      </w:r>
      <w:bookmarkEnd w:id="332"/>
    </w:p>
    <w:p w14:paraId="2AAF394E" w14:textId="77777777" w:rsidR="0020311C" w:rsidRDefault="0020311C" w:rsidP="0020311C">
      <w:pPr>
        <w:pStyle w:val="Heading2"/>
      </w:pPr>
      <w:bookmarkStart w:id="334" w:name="_Toc242521365"/>
      <w:bookmarkStart w:id="335" w:name="أنواع-الحوادث-التي-يجب-الإبلاغ-عنها"/>
      <w:r>
        <w:t>أنواع الحوادث التي يجب الإبلاغ عنها</w:t>
      </w:r>
      <w:bookmarkEnd w:id="334"/>
    </w:p>
    <w:p w14:paraId="1F363B0E" w14:textId="77777777" w:rsidR="0020311C" w:rsidRDefault="0020311C" w:rsidP="0020311C">
      <w:pPr>
        <w:pStyle w:val="FirstParagraph"/>
      </w:pPr>
      <w:r>
        <w:t>The following events shall be reported immediately:</w:t>
      </w:r>
    </w:p>
    <w:p w14:paraId="7E845A21" w14:textId="77777777" w:rsidR="0020311C" w:rsidRDefault="0020311C" w:rsidP="0020311C">
      <w:pPr>
        <w:pStyle w:val="Compact"/>
        <w:numPr>
          <w:ilvl w:val="0"/>
          <w:numId w:val="23"/>
        </w:numPr>
      </w:pPr>
      <w:r>
        <w:t>Fatalities.</w:t>
      </w:r>
    </w:p>
    <w:p w14:paraId="3682A038" w14:textId="77777777" w:rsidR="0020311C" w:rsidRDefault="0020311C" w:rsidP="0020311C">
      <w:pPr>
        <w:pStyle w:val="Compact"/>
        <w:numPr>
          <w:ilvl w:val="0"/>
          <w:numId w:val="23"/>
        </w:numPr>
      </w:pPr>
      <w:r>
        <w:t>Lost Time Injuries (LTI).</w:t>
      </w:r>
    </w:p>
    <w:p w14:paraId="4C49647A" w14:textId="77777777" w:rsidR="0020311C" w:rsidRDefault="0020311C" w:rsidP="0020311C">
      <w:pPr>
        <w:pStyle w:val="Compact"/>
        <w:numPr>
          <w:ilvl w:val="0"/>
          <w:numId w:val="23"/>
        </w:numPr>
      </w:pPr>
      <w:r>
        <w:t>Medical Treatment Cases (MTC).</w:t>
      </w:r>
    </w:p>
    <w:p w14:paraId="36A077E2" w14:textId="77777777" w:rsidR="0020311C" w:rsidRDefault="0020311C" w:rsidP="0020311C">
      <w:pPr>
        <w:pStyle w:val="Compact"/>
        <w:numPr>
          <w:ilvl w:val="0"/>
          <w:numId w:val="23"/>
        </w:numPr>
      </w:pPr>
      <w:r>
        <w:t>First Aid Cases.</w:t>
      </w:r>
    </w:p>
    <w:p w14:paraId="4523F198" w14:textId="77777777" w:rsidR="0020311C" w:rsidRDefault="0020311C" w:rsidP="0020311C">
      <w:pPr>
        <w:pStyle w:val="Compact"/>
        <w:numPr>
          <w:ilvl w:val="0"/>
          <w:numId w:val="23"/>
        </w:numPr>
      </w:pPr>
      <w:r>
        <w:t>Near Misses.</w:t>
      </w:r>
    </w:p>
    <w:p w14:paraId="0EF81B8E" w14:textId="77777777" w:rsidR="0020311C" w:rsidRDefault="0020311C" w:rsidP="0020311C">
      <w:pPr>
        <w:pStyle w:val="Compact"/>
        <w:numPr>
          <w:ilvl w:val="0"/>
          <w:numId w:val="23"/>
        </w:numPr>
      </w:pPr>
      <w:r>
        <w:t>Property Damage.</w:t>
      </w:r>
    </w:p>
    <w:p w14:paraId="5F45C710" w14:textId="77777777" w:rsidR="0020311C" w:rsidRDefault="0020311C" w:rsidP="0020311C">
      <w:pPr>
        <w:pStyle w:val="Compact"/>
        <w:numPr>
          <w:ilvl w:val="0"/>
          <w:numId w:val="23"/>
        </w:numPr>
      </w:pPr>
      <w:r>
        <w:t>Equipment Failure.</w:t>
      </w:r>
    </w:p>
    <w:p w14:paraId="12F29EA9" w14:textId="77777777" w:rsidR="0020311C" w:rsidRDefault="0020311C" w:rsidP="0020311C">
      <w:pPr>
        <w:pStyle w:val="Compact"/>
        <w:numPr>
          <w:ilvl w:val="0"/>
          <w:numId w:val="23"/>
        </w:numPr>
      </w:pPr>
      <w:r>
        <w:t>Fire or Explosion.</w:t>
      </w:r>
    </w:p>
    <w:p w14:paraId="00BD77D0" w14:textId="77777777" w:rsidR="0020311C" w:rsidRDefault="0020311C" w:rsidP="0020311C">
      <w:pPr>
        <w:pStyle w:val="Compact"/>
        <w:numPr>
          <w:ilvl w:val="0"/>
          <w:numId w:val="23"/>
        </w:numPr>
      </w:pPr>
      <w:r>
        <w:t>Environmental Pollution or Spill.</w:t>
      </w:r>
    </w:p>
    <w:p w14:paraId="7FAA25CC" w14:textId="77777777" w:rsidR="0020311C" w:rsidRDefault="0020311C" w:rsidP="0020311C">
      <w:pPr>
        <w:pStyle w:val="Compact"/>
        <w:numPr>
          <w:ilvl w:val="0"/>
          <w:numId w:val="23"/>
        </w:numPr>
      </w:pPr>
      <w:r>
        <w:t>Vehicle Accidents.</w:t>
      </w:r>
    </w:p>
    <w:p w14:paraId="3D790F01" w14:textId="77777777" w:rsidR="0020311C" w:rsidRDefault="0020311C" w:rsidP="0020311C">
      <w:pPr>
        <w:pStyle w:val="Heading3"/>
        <w:bidi/>
      </w:pPr>
      <w:bookmarkStart w:id="336" w:name="_Toc242521366"/>
      <w:r>
        <w:t>العربية</w:t>
      </w:r>
      <w:bookmarkEnd w:id="336"/>
    </w:p>
    <w:p w14:paraId="68415D2C" w14:textId="77777777" w:rsidR="0020311C" w:rsidRDefault="0020311C" w:rsidP="0020311C">
      <w:pPr>
        <w:pStyle w:val="FirstParagraph"/>
        <w:bidi/>
      </w:pPr>
      <w:r>
        <w:t>يجب الإبلاغ الفوري عن الحالات التالية:</w:t>
      </w:r>
    </w:p>
    <w:p w14:paraId="2EA04996" w14:textId="77777777" w:rsidR="0020311C" w:rsidRDefault="0020311C" w:rsidP="0020311C">
      <w:pPr>
        <w:pStyle w:val="Compact"/>
        <w:numPr>
          <w:ilvl w:val="0"/>
          <w:numId w:val="23"/>
        </w:numPr>
        <w:bidi/>
      </w:pPr>
      <w:r>
        <w:t>حالات الوفاة.</w:t>
      </w:r>
    </w:p>
    <w:p w14:paraId="5633C8D9" w14:textId="77777777" w:rsidR="0020311C" w:rsidRDefault="0020311C" w:rsidP="0020311C">
      <w:pPr>
        <w:pStyle w:val="Compact"/>
        <w:numPr>
          <w:ilvl w:val="0"/>
          <w:numId w:val="23"/>
        </w:numPr>
        <w:bidi/>
      </w:pPr>
      <w:r>
        <w:t>الإصابات التي تؤدي إلى فقدان وقت العمل (LTI).</w:t>
      </w:r>
    </w:p>
    <w:p w14:paraId="1BAD0001" w14:textId="77777777" w:rsidR="0020311C" w:rsidRDefault="0020311C" w:rsidP="0020311C">
      <w:pPr>
        <w:pStyle w:val="Compact"/>
        <w:numPr>
          <w:ilvl w:val="0"/>
          <w:numId w:val="23"/>
        </w:numPr>
        <w:bidi/>
      </w:pPr>
      <w:r>
        <w:t>الإصابات التي تتطلب علاجًا طبيًا (MTC).</w:t>
      </w:r>
    </w:p>
    <w:p w14:paraId="56E5F1AA" w14:textId="77777777" w:rsidR="0020311C" w:rsidRDefault="0020311C" w:rsidP="0020311C">
      <w:pPr>
        <w:pStyle w:val="Compact"/>
        <w:numPr>
          <w:ilvl w:val="0"/>
          <w:numId w:val="23"/>
        </w:numPr>
        <w:bidi/>
      </w:pPr>
      <w:r>
        <w:t>حالات الإسعافات الأولية.</w:t>
      </w:r>
    </w:p>
    <w:p w14:paraId="4E74F5A7" w14:textId="77777777" w:rsidR="0020311C" w:rsidRDefault="0020311C" w:rsidP="0020311C">
      <w:pPr>
        <w:pStyle w:val="Compact"/>
        <w:numPr>
          <w:ilvl w:val="0"/>
          <w:numId w:val="23"/>
        </w:numPr>
        <w:bidi/>
      </w:pPr>
      <w:r>
        <w:t>شبه الحوادث (Near Miss).</w:t>
      </w:r>
    </w:p>
    <w:p w14:paraId="7800DAE9" w14:textId="77777777" w:rsidR="0020311C" w:rsidRDefault="0020311C" w:rsidP="0020311C">
      <w:pPr>
        <w:pStyle w:val="Compact"/>
        <w:numPr>
          <w:ilvl w:val="0"/>
          <w:numId w:val="23"/>
        </w:numPr>
        <w:bidi/>
      </w:pPr>
      <w:r>
        <w:t>الأضرار بالممتلكات.</w:t>
      </w:r>
    </w:p>
    <w:p w14:paraId="53DB1547" w14:textId="77777777" w:rsidR="0020311C" w:rsidRDefault="0020311C" w:rsidP="0020311C">
      <w:pPr>
        <w:pStyle w:val="Compact"/>
        <w:numPr>
          <w:ilvl w:val="0"/>
          <w:numId w:val="23"/>
        </w:numPr>
        <w:bidi/>
      </w:pPr>
      <w:r>
        <w:t>أعطال المعدات.</w:t>
      </w:r>
    </w:p>
    <w:p w14:paraId="16CC2FB8" w14:textId="77777777" w:rsidR="0020311C" w:rsidRDefault="0020311C" w:rsidP="0020311C">
      <w:pPr>
        <w:pStyle w:val="Compact"/>
        <w:numPr>
          <w:ilvl w:val="0"/>
          <w:numId w:val="23"/>
        </w:numPr>
        <w:bidi/>
      </w:pPr>
      <w:r>
        <w:t>الحرائق أو الانفجارات.</w:t>
      </w:r>
    </w:p>
    <w:p w14:paraId="324F610A" w14:textId="77777777" w:rsidR="0020311C" w:rsidRDefault="0020311C" w:rsidP="0020311C">
      <w:pPr>
        <w:pStyle w:val="Compact"/>
        <w:numPr>
          <w:ilvl w:val="0"/>
          <w:numId w:val="23"/>
        </w:numPr>
        <w:bidi/>
      </w:pPr>
      <w:r>
        <w:t>التلوث البيئي أو الانسكابات.</w:t>
      </w:r>
    </w:p>
    <w:p w14:paraId="2A4A8324" w14:textId="77777777" w:rsidR="0020311C" w:rsidRDefault="0020311C" w:rsidP="0020311C">
      <w:pPr>
        <w:pStyle w:val="Compact"/>
        <w:numPr>
          <w:ilvl w:val="0"/>
          <w:numId w:val="23"/>
        </w:numPr>
        <w:bidi/>
      </w:pPr>
      <w:r>
        <w:t>حوادث المركبات.</w:t>
      </w:r>
    </w:p>
    <w:p w14:paraId="0795D300" w14:textId="77777777" w:rsidR="0020311C" w:rsidRDefault="00000000" w:rsidP="0020311C">
      <w:r>
        <w:pict w14:anchorId="4059E3B2">
          <v:rect id="_x0000_i1099" style="width:0;height:1.5pt" o:hralign="center" o:hrstd="t" o:hr="t"/>
        </w:pict>
      </w:r>
    </w:p>
    <w:p w14:paraId="19CC4F17" w14:textId="77777777" w:rsidR="0020311C" w:rsidRDefault="0020311C" w:rsidP="00581222">
      <w:pPr>
        <w:pStyle w:val="Heading1"/>
      </w:pPr>
      <w:bookmarkStart w:id="337" w:name="_Toc242521367"/>
      <w:bookmarkStart w:id="338" w:name="reporting-procedure"/>
      <w:bookmarkEnd w:id="333"/>
      <w:bookmarkEnd w:id="335"/>
      <w:r>
        <w:t>11.4 Reporting Procedure</w:t>
      </w:r>
      <w:bookmarkEnd w:id="337"/>
    </w:p>
    <w:p w14:paraId="4E02DFA6" w14:textId="77777777" w:rsidR="0020311C" w:rsidRDefault="0020311C" w:rsidP="0020311C">
      <w:pPr>
        <w:pStyle w:val="Heading2"/>
      </w:pPr>
      <w:bookmarkStart w:id="339" w:name="_Toc242521368"/>
      <w:bookmarkStart w:id="340" w:name="إجراءات-الإبلاغ"/>
      <w:r>
        <w:t>إجراءات الإبلاغ</w:t>
      </w:r>
      <w:bookmarkEnd w:id="339"/>
    </w:p>
    <w:p w14:paraId="5F4AC948" w14:textId="77777777" w:rsidR="0020311C" w:rsidRDefault="0020311C" w:rsidP="0020311C">
      <w:pPr>
        <w:pStyle w:val="FirstParagraph"/>
      </w:pPr>
      <w:r>
        <w:t>In the event of an incident:</w:t>
      </w:r>
    </w:p>
    <w:p w14:paraId="5318B129" w14:textId="77777777" w:rsidR="0020311C" w:rsidRDefault="0020311C" w:rsidP="0020311C">
      <w:pPr>
        <w:pStyle w:val="Compact"/>
        <w:numPr>
          <w:ilvl w:val="0"/>
          <w:numId w:val="24"/>
        </w:numPr>
      </w:pPr>
      <w:r>
        <w:t>Stop the work and make the area safe.</w:t>
      </w:r>
    </w:p>
    <w:p w14:paraId="75516236" w14:textId="77777777" w:rsidR="0020311C" w:rsidRDefault="0020311C" w:rsidP="0020311C">
      <w:pPr>
        <w:pStyle w:val="Compact"/>
        <w:numPr>
          <w:ilvl w:val="0"/>
          <w:numId w:val="24"/>
        </w:numPr>
      </w:pPr>
      <w:r>
        <w:t>Notify the Supervisor immediately.</w:t>
      </w:r>
    </w:p>
    <w:p w14:paraId="4E31962C" w14:textId="77777777" w:rsidR="0020311C" w:rsidRDefault="0020311C" w:rsidP="0020311C">
      <w:pPr>
        <w:pStyle w:val="Compact"/>
        <w:numPr>
          <w:ilvl w:val="0"/>
          <w:numId w:val="24"/>
        </w:numPr>
      </w:pPr>
      <w:r>
        <w:t>Inform the HSE Department without delay.</w:t>
      </w:r>
    </w:p>
    <w:p w14:paraId="5F5AE6D5" w14:textId="77777777" w:rsidR="0020311C" w:rsidRDefault="0020311C" w:rsidP="0020311C">
      <w:pPr>
        <w:pStyle w:val="Compact"/>
        <w:numPr>
          <w:ilvl w:val="0"/>
          <w:numId w:val="24"/>
        </w:numPr>
      </w:pPr>
      <w:r>
        <w:t>Provide medical assistance where required.</w:t>
      </w:r>
    </w:p>
    <w:p w14:paraId="3D5652D8" w14:textId="77777777" w:rsidR="0020311C" w:rsidRDefault="0020311C" w:rsidP="0020311C">
      <w:pPr>
        <w:pStyle w:val="Compact"/>
        <w:numPr>
          <w:ilvl w:val="0"/>
          <w:numId w:val="24"/>
        </w:numPr>
      </w:pPr>
      <w:r>
        <w:t>Secure the scene for investigation unless immediate action is required to prevent further harm.</w:t>
      </w:r>
    </w:p>
    <w:p w14:paraId="33B4FDAA" w14:textId="77777777" w:rsidR="0020311C" w:rsidRDefault="0020311C" w:rsidP="0020311C">
      <w:pPr>
        <w:pStyle w:val="Compact"/>
        <w:numPr>
          <w:ilvl w:val="0"/>
          <w:numId w:val="24"/>
        </w:numPr>
      </w:pPr>
      <w:r>
        <w:t>Complete the Incident Report Form.</w:t>
      </w:r>
    </w:p>
    <w:p w14:paraId="41742A64" w14:textId="77777777" w:rsidR="0020311C" w:rsidRDefault="0020311C" w:rsidP="0020311C">
      <w:pPr>
        <w:pStyle w:val="Heading3"/>
        <w:bidi/>
      </w:pPr>
      <w:bookmarkStart w:id="341" w:name="_Toc242521369"/>
      <w:r>
        <w:t>العربية</w:t>
      </w:r>
      <w:bookmarkEnd w:id="341"/>
    </w:p>
    <w:p w14:paraId="208B0AAF" w14:textId="77777777" w:rsidR="0020311C" w:rsidRDefault="0020311C" w:rsidP="0020311C">
      <w:pPr>
        <w:pStyle w:val="FirstParagraph"/>
        <w:bidi/>
      </w:pPr>
      <w:r>
        <w:t>عند وقوع حادث يجب:</w:t>
      </w:r>
    </w:p>
    <w:p w14:paraId="11259293" w14:textId="77777777" w:rsidR="0020311C" w:rsidRDefault="0020311C" w:rsidP="0020311C">
      <w:pPr>
        <w:pStyle w:val="Compact"/>
        <w:numPr>
          <w:ilvl w:val="0"/>
          <w:numId w:val="24"/>
        </w:numPr>
        <w:bidi/>
      </w:pPr>
      <w:r>
        <w:t>إيقاف العمل وتأمين الموقع.</w:t>
      </w:r>
    </w:p>
    <w:p w14:paraId="6974D150" w14:textId="77777777" w:rsidR="0020311C" w:rsidRDefault="0020311C" w:rsidP="0020311C">
      <w:pPr>
        <w:pStyle w:val="Compact"/>
        <w:numPr>
          <w:ilvl w:val="0"/>
          <w:numId w:val="24"/>
        </w:numPr>
        <w:bidi/>
      </w:pPr>
      <w:r>
        <w:t>إبلاغ المشرف مباشرة.</w:t>
      </w:r>
    </w:p>
    <w:p w14:paraId="418EE7F1" w14:textId="77777777" w:rsidR="0020311C" w:rsidRDefault="0020311C" w:rsidP="0020311C">
      <w:pPr>
        <w:pStyle w:val="Compact"/>
        <w:numPr>
          <w:ilvl w:val="0"/>
          <w:numId w:val="24"/>
        </w:numPr>
        <w:bidi/>
      </w:pPr>
      <w:r>
        <w:t>إخطار قسم HSE دون تأخير.</w:t>
      </w:r>
    </w:p>
    <w:p w14:paraId="2264E863" w14:textId="77777777" w:rsidR="0020311C" w:rsidRDefault="0020311C" w:rsidP="0020311C">
      <w:pPr>
        <w:pStyle w:val="Compact"/>
        <w:numPr>
          <w:ilvl w:val="0"/>
          <w:numId w:val="24"/>
        </w:numPr>
        <w:bidi/>
      </w:pPr>
      <w:r>
        <w:t>تقديم الإسعافات الأولية أو الرعاية الطبية عند الحاجة.</w:t>
      </w:r>
    </w:p>
    <w:p w14:paraId="1433DDA8" w14:textId="77777777" w:rsidR="0020311C" w:rsidRDefault="0020311C" w:rsidP="0020311C">
      <w:pPr>
        <w:pStyle w:val="Compact"/>
        <w:numPr>
          <w:ilvl w:val="0"/>
          <w:numId w:val="24"/>
        </w:numPr>
        <w:bidi/>
      </w:pPr>
      <w:r>
        <w:t>الحفاظ على موقع الحادث لحين بدء التحقيق، ما لم يكن هناك خطر يستدعي التدخل الفوري.</w:t>
      </w:r>
    </w:p>
    <w:p w14:paraId="24CB38A5" w14:textId="77777777" w:rsidR="0020311C" w:rsidRDefault="0020311C" w:rsidP="0020311C">
      <w:pPr>
        <w:pStyle w:val="Compact"/>
        <w:numPr>
          <w:ilvl w:val="0"/>
          <w:numId w:val="24"/>
        </w:numPr>
        <w:bidi/>
      </w:pPr>
      <w:r>
        <w:t>تعبئة نموذج تقرير الحادث.</w:t>
      </w:r>
    </w:p>
    <w:p w14:paraId="2348D7C7" w14:textId="77777777" w:rsidR="0020311C" w:rsidRDefault="00000000" w:rsidP="0020311C">
      <w:pPr>
        <w:bidi/>
      </w:pPr>
      <w:r>
        <w:pict w14:anchorId="53810931">
          <v:rect id="_x0000_i1100" style="width:0;height:1.5pt" o:hralign="center" o:hrstd="t" o:hr="t"/>
        </w:pict>
      </w:r>
    </w:p>
    <w:p w14:paraId="3C8AABDC" w14:textId="77777777" w:rsidR="0020311C" w:rsidRDefault="0020311C" w:rsidP="00581222">
      <w:pPr>
        <w:pStyle w:val="Heading1"/>
      </w:pPr>
      <w:bookmarkStart w:id="342" w:name="_Toc242521370"/>
      <w:bookmarkStart w:id="343" w:name="incident-investigation"/>
      <w:bookmarkEnd w:id="338"/>
      <w:bookmarkEnd w:id="340"/>
      <w:r>
        <w:t>11.5 Incident Investigation</w:t>
      </w:r>
      <w:bookmarkEnd w:id="342"/>
    </w:p>
    <w:p w14:paraId="2EEFE419" w14:textId="77777777" w:rsidR="0020311C" w:rsidRDefault="0020311C" w:rsidP="0020311C">
      <w:pPr>
        <w:pStyle w:val="Heading2"/>
        <w:bidi/>
      </w:pPr>
      <w:bookmarkStart w:id="344" w:name="_Toc242521371"/>
      <w:bookmarkStart w:id="345" w:name="التحقيق-في-الحوادث"/>
      <w:r>
        <w:t>التحقيق في الحوادث</w:t>
      </w:r>
      <w:bookmarkEnd w:id="344"/>
    </w:p>
    <w:p w14:paraId="440E705E" w14:textId="77777777" w:rsidR="0020311C" w:rsidRDefault="0020311C" w:rsidP="0020311C">
      <w:pPr>
        <w:pStyle w:val="FirstParagraph"/>
      </w:pPr>
      <w:r>
        <w:t>All reportable incidents shall be investigated to determine:</w:t>
      </w:r>
    </w:p>
    <w:p w14:paraId="78F9A574" w14:textId="77777777" w:rsidR="0020311C" w:rsidRDefault="0020311C" w:rsidP="0020311C">
      <w:pPr>
        <w:pStyle w:val="Compact"/>
        <w:numPr>
          <w:ilvl w:val="0"/>
          <w:numId w:val="23"/>
        </w:numPr>
      </w:pPr>
      <w:r>
        <w:t>Immediate causes.</w:t>
      </w:r>
    </w:p>
    <w:p w14:paraId="1C4D5525" w14:textId="77777777" w:rsidR="0020311C" w:rsidRDefault="0020311C" w:rsidP="0020311C">
      <w:pPr>
        <w:pStyle w:val="Compact"/>
        <w:numPr>
          <w:ilvl w:val="0"/>
          <w:numId w:val="23"/>
        </w:numPr>
      </w:pPr>
      <w:r>
        <w:t>Root causes.</w:t>
      </w:r>
    </w:p>
    <w:p w14:paraId="5DC8259C" w14:textId="77777777" w:rsidR="0020311C" w:rsidRDefault="0020311C" w:rsidP="0020311C">
      <w:pPr>
        <w:pStyle w:val="Compact"/>
        <w:numPr>
          <w:ilvl w:val="0"/>
          <w:numId w:val="23"/>
        </w:numPr>
      </w:pPr>
      <w:r>
        <w:t>Contributing factors.</w:t>
      </w:r>
    </w:p>
    <w:p w14:paraId="6257C236" w14:textId="77777777" w:rsidR="0020311C" w:rsidRDefault="0020311C" w:rsidP="0020311C">
      <w:pPr>
        <w:pStyle w:val="Compact"/>
        <w:numPr>
          <w:ilvl w:val="0"/>
          <w:numId w:val="23"/>
        </w:numPr>
      </w:pPr>
      <w:r>
        <w:t>Required corrective actions.</w:t>
      </w:r>
    </w:p>
    <w:p w14:paraId="5BC28B13" w14:textId="77777777" w:rsidR="0020311C" w:rsidRDefault="0020311C" w:rsidP="0020311C">
      <w:pPr>
        <w:pStyle w:val="Compact"/>
        <w:numPr>
          <w:ilvl w:val="0"/>
          <w:numId w:val="23"/>
        </w:numPr>
      </w:pPr>
      <w:r>
        <w:t>Preventive measures.</w:t>
      </w:r>
    </w:p>
    <w:p w14:paraId="515E4299" w14:textId="77777777" w:rsidR="0020311C" w:rsidRDefault="0020311C" w:rsidP="0020311C">
      <w:pPr>
        <w:pStyle w:val="Heading3"/>
        <w:bidi/>
      </w:pPr>
      <w:bookmarkStart w:id="346" w:name="_Toc242521372"/>
      <w:r>
        <w:t>العربية</w:t>
      </w:r>
      <w:bookmarkEnd w:id="346"/>
    </w:p>
    <w:p w14:paraId="282DDA99" w14:textId="77777777" w:rsidR="0020311C" w:rsidRDefault="0020311C" w:rsidP="0020311C">
      <w:pPr>
        <w:pStyle w:val="FirstParagraph"/>
        <w:bidi/>
      </w:pPr>
      <w:r>
        <w:t>يتم التحقيق في جميع الحوادث لتحديد:</w:t>
      </w:r>
    </w:p>
    <w:p w14:paraId="0227F275" w14:textId="77777777" w:rsidR="0020311C" w:rsidRDefault="0020311C" w:rsidP="0020311C">
      <w:pPr>
        <w:pStyle w:val="Compact"/>
        <w:numPr>
          <w:ilvl w:val="0"/>
          <w:numId w:val="23"/>
        </w:numPr>
        <w:bidi/>
      </w:pPr>
      <w:r>
        <w:t>الأسباب المباشرة.</w:t>
      </w:r>
    </w:p>
    <w:p w14:paraId="518D21EF" w14:textId="77777777" w:rsidR="0020311C" w:rsidRDefault="0020311C" w:rsidP="0020311C">
      <w:pPr>
        <w:pStyle w:val="Compact"/>
        <w:numPr>
          <w:ilvl w:val="0"/>
          <w:numId w:val="23"/>
        </w:numPr>
        <w:bidi/>
      </w:pPr>
      <w:r>
        <w:t>الأسباب الجذرية.</w:t>
      </w:r>
    </w:p>
    <w:p w14:paraId="2E5BA6D8" w14:textId="77777777" w:rsidR="0020311C" w:rsidRDefault="0020311C" w:rsidP="0020311C">
      <w:pPr>
        <w:pStyle w:val="Compact"/>
        <w:numPr>
          <w:ilvl w:val="0"/>
          <w:numId w:val="23"/>
        </w:numPr>
        <w:bidi/>
      </w:pPr>
      <w:r>
        <w:t>العوامل المساهمة.</w:t>
      </w:r>
    </w:p>
    <w:p w14:paraId="0D1C6EDC" w14:textId="77777777" w:rsidR="0020311C" w:rsidRDefault="0020311C" w:rsidP="0020311C">
      <w:pPr>
        <w:pStyle w:val="Compact"/>
        <w:numPr>
          <w:ilvl w:val="0"/>
          <w:numId w:val="23"/>
        </w:numPr>
        <w:bidi/>
      </w:pPr>
      <w:r>
        <w:t>الإجراءات التصحيحية المطلوبة.</w:t>
      </w:r>
    </w:p>
    <w:p w14:paraId="16D59EDA" w14:textId="77777777" w:rsidR="0020311C" w:rsidRDefault="0020311C" w:rsidP="0020311C">
      <w:pPr>
        <w:pStyle w:val="Compact"/>
        <w:numPr>
          <w:ilvl w:val="0"/>
          <w:numId w:val="23"/>
        </w:numPr>
        <w:bidi/>
      </w:pPr>
      <w:r>
        <w:t>الإجراءات الوقائية لمنع التكرار.</w:t>
      </w:r>
    </w:p>
    <w:p w14:paraId="1C3BDC20" w14:textId="77777777" w:rsidR="0020311C" w:rsidRDefault="00000000" w:rsidP="0020311C">
      <w:r>
        <w:pict w14:anchorId="184A7B5D">
          <v:rect id="_x0000_i1101" style="width:0;height:1.5pt" o:hralign="center" o:hrstd="t" o:hr="t"/>
        </w:pict>
      </w:r>
    </w:p>
    <w:p w14:paraId="3F7883AD" w14:textId="77777777" w:rsidR="0020311C" w:rsidRDefault="0020311C" w:rsidP="00581222">
      <w:pPr>
        <w:pStyle w:val="Heading1"/>
      </w:pPr>
      <w:bookmarkStart w:id="347" w:name="_Toc242521373"/>
      <w:bookmarkStart w:id="348" w:name="corrective-and-preventive-actions"/>
      <w:bookmarkEnd w:id="343"/>
      <w:bookmarkEnd w:id="345"/>
      <w:r>
        <w:t>11.6 Corrective and Preventive Actions</w:t>
      </w:r>
      <w:bookmarkEnd w:id="347"/>
    </w:p>
    <w:p w14:paraId="0D606BB4" w14:textId="77777777" w:rsidR="0020311C" w:rsidRDefault="0020311C" w:rsidP="0020311C">
      <w:pPr>
        <w:pStyle w:val="Heading2"/>
      </w:pPr>
      <w:bookmarkStart w:id="349" w:name="_Toc242521374"/>
      <w:bookmarkStart w:id="350" w:name="الإجراءات-التصحيحية-والوقائية"/>
      <w:r>
        <w:t>الإجراءات التصحيحية والوقائية</w:t>
      </w:r>
      <w:bookmarkEnd w:id="349"/>
    </w:p>
    <w:p w14:paraId="4710826D" w14:textId="77777777" w:rsidR="0020311C" w:rsidRDefault="0020311C" w:rsidP="0020311C">
      <w:pPr>
        <w:pStyle w:val="FirstParagraph"/>
      </w:pPr>
      <w:r>
        <w:t>Corrective and preventive actions shall:</w:t>
      </w:r>
    </w:p>
    <w:p w14:paraId="5F68659D" w14:textId="77777777" w:rsidR="0020311C" w:rsidRDefault="0020311C" w:rsidP="0020311C">
      <w:pPr>
        <w:pStyle w:val="Compact"/>
        <w:numPr>
          <w:ilvl w:val="0"/>
          <w:numId w:val="23"/>
        </w:numPr>
      </w:pPr>
      <w:r>
        <w:t>Eliminate identified hazards.</w:t>
      </w:r>
    </w:p>
    <w:p w14:paraId="430F25F5" w14:textId="77777777" w:rsidR="0020311C" w:rsidRDefault="0020311C" w:rsidP="0020311C">
      <w:pPr>
        <w:pStyle w:val="Compact"/>
        <w:numPr>
          <w:ilvl w:val="0"/>
          <w:numId w:val="23"/>
        </w:numPr>
      </w:pPr>
      <w:r>
        <w:t>Reduce the likelihood of recurrence.</w:t>
      </w:r>
    </w:p>
    <w:p w14:paraId="372FED63" w14:textId="77777777" w:rsidR="0020311C" w:rsidRDefault="0020311C" w:rsidP="0020311C">
      <w:pPr>
        <w:pStyle w:val="Compact"/>
        <w:numPr>
          <w:ilvl w:val="0"/>
          <w:numId w:val="23"/>
        </w:numPr>
      </w:pPr>
      <w:r>
        <w:t>Be assigned to responsible persons.</w:t>
      </w:r>
    </w:p>
    <w:p w14:paraId="44B2D072" w14:textId="77777777" w:rsidR="0020311C" w:rsidRDefault="0020311C" w:rsidP="0020311C">
      <w:pPr>
        <w:pStyle w:val="Compact"/>
        <w:numPr>
          <w:ilvl w:val="0"/>
          <w:numId w:val="23"/>
        </w:numPr>
      </w:pPr>
      <w:r>
        <w:t>Be completed within specified timeframes.</w:t>
      </w:r>
    </w:p>
    <w:p w14:paraId="1AF38B52" w14:textId="77777777" w:rsidR="0020311C" w:rsidRDefault="0020311C" w:rsidP="0020311C">
      <w:pPr>
        <w:pStyle w:val="Compact"/>
        <w:numPr>
          <w:ilvl w:val="0"/>
          <w:numId w:val="23"/>
        </w:numPr>
      </w:pPr>
      <w:r>
        <w:t>Be verified for effectiveness by the HSE Department.</w:t>
      </w:r>
    </w:p>
    <w:p w14:paraId="0C347D78" w14:textId="77777777" w:rsidR="0020311C" w:rsidRDefault="0020311C" w:rsidP="0020311C">
      <w:pPr>
        <w:pStyle w:val="Heading3"/>
        <w:bidi/>
      </w:pPr>
      <w:bookmarkStart w:id="351" w:name="_Toc242521375"/>
      <w:r>
        <w:t>العربية</w:t>
      </w:r>
      <w:bookmarkEnd w:id="351"/>
    </w:p>
    <w:p w14:paraId="54BE0C4E" w14:textId="77777777" w:rsidR="0020311C" w:rsidRDefault="0020311C" w:rsidP="0020311C">
      <w:pPr>
        <w:pStyle w:val="FirstParagraph"/>
        <w:bidi/>
      </w:pPr>
      <w:r>
        <w:t>يجب أن تهدف الإجراءات التصحيحية والوقائية إلى:</w:t>
      </w:r>
    </w:p>
    <w:p w14:paraId="19EAF085" w14:textId="77777777" w:rsidR="0020311C" w:rsidRDefault="0020311C" w:rsidP="0020311C">
      <w:pPr>
        <w:pStyle w:val="Compact"/>
        <w:numPr>
          <w:ilvl w:val="0"/>
          <w:numId w:val="23"/>
        </w:numPr>
        <w:bidi/>
      </w:pPr>
      <w:r>
        <w:t>إزالة المخاطر التي تم تحديدها.</w:t>
      </w:r>
    </w:p>
    <w:p w14:paraId="6519CC2C" w14:textId="77777777" w:rsidR="0020311C" w:rsidRDefault="0020311C" w:rsidP="0020311C">
      <w:pPr>
        <w:pStyle w:val="Compact"/>
        <w:numPr>
          <w:ilvl w:val="0"/>
          <w:numId w:val="23"/>
        </w:numPr>
        <w:bidi/>
      </w:pPr>
      <w:r>
        <w:t>تقليل احتمال تكرار الحادث.</w:t>
      </w:r>
    </w:p>
    <w:p w14:paraId="29BA941E" w14:textId="77777777" w:rsidR="0020311C" w:rsidRDefault="0020311C" w:rsidP="0020311C">
      <w:pPr>
        <w:pStyle w:val="Compact"/>
        <w:numPr>
          <w:ilvl w:val="0"/>
          <w:numId w:val="23"/>
        </w:numPr>
        <w:bidi/>
      </w:pPr>
      <w:r>
        <w:t>تحديد مسؤول عن تنفيذ كل إجراء.</w:t>
      </w:r>
    </w:p>
    <w:p w14:paraId="75D11E75" w14:textId="77777777" w:rsidR="0020311C" w:rsidRDefault="0020311C" w:rsidP="0020311C">
      <w:pPr>
        <w:pStyle w:val="Compact"/>
        <w:numPr>
          <w:ilvl w:val="0"/>
          <w:numId w:val="23"/>
        </w:numPr>
        <w:bidi/>
      </w:pPr>
      <w:r>
        <w:t>الالتزام بالمواعيد الزمنية المحددة.</w:t>
      </w:r>
    </w:p>
    <w:p w14:paraId="728A6D5B" w14:textId="77777777" w:rsidR="0020311C" w:rsidRDefault="0020311C" w:rsidP="0020311C">
      <w:pPr>
        <w:pStyle w:val="Compact"/>
        <w:numPr>
          <w:ilvl w:val="0"/>
          <w:numId w:val="23"/>
        </w:numPr>
        <w:bidi/>
      </w:pPr>
      <w:r>
        <w:t>التحقق من فعالية الإجراءات من قبل قسم HSE.</w:t>
      </w:r>
    </w:p>
    <w:p w14:paraId="439229D4" w14:textId="77777777" w:rsidR="0020311C" w:rsidRDefault="00000000" w:rsidP="0020311C">
      <w:r>
        <w:pict w14:anchorId="7C6B5B19">
          <v:rect id="_x0000_i1102" style="width:0;height:1.5pt" o:hralign="center" o:hrstd="t" o:hr="t"/>
        </w:pict>
      </w:r>
    </w:p>
    <w:p w14:paraId="595B87E6" w14:textId="77777777" w:rsidR="0020311C" w:rsidRDefault="0020311C" w:rsidP="00581222">
      <w:pPr>
        <w:pStyle w:val="Heading1"/>
      </w:pPr>
      <w:bookmarkStart w:id="352" w:name="_Toc242521376"/>
      <w:bookmarkStart w:id="353" w:name="records-and-documentation"/>
      <w:bookmarkEnd w:id="348"/>
      <w:bookmarkEnd w:id="350"/>
      <w:r>
        <w:t>11.7 Records and Documentation</w:t>
      </w:r>
      <w:bookmarkEnd w:id="352"/>
    </w:p>
    <w:p w14:paraId="27797340" w14:textId="77777777" w:rsidR="0020311C" w:rsidRDefault="0020311C" w:rsidP="0020311C">
      <w:pPr>
        <w:pStyle w:val="Heading2"/>
      </w:pPr>
      <w:bookmarkStart w:id="354" w:name="_Toc242521377"/>
      <w:bookmarkStart w:id="355" w:name="السجلات-والوثائق"/>
      <w:r>
        <w:t>السجلات والوثائق</w:t>
      </w:r>
      <w:bookmarkEnd w:id="354"/>
    </w:p>
    <w:p w14:paraId="794718EA" w14:textId="77777777" w:rsidR="0020311C" w:rsidRDefault="0020311C" w:rsidP="0020311C">
      <w:pPr>
        <w:pStyle w:val="FirstParagraph"/>
      </w:pPr>
      <w:r>
        <w:t>The following records shall be maintained:</w:t>
      </w:r>
    </w:p>
    <w:p w14:paraId="3793D1D4" w14:textId="77777777" w:rsidR="0020311C" w:rsidRDefault="0020311C" w:rsidP="0020311C">
      <w:pPr>
        <w:pStyle w:val="Compact"/>
        <w:numPr>
          <w:ilvl w:val="0"/>
          <w:numId w:val="23"/>
        </w:numPr>
      </w:pPr>
      <w:r>
        <w:t>Incident Report Forms.</w:t>
      </w:r>
    </w:p>
    <w:p w14:paraId="3CE57F91" w14:textId="77777777" w:rsidR="0020311C" w:rsidRDefault="0020311C" w:rsidP="0020311C">
      <w:pPr>
        <w:pStyle w:val="Compact"/>
        <w:numPr>
          <w:ilvl w:val="0"/>
          <w:numId w:val="23"/>
        </w:numPr>
      </w:pPr>
      <w:r>
        <w:t>Investigation Reports.</w:t>
      </w:r>
    </w:p>
    <w:p w14:paraId="4B5BB771" w14:textId="77777777" w:rsidR="0020311C" w:rsidRDefault="0020311C" w:rsidP="0020311C">
      <w:pPr>
        <w:pStyle w:val="Compact"/>
        <w:numPr>
          <w:ilvl w:val="0"/>
          <w:numId w:val="23"/>
        </w:numPr>
      </w:pPr>
      <w:r>
        <w:t>Corrective Action Register.</w:t>
      </w:r>
    </w:p>
    <w:p w14:paraId="189934C2" w14:textId="77777777" w:rsidR="0020311C" w:rsidRDefault="0020311C" w:rsidP="0020311C">
      <w:pPr>
        <w:pStyle w:val="Compact"/>
        <w:numPr>
          <w:ilvl w:val="0"/>
          <w:numId w:val="23"/>
        </w:numPr>
      </w:pPr>
      <w:r>
        <w:t>Near Miss Reports.</w:t>
      </w:r>
    </w:p>
    <w:p w14:paraId="4889ADA0" w14:textId="77777777" w:rsidR="0020311C" w:rsidRDefault="0020311C" w:rsidP="0020311C">
      <w:pPr>
        <w:pStyle w:val="Compact"/>
        <w:numPr>
          <w:ilvl w:val="0"/>
          <w:numId w:val="23"/>
        </w:numPr>
      </w:pPr>
      <w:r>
        <w:t>Environmental Incident Reports.</w:t>
      </w:r>
    </w:p>
    <w:p w14:paraId="64D6A0F9" w14:textId="77777777" w:rsidR="0020311C" w:rsidRDefault="0020311C" w:rsidP="0020311C">
      <w:pPr>
        <w:pStyle w:val="Compact"/>
        <w:numPr>
          <w:ilvl w:val="0"/>
          <w:numId w:val="23"/>
        </w:numPr>
      </w:pPr>
      <w:r>
        <w:t>Statistical HSE Performance Reports.</w:t>
      </w:r>
    </w:p>
    <w:p w14:paraId="18EA6619" w14:textId="77777777" w:rsidR="0020311C" w:rsidRDefault="0020311C" w:rsidP="0020311C">
      <w:pPr>
        <w:pStyle w:val="Heading3"/>
        <w:bidi/>
      </w:pPr>
      <w:bookmarkStart w:id="356" w:name="_Toc242521378"/>
      <w:r>
        <w:t>العربية</w:t>
      </w:r>
      <w:bookmarkEnd w:id="356"/>
    </w:p>
    <w:p w14:paraId="735B874C" w14:textId="77777777" w:rsidR="0020311C" w:rsidRDefault="0020311C" w:rsidP="0020311C">
      <w:pPr>
        <w:pStyle w:val="FirstParagraph"/>
        <w:bidi/>
      </w:pPr>
      <w:r>
        <w:t>يجب الاحتفاظ بالسجلات التالية:</w:t>
      </w:r>
    </w:p>
    <w:p w14:paraId="196273FC" w14:textId="77777777" w:rsidR="0020311C" w:rsidRDefault="0020311C" w:rsidP="0020311C">
      <w:pPr>
        <w:pStyle w:val="Compact"/>
        <w:numPr>
          <w:ilvl w:val="0"/>
          <w:numId w:val="23"/>
        </w:numPr>
        <w:bidi/>
      </w:pPr>
      <w:r>
        <w:t>نماذج تقارير الحوادث.</w:t>
      </w:r>
    </w:p>
    <w:p w14:paraId="71084A4F" w14:textId="77777777" w:rsidR="0020311C" w:rsidRDefault="0020311C" w:rsidP="0020311C">
      <w:pPr>
        <w:pStyle w:val="Compact"/>
        <w:numPr>
          <w:ilvl w:val="0"/>
          <w:numId w:val="23"/>
        </w:numPr>
        <w:bidi/>
      </w:pPr>
      <w:r>
        <w:t>تقارير التحقيق.</w:t>
      </w:r>
    </w:p>
    <w:p w14:paraId="6617A8A4" w14:textId="77777777" w:rsidR="0020311C" w:rsidRDefault="0020311C" w:rsidP="0020311C">
      <w:pPr>
        <w:pStyle w:val="Compact"/>
        <w:numPr>
          <w:ilvl w:val="0"/>
          <w:numId w:val="23"/>
        </w:numPr>
        <w:bidi/>
      </w:pPr>
      <w:r>
        <w:t>سجل الإجراءات التصحيحية.</w:t>
      </w:r>
    </w:p>
    <w:p w14:paraId="34AD83CE" w14:textId="77777777" w:rsidR="0020311C" w:rsidRDefault="0020311C" w:rsidP="0020311C">
      <w:pPr>
        <w:pStyle w:val="Compact"/>
        <w:numPr>
          <w:ilvl w:val="0"/>
          <w:numId w:val="23"/>
        </w:numPr>
        <w:bidi/>
      </w:pPr>
      <w:r>
        <w:t>تقارير شبه الحوادث.</w:t>
      </w:r>
    </w:p>
    <w:p w14:paraId="7FA642B5" w14:textId="77777777" w:rsidR="0020311C" w:rsidRDefault="0020311C" w:rsidP="0020311C">
      <w:pPr>
        <w:pStyle w:val="Compact"/>
        <w:numPr>
          <w:ilvl w:val="0"/>
          <w:numId w:val="23"/>
        </w:numPr>
        <w:bidi/>
      </w:pPr>
      <w:r>
        <w:t>تقارير الحوادث البيئية.</w:t>
      </w:r>
    </w:p>
    <w:p w14:paraId="285A27E5" w14:textId="77777777" w:rsidR="0020311C" w:rsidRDefault="0020311C" w:rsidP="0020311C">
      <w:pPr>
        <w:pStyle w:val="Compact"/>
        <w:numPr>
          <w:ilvl w:val="0"/>
          <w:numId w:val="23"/>
        </w:numPr>
        <w:bidi/>
      </w:pPr>
      <w:r>
        <w:t>تقارير وإحصائيات أداء HSE.</w:t>
      </w:r>
    </w:p>
    <w:p w14:paraId="25B945B3" w14:textId="77777777" w:rsidR="0020311C" w:rsidRDefault="00000000" w:rsidP="0020311C">
      <w:r>
        <w:pict w14:anchorId="3D92D6C0">
          <v:rect id="_x0000_i1103" style="width:0;height:1.5pt" o:hralign="center" o:hrstd="t" o:hr="t"/>
        </w:pict>
      </w:r>
    </w:p>
    <w:p w14:paraId="4FB39EC5" w14:textId="77777777" w:rsidR="0020311C" w:rsidRDefault="0020311C" w:rsidP="00581222">
      <w:pPr>
        <w:pStyle w:val="Heading1"/>
      </w:pPr>
      <w:bookmarkStart w:id="357" w:name="_Toc242521379"/>
      <w:bookmarkStart w:id="358" w:name="lessons-learned"/>
      <w:bookmarkEnd w:id="353"/>
      <w:bookmarkEnd w:id="355"/>
      <w:r>
        <w:t>11.8 Lessons Learned</w:t>
      </w:r>
      <w:bookmarkEnd w:id="357"/>
    </w:p>
    <w:p w14:paraId="38DED4FE" w14:textId="77777777" w:rsidR="0020311C" w:rsidRDefault="0020311C" w:rsidP="0020311C">
      <w:pPr>
        <w:pStyle w:val="Heading2"/>
      </w:pPr>
      <w:bookmarkStart w:id="359" w:name="_Toc242521380"/>
      <w:bookmarkStart w:id="360" w:name="الدروس-المستفادة"/>
      <w:r>
        <w:t>الدروس المستفادة</w:t>
      </w:r>
      <w:bookmarkEnd w:id="359"/>
    </w:p>
    <w:p w14:paraId="579DDD8D" w14:textId="77777777" w:rsidR="0020311C" w:rsidRDefault="0020311C" w:rsidP="0020311C">
      <w:pPr>
        <w:pStyle w:val="FirstParagraph"/>
      </w:pPr>
      <w:r>
        <w:t>The Company shall communicate lessons learned from incidents and investigations to all relevant personnel through Toolbox Talks, HSE Meetings, training sessions, and safety bulletins to prevent recurrence and promote continual improvement.</w:t>
      </w:r>
    </w:p>
    <w:p w14:paraId="5E495CC9" w14:textId="77777777" w:rsidR="0020311C" w:rsidRDefault="0020311C" w:rsidP="0020311C">
      <w:pPr>
        <w:pStyle w:val="Heading3"/>
        <w:bidi/>
      </w:pPr>
      <w:bookmarkStart w:id="361" w:name="_Toc242521381"/>
      <w:bookmarkStart w:id="362" w:name="العربية-7"/>
      <w:r>
        <w:t>العربية</w:t>
      </w:r>
      <w:bookmarkEnd w:id="361"/>
    </w:p>
    <w:p w14:paraId="3F7980CF" w14:textId="77777777" w:rsidR="0020311C" w:rsidRDefault="0020311C" w:rsidP="0020311C">
      <w:pPr>
        <w:pStyle w:val="FirstParagraph"/>
        <w:bidi/>
      </w:pPr>
      <w:r>
        <w:t>تلتزم الشركة بمشاركة الدروس المستفادة من الحوادث والتحقيقات مع جميع العاملين من خلال اجتماعات السلامة (Toolbox Talks)، واجتماعات HSE، والدورات التدريبية، والنشرات التوعوية، بهدف منع تكرار الحوادث وتحقيق التحسين المستمر.</w:t>
      </w:r>
    </w:p>
    <w:p w14:paraId="731FC5C5" w14:textId="77777777" w:rsidR="003F4EB6" w:rsidRDefault="003F4EB6" w:rsidP="00581222">
      <w:pPr>
        <w:pStyle w:val="Heading1"/>
      </w:pPr>
      <w:bookmarkStart w:id="363" w:name="_Toc242521382"/>
      <w:bookmarkStart w:id="364" w:name="X7e8a8d532558abd507514c4ffcb2ffd18951856"/>
      <w:bookmarkEnd w:id="358"/>
      <w:bookmarkEnd w:id="360"/>
      <w:bookmarkEnd w:id="362"/>
      <w:r>
        <w:t>12. Training, Competency, Audit &amp; Continual Improvement</w:t>
      </w:r>
      <w:bookmarkEnd w:id="363"/>
    </w:p>
    <w:p w14:paraId="24F307B6" w14:textId="77777777" w:rsidR="003F4EB6" w:rsidRDefault="003F4EB6" w:rsidP="00581222">
      <w:pPr>
        <w:pStyle w:val="Heading1"/>
        <w:bidi/>
      </w:pPr>
      <w:bookmarkStart w:id="365" w:name="_Toc242521383"/>
      <w:bookmarkStart w:id="366" w:name="Xceea86fbcc39a3869138ea06be973d10d0a3618"/>
      <w:bookmarkEnd w:id="364"/>
      <w:r>
        <w:t>التدريب والكفاءة والتدقيق والتحسين المستمر</w:t>
      </w:r>
      <w:bookmarkEnd w:id="365"/>
    </w:p>
    <w:p w14:paraId="1A7B8F63" w14:textId="77777777" w:rsidR="003F4EB6" w:rsidRDefault="00000000" w:rsidP="003F4EB6">
      <w:r>
        <w:pict w14:anchorId="0390E6D2">
          <v:rect id="_x0000_i1104" style="width:0;height:1.5pt" o:hralign="center" o:hrstd="t" o:hr="t"/>
        </w:pict>
      </w:r>
    </w:p>
    <w:p w14:paraId="11387A45" w14:textId="77777777" w:rsidR="003F4EB6" w:rsidRDefault="003F4EB6" w:rsidP="00581222">
      <w:pPr>
        <w:pStyle w:val="Heading1"/>
      </w:pPr>
      <w:bookmarkStart w:id="367" w:name="_Toc242521384"/>
      <w:bookmarkEnd w:id="366"/>
      <w:r>
        <w:t>12.1 Purpose</w:t>
      </w:r>
      <w:bookmarkEnd w:id="367"/>
    </w:p>
    <w:p w14:paraId="3EB77079" w14:textId="77777777" w:rsidR="003F4EB6" w:rsidRDefault="003F4EB6" w:rsidP="003F4EB6">
      <w:pPr>
        <w:pStyle w:val="Heading2"/>
      </w:pPr>
      <w:bookmarkStart w:id="368" w:name="_Toc242521385"/>
      <w:r>
        <w:t>الغرض</w:t>
      </w:r>
      <w:bookmarkEnd w:id="368"/>
    </w:p>
    <w:p w14:paraId="1E62AFC5" w14:textId="77777777" w:rsidR="003F4EB6" w:rsidRDefault="003F4EB6" w:rsidP="003F4EB6">
      <w:pPr>
        <w:pStyle w:val="Heading3"/>
      </w:pPr>
      <w:bookmarkStart w:id="369" w:name="_Toc242521386"/>
      <w:r>
        <w:t>English</w:t>
      </w:r>
      <w:bookmarkEnd w:id="369"/>
    </w:p>
    <w:p w14:paraId="4AFDDBED" w14:textId="77777777" w:rsidR="003F4EB6" w:rsidRDefault="003F4EB6" w:rsidP="003F4EB6">
      <w:pPr>
        <w:pStyle w:val="FirstParagraph"/>
      </w:pPr>
      <w:r>
        <w:t>The purpose of this section is to ensure that all personnel possess the necessary knowledge, skills, and competence to perform their work safely and efficiently, while maintaining continual improvement of the Company’s Health, Safety, and Environment (HSE) Management System.</w:t>
      </w:r>
    </w:p>
    <w:p w14:paraId="07EAF841" w14:textId="77777777" w:rsidR="003F4EB6" w:rsidRDefault="003F4EB6" w:rsidP="00C72C21">
      <w:pPr>
        <w:pStyle w:val="Heading3"/>
        <w:bidi/>
      </w:pPr>
      <w:bookmarkStart w:id="370" w:name="_Toc242521387"/>
      <w:r>
        <w:t>العربية</w:t>
      </w:r>
      <w:bookmarkEnd w:id="370"/>
    </w:p>
    <w:p w14:paraId="5C429154" w14:textId="77777777" w:rsidR="003F4EB6" w:rsidRDefault="003F4EB6" w:rsidP="00C72C21">
      <w:pPr>
        <w:pStyle w:val="FirstParagraph"/>
        <w:bidi/>
      </w:pPr>
      <w:r>
        <w:t>يهدف هذا القسم إلى ضمان امتلاك جميع العاملين للمعرفة والمهارات والكفاءة اللازمة لأداء أعمالهم بأمان وكفاءة، مع تحقيق التحسين المستمر لنظام إدارة الصحة والسلامة والبيئة بالشركة.</w:t>
      </w:r>
    </w:p>
    <w:p w14:paraId="00CE3ACE" w14:textId="77777777" w:rsidR="003F4EB6" w:rsidRDefault="00000000" w:rsidP="003F4EB6">
      <w:r>
        <w:pict w14:anchorId="68F3A708">
          <v:rect id="_x0000_i1105" style="width:0;height:1.5pt" o:hralign="center" o:hrstd="t" o:hr="t"/>
        </w:pict>
      </w:r>
    </w:p>
    <w:p w14:paraId="02B2AAE9" w14:textId="77777777" w:rsidR="003F4EB6" w:rsidRDefault="003F4EB6" w:rsidP="00581222">
      <w:pPr>
        <w:pStyle w:val="Heading1"/>
      </w:pPr>
      <w:bookmarkStart w:id="371" w:name="_Toc242521388"/>
      <w:bookmarkStart w:id="372" w:name="training-requirements"/>
      <w:r>
        <w:t>12.2 Training Requirements</w:t>
      </w:r>
      <w:bookmarkEnd w:id="371"/>
    </w:p>
    <w:p w14:paraId="1B53575B" w14:textId="77777777" w:rsidR="003F4EB6" w:rsidRDefault="003F4EB6" w:rsidP="003F4EB6">
      <w:pPr>
        <w:pStyle w:val="Heading2"/>
      </w:pPr>
      <w:bookmarkStart w:id="373" w:name="_Toc242521389"/>
      <w:bookmarkStart w:id="374" w:name="متطلبات-التدريب"/>
      <w:r>
        <w:t>متطلبات التدريب</w:t>
      </w:r>
      <w:bookmarkEnd w:id="373"/>
    </w:p>
    <w:p w14:paraId="674B1190" w14:textId="77777777" w:rsidR="003F4EB6" w:rsidRDefault="003F4EB6" w:rsidP="003F4EB6">
      <w:pPr>
        <w:pStyle w:val="FirstParagraph"/>
      </w:pPr>
      <w:r>
        <w:t>The Company shall provide appropriate HSE training to all employees, contractors, and supervisors before commencing work and periodically thereafter.</w:t>
      </w:r>
    </w:p>
    <w:p w14:paraId="45EDA827" w14:textId="77777777" w:rsidR="003F4EB6" w:rsidRDefault="003F4EB6" w:rsidP="003F4EB6">
      <w:pPr>
        <w:pStyle w:val="BodyText"/>
      </w:pPr>
      <w:r>
        <w:t>Training programs shall include:</w:t>
      </w:r>
    </w:p>
    <w:p w14:paraId="4958B270" w14:textId="77777777" w:rsidR="003F4EB6" w:rsidRDefault="003F4EB6" w:rsidP="003F4EB6">
      <w:pPr>
        <w:pStyle w:val="Compact"/>
        <w:numPr>
          <w:ilvl w:val="0"/>
          <w:numId w:val="23"/>
        </w:numPr>
      </w:pPr>
      <w:r>
        <w:t>HSE Induction Training.</w:t>
      </w:r>
    </w:p>
    <w:p w14:paraId="6AC25D75" w14:textId="77777777" w:rsidR="003F4EB6" w:rsidRDefault="003F4EB6" w:rsidP="003F4EB6">
      <w:pPr>
        <w:pStyle w:val="Compact"/>
        <w:numPr>
          <w:ilvl w:val="0"/>
          <w:numId w:val="23"/>
        </w:numPr>
      </w:pPr>
      <w:r>
        <w:t>Job-Specific Safety Training.</w:t>
      </w:r>
    </w:p>
    <w:p w14:paraId="3D884B7D" w14:textId="77777777" w:rsidR="003F4EB6" w:rsidRDefault="003F4EB6" w:rsidP="003F4EB6">
      <w:pPr>
        <w:pStyle w:val="Compact"/>
        <w:numPr>
          <w:ilvl w:val="0"/>
          <w:numId w:val="23"/>
        </w:numPr>
      </w:pPr>
      <w:r>
        <w:t>Personal Protective Equipment (PPE) Training.</w:t>
      </w:r>
    </w:p>
    <w:p w14:paraId="30C4C929" w14:textId="77777777" w:rsidR="003F4EB6" w:rsidRDefault="003F4EB6" w:rsidP="003F4EB6">
      <w:pPr>
        <w:pStyle w:val="Compact"/>
        <w:numPr>
          <w:ilvl w:val="0"/>
          <w:numId w:val="23"/>
        </w:numPr>
      </w:pPr>
      <w:r>
        <w:t>Emergency Response Training.</w:t>
      </w:r>
    </w:p>
    <w:p w14:paraId="08660011" w14:textId="77777777" w:rsidR="003F4EB6" w:rsidRDefault="003F4EB6" w:rsidP="003F4EB6">
      <w:pPr>
        <w:pStyle w:val="Compact"/>
        <w:numPr>
          <w:ilvl w:val="0"/>
          <w:numId w:val="23"/>
        </w:numPr>
      </w:pPr>
      <w:r>
        <w:t>Fire Fighting and Fire Extinguisher Training.</w:t>
      </w:r>
    </w:p>
    <w:p w14:paraId="4C1D3B4E" w14:textId="77777777" w:rsidR="003F4EB6" w:rsidRDefault="003F4EB6" w:rsidP="003F4EB6">
      <w:pPr>
        <w:pStyle w:val="Compact"/>
        <w:numPr>
          <w:ilvl w:val="0"/>
          <w:numId w:val="23"/>
        </w:numPr>
      </w:pPr>
      <w:r>
        <w:t>First Aid Awareness.</w:t>
      </w:r>
    </w:p>
    <w:p w14:paraId="187902D8" w14:textId="77777777" w:rsidR="003F4EB6" w:rsidRDefault="003F4EB6" w:rsidP="003F4EB6">
      <w:pPr>
        <w:pStyle w:val="Compact"/>
        <w:numPr>
          <w:ilvl w:val="0"/>
          <w:numId w:val="23"/>
        </w:numPr>
      </w:pPr>
      <w:r>
        <w:t>Working at Height Safety.</w:t>
      </w:r>
    </w:p>
    <w:p w14:paraId="756ED455" w14:textId="77777777" w:rsidR="003F4EB6" w:rsidRDefault="003F4EB6" w:rsidP="003F4EB6">
      <w:pPr>
        <w:pStyle w:val="Compact"/>
        <w:numPr>
          <w:ilvl w:val="0"/>
          <w:numId w:val="23"/>
        </w:numPr>
      </w:pPr>
      <w:r>
        <w:t>Confined Space Entry.</w:t>
      </w:r>
    </w:p>
    <w:p w14:paraId="37D4C61A" w14:textId="77777777" w:rsidR="003F4EB6" w:rsidRDefault="003F4EB6" w:rsidP="003F4EB6">
      <w:pPr>
        <w:pStyle w:val="Compact"/>
        <w:numPr>
          <w:ilvl w:val="0"/>
          <w:numId w:val="23"/>
        </w:numPr>
      </w:pPr>
      <w:r>
        <w:t>Lifting Operations.</w:t>
      </w:r>
    </w:p>
    <w:p w14:paraId="78C0ABC8" w14:textId="77777777" w:rsidR="003F4EB6" w:rsidRDefault="003F4EB6" w:rsidP="003F4EB6">
      <w:pPr>
        <w:pStyle w:val="Compact"/>
        <w:numPr>
          <w:ilvl w:val="0"/>
          <w:numId w:val="23"/>
        </w:numPr>
      </w:pPr>
      <w:r>
        <w:t>Hazard Identification and Risk Assessment (HIRAC).</w:t>
      </w:r>
    </w:p>
    <w:p w14:paraId="128B1DC8" w14:textId="77777777" w:rsidR="003F4EB6" w:rsidRDefault="003F4EB6" w:rsidP="003F4EB6">
      <w:pPr>
        <w:pStyle w:val="Compact"/>
        <w:numPr>
          <w:ilvl w:val="0"/>
          <w:numId w:val="23"/>
        </w:numPr>
      </w:pPr>
      <w:r>
        <w:t>Environmental Awareness.</w:t>
      </w:r>
    </w:p>
    <w:p w14:paraId="7E023A86" w14:textId="77777777" w:rsidR="003F4EB6" w:rsidRDefault="003F4EB6" w:rsidP="00C72C21">
      <w:pPr>
        <w:pStyle w:val="Heading3"/>
        <w:bidi/>
      </w:pPr>
      <w:bookmarkStart w:id="375" w:name="_Toc242521390"/>
      <w:r>
        <w:t>العربية</w:t>
      </w:r>
      <w:bookmarkEnd w:id="375"/>
    </w:p>
    <w:p w14:paraId="368C21B6" w14:textId="77777777" w:rsidR="003F4EB6" w:rsidRDefault="003F4EB6" w:rsidP="00C72C21">
      <w:pPr>
        <w:pStyle w:val="FirstParagraph"/>
        <w:bidi/>
      </w:pPr>
      <w:r>
        <w:t>تلتزم الشركة بتوفير التدريب المناسب لجميع الموظفين والمقاولين والمشرفين قبل بدء العمل وبشكل دوري، ويشمل:</w:t>
      </w:r>
    </w:p>
    <w:p w14:paraId="38F626D9" w14:textId="77777777" w:rsidR="003F4EB6" w:rsidRDefault="003F4EB6" w:rsidP="00C72C21">
      <w:pPr>
        <w:pStyle w:val="Compact"/>
        <w:numPr>
          <w:ilvl w:val="0"/>
          <w:numId w:val="23"/>
        </w:numPr>
        <w:bidi/>
      </w:pPr>
      <w:r>
        <w:t>برنامج التعريف بالصحة والسلامة والبيئة (HSE Induction).</w:t>
      </w:r>
    </w:p>
    <w:p w14:paraId="563D239B" w14:textId="77777777" w:rsidR="003F4EB6" w:rsidRDefault="003F4EB6" w:rsidP="00C72C21">
      <w:pPr>
        <w:pStyle w:val="Compact"/>
        <w:numPr>
          <w:ilvl w:val="0"/>
          <w:numId w:val="23"/>
        </w:numPr>
        <w:bidi/>
      </w:pPr>
      <w:r>
        <w:t>التدريب على مخاطر الوظيفة.</w:t>
      </w:r>
    </w:p>
    <w:p w14:paraId="028BC3CF" w14:textId="77777777" w:rsidR="003F4EB6" w:rsidRDefault="003F4EB6" w:rsidP="00C72C21">
      <w:pPr>
        <w:pStyle w:val="Compact"/>
        <w:numPr>
          <w:ilvl w:val="0"/>
          <w:numId w:val="23"/>
        </w:numPr>
        <w:bidi/>
      </w:pPr>
      <w:r>
        <w:t>التدريب على استخدام معدات الوقاية الشخصية.</w:t>
      </w:r>
    </w:p>
    <w:p w14:paraId="46E38F26" w14:textId="77777777" w:rsidR="003F4EB6" w:rsidRDefault="003F4EB6" w:rsidP="00C72C21">
      <w:pPr>
        <w:pStyle w:val="Compact"/>
        <w:numPr>
          <w:ilvl w:val="0"/>
          <w:numId w:val="23"/>
        </w:numPr>
        <w:bidi/>
      </w:pPr>
      <w:r>
        <w:t>التدريب على الاستجابة للطوارئ.</w:t>
      </w:r>
    </w:p>
    <w:p w14:paraId="22F7926E" w14:textId="77777777" w:rsidR="003F4EB6" w:rsidRDefault="003F4EB6" w:rsidP="00C72C21">
      <w:pPr>
        <w:pStyle w:val="Compact"/>
        <w:numPr>
          <w:ilvl w:val="0"/>
          <w:numId w:val="23"/>
        </w:numPr>
        <w:bidi/>
      </w:pPr>
      <w:r>
        <w:t>التدريب على مكافحة الحرائق واستخدام مطفآت الحريق.</w:t>
      </w:r>
    </w:p>
    <w:p w14:paraId="0EB9467A" w14:textId="77777777" w:rsidR="003F4EB6" w:rsidRDefault="003F4EB6" w:rsidP="00C72C21">
      <w:pPr>
        <w:pStyle w:val="Compact"/>
        <w:numPr>
          <w:ilvl w:val="0"/>
          <w:numId w:val="23"/>
        </w:numPr>
        <w:bidi/>
      </w:pPr>
      <w:r>
        <w:t>التوعية بالإسعافات الأولية.</w:t>
      </w:r>
    </w:p>
    <w:p w14:paraId="74D178DB" w14:textId="77777777" w:rsidR="003F4EB6" w:rsidRDefault="003F4EB6" w:rsidP="00C72C21">
      <w:pPr>
        <w:pStyle w:val="Compact"/>
        <w:numPr>
          <w:ilvl w:val="0"/>
          <w:numId w:val="23"/>
        </w:numPr>
        <w:bidi/>
      </w:pPr>
      <w:r>
        <w:t>السلامة في العمل على ارتفاعات.</w:t>
      </w:r>
    </w:p>
    <w:p w14:paraId="23164ECA" w14:textId="77777777" w:rsidR="003F4EB6" w:rsidRDefault="003F4EB6" w:rsidP="00C72C21">
      <w:pPr>
        <w:pStyle w:val="Compact"/>
        <w:numPr>
          <w:ilvl w:val="0"/>
          <w:numId w:val="23"/>
        </w:numPr>
        <w:bidi/>
      </w:pPr>
      <w:r>
        <w:t>السلامة في الأماكن المحصورة.</w:t>
      </w:r>
    </w:p>
    <w:p w14:paraId="29D95E25" w14:textId="77777777" w:rsidR="003F4EB6" w:rsidRDefault="003F4EB6" w:rsidP="00C72C21">
      <w:pPr>
        <w:pStyle w:val="Compact"/>
        <w:numPr>
          <w:ilvl w:val="0"/>
          <w:numId w:val="23"/>
        </w:numPr>
        <w:bidi/>
      </w:pPr>
      <w:r>
        <w:t>السلامة في عمليات الرفع.</w:t>
      </w:r>
    </w:p>
    <w:p w14:paraId="12FD8537" w14:textId="77777777" w:rsidR="003F4EB6" w:rsidRDefault="003F4EB6" w:rsidP="00C72C21">
      <w:pPr>
        <w:pStyle w:val="Compact"/>
        <w:numPr>
          <w:ilvl w:val="0"/>
          <w:numId w:val="23"/>
        </w:numPr>
        <w:bidi/>
      </w:pPr>
      <w:r>
        <w:t>تحديد المخاطر وتقييمها (HIRAC).</w:t>
      </w:r>
    </w:p>
    <w:p w14:paraId="22EC454E" w14:textId="77777777" w:rsidR="003F4EB6" w:rsidRDefault="003F4EB6" w:rsidP="00C72C21">
      <w:pPr>
        <w:pStyle w:val="Compact"/>
        <w:numPr>
          <w:ilvl w:val="0"/>
          <w:numId w:val="23"/>
        </w:numPr>
        <w:bidi/>
      </w:pPr>
      <w:r>
        <w:t>التوعية البيئية.</w:t>
      </w:r>
    </w:p>
    <w:p w14:paraId="5D2B8F43" w14:textId="77777777" w:rsidR="003F4EB6" w:rsidRDefault="00000000" w:rsidP="00C72C21">
      <w:pPr>
        <w:bidi/>
      </w:pPr>
      <w:r>
        <w:pict w14:anchorId="665BC634">
          <v:rect id="_x0000_i1106" style="width:0;height:1.5pt" o:hralign="center" o:hrstd="t" o:hr="t"/>
        </w:pict>
      </w:r>
    </w:p>
    <w:p w14:paraId="6B23D394" w14:textId="77777777" w:rsidR="003F4EB6" w:rsidRDefault="003F4EB6" w:rsidP="00581222">
      <w:pPr>
        <w:pStyle w:val="Heading1"/>
      </w:pPr>
      <w:bookmarkStart w:id="376" w:name="_Toc242521391"/>
      <w:bookmarkStart w:id="377" w:name="competency"/>
      <w:bookmarkEnd w:id="372"/>
      <w:bookmarkEnd w:id="374"/>
      <w:r>
        <w:t>12.3 Competency</w:t>
      </w:r>
      <w:bookmarkEnd w:id="376"/>
    </w:p>
    <w:p w14:paraId="5878D797" w14:textId="77777777" w:rsidR="003F4EB6" w:rsidRDefault="003F4EB6" w:rsidP="003F4EB6">
      <w:pPr>
        <w:pStyle w:val="Heading2"/>
      </w:pPr>
      <w:bookmarkStart w:id="378" w:name="_Toc242521392"/>
      <w:bookmarkStart w:id="379" w:name="الكفاءة"/>
      <w:r>
        <w:t>الكفاءة</w:t>
      </w:r>
      <w:bookmarkEnd w:id="378"/>
    </w:p>
    <w:p w14:paraId="2EF39B64" w14:textId="77777777" w:rsidR="003F4EB6" w:rsidRDefault="003F4EB6" w:rsidP="003F4EB6">
      <w:pPr>
        <w:pStyle w:val="FirstParagraph"/>
      </w:pPr>
      <w:r>
        <w:t>All personnel shall be competent to perform their assigned duties through appropriate education, training, certification, and practical experience.</w:t>
      </w:r>
    </w:p>
    <w:p w14:paraId="529D1582" w14:textId="77777777" w:rsidR="003F4EB6" w:rsidRDefault="003F4EB6" w:rsidP="003F4EB6">
      <w:pPr>
        <w:pStyle w:val="BodyText"/>
      </w:pPr>
      <w:r>
        <w:t>Employees shall not perform high-risk activities unless they are trained, authorized, and medically fit where applicable.</w:t>
      </w:r>
    </w:p>
    <w:p w14:paraId="6F4EEF52" w14:textId="77777777" w:rsidR="003F4EB6" w:rsidRDefault="003F4EB6" w:rsidP="0032412D">
      <w:pPr>
        <w:pStyle w:val="Heading3"/>
        <w:bidi/>
      </w:pPr>
      <w:bookmarkStart w:id="380" w:name="_Toc242521393"/>
      <w:r>
        <w:t>العربية</w:t>
      </w:r>
      <w:bookmarkEnd w:id="380"/>
    </w:p>
    <w:p w14:paraId="4240077D" w14:textId="77777777" w:rsidR="003F4EB6" w:rsidRDefault="003F4EB6" w:rsidP="0032412D">
      <w:pPr>
        <w:pStyle w:val="FirstParagraph"/>
        <w:bidi/>
      </w:pPr>
      <w:r>
        <w:t>يجب أن يتمتع جميع العاملين بالكفاءة اللازمة لأداء مهامهم من خلال التعليم والتدريب والشهادات والخبرة العملية.</w:t>
      </w:r>
    </w:p>
    <w:p w14:paraId="2D6C1310" w14:textId="77777777" w:rsidR="003F4EB6" w:rsidRDefault="003F4EB6" w:rsidP="0032412D">
      <w:pPr>
        <w:pStyle w:val="BodyText"/>
        <w:bidi/>
      </w:pPr>
      <w:r>
        <w:t>ولا يجوز تكليف أي موظف بأعمال عالية الخطورة ما لم يكن مؤهلاً ومدربًا ومصرحًا له، ومستوفيًا لمتطلبات اللياقة الطبية عند الحاجة.</w:t>
      </w:r>
    </w:p>
    <w:p w14:paraId="26241FAF" w14:textId="77777777" w:rsidR="003F4EB6" w:rsidRDefault="00000000" w:rsidP="003F4EB6">
      <w:r>
        <w:pict w14:anchorId="69CFB319">
          <v:rect id="_x0000_i1107" style="width:0;height:1.5pt" o:hralign="center" o:hrstd="t" o:hr="t"/>
        </w:pict>
      </w:r>
    </w:p>
    <w:p w14:paraId="52E0525E" w14:textId="77777777" w:rsidR="003F4EB6" w:rsidRDefault="003F4EB6" w:rsidP="00581222">
      <w:pPr>
        <w:pStyle w:val="Heading1"/>
      </w:pPr>
      <w:bookmarkStart w:id="381" w:name="_Toc242521394"/>
      <w:bookmarkStart w:id="382" w:name="hse-audits-and-inspections"/>
      <w:bookmarkEnd w:id="377"/>
      <w:bookmarkEnd w:id="379"/>
      <w:r>
        <w:t>12.4 HSE Audits and Inspections</w:t>
      </w:r>
      <w:bookmarkEnd w:id="381"/>
    </w:p>
    <w:p w14:paraId="02C4B92B" w14:textId="77777777" w:rsidR="003F4EB6" w:rsidRDefault="003F4EB6" w:rsidP="0032412D">
      <w:pPr>
        <w:pStyle w:val="Heading2"/>
        <w:bidi/>
      </w:pPr>
      <w:bookmarkStart w:id="383" w:name="_Toc242521395"/>
      <w:bookmarkStart w:id="384" w:name="التدقيق-والتفتيش"/>
      <w:r>
        <w:t>التدقيق والتفتيش</w:t>
      </w:r>
      <w:bookmarkEnd w:id="383"/>
    </w:p>
    <w:p w14:paraId="50005201" w14:textId="77777777" w:rsidR="003F4EB6" w:rsidRDefault="003F4EB6" w:rsidP="003F4EB6">
      <w:pPr>
        <w:pStyle w:val="FirstParagraph"/>
      </w:pPr>
      <w:r>
        <w:t>The Company shall conduct planned HSE inspections and internal audits to verify compliance with Company procedures, legal requirements, and client standards.</w:t>
      </w:r>
    </w:p>
    <w:p w14:paraId="3756D0B9" w14:textId="77777777" w:rsidR="003F4EB6" w:rsidRDefault="003F4EB6" w:rsidP="003F4EB6">
      <w:pPr>
        <w:pStyle w:val="BodyText"/>
      </w:pPr>
      <w:r>
        <w:t>Audit findings shall be documented, corrective actions assigned, and implementation monitored until closure.</w:t>
      </w:r>
    </w:p>
    <w:p w14:paraId="18922A51" w14:textId="77777777" w:rsidR="003F4EB6" w:rsidRDefault="003F4EB6" w:rsidP="003F4EB6">
      <w:pPr>
        <w:pStyle w:val="Heading3"/>
        <w:bidi/>
      </w:pPr>
      <w:bookmarkStart w:id="385" w:name="_Toc242521396"/>
      <w:r>
        <w:t>العربية</w:t>
      </w:r>
      <w:bookmarkEnd w:id="385"/>
    </w:p>
    <w:p w14:paraId="3A6E287D" w14:textId="77777777" w:rsidR="003F4EB6" w:rsidRDefault="003F4EB6" w:rsidP="003F4EB6">
      <w:pPr>
        <w:pStyle w:val="FirstParagraph"/>
        <w:bidi/>
      </w:pPr>
      <w:r>
        <w:t>تجري الشركة عمليات تفتيش وتدقيق دورية للتحقق من الالتزام بإجراءات الشركة والمتطلبات القانونية ومتطلبات العملاء.</w:t>
      </w:r>
    </w:p>
    <w:p w14:paraId="2F140CB1" w14:textId="77777777" w:rsidR="003F4EB6" w:rsidRDefault="003F4EB6" w:rsidP="003F4EB6">
      <w:pPr>
        <w:pStyle w:val="BodyText"/>
        <w:bidi/>
      </w:pPr>
      <w:r>
        <w:t>ويتم توثيق نتائج التدقيق، وتحديد الإجراءات التصحيحية، ومتابعة تنفيذها حتى إغلاق جميع الملاحظات.</w:t>
      </w:r>
    </w:p>
    <w:p w14:paraId="2F37AE81" w14:textId="77777777" w:rsidR="003F4EB6" w:rsidRDefault="00000000" w:rsidP="003F4EB6">
      <w:r>
        <w:pict w14:anchorId="6016A9BC">
          <v:rect id="_x0000_i1108" style="width:0;height:1.5pt" o:hralign="center" o:hrstd="t" o:hr="t"/>
        </w:pict>
      </w:r>
    </w:p>
    <w:p w14:paraId="062E5A4B" w14:textId="77777777" w:rsidR="003F4EB6" w:rsidRDefault="003F4EB6" w:rsidP="00581222">
      <w:pPr>
        <w:pStyle w:val="Heading1"/>
      </w:pPr>
      <w:bookmarkStart w:id="386" w:name="_Toc242521397"/>
      <w:bookmarkStart w:id="387" w:name="performance-monitoring"/>
      <w:bookmarkEnd w:id="382"/>
      <w:bookmarkEnd w:id="384"/>
      <w:r>
        <w:t>12.5 Performance Monitoring</w:t>
      </w:r>
      <w:bookmarkEnd w:id="386"/>
    </w:p>
    <w:p w14:paraId="3B4A910A" w14:textId="77777777" w:rsidR="003F4EB6" w:rsidRDefault="003F4EB6" w:rsidP="003F4EB6">
      <w:pPr>
        <w:pStyle w:val="Heading2"/>
      </w:pPr>
      <w:bookmarkStart w:id="388" w:name="_Toc242521398"/>
      <w:bookmarkStart w:id="389" w:name="متابعة-الأداء"/>
      <w:r>
        <w:t>متابعة الأداء</w:t>
      </w:r>
      <w:bookmarkEnd w:id="388"/>
    </w:p>
    <w:p w14:paraId="36AB0367" w14:textId="77777777" w:rsidR="003F4EB6" w:rsidRDefault="003F4EB6" w:rsidP="003F4EB6">
      <w:pPr>
        <w:pStyle w:val="FirstParagraph"/>
      </w:pPr>
      <w:r>
        <w:t>The HSE Department shall monitor performance using key performance indicators (KPIs), including:</w:t>
      </w:r>
    </w:p>
    <w:p w14:paraId="59AE46EE" w14:textId="77777777" w:rsidR="003F4EB6" w:rsidRDefault="003F4EB6" w:rsidP="003F4EB6">
      <w:pPr>
        <w:pStyle w:val="Compact"/>
        <w:numPr>
          <w:ilvl w:val="0"/>
          <w:numId w:val="23"/>
        </w:numPr>
      </w:pPr>
      <w:r>
        <w:t>Total Recordable Incident Rate (TRIR).</w:t>
      </w:r>
    </w:p>
    <w:p w14:paraId="0DE4015D" w14:textId="77777777" w:rsidR="003F4EB6" w:rsidRDefault="003F4EB6" w:rsidP="003F4EB6">
      <w:pPr>
        <w:pStyle w:val="Compact"/>
        <w:numPr>
          <w:ilvl w:val="0"/>
          <w:numId w:val="23"/>
        </w:numPr>
      </w:pPr>
      <w:r>
        <w:t>Lost Time Injury (LTI).</w:t>
      </w:r>
    </w:p>
    <w:p w14:paraId="7F150BA5" w14:textId="77777777" w:rsidR="003F4EB6" w:rsidRDefault="003F4EB6" w:rsidP="003F4EB6">
      <w:pPr>
        <w:pStyle w:val="Compact"/>
        <w:numPr>
          <w:ilvl w:val="0"/>
          <w:numId w:val="23"/>
        </w:numPr>
      </w:pPr>
      <w:r>
        <w:t>Near Miss Reports.</w:t>
      </w:r>
    </w:p>
    <w:p w14:paraId="656CC85A" w14:textId="77777777" w:rsidR="003F4EB6" w:rsidRDefault="003F4EB6" w:rsidP="003F4EB6">
      <w:pPr>
        <w:pStyle w:val="Compact"/>
        <w:numPr>
          <w:ilvl w:val="0"/>
          <w:numId w:val="23"/>
        </w:numPr>
      </w:pPr>
      <w:r>
        <w:t>Safety Observation Reports.</w:t>
      </w:r>
    </w:p>
    <w:p w14:paraId="194F1803" w14:textId="77777777" w:rsidR="003F4EB6" w:rsidRDefault="003F4EB6" w:rsidP="003F4EB6">
      <w:pPr>
        <w:pStyle w:val="Compact"/>
        <w:numPr>
          <w:ilvl w:val="0"/>
          <w:numId w:val="23"/>
        </w:numPr>
      </w:pPr>
      <w:r>
        <w:t>Training Completion Rate.</w:t>
      </w:r>
    </w:p>
    <w:p w14:paraId="0A58F379" w14:textId="77777777" w:rsidR="003F4EB6" w:rsidRDefault="003F4EB6" w:rsidP="003F4EB6">
      <w:pPr>
        <w:pStyle w:val="Compact"/>
        <w:numPr>
          <w:ilvl w:val="0"/>
          <w:numId w:val="23"/>
        </w:numPr>
      </w:pPr>
      <w:r>
        <w:t>Audit Compliance.</w:t>
      </w:r>
    </w:p>
    <w:p w14:paraId="11812E45" w14:textId="77777777" w:rsidR="003F4EB6" w:rsidRDefault="003F4EB6" w:rsidP="003F4EB6">
      <w:pPr>
        <w:pStyle w:val="Compact"/>
        <w:numPr>
          <w:ilvl w:val="0"/>
          <w:numId w:val="23"/>
        </w:numPr>
      </w:pPr>
      <w:r>
        <w:t>Environmental Performance.</w:t>
      </w:r>
    </w:p>
    <w:p w14:paraId="23D8C138" w14:textId="77777777" w:rsidR="003F4EB6" w:rsidRDefault="003F4EB6" w:rsidP="003F4EB6">
      <w:pPr>
        <w:pStyle w:val="Heading3"/>
        <w:bidi/>
      </w:pPr>
      <w:bookmarkStart w:id="390" w:name="_Toc242521399"/>
      <w:r>
        <w:t>العربية</w:t>
      </w:r>
      <w:bookmarkEnd w:id="390"/>
    </w:p>
    <w:p w14:paraId="4D794501" w14:textId="77777777" w:rsidR="003F4EB6" w:rsidRDefault="003F4EB6" w:rsidP="003F4EB6">
      <w:pPr>
        <w:pStyle w:val="FirstParagraph"/>
        <w:bidi/>
      </w:pPr>
      <w:r>
        <w:t>يقوم قسم HSE بمتابعة الأداء باستخدام مؤشرات الأداء الرئيسية (KPIs)، ومنها:</w:t>
      </w:r>
    </w:p>
    <w:p w14:paraId="40591207" w14:textId="77777777" w:rsidR="003F4EB6" w:rsidRDefault="003F4EB6" w:rsidP="003F4EB6">
      <w:pPr>
        <w:pStyle w:val="Compact"/>
        <w:numPr>
          <w:ilvl w:val="0"/>
          <w:numId w:val="23"/>
        </w:numPr>
        <w:bidi/>
      </w:pPr>
      <w:r>
        <w:t>معدل الحوادث القابلة للتسجيل (TRIR).</w:t>
      </w:r>
    </w:p>
    <w:p w14:paraId="34156824" w14:textId="77777777" w:rsidR="003F4EB6" w:rsidRDefault="003F4EB6" w:rsidP="003F4EB6">
      <w:pPr>
        <w:pStyle w:val="Compact"/>
        <w:numPr>
          <w:ilvl w:val="0"/>
          <w:numId w:val="23"/>
        </w:numPr>
        <w:bidi/>
      </w:pPr>
      <w:r>
        <w:t>الإصابات المسببة لفقدان وقت العمل (LTI).</w:t>
      </w:r>
    </w:p>
    <w:p w14:paraId="3448FF80" w14:textId="77777777" w:rsidR="003F4EB6" w:rsidRDefault="003F4EB6" w:rsidP="003F4EB6">
      <w:pPr>
        <w:pStyle w:val="Compact"/>
        <w:numPr>
          <w:ilvl w:val="0"/>
          <w:numId w:val="23"/>
        </w:numPr>
        <w:bidi/>
      </w:pPr>
      <w:r>
        <w:t>عدد شبه الحوادث.</w:t>
      </w:r>
    </w:p>
    <w:p w14:paraId="6F7EA3D8" w14:textId="77777777" w:rsidR="003F4EB6" w:rsidRDefault="003F4EB6" w:rsidP="003F4EB6">
      <w:pPr>
        <w:pStyle w:val="Compact"/>
        <w:numPr>
          <w:ilvl w:val="0"/>
          <w:numId w:val="23"/>
        </w:numPr>
        <w:bidi/>
      </w:pPr>
      <w:r>
        <w:t>تقارير ملاحظات السلامة.</w:t>
      </w:r>
    </w:p>
    <w:p w14:paraId="68608735" w14:textId="77777777" w:rsidR="003F4EB6" w:rsidRDefault="003F4EB6" w:rsidP="003F4EB6">
      <w:pPr>
        <w:pStyle w:val="Compact"/>
        <w:numPr>
          <w:ilvl w:val="0"/>
          <w:numId w:val="23"/>
        </w:numPr>
        <w:bidi/>
      </w:pPr>
      <w:r>
        <w:t>نسبة إكمال التدريب.</w:t>
      </w:r>
    </w:p>
    <w:p w14:paraId="5A2FF244" w14:textId="77777777" w:rsidR="003F4EB6" w:rsidRDefault="003F4EB6" w:rsidP="003F4EB6">
      <w:pPr>
        <w:pStyle w:val="Compact"/>
        <w:numPr>
          <w:ilvl w:val="0"/>
          <w:numId w:val="23"/>
        </w:numPr>
        <w:bidi/>
      </w:pPr>
      <w:r>
        <w:t>نتائج التدقيق والامتثال.</w:t>
      </w:r>
    </w:p>
    <w:p w14:paraId="7C6DF7C3" w14:textId="77777777" w:rsidR="003F4EB6" w:rsidRDefault="003F4EB6" w:rsidP="003F4EB6">
      <w:pPr>
        <w:pStyle w:val="Compact"/>
        <w:numPr>
          <w:ilvl w:val="0"/>
          <w:numId w:val="23"/>
        </w:numPr>
        <w:bidi/>
      </w:pPr>
      <w:r>
        <w:t>مؤشرات الأداء البيئي.</w:t>
      </w:r>
    </w:p>
    <w:p w14:paraId="21C6E49C" w14:textId="77777777" w:rsidR="003F4EB6" w:rsidRDefault="00000000" w:rsidP="003F4EB6">
      <w:r>
        <w:pict w14:anchorId="607A8176">
          <v:rect id="_x0000_i1109" style="width:0;height:1.5pt" o:hralign="center" o:hrstd="t" o:hr="t"/>
        </w:pict>
      </w:r>
    </w:p>
    <w:p w14:paraId="663CF662" w14:textId="77777777" w:rsidR="003F4EB6" w:rsidRDefault="003F4EB6" w:rsidP="00581222">
      <w:pPr>
        <w:pStyle w:val="Heading1"/>
      </w:pPr>
      <w:bookmarkStart w:id="391" w:name="_Toc242521400"/>
      <w:bookmarkStart w:id="392" w:name="continual-improvement"/>
      <w:bookmarkEnd w:id="387"/>
      <w:bookmarkEnd w:id="389"/>
      <w:r>
        <w:t>12.6 Continual Improvement</w:t>
      </w:r>
      <w:bookmarkEnd w:id="391"/>
    </w:p>
    <w:p w14:paraId="4BC4F2E7" w14:textId="77777777" w:rsidR="003F4EB6" w:rsidRDefault="003F4EB6" w:rsidP="003F4EB6">
      <w:pPr>
        <w:pStyle w:val="Heading2"/>
        <w:bidi/>
      </w:pPr>
      <w:bookmarkStart w:id="393" w:name="_Toc242521401"/>
      <w:bookmarkStart w:id="394" w:name="التحسين-المستمر"/>
      <w:r>
        <w:t>التحسين المستمر</w:t>
      </w:r>
      <w:bookmarkEnd w:id="393"/>
    </w:p>
    <w:p w14:paraId="5DA777EF" w14:textId="77777777" w:rsidR="003F4EB6" w:rsidRDefault="003F4EB6" w:rsidP="003F4EB6">
      <w:pPr>
        <w:pStyle w:val="FirstParagraph"/>
      </w:pPr>
      <w:r>
        <w:t>The Company is committed to continually improving its HSE Management System through:</w:t>
      </w:r>
    </w:p>
    <w:p w14:paraId="7CB0FADD" w14:textId="77777777" w:rsidR="003F4EB6" w:rsidRDefault="003F4EB6" w:rsidP="003F4EB6">
      <w:pPr>
        <w:pStyle w:val="Compact"/>
        <w:numPr>
          <w:ilvl w:val="0"/>
          <w:numId w:val="23"/>
        </w:numPr>
      </w:pPr>
      <w:r>
        <w:t>Management Review Meetings.</w:t>
      </w:r>
    </w:p>
    <w:p w14:paraId="2C94F7D5" w14:textId="77777777" w:rsidR="003F4EB6" w:rsidRDefault="003F4EB6" w:rsidP="003F4EB6">
      <w:pPr>
        <w:pStyle w:val="Compact"/>
        <w:numPr>
          <w:ilvl w:val="0"/>
          <w:numId w:val="23"/>
        </w:numPr>
      </w:pPr>
      <w:r>
        <w:t>Employee participation and consultation.</w:t>
      </w:r>
    </w:p>
    <w:p w14:paraId="69F4707B" w14:textId="77777777" w:rsidR="003F4EB6" w:rsidRDefault="003F4EB6" w:rsidP="003F4EB6">
      <w:pPr>
        <w:pStyle w:val="Compact"/>
        <w:numPr>
          <w:ilvl w:val="0"/>
          <w:numId w:val="23"/>
        </w:numPr>
      </w:pPr>
      <w:r>
        <w:t>Lessons Learned from incidents.</w:t>
      </w:r>
    </w:p>
    <w:p w14:paraId="618C112C" w14:textId="77777777" w:rsidR="003F4EB6" w:rsidRDefault="003F4EB6" w:rsidP="003F4EB6">
      <w:pPr>
        <w:pStyle w:val="Compact"/>
        <w:numPr>
          <w:ilvl w:val="0"/>
          <w:numId w:val="23"/>
        </w:numPr>
      </w:pPr>
      <w:r>
        <w:t>Internal and external audits.</w:t>
      </w:r>
    </w:p>
    <w:p w14:paraId="557BB3CD" w14:textId="77777777" w:rsidR="003F4EB6" w:rsidRDefault="003F4EB6" w:rsidP="003F4EB6">
      <w:pPr>
        <w:pStyle w:val="Compact"/>
        <w:numPr>
          <w:ilvl w:val="0"/>
          <w:numId w:val="23"/>
        </w:numPr>
      </w:pPr>
      <w:r>
        <w:t>Corrective and preventive actions.</w:t>
      </w:r>
    </w:p>
    <w:p w14:paraId="05ADB21E" w14:textId="77777777" w:rsidR="003F4EB6" w:rsidRDefault="003F4EB6" w:rsidP="003F4EB6">
      <w:pPr>
        <w:pStyle w:val="Compact"/>
        <w:numPr>
          <w:ilvl w:val="0"/>
          <w:numId w:val="23"/>
        </w:numPr>
      </w:pPr>
      <w:r>
        <w:t>Periodic review of HSE objectives and performance.</w:t>
      </w:r>
    </w:p>
    <w:p w14:paraId="7396D8ED" w14:textId="77777777" w:rsidR="003F4EB6" w:rsidRDefault="003F4EB6" w:rsidP="003F4EB6">
      <w:pPr>
        <w:pStyle w:val="Heading3"/>
        <w:bidi/>
      </w:pPr>
      <w:bookmarkStart w:id="395" w:name="_Toc242521402"/>
      <w:r>
        <w:t>العربية</w:t>
      </w:r>
      <w:bookmarkEnd w:id="395"/>
    </w:p>
    <w:p w14:paraId="7D0CE67E" w14:textId="77777777" w:rsidR="003F4EB6" w:rsidRDefault="003F4EB6" w:rsidP="003F4EB6">
      <w:pPr>
        <w:pStyle w:val="FirstParagraph"/>
        <w:bidi/>
      </w:pPr>
      <w:r>
        <w:t>تلتزم الشركة بالتحسين المستمر لنظام إدارة الصحة والسلامة والبيئة من خلال:</w:t>
      </w:r>
    </w:p>
    <w:p w14:paraId="72F36D47" w14:textId="77777777" w:rsidR="003F4EB6" w:rsidRDefault="003F4EB6" w:rsidP="003F4EB6">
      <w:pPr>
        <w:pStyle w:val="Compact"/>
        <w:numPr>
          <w:ilvl w:val="0"/>
          <w:numId w:val="23"/>
        </w:numPr>
        <w:bidi/>
      </w:pPr>
      <w:r>
        <w:t>اجتماعات مراجعة الإدارة.</w:t>
      </w:r>
    </w:p>
    <w:p w14:paraId="7FB42038" w14:textId="77777777" w:rsidR="003F4EB6" w:rsidRDefault="003F4EB6" w:rsidP="003F4EB6">
      <w:pPr>
        <w:pStyle w:val="Compact"/>
        <w:numPr>
          <w:ilvl w:val="0"/>
          <w:numId w:val="23"/>
        </w:numPr>
        <w:bidi/>
      </w:pPr>
      <w:r>
        <w:t>مشاركة العاملين والاستماع إلى مقترحاتهم.</w:t>
      </w:r>
    </w:p>
    <w:p w14:paraId="3C45060C" w14:textId="77777777" w:rsidR="003F4EB6" w:rsidRDefault="003F4EB6" w:rsidP="003F4EB6">
      <w:pPr>
        <w:pStyle w:val="Compact"/>
        <w:numPr>
          <w:ilvl w:val="0"/>
          <w:numId w:val="23"/>
        </w:numPr>
        <w:bidi/>
      </w:pPr>
      <w:r>
        <w:t>الاستفادة من الدروس المستفادة من الحوادث.</w:t>
      </w:r>
    </w:p>
    <w:p w14:paraId="3F05BE05" w14:textId="77777777" w:rsidR="003F4EB6" w:rsidRDefault="003F4EB6" w:rsidP="003F4EB6">
      <w:pPr>
        <w:pStyle w:val="Compact"/>
        <w:numPr>
          <w:ilvl w:val="0"/>
          <w:numId w:val="23"/>
        </w:numPr>
        <w:bidi/>
      </w:pPr>
      <w:r>
        <w:t>التدقيق الداخلي والخارجي.</w:t>
      </w:r>
    </w:p>
    <w:p w14:paraId="5A57A07A" w14:textId="77777777" w:rsidR="003F4EB6" w:rsidRDefault="003F4EB6" w:rsidP="003F4EB6">
      <w:pPr>
        <w:pStyle w:val="Compact"/>
        <w:numPr>
          <w:ilvl w:val="0"/>
          <w:numId w:val="23"/>
        </w:numPr>
        <w:bidi/>
      </w:pPr>
      <w:r>
        <w:t>تنفيذ الإجراءات التصحيحية والوقائية.</w:t>
      </w:r>
    </w:p>
    <w:p w14:paraId="6EB46047" w14:textId="77777777" w:rsidR="003F4EB6" w:rsidRDefault="003F4EB6" w:rsidP="003F4EB6">
      <w:pPr>
        <w:pStyle w:val="Compact"/>
        <w:numPr>
          <w:ilvl w:val="0"/>
          <w:numId w:val="23"/>
        </w:numPr>
        <w:bidi/>
      </w:pPr>
      <w:r>
        <w:t>مراجعة أهداف ومؤشرات أداء HSE بشكل دوري.</w:t>
      </w:r>
    </w:p>
    <w:p w14:paraId="18DE7C95" w14:textId="77777777" w:rsidR="003F4EB6" w:rsidRDefault="00000000" w:rsidP="003F4EB6">
      <w:r>
        <w:pict w14:anchorId="56C588D9">
          <v:rect id="_x0000_i1110" style="width:0;height:1.5pt" o:hralign="center" o:hrstd="t" o:hr="t"/>
        </w:pict>
      </w:r>
    </w:p>
    <w:p w14:paraId="2A5E0C1D" w14:textId="77777777" w:rsidR="003F4EB6" w:rsidRDefault="003F4EB6" w:rsidP="00581222">
      <w:pPr>
        <w:pStyle w:val="Heading1"/>
      </w:pPr>
      <w:bookmarkStart w:id="396" w:name="_Toc242521403"/>
      <w:bookmarkStart w:id="397" w:name="document-review"/>
      <w:bookmarkEnd w:id="392"/>
      <w:bookmarkEnd w:id="394"/>
      <w:r>
        <w:t>12.7 Document Review</w:t>
      </w:r>
      <w:bookmarkEnd w:id="396"/>
    </w:p>
    <w:p w14:paraId="75037FE9" w14:textId="77777777" w:rsidR="003F4EB6" w:rsidRDefault="003F4EB6" w:rsidP="003F4EB6">
      <w:pPr>
        <w:pStyle w:val="Heading2"/>
      </w:pPr>
      <w:bookmarkStart w:id="398" w:name="_Toc242521404"/>
      <w:bookmarkStart w:id="399" w:name="مراجعة-الدليل"/>
      <w:r>
        <w:t>مراجعة الدليل</w:t>
      </w:r>
      <w:bookmarkEnd w:id="398"/>
    </w:p>
    <w:p w14:paraId="224F0382" w14:textId="77777777" w:rsidR="003F4EB6" w:rsidRDefault="003F4EB6" w:rsidP="003F4EB6">
      <w:pPr>
        <w:pStyle w:val="FirstParagraph"/>
      </w:pPr>
      <w:r>
        <w:t>This HSE Management Manual shall be reviewed at least once every twelve (12) months or whenever significant operational, legal, or organizational changes occur.</w:t>
      </w:r>
    </w:p>
    <w:p w14:paraId="4C46616D" w14:textId="77777777" w:rsidR="003F4EB6" w:rsidRDefault="003F4EB6" w:rsidP="003F4EB6">
      <w:pPr>
        <w:pStyle w:val="Heading3"/>
        <w:bidi/>
      </w:pPr>
      <w:bookmarkStart w:id="400" w:name="_Toc242521405"/>
      <w:r>
        <w:t>العربية</w:t>
      </w:r>
      <w:bookmarkEnd w:id="400"/>
    </w:p>
    <w:p w14:paraId="43146C36" w14:textId="77777777" w:rsidR="003F4EB6" w:rsidRDefault="003F4EB6" w:rsidP="003F4EB6">
      <w:pPr>
        <w:pStyle w:val="FirstParagraph"/>
        <w:bidi/>
      </w:pPr>
      <w:r>
        <w:t>تتم مراجعة هذا الدليل مرة واحدة على الأقل كل اثني عشر (12) شهرًا، أو عند حدوث أي تغيير جوهري في العمليات أو المتطلبات القانونية أو الهيكل التنظيمي للشركة.</w:t>
      </w:r>
    </w:p>
    <w:p w14:paraId="0B4F243F" w14:textId="77777777" w:rsidR="00631EAF" w:rsidRDefault="00631EAF" w:rsidP="00581222">
      <w:pPr>
        <w:pStyle w:val="Heading1"/>
      </w:pPr>
      <w:bookmarkStart w:id="401" w:name="_Toc242521406"/>
      <w:bookmarkStart w:id="402" w:name="references-appendices-document-approval"/>
      <w:bookmarkEnd w:id="397"/>
      <w:bookmarkEnd w:id="399"/>
      <w:r>
        <w:t>13. References, Appendices &amp; Document Approval</w:t>
      </w:r>
      <w:bookmarkEnd w:id="401"/>
    </w:p>
    <w:p w14:paraId="762E4732" w14:textId="77777777" w:rsidR="00631EAF" w:rsidRDefault="00631EAF" w:rsidP="00581222">
      <w:pPr>
        <w:pStyle w:val="Heading1"/>
        <w:bidi/>
      </w:pPr>
      <w:bookmarkStart w:id="403" w:name="_Toc242521407"/>
      <w:bookmarkStart w:id="404" w:name="المراجع-والملاحق-واعتماد-الوثيقة"/>
      <w:bookmarkEnd w:id="402"/>
      <w:r>
        <w:t>المراجع والملاحق واعتماد الوثيقة</w:t>
      </w:r>
      <w:bookmarkEnd w:id="403"/>
    </w:p>
    <w:p w14:paraId="686E3FD9" w14:textId="77777777" w:rsidR="00631EAF" w:rsidRDefault="00000000" w:rsidP="00631EAF">
      <w:r>
        <w:pict w14:anchorId="4598C2F8">
          <v:rect id="_x0000_i1111" style="width:0;height:1.5pt" o:hralign="center" o:hrstd="t" o:hr="t"/>
        </w:pict>
      </w:r>
    </w:p>
    <w:p w14:paraId="68945D3E" w14:textId="77777777" w:rsidR="00631EAF" w:rsidRDefault="00631EAF" w:rsidP="00581222">
      <w:pPr>
        <w:pStyle w:val="Heading1"/>
      </w:pPr>
      <w:bookmarkStart w:id="405" w:name="_Toc242521408"/>
      <w:bookmarkStart w:id="406" w:name="references"/>
      <w:bookmarkEnd w:id="404"/>
      <w:r>
        <w:t>13.1 References</w:t>
      </w:r>
      <w:bookmarkEnd w:id="405"/>
    </w:p>
    <w:p w14:paraId="1ECA0591" w14:textId="77777777" w:rsidR="00631EAF" w:rsidRDefault="00631EAF" w:rsidP="00631EAF">
      <w:pPr>
        <w:pStyle w:val="Heading2"/>
      </w:pPr>
      <w:bookmarkStart w:id="407" w:name="_Toc242521409"/>
      <w:bookmarkStart w:id="408" w:name="المراجع"/>
      <w:r>
        <w:t>المراجع</w:t>
      </w:r>
      <w:bookmarkEnd w:id="407"/>
    </w:p>
    <w:p w14:paraId="474450AF" w14:textId="77777777" w:rsidR="00631EAF" w:rsidRDefault="00631EAF" w:rsidP="00631EAF">
      <w:pPr>
        <w:pStyle w:val="FirstParagraph"/>
      </w:pPr>
      <w:r>
        <w:t>This HSE Management Manual has been prepared with reference to the following standards, regulations, and Company requirements:</w:t>
      </w:r>
    </w:p>
    <w:p w14:paraId="22D82E94" w14:textId="77777777" w:rsidR="00631EAF" w:rsidRDefault="00631EAF" w:rsidP="00631EAF">
      <w:pPr>
        <w:pStyle w:val="Compact"/>
        <w:numPr>
          <w:ilvl w:val="0"/>
          <w:numId w:val="23"/>
        </w:numPr>
      </w:pPr>
      <w:r>
        <w:t>ISO 45001:2018 – Occupational Health and Safety Management Systems.</w:t>
      </w:r>
    </w:p>
    <w:p w14:paraId="5A7FB7E9" w14:textId="77777777" w:rsidR="00631EAF" w:rsidRDefault="00631EAF" w:rsidP="00631EAF">
      <w:pPr>
        <w:pStyle w:val="Compact"/>
        <w:numPr>
          <w:ilvl w:val="0"/>
          <w:numId w:val="23"/>
        </w:numPr>
      </w:pPr>
      <w:r>
        <w:t>ISO 14001:2015 – Environmental Management Systems.</w:t>
      </w:r>
    </w:p>
    <w:p w14:paraId="70BF3ECE" w14:textId="77777777" w:rsidR="00631EAF" w:rsidRDefault="00631EAF" w:rsidP="00631EAF">
      <w:pPr>
        <w:pStyle w:val="Compact"/>
        <w:numPr>
          <w:ilvl w:val="0"/>
          <w:numId w:val="23"/>
        </w:numPr>
      </w:pPr>
      <w:r>
        <w:t>Company Standard Operating Procedures (SOPs).</w:t>
      </w:r>
    </w:p>
    <w:p w14:paraId="73D96AE1" w14:textId="77777777" w:rsidR="00631EAF" w:rsidRDefault="00631EAF" w:rsidP="00631EAF">
      <w:pPr>
        <w:pStyle w:val="Compact"/>
        <w:numPr>
          <w:ilvl w:val="0"/>
          <w:numId w:val="23"/>
        </w:numPr>
      </w:pPr>
      <w:r>
        <w:t>Company Risk Assessment (RA).</w:t>
      </w:r>
    </w:p>
    <w:p w14:paraId="76E6384A" w14:textId="77777777" w:rsidR="00631EAF" w:rsidRDefault="00631EAF" w:rsidP="00631EAF">
      <w:pPr>
        <w:pStyle w:val="Compact"/>
        <w:numPr>
          <w:ilvl w:val="0"/>
          <w:numId w:val="23"/>
        </w:numPr>
      </w:pPr>
      <w:r>
        <w:t>Job Safety Analysis (JSA).</w:t>
      </w:r>
    </w:p>
    <w:p w14:paraId="790A6724" w14:textId="77777777" w:rsidR="00631EAF" w:rsidRDefault="00631EAF" w:rsidP="00631EAF">
      <w:pPr>
        <w:pStyle w:val="Compact"/>
        <w:numPr>
          <w:ilvl w:val="0"/>
          <w:numId w:val="23"/>
        </w:numPr>
      </w:pPr>
      <w:r>
        <w:t>Permit to Work (PTW) System.</w:t>
      </w:r>
    </w:p>
    <w:p w14:paraId="1F23BE73" w14:textId="77777777" w:rsidR="00631EAF" w:rsidRDefault="00631EAF" w:rsidP="00631EAF">
      <w:pPr>
        <w:pStyle w:val="Compact"/>
        <w:numPr>
          <w:ilvl w:val="0"/>
          <w:numId w:val="23"/>
        </w:numPr>
      </w:pPr>
      <w:r>
        <w:t>Applicable Client HSE Requirements.</w:t>
      </w:r>
    </w:p>
    <w:p w14:paraId="394E0AAF" w14:textId="77777777" w:rsidR="00631EAF" w:rsidRDefault="00631EAF" w:rsidP="00631EAF">
      <w:pPr>
        <w:pStyle w:val="Compact"/>
        <w:numPr>
          <w:ilvl w:val="0"/>
          <w:numId w:val="23"/>
        </w:numPr>
      </w:pPr>
      <w:r>
        <w:t>Applicable National Laws and Regulations.</w:t>
      </w:r>
    </w:p>
    <w:p w14:paraId="01FCAB4D" w14:textId="77777777" w:rsidR="00631EAF" w:rsidRDefault="00631EAF" w:rsidP="00631EAF">
      <w:pPr>
        <w:pStyle w:val="Compact"/>
        <w:numPr>
          <w:ilvl w:val="0"/>
          <w:numId w:val="23"/>
        </w:numPr>
      </w:pPr>
      <w:r>
        <w:t>Equipment Manufacturer’s Manuals.</w:t>
      </w:r>
    </w:p>
    <w:p w14:paraId="554466A3" w14:textId="77777777" w:rsidR="00631EAF" w:rsidRDefault="00000000" w:rsidP="00631EAF">
      <w:r>
        <w:pict w14:anchorId="107C8295">
          <v:rect id="_x0000_i1112" style="width:0;height:1.5pt" o:hralign="center" o:hrstd="t" o:hr="t"/>
        </w:pict>
      </w:r>
    </w:p>
    <w:p w14:paraId="3C2267DD" w14:textId="77777777" w:rsidR="00631EAF" w:rsidRDefault="00631EAF" w:rsidP="004D1B67">
      <w:pPr>
        <w:pStyle w:val="Heading3"/>
        <w:bidi/>
      </w:pPr>
      <w:bookmarkStart w:id="409" w:name="_Toc242521410"/>
      <w:r>
        <w:t>العربية</w:t>
      </w:r>
      <w:bookmarkEnd w:id="409"/>
    </w:p>
    <w:p w14:paraId="0EF7624E" w14:textId="77777777" w:rsidR="00631EAF" w:rsidRDefault="00631EAF" w:rsidP="004D1B67">
      <w:pPr>
        <w:pStyle w:val="FirstParagraph"/>
        <w:bidi/>
      </w:pPr>
      <w:r>
        <w:t>تم إعداد هذا الدليل بالاستناد إلى:</w:t>
      </w:r>
    </w:p>
    <w:p w14:paraId="4382F5B8" w14:textId="77777777" w:rsidR="00631EAF" w:rsidRDefault="00631EAF" w:rsidP="004D1B67">
      <w:pPr>
        <w:pStyle w:val="Compact"/>
        <w:numPr>
          <w:ilvl w:val="0"/>
          <w:numId w:val="23"/>
        </w:numPr>
        <w:bidi/>
      </w:pPr>
      <w:r>
        <w:t xml:space="preserve">المواصفة الدولية </w:t>
      </w:r>
      <w:r>
        <w:rPr>
          <w:b/>
          <w:bCs/>
        </w:rPr>
        <w:t>ISO 45001:2018</w:t>
      </w:r>
      <w:r>
        <w:t xml:space="preserve"> الخاصة بإدارة الصحة والسلامة المهنية.</w:t>
      </w:r>
    </w:p>
    <w:p w14:paraId="12197434" w14:textId="77777777" w:rsidR="00631EAF" w:rsidRDefault="00631EAF" w:rsidP="004D1B67">
      <w:pPr>
        <w:pStyle w:val="Compact"/>
        <w:numPr>
          <w:ilvl w:val="0"/>
          <w:numId w:val="23"/>
        </w:numPr>
        <w:bidi/>
      </w:pPr>
      <w:r>
        <w:t xml:space="preserve">المواصفة الدولية </w:t>
      </w:r>
      <w:r>
        <w:rPr>
          <w:b/>
          <w:bCs/>
        </w:rPr>
        <w:t>ISO 14001:2015</w:t>
      </w:r>
      <w:r>
        <w:t xml:space="preserve"> الخاصة بالإدارة البيئية.</w:t>
      </w:r>
    </w:p>
    <w:p w14:paraId="758BB8FE" w14:textId="77777777" w:rsidR="00631EAF" w:rsidRDefault="00631EAF" w:rsidP="004D1B67">
      <w:pPr>
        <w:pStyle w:val="Compact"/>
        <w:numPr>
          <w:ilvl w:val="0"/>
          <w:numId w:val="23"/>
        </w:numPr>
        <w:bidi/>
      </w:pPr>
      <w:r>
        <w:t>إجراءات التشغيل القياسية (SOP) الخاصة بالشركة.</w:t>
      </w:r>
    </w:p>
    <w:p w14:paraId="0C44DAC4" w14:textId="77777777" w:rsidR="00631EAF" w:rsidRDefault="00631EAF" w:rsidP="004D1B67">
      <w:pPr>
        <w:pStyle w:val="Compact"/>
        <w:numPr>
          <w:ilvl w:val="0"/>
          <w:numId w:val="23"/>
        </w:numPr>
        <w:bidi/>
      </w:pPr>
      <w:r>
        <w:t>وثائق تقييم المخاطر (Risk Assessment).</w:t>
      </w:r>
    </w:p>
    <w:p w14:paraId="488959A9" w14:textId="77777777" w:rsidR="00631EAF" w:rsidRDefault="00631EAF" w:rsidP="004D1B67">
      <w:pPr>
        <w:pStyle w:val="Compact"/>
        <w:numPr>
          <w:ilvl w:val="0"/>
          <w:numId w:val="23"/>
        </w:numPr>
        <w:bidi/>
      </w:pPr>
      <w:r>
        <w:t>تحليل سلامة العمل (JSA).</w:t>
      </w:r>
    </w:p>
    <w:p w14:paraId="584174AC" w14:textId="77777777" w:rsidR="00631EAF" w:rsidRDefault="00631EAF" w:rsidP="004D1B67">
      <w:pPr>
        <w:pStyle w:val="Compact"/>
        <w:numPr>
          <w:ilvl w:val="0"/>
          <w:numId w:val="23"/>
        </w:numPr>
        <w:bidi/>
      </w:pPr>
      <w:r>
        <w:t>نظام تصاريح العمل (PTW).</w:t>
      </w:r>
    </w:p>
    <w:p w14:paraId="6225C0E0" w14:textId="77777777" w:rsidR="00631EAF" w:rsidRDefault="00631EAF" w:rsidP="004D1B67">
      <w:pPr>
        <w:pStyle w:val="Compact"/>
        <w:numPr>
          <w:ilvl w:val="0"/>
          <w:numId w:val="23"/>
        </w:numPr>
        <w:bidi/>
      </w:pPr>
      <w:r>
        <w:t>متطلبات الصحة والسلامة والبيئة الخاصة بالعملاء.</w:t>
      </w:r>
    </w:p>
    <w:p w14:paraId="5D653BC6" w14:textId="77777777" w:rsidR="00631EAF" w:rsidRDefault="00631EAF" w:rsidP="004D1B67">
      <w:pPr>
        <w:pStyle w:val="Compact"/>
        <w:numPr>
          <w:ilvl w:val="0"/>
          <w:numId w:val="23"/>
        </w:numPr>
        <w:bidi/>
      </w:pPr>
      <w:r>
        <w:t>القوانين واللوائح الوطنية المعمول بها.</w:t>
      </w:r>
    </w:p>
    <w:p w14:paraId="0FB2F213" w14:textId="77777777" w:rsidR="00631EAF" w:rsidRDefault="00631EAF" w:rsidP="004D1B67">
      <w:pPr>
        <w:pStyle w:val="Compact"/>
        <w:numPr>
          <w:ilvl w:val="0"/>
          <w:numId w:val="23"/>
        </w:numPr>
        <w:bidi/>
      </w:pPr>
      <w:r>
        <w:t>أدلة وتعليمات الشركات المصنعة للمعدات.</w:t>
      </w:r>
    </w:p>
    <w:p w14:paraId="5EFD7FE4" w14:textId="77777777" w:rsidR="00631EAF" w:rsidRDefault="00000000" w:rsidP="00631EAF">
      <w:r>
        <w:pict w14:anchorId="13AA437B">
          <v:rect id="_x0000_i1113" style="width:0;height:1.5pt" o:hralign="center" o:hrstd="t" o:hr="t"/>
        </w:pict>
      </w:r>
    </w:p>
    <w:p w14:paraId="3E20487C" w14:textId="77777777" w:rsidR="00631EAF" w:rsidRDefault="00631EAF" w:rsidP="00581222">
      <w:pPr>
        <w:pStyle w:val="Heading1"/>
      </w:pPr>
      <w:bookmarkStart w:id="410" w:name="_Toc242521411"/>
      <w:bookmarkStart w:id="411" w:name="related-documents"/>
      <w:bookmarkEnd w:id="406"/>
      <w:bookmarkEnd w:id="408"/>
      <w:r>
        <w:t>13.2 Related Documents</w:t>
      </w:r>
      <w:bookmarkEnd w:id="410"/>
    </w:p>
    <w:p w14:paraId="7789A425" w14:textId="77777777" w:rsidR="00631EAF" w:rsidRDefault="00631EAF" w:rsidP="00631EAF">
      <w:pPr>
        <w:pStyle w:val="Heading2"/>
      </w:pPr>
      <w:bookmarkStart w:id="412" w:name="_Toc242521412"/>
      <w:bookmarkStart w:id="413" w:name="الوثائق-ذات-الصلة"/>
      <w:r>
        <w:t>الوثائق ذات الصلة</w:t>
      </w:r>
      <w:bookmarkEnd w:id="412"/>
    </w:p>
    <w:p w14:paraId="766B1D3E" w14:textId="77777777" w:rsidR="00631EAF" w:rsidRDefault="00631EAF" w:rsidP="00631EAF">
      <w:pPr>
        <w:pStyle w:val="Compact"/>
        <w:numPr>
          <w:ilvl w:val="0"/>
          <w:numId w:val="23"/>
        </w:numPr>
      </w:pPr>
      <w:r>
        <w:t>HSE Policy</w:t>
      </w:r>
    </w:p>
    <w:p w14:paraId="064DD2D5" w14:textId="77777777" w:rsidR="00631EAF" w:rsidRDefault="00631EAF" w:rsidP="00631EAF">
      <w:pPr>
        <w:pStyle w:val="Compact"/>
        <w:numPr>
          <w:ilvl w:val="0"/>
          <w:numId w:val="23"/>
        </w:numPr>
      </w:pPr>
      <w:r>
        <w:t>Standard Operating Procedure (SOP)</w:t>
      </w:r>
    </w:p>
    <w:p w14:paraId="729DD9DE" w14:textId="77777777" w:rsidR="00631EAF" w:rsidRDefault="00631EAF" w:rsidP="00631EAF">
      <w:pPr>
        <w:pStyle w:val="Compact"/>
        <w:numPr>
          <w:ilvl w:val="0"/>
          <w:numId w:val="23"/>
        </w:numPr>
      </w:pPr>
      <w:r>
        <w:t>Risk Assessment (RA)</w:t>
      </w:r>
    </w:p>
    <w:p w14:paraId="2CBC0519" w14:textId="77777777" w:rsidR="00631EAF" w:rsidRDefault="00631EAF" w:rsidP="00631EAF">
      <w:pPr>
        <w:pStyle w:val="Compact"/>
        <w:numPr>
          <w:ilvl w:val="0"/>
          <w:numId w:val="23"/>
        </w:numPr>
      </w:pPr>
      <w:r>
        <w:t>Job Safety Analysis (JSA)</w:t>
      </w:r>
    </w:p>
    <w:p w14:paraId="441C55D7" w14:textId="77777777" w:rsidR="00631EAF" w:rsidRDefault="00631EAF" w:rsidP="00631EAF">
      <w:pPr>
        <w:pStyle w:val="Compact"/>
        <w:numPr>
          <w:ilvl w:val="0"/>
          <w:numId w:val="23"/>
        </w:numPr>
      </w:pPr>
      <w:r>
        <w:t>Permit to Work (PTW)</w:t>
      </w:r>
    </w:p>
    <w:p w14:paraId="0E15F712" w14:textId="77777777" w:rsidR="00631EAF" w:rsidRDefault="00631EAF" w:rsidP="00631EAF">
      <w:pPr>
        <w:pStyle w:val="Compact"/>
        <w:numPr>
          <w:ilvl w:val="0"/>
          <w:numId w:val="23"/>
        </w:numPr>
      </w:pPr>
      <w:r>
        <w:t>Emergency Response Plan (ERP)</w:t>
      </w:r>
    </w:p>
    <w:p w14:paraId="7BB41878" w14:textId="77777777" w:rsidR="00631EAF" w:rsidRDefault="00631EAF" w:rsidP="00631EAF">
      <w:pPr>
        <w:pStyle w:val="Compact"/>
        <w:numPr>
          <w:ilvl w:val="0"/>
          <w:numId w:val="23"/>
        </w:numPr>
      </w:pPr>
      <w:r>
        <w:t>Incident Report Form</w:t>
      </w:r>
    </w:p>
    <w:p w14:paraId="471BB6DE" w14:textId="77777777" w:rsidR="00631EAF" w:rsidRDefault="00631EAF" w:rsidP="00631EAF">
      <w:pPr>
        <w:pStyle w:val="Compact"/>
        <w:numPr>
          <w:ilvl w:val="0"/>
          <w:numId w:val="23"/>
        </w:numPr>
      </w:pPr>
      <w:r>
        <w:t>Near Miss Report</w:t>
      </w:r>
    </w:p>
    <w:p w14:paraId="0D43457B" w14:textId="77777777" w:rsidR="00631EAF" w:rsidRDefault="00631EAF" w:rsidP="00631EAF">
      <w:pPr>
        <w:pStyle w:val="Compact"/>
        <w:numPr>
          <w:ilvl w:val="0"/>
          <w:numId w:val="23"/>
        </w:numPr>
      </w:pPr>
      <w:r>
        <w:t>Toolbox Talk Record</w:t>
      </w:r>
    </w:p>
    <w:p w14:paraId="68CD4990" w14:textId="77777777" w:rsidR="00631EAF" w:rsidRDefault="00631EAF" w:rsidP="00631EAF">
      <w:pPr>
        <w:pStyle w:val="Compact"/>
        <w:numPr>
          <w:ilvl w:val="0"/>
          <w:numId w:val="23"/>
        </w:numPr>
      </w:pPr>
      <w:r>
        <w:t>Equipment Inspection Checklist</w:t>
      </w:r>
    </w:p>
    <w:p w14:paraId="268BF6E6" w14:textId="77777777" w:rsidR="00631EAF" w:rsidRDefault="00000000" w:rsidP="00631EAF">
      <w:r>
        <w:pict w14:anchorId="05EB85C0">
          <v:rect id="_x0000_i1114" style="width:0;height:1.5pt" o:hralign="center" o:hrstd="t" o:hr="t"/>
        </w:pict>
      </w:r>
    </w:p>
    <w:p w14:paraId="628BAA5F" w14:textId="77777777" w:rsidR="00631EAF" w:rsidRDefault="00631EAF" w:rsidP="00581222">
      <w:pPr>
        <w:pStyle w:val="Heading1"/>
      </w:pPr>
      <w:bookmarkStart w:id="414" w:name="_Toc242521413"/>
      <w:bookmarkStart w:id="415" w:name="appendices"/>
      <w:bookmarkEnd w:id="411"/>
      <w:bookmarkEnd w:id="413"/>
      <w:r>
        <w:t>13.3 Appendices</w:t>
      </w:r>
      <w:bookmarkEnd w:id="414"/>
    </w:p>
    <w:p w14:paraId="2313F008" w14:textId="77777777" w:rsidR="00631EAF" w:rsidRDefault="00631EAF" w:rsidP="00631EAF">
      <w:pPr>
        <w:pStyle w:val="Heading2"/>
      </w:pPr>
      <w:bookmarkStart w:id="416" w:name="_Toc242521414"/>
      <w:bookmarkStart w:id="417" w:name="الملاحق"/>
      <w:r>
        <w:t>الملاحق</w:t>
      </w:r>
      <w:bookmarkEnd w:id="416"/>
    </w:p>
    <w:p w14:paraId="4EEC1D80" w14:textId="77777777" w:rsidR="00631EAF" w:rsidRDefault="00631EAF" w:rsidP="00631EAF">
      <w:pPr>
        <w:pStyle w:val="FirstParagraph"/>
      </w:pPr>
      <w:r>
        <w:t>The following appendices may be attached to this Manual:</w:t>
      </w:r>
    </w:p>
    <w:p w14:paraId="533492FD" w14:textId="77777777" w:rsidR="00631EAF" w:rsidRDefault="00631EAF" w:rsidP="00631EAF">
      <w:pPr>
        <w:pStyle w:val="Compact"/>
        <w:numPr>
          <w:ilvl w:val="0"/>
          <w:numId w:val="23"/>
        </w:numPr>
      </w:pPr>
      <w:r>
        <w:t>Emergency Contact List.</w:t>
      </w:r>
    </w:p>
    <w:p w14:paraId="22F7C56F" w14:textId="77777777" w:rsidR="00631EAF" w:rsidRDefault="00631EAF" w:rsidP="00631EAF">
      <w:pPr>
        <w:pStyle w:val="Compact"/>
        <w:numPr>
          <w:ilvl w:val="0"/>
          <w:numId w:val="23"/>
        </w:numPr>
      </w:pPr>
      <w:r>
        <w:t>HSE Organization Chart.</w:t>
      </w:r>
    </w:p>
    <w:p w14:paraId="165DFEC8" w14:textId="77777777" w:rsidR="00631EAF" w:rsidRDefault="00631EAF" w:rsidP="00631EAF">
      <w:pPr>
        <w:pStyle w:val="Compact"/>
        <w:numPr>
          <w:ilvl w:val="0"/>
          <w:numId w:val="23"/>
        </w:numPr>
      </w:pPr>
      <w:r>
        <w:t>Risk Matrix.</w:t>
      </w:r>
    </w:p>
    <w:p w14:paraId="2F03EEC3" w14:textId="77777777" w:rsidR="00631EAF" w:rsidRDefault="00631EAF" w:rsidP="00631EAF">
      <w:pPr>
        <w:pStyle w:val="Compact"/>
        <w:numPr>
          <w:ilvl w:val="0"/>
          <w:numId w:val="23"/>
        </w:numPr>
      </w:pPr>
      <w:r>
        <w:t>Mandatory PPE Matrix.</w:t>
      </w:r>
    </w:p>
    <w:p w14:paraId="44EB79D8" w14:textId="77777777" w:rsidR="00631EAF" w:rsidRDefault="00631EAF" w:rsidP="00631EAF">
      <w:pPr>
        <w:pStyle w:val="Compact"/>
        <w:numPr>
          <w:ilvl w:val="0"/>
          <w:numId w:val="23"/>
        </w:numPr>
      </w:pPr>
      <w:r>
        <w:t>Emergency Assembly Point Layout.</w:t>
      </w:r>
    </w:p>
    <w:p w14:paraId="18AE267E" w14:textId="77777777" w:rsidR="00631EAF" w:rsidRDefault="00631EAF" w:rsidP="00631EAF">
      <w:pPr>
        <w:pStyle w:val="Compact"/>
        <w:numPr>
          <w:ilvl w:val="0"/>
          <w:numId w:val="23"/>
        </w:numPr>
      </w:pPr>
      <w:r>
        <w:t>Fire Extinguisher Inspection Checklist.</w:t>
      </w:r>
    </w:p>
    <w:p w14:paraId="6C076D23" w14:textId="77777777" w:rsidR="00631EAF" w:rsidRDefault="00631EAF" w:rsidP="00631EAF">
      <w:pPr>
        <w:pStyle w:val="Compact"/>
        <w:numPr>
          <w:ilvl w:val="0"/>
          <w:numId w:val="23"/>
        </w:numPr>
      </w:pPr>
      <w:r>
        <w:t>Monthly HSE Inspection Checklist.</w:t>
      </w:r>
    </w:p>
    <w:p w14:paraId="73F2CED9" w14:textId="77777777" w:rsidR="00631EAF" w:rsidRDefault="00631EAF" w:rsidP="00631EAF">
      <w:pPr>
        <w:pStyle w:val="Compact"/>
        <w:numPr>
          <w:ilvl w:val="0"/>
          <w:numId w:val="23"/>
        </w:numPr>
      </w:pPr>
      <w:r>
        <w:t>Training Attendance Record.</w:t>
      </w:r>
    </w:p>
    <w:p w14:paraId="44F653D7" w14:textId="77777777" w:rsidR="00631EAF" w:rsidRDefault="00000000" w:rsidP="00631EAF">
      <w:r>
        <w:pict w14:anchorId="3776D5D7">
          <v:rect id="_x0000_i1115" style="width:0;height:1.5pt" o:hralign="center" o:hrstd="t" o:hr="t"/>
        </w:pict>
      </w:r>
    </w:p>
    <w:p w14:paraId="38FB466F" w14:textId="77777777" w:rsidR="00631EAF" w:rsidRDefault="00631EAF" w:rsidP="004D1B67">
      <w:pPr>
        <w:pStyle w:val="Heading3"/>
        <w:bidi/>
      </w:pPr>
      <w:bookmarkStart w:id="418" w:name="_Toc242521415"/>
      <w:r>
        <w:t>العربية</w:t>
      </w:r>
      <w:bookmarkEnd w:id="418"/>
    </w:p>
    <w:p w14:paraId="1AC9D64F" w14:textId="77777777" w:rsidR="00631EAF" w:rsidRDefault="00631EAF" w:rsidP="004D1B67">
      <w:pPr>
        <w:pStyle w:val="FirstParagraph"/>
        <w:bidi/>
      </w:pPr>
      <w:r>
        <w:t>يمكن إرفاق الملاحق التالية مع هذا الدليل:</w:t>
      </w:r>
    </w:p>
    <w:p w14:paraId="4C2F6133" w14:textId="77777777" w:rsidR="00631EAF" w:rsidRDefault="00631EAF" w:rsidP="004D1B67">
      <w:pPr>
        <w:pStyle w:val="Compact"/>
        <w:numPr>
          <w:ilvl w:val="0"/>
          <w:numId w:val="23"/>
        </w:numPr>
        <w:bidi/>
      </w:pPr>
      <w:r>
        <w:t>قائمة أرقام الطوارئ.</w:t>
      </w:r>
    </w:p>
    <w:p w14:paraId="50B0CCD3" w14:textId="77777777" w:rsidR="00631EAF" w:rsidRDefault="00631EAF" w:rsidP="004D1B67">
      <w:pPr>
        <w:pStyle w:val="Compact"/>
        <w:numPr>
          <w:ilvl w:val="0"/>
          <w:numId w:val="23"/>
        </w:numPr>
        <w:bidi/>
      </w:pPr>
      <w:r>
        <w:t>الهيكل التنظيمي لقسم HSE.</w:t>
      </w:r>
    </w:p>
    <w:p w14:paraId="29AE98B0" w14:textId="77777777" w:rsidR="00631EAF" w:rsidRDefault="00631EAF" w:rsidP="004D1B67">
      <w:pPr>
        <w:pStyle w:val="Compact"/>
        <w:numPr>
          <w:ilvl w:val="0"/>
          <w:numId w:val="23"/>
        </w:numPr>
        <w:bidi/>
      </w:pPr>
      <w:r>
        <w:t>مصفوفة تقييم المخاطر.</w:t>
      </w:r>
    </w:p>
    <w:p w14:paraId="2A247034" w14:textId="77777777" w:rsidR="00631EAF" w:rsidRDefault="00631EAF" w:rsidP="004D1B67">
      <w:pPr>
        <w:pStyle w:val="Compact"/>
        <w:numPr>
          <w:ilvl w:val="0"/>
          <w:numId w:val="23"/>
        </w:numPr>
        <w:bidi/>
      </w:pPr>
      <w:r>
        <w:t>جدول معدات الوقاية الشخصية الإلزامية.</w:t>
      </w:r>
    </w:p>
    <w:p w14:paraId="52F153AE" w14:textId="77777777" w:rsidR="00631EAF" w:rsidRDefault="00631EAF" w:rsidP="004D1B67">
      <w:pPr>
        <w:pStyle w:val="Compact"/>
        <w:numPr>
          <w:ilvl w:val="0"/>
          <w:numId w:val="23"/>
        </w:numPr>
        <w:bidi/>
      </w:pPr>
      <w:r>
        <w:t>مخطط نقطة التجمع.</w:t>
      </w:r>
    </w:p>
    <w:p w14:paraId="0F241D6B" w14:textId="77777777" w:rsidR="00631EAF" w:rsidRDefault="00631EAF" w:rsidP="004D1B67">
      <w:pPr>
        <w:pStyle w:val="Compact"/>
        <w:numPr>
          <w:ilvl w:val="0"/>
          <w:numId w:val="23"/>
        </w:numPr>
        <w:bidi/>
      </w:pPr>
      <w:r>
        <w:t>نموذج فحص مطفآت الحريق.</w:t>
      </w:r>
    </w:p>
    <w:p w14:paraId="7789583A" w14:textId="77777777" w:rsidR="00631EAF" w:rsidRDefault="00631EAF" w:rsidP="004D1B67">
      <w:pPr>
        <w:pStyle w:val="Compact"/>
        <w:numPr>
          <w:ilvl w:val="0"/>
          <w:numId w:val="23"/>
        </w:numPr>
        <w:bidi/>
      </w:pPr>
      <w:r>
        <w:t>نموذج التفتيش الشهري.</w:t>
      </w:r>
    </w:p>
    <w:p w14:paraId="6B0A9869" w14:textId="77777777" w:rsidR="00631EAF" w:rsidRDefault="00631EAF" w:rsidP="004D1B67">
      <w:pPr>
        <w:pStyle w:val="Compact"/>
        <w:numPr>
          <w:ilvl w:val="0"/>
          <w:numId w:val="23"/>
        </w:numPr>
        <w:bidi/>
      </w:pPr>
      <w:r>
        <w:t>سجل حضور التدريب.</w:t>
      </w:r>
    </w:p>
    <w:p w14:paraId="1085F15A" w14:textId="77777777" w:rsidR="00631EAF" w:rsidRDefault="00000000" w:rsidP="00631EAF">
      <w:r>
        <w:pict w14:anchorId="64F670B2">
          <v:rect id="_x0000_i1116" style="width:0;height:1.5pt" o:hralign="center" o:hrstd="t" o:hr="t"/>
        </w:pict>
      </w:r>
    </w:p>
    <w:p w14:paraId="7D88D140" w14:textId="77777777" w:rsidR="00631EAF" w:rsidRDefault="00631EAF" w:rsidP="00581222">
      <w:pPr>
        <w:pStyle w:val="Heading1"/>
      </w:pPr>
      <w:bookmarkStart w:id="419" w:name="_Toc242521416"/>
      <w:bookmarkStart w:id="420" w:name="document-approval"/>
      <w:bookmarkEnd w:id="415"/>
      <w:bookmarkEnd w:id="417"/>
      <w:r>
        <w:t>13.4 Document Approval</w:t>
      </w:r>
      <w:bookmarkEnd w:id="419"/>
    </w:p>
    <w:p w14:paraId="04D07000" w14:textId="77777777" w:rsidR="00631EAF" w:rsidRDefault="00631EAF" w:rsidP="00631EAF">
      <w:pPr>
        <w:pStyle w:val="Heading2"/>
      </w:pPr>
      <w:bookmarkStart w:id="421" w:name="_Toc242521417"/>
      <w:bookmarkStart w:id="422" w:name="اعتماد-الوثيقة"/>
      <w:r>
        <w:t>اعتماد الوثيقة</w:t>
      </w:r>
      <w:bookmarkEnd w:id="421"/>
    </w:p>
    <w:tbl>
      <w:tblPr>
        <w:tblStyle w:val="Table"/>
        <w:tblW w:w="0" w:type="auto"/>
        <w:tblLook w:val="0020" w:firstRow="1" w:lastRow="0" w:firstColumn="0" w:lastColumn="0" w:noHBand="0" w:noVBand="0"/>
      </w:tblPr>
      <w:tblGrid>
        <w:gridCol w:w="1604"/>
        <w:gridCol w:w="2326"/>
        <w:gridCol w:w="1991"/>
      </w:tblGrid>
      <w:tr w:rsidR="00631EAF" w14:paraId="116E1213" w14:textId="77777777" w:rsidTr="001C5671">
        <w:trPr>
          <w:cnfStyle w:val="100000000000" w:firstRow="1" w:lastRow="0" w:firstColumn="0" w:lastColumn="0" w:oddVBand="0" w:evenVBand="0" w:oddHBand="0" w:evenHBand="0" w:firstRowFirstColumn="0" w:firstRowLastColumn="0" w:lastRowFirstColumn="0" w:lastRowLastColumn="0"/>
          <w:tblHeader/>
        </w:trPr>
        <w:tc>
          <w:tcPr>
            <w:tcW w:w="0" w:type="auto"/>
          </w:tcPr>
          <w:p w14:paraId="4B656B45" w14:textId="77777777" w:rsidR="00631EAF" w:rsidRDefault="00631EAF" w:rsidP="001C5671">
            <w:pPr>
              <w:pStyle w:val="Compact"/>
            </w:pPr>
            <w:r>
              <w:t>Prepared By</w:t>
            </w:r>
          </w:p>
        </w:tc>
        <w:tc>
          <w:tcPr>
            <w:tcW w:w="0" w:type="auto"/>
          </w:tcPr>
          <w:p w14:paraId="0CD1038C" w14:textId="77777777" w:rsidR="00631EAF" w:rsidRDefault="00631EAF" w:rsidP="001C5671">
            <w:pPr>
              <w:pStyle w:val="Compact"/>
            </w:pPr>
            <w:r>
              <w:t>Reviewed By</w:t>
            </w:r>
          </w:p>
        </w:tc>
        <w:tc>
          <w:tcPr>
            <w:tcW w:w="0" w:type="auto"/>
          </w:tcPr>
          <w:p w14:paraId="4981BE4B" w14:textId="77777777" w:rsidR="00631EAF" w:rsidRDefault="00631EAF" w:rsidP="001C5671">
            <w:pPr>
              <w:pStyle w:val="Compact"/>
            </w:pPr>
            <w:r>
              <w:t>Approved By</w:t>
            </w:r>
          </w:p>
        </w:tc>
      </w:tr>
      <w:tr w:rsidR="00631EAF" w14:paraId="18523C6B" w14:textId="77777777" w:rsidTr="001C5671">
        <w:tc>
          <w:tcPr>
            <w:tcW w:w="0" w:type="auto"/>
          </w:tcPr>
          <w:p w14:paraId="46B819AD" w14:textId="77777777" w:rsidR="00631EAF" w:rsidRDefault="00631EAF" w:rsidP="001C5671">
            <w:pPr>
              <w:pStyle w:val="Compact"/>
            </w:pPr>
            <w:r>
              <w:t>HSE Manager</w:t>
            </w:r>
          </w:p>
        </w:tc>
        <w:tc>
          <w:tcPr>
            <w:tcW w:w="0" w:type="auto"/>
          </w:tcPr>
          <w:p w14:paraId="1FBDD339" w14:textId="77777777" w:rsidR="00631EAF" w:rsidRDefault="00631EAF" w:rsidP="001C5671">
            <w:pPr>
              <w:pStyle w:val="Compact"/>
            </w:pPr>
            <w:r>
              <w:t>Operations Manager</w:t>
            </w:r>
          </w:p>
        </w:tc>
        <w:tc>
          <w:tcPr>
            <w:tcW w:w="0" w:type="auto"/>
          </w:tcPr>
          <w:p w14:paraId="505CEF39" w14:textId="77777777" w:rsidR="00631EAF" w:rsidRDefault="00631EAF" w:rsidP="001C5671">
            <w:pPr>
              <w:pStyle w:val="Compact"/>
            </w:pPr>
            <w:r>
              <w:t>General Manager</w:t>
            </w:r>
          </w:p>
        </w:tc>
      </w:tr>
    </w:tbl>
    <w:p w14:paraId="25E49F20" w14:textId="77777777" w:rsidR="00631EAF" w:rsidRDefault="00000000" w:rsidP="00631EAF">
      <w:r>
        <w:pict w14:anchorId="5D4E4377">
          <v:rect id="_x0000_i1117" style="width:0;height:1.5pt" o:hralign="center" o:hrstd="t" o:hr="t"/>
        </w:pict>
      </w:r>
    </w:p>
    <w:p w14:paraId="4EB968B0" w14:textId="77777777" w:rsidR="00631EAF" w:rsidRDefault="00631EAF" w:rsidP="00581222">
      <w:pPr>
        <w:pStyle w:val="Heading1"/>
        <w15:collapsed/>
      </w:pPr>
      <w:bookmarkStart w:id="423" w:name="_Toc242521418"/>
      <w:bookmarkStart w:id="424" w:name="revision-record"/>
      <w:bookmarkEnd w:id="420"/>
      <w:bookmarkEnd w:id="422"/>
      <w:r>
        <w:t>13.5 Revision Record</w:t>
      </w:r>
      <w:bookmarkEnd w:id="423"/>
    </w:p>
    <w:p w14:paraId="39F20E84" w14:textId="77777777" w:rsidR="00631EAF" w:rsidRDefault="00631EAF" w:rsidP="004D1B67">
      <w:pPr>
        <w:pStyle w:val="Heading2"/>
        <w:bidi/>
      </w:pPr>
      <w:bookmarkStart w:id="425" w:name="_Toc242521419"/>
      <w:r>
        <w:t>سجل المراجعات</w:t>
      </w:r>
      <w:bookmarkEnd w:id="425"/>
    </w:p>
    <w:tbl>
      <w:tblPr>
        <w:tblStyle w:val="Table"/>
        <w:tblW w:w="0" w:type="auto"/>
        <w:tblLook w:val="0020" w:firstRow="1" w:lastRow="0" w:firstColumn="0" w:lastColumn="0" w:noHBand="0" w:noVBand="0"/>
      </w:tblPr>
      <w:tblGrid>
        <w:gridCol w:w="1093"/>
        <w:gridCol w:w="1320"/>
        <w:gridCol w:w="1422"/>
        <w:gridCol w:w="1991"/>
      </w:tblGrid>
      <w:tr w:rsidR="00631EAF" w14:paraId="0BE5EC13" w14:textId="77777777" w:rsidTr="001C5671">
        <w:trPr>
          <w:cnfStyle w:val="100000000000" w:firstRow="1" w:lastRow="0" w:firstColumn="0" w:lastColumn="0" w:oddVBand="0" w:evenVBand="0" w:oddHBand="0" w:evenHBand="0" w:firstRowFirstColumn="0" w:firstRowLastColumn="0" w:lastRowFirstColumn="0" w:lastRowLastColumn="0"/>
          <w:tblHeader/>
        </w:trPr>
        <w:tc>
          <w:tcPr>
            <w:tcW w:w="0" w:type="auto"/>
          </w:tcPr>
          <w:p w14:paraId="1623AAFB" w14:textId="77777777" w:rsidR="00631EAF" w:rsidRDefault="00631EAF" w:rsidP="001C5671">
            <w:pPr>
              <w:pStyle w:val="Compact"/>
            </w:pPr>
            <w:r>
              <w:t>Revision</w:t>
            </w:r>
          </w:p>
        </w:tc>
        <w:tc>
          <w:tcPr>
            <w:tcW w:w="0" w:type="auto"/>
          </w:tcPr>
          <w:p w14:paraId="71632E88" w14:textId="77777777" w:rsidR="00631EAF" w:rsidRDefault="00631EAF" w:rsidP="001C5671">
            <w:pPr>
              <w:pStyle w:val="Compact"/>
            </w:pPr>
            <w:r>
              <w:t>Date</w:t>
            </w:r>
          </w:p>
        </w:tc>
        <w:tc>
          <w:tcPr>
            <w:tcW w:w="0" w:type="auto"/>
          </w:tcPr>
          <w:p w14:paraId="04FCFEF6" w14:textId="77777777" w:rsidR="00631EAF" w:rsidRDefault="00631EAF" w:rsidP="001C5671">
            <w:pPr>
              <w:pStyle w:val="Compact"/>
            </w:pPr>
            <w:r>
              <w:t>Description</w:t>
            </w:r>
          </w:p>
        </w:tc>
        <w:tc>
          <w:tcPr>
            <w:tcW w:w="0" w:type="auto"/>
          </w:tcPr>
          <w:p w14:paraId="78CDD80A" w14:textId="77777777" w:rsidR="00631EAF" w:rsidRDefault="00631EAF" w:rsidP="001C5671">
            <w:pPr>
              <w:pStyle w:val="Compact"/>
            </w:pPr>
            <w:r>
              <w:t>Approved By</w:t>
            </w:r>
          </w:p>
        </w:tc>
      </w:tr>
      <w:tr w:rsidR="00631EAF" w14:paraId="3345146C" w14:textId="77777777" w:rsidTr="001C5671">
        <w:tc>
          <w:tcPr>
            <w:tcW w:w="0" w:type="auto"/>
          </w:tcPr>
          <w:p w14:paraId="0E9E52DF" w14:textId="77777777" w:rsidR="00631EAF" w:rsidRDefault="00631EAF" w:rsidP="001C5671">
            <w:pPr>
              <w:pStyle w:val="Compact"/>
            </w:pPr>
            <w:r>
              <w:t>Rev.00</w:t>
            </w:r>
          </w:p>
        </w:tc>
        <w:tc>
          <w:tcPr>
            <w:tcW w:w="0" w:type="auto"/>
          </w:tcPr>
          <w:p w14:paraId="6ADDF0CD" w14:textId="77777777" w:rsidR="00631EAF" w:rsidRDefault="00631EAF" w:rsidP="001C5671">
            <w:pPr>
              <w:pStyle w:val="Compact"/>
            </w:pPr>
            <w:r>
              <w:t>__________</w:t>
            </w:r>
          </w:p>
        </w:tc>
        <w:tc>
          <w:tcPr>
            <w:tcW w:w="0" w:type="auto"/>
          </w:tcPr>
          <w:p w14:paraId="5F6BE6BA" w14:textId="77777777" w:rsidR="00631EAF" w:rsidRDefault="00631EAF" w:rsidP="001C5671">
            <w:pPr>
              <w:pStyle w:val="Compact"/>
            </w:pPr>
            <w:r>
              <w:t>Initial Issue</w:t>
            </w:r>
          </w:p>
        </w:tc>
        <w:tc>
          <w:tcPr>
            <w:tcW w:w="0" w:type="auto"/>
          </w:tcPr>
          <w:p w14:paraId="497F49F5" w14:textId="77777777" w:rsidR="00631EAF" w:rsidRDefault="00631EAF" w:rsidP="001C5671">
            <w:pPr>
              <w:pStyle w:val="Compact"/>
            </w:pPr>
            <w:r>
              <w:t>General Manager</w:t>
            </w:r>
          </w:p>
        </w:tc>
      </w:tr>
    </w:tbl>
    <w:p w14:paraId="7C2D3398" w14:textId="77777777" w:rsidR="00631EAF" w:rsidRDefault="00000000" w:rsidP="00631EAF">
      <w:pPr>
        <w:rPr>
          <w:rtl/>
        </w:rPr>
      </w:pPr>
      <w:r>
        <w:pict w14:anchorId="1E7F0E2A">
          <v:rect id="_x0000_i1118" style="width:0;height:1.5pt" o:hralign="center" o:bullet="t" o:hrstd="t" o:hr="t"/>
        </w:pict>
      </w:r>
    </w:p>
    <w:p w14:paraId="20C01AE3" w14:textId="77777777" w:rsidR="00E23011" w:rsidRPr="00553D2D" w:rsidRDefault="00000000" w:rsidP="00E23011">
      <w:r>
        <w:pict w14:anchorId="45106359">
          <v:rect id="_x0000_i1119" style="width:0;height:1.5pt" o:hralign="center" o:hrstd="t" o:hr="t"/>
        </w:pict>
      </w:r>
    </w:p>
    <w:p w14:paraId="648E93AB" w14:textId="77777777" w:rsidR="00056F84" w:rsidRDefault="00056F84" w:rsidP="00631EAF"/>
    <w:bookmarkEnd w:id="424"/>
    <w:p w14:paraId="4851A3EA" w14:textId="77777777" w:rsidR="00C77630" w:rsidRPr="005048E3" w:rsidRDefault="00C77630" w:rsidP="00C77630">
      <w:pPr>
        <w:ind w:firstLine="720"/>
        <w:rPr>
          <w:sz w:val="14"/>
          <w:szCs w:val="18"/>
        </w:rPr>
      </w:pPr>
    </w:p>
    <w:p w14:paraId="7F0A1DB9" w14:textId="77777777" w:rsidR="00C77630" w:rsidRPr="005048E3" w:rsidRDefault="00C77630" w:rsidP="00C77630">
      <w:pPr>
        <w:rPr>
          <w:color w:val="153D63" w:themeColor="text2" w:themeTint="E6"/>
          <w:sz w:val="14"/>
          <w:szCs w:val="18"/>
        </w:rPr>
      </w:pPr>
      <w:r w:rsidRPr="005048E3">
        <w:rPr>
          <w:rFonts w:hint="cs"/>
          <w:color w:val="153D63" w:themeColor="text2" w:themeTint="E6"/>
          <w:sz w:val="14"/>
          <w:szCs w:val="18"/>
          <w:rtl/>
        </w:rPr>
        <w:t xml:space="preserve">              </w:t>
      </w:r>
      <w:r w:rsidRPr="005048E3">
        <w:rPr>
          <w:color w:val="153D63" w:themeColor="text2" w:themeTint="E6"/>
          <w:sz w:val="14"/>
          <w:szCs w:val="18"/>
        </w:rPr>
        <w:t>CONFIDENTIALITY STATEMENT</w:t>
      </w:r>
    </w:p>
    <w:p w14:paraId="42233A9E" w14:textId="77777777" w:rsidR="00C77630" w:rsidRPr="005048E3" w:rsidRDefault="00C77630" w:rsidP="00C77630">
      <w:pPr>
        <w:jc w:val="center"/>
        <w:rPr>
          <w:color w:val="153D63" w:themeColor="text2" w:themeTint="E6"/>
          <w:sz w:val="18"/>
          <w:szCs w:val="18"/>
        </w:rPr>
      </w:pPr>
      <w:r w:rsidRPr="005048E3">
        <w:rPr>
          <w:color w:val="153D63" w:themeColor="text2" w:themeTint="E6"/>
          <w:sz w:val="18"/>
          <w:szCs w:val="18"/>
        </w:rPr>
        <w:t xml:space="preserve">       This document is the property of Kamra for Energy</w:t>
      </w:r>
      <w:r w:rsidRPr="005048E3">
        <w:rPr>
          <w:color w:val="153D63" w:themeColor="text2" w:themeTint="E6"/>
          <w:sz w:val="18"/>
          <w:szCs w:val="18"/>
          <w:rtl/>
        </w:rPr>
        <w:t xml:space="preserve"> &amp;  </w:t>
      </w:r>
      <w:r w:rsidRPr="005048E3">
        <w:rPr>
          <w:color w:val="153D63" w:themeColor="text2" w:themeTint="E6"/>
          <w:sz w:val="18"/>
          <w:szCs w:val="18"/>
        </w:rPr>
        <w:t>Contracting L.L.C. It contains confidential and proprietary information intended solely for company use No part of this                     document may be reproduced, copied</w:t>
      </w:r>
      <w:r w:rsidRPr="005048E3">
        <w:rPr>
          <w:color w:val="153D63" w:themeColor="text2" w:themeTint="E6"/>
          <w:sz w:val="18"/>
          <w:szCs w:val="18"/>
          <w:rtl/>
        </w:rPr>
        <w:t xml:space="preserve">   </w:t>
      </w:r>
      <w:r w:rsidRPr="005048E3">
        <w:rPr>
          <w:color w:val="153D63" w:themeColor="text2" w:themeTint="E6"/>
          <w:sz w:val="18"/>
          <w:szCs w:val="18"/>
        </w:rPr>
        <w:t>distributed, or disclosed without prior written approval</w:t>
      </w:r>
      <w:r w:rsidRPr="005048E3">
        <w:rPr>
          <w:color w:val="153D63" w:themeColor="text2" w:themeTint="E6"/>
          <w:sz w:val="18"/>
          <w:szCs w:val="18"/>
          <w:rtl/>
        </w:rPr>
        <w:t xml:space="preserve">  </w:t>
      </w:r>
      <w:r w:rsidRPr="005048E3">
        <w:rPr>
          <w:color w:val="153D63" w:themeColor="text2" w:themeTint="E6"/>
          <w:sz w:val="18"/>
          <w:szCs w:val="18"/>
        </w:rPr>
        <w:t>from the Company</w:t>
      </w:r>
    </w:p>
    <w:p w14:paraId="5C8C9557" w14:textId="77777777" w:rsidR="00C77630" w:rsidRPr="005048E3" w:rsidRDefault="00C77630" w:rsidP="00C77630">
      <w:pPr>
        <w:jc w:val="center"/>
        <w:rPr>
          <w:sz w:val="16"/>
          <w:szCs w:val="20"/>
        </w:rPr>
      </w:pPr>
      <w:r w:rsidRPr="005048E3">
        <w:rPr>
          <w:rFonts w:hint="cs"/>
          <w:sz w:val="16"/>
          <w:szCs w:val="20"/>
          <w:rtl/>
        </w:rPr>
        <w:t>إشعار</w:t>
      </w:r>
      <w:r w:rsidRPr="005048E3">
        <w:rPr>
          <w:sz w:val="16"/>
          <w:szCs w:val="20"/>
          <w:rtl/>
        </w:rPr>
        <w:t xml:space="preserve"> </w:t>
      </w:r>
      <w:r w:rsidRPr="005048E3">
        <w:rPr>
          <w:rFonts w:hint="cs"/>
          <w:sz w:val="16"/>
          <w:szCs w:val="20"/>
          <w:rtl/>
        </w:rPr>
        <w:t>السرية</w:t>
      </w:r>
    </w:p>
    <w:p w14:paraId="184A118F" w14:textId="77777777" w:rsidR="00C77630" w:rsidRPr="005048E3" w:rsidRDefault="00C77630" w:rsidP="00C77630">
      <w:pPr>
        <w:ind w:firstLine="720"/>
        <w:rPr>
          <w:sz w:val="16"/>
          <w:szCs w:val="20"/>
          <w:rtl/>
          <w:lang w:bidi="ar-SY"/>
        </w:rPr>
      </w:pPr>
      <w:r w:rsidRPr="005048E3">
        <w:rPr>
          <w:rFonts w:hint="cs"/>
          <w:sz w:val="16"/>
          <w:szCs w:val="20"/>
          <w:rtl/>
        </w:rPr>
        <w:t>ه</w:t>
      </w:r>
      <w:r w:rsidRPr="005048E3">
        <w:rPr>
          <w:rFonts w:hint="cs"/>
          <w:sz w:val="18"/>
          <w:szCs w:val="18"/>
          <w:rtl/>
        </w:rPr>
        <w:t>ذه</w:t>
      </w:r>
      <w:r w:rsidRPr="005048E3">
        <w:rPr>
          <w:sz w:val="18"/>
          <w:szCs w:val="18"/>
          <w:rtl/>
        </w:rPr>
        <w:t xml:space="preserve"> </w:t>
      </w:r>
      <w:r w:rsidRPr="005048E3">
        <w:rPr>
          <w:rFonts w:hint="cs"/>
          <w:sz w:val="18"/>
          <w:szCs w:val="18"/>
          <w:rtl/>
        </w:rPr>
        <w:t>الوثيقة</w:t>
      </w:r>
      <w:r w:rsidRPr="005048E3">
        <w:rPr>
          <w:sz w:val="18"/>
          <w:szCs w:val="18"/>
          <w:rtl/>
        </w:rPr>
        <w:t xml:space="preserve"> </w:t>
      </w:r>
      <w:r w:rsidRPr="005048E3">
        <w:rPr>
          <w:rFonts w:hint="cs"/>
          <w:sz w:val="18"/>
          <w:szCs w:val="18"/>
          <w:rtl/>
        </w:rPr>
        <w:t>ملك</w:t>
      </w:r>
      <w:r w:rsidRPr="005048E3">
        <w:rPr>
          <w:sz w:val="18"/>
          <w:szCs w:val="18"/>
          <w:rtl/>
        </w:rPr>
        <w:t xml:space="preserve"> </w:t>
      </w:r>
      <w:r w:rsidRPr="005048E3">
        <w:rPr>
          <w:rFonts w:hint="cs"/>
          <w:sz w:val="18"/>
          <w:szCs w:val="18"/>
          <w:rtl/>
        </w:rPr>
        <w:t>لشركة</w:t>
      </w:r>
      <w:r w:rsidRPr="005048E3">
        <w:rPr>
          <w:sz w:val="18"/>
          <w:szCs w:val="18"/>
          <w:rtl/>
        </w:rPr>
        <w:t xml:space="preserve"> </w:t>
      </w:r>
      <w:r w:rsidRPr="005048E3">
        <w:rPr>
          <w:rFonts w:hint="cs"/>
          <w:sz w:val="18"/>
          <w:szCs w:val="18"/>
          <w:rtl/>
        </w:rPr>
        <w:t>وتحتوي</w:t>
      </w:r>
      <w:r w:rsidRPr="005048E3">
        <w:rPr>
          <w:sz w:val="18"/>
          <w:szCs w:val="18"/>
          <w:rtl/>
        </w:rPr>
        <w:t xml:space="preserve"> </w:t>
      </w:r>
      <w:r w:rsidRPr="005048E3">
        <w:rPr>
          <w:rFonts w:hint="cs"/>
          <w:sz w:val="18"/>
          <w:szCs w:val="18"/>
          <w:rtl/>
        </w:rPr>
        <w:t>على</w:t>
      </w:r>
      <w:r w:rsidRPr="005048E3">
        <w:rPr>
          <w:sz w:val="18"/>
          <w:szCs w:val="18"/>
          <w:rtl/>
        </w:rPr>
        <w:t xml:space="preserve"> </w:t>
      </w:r>
      <w:r w:rsidRPr="005048E3">
        <w:rPr>
          <w:rFonts w:hint="cs"/>
          <w:sz w:val="18"/>
          <w:szCs w:val="18"/>
          <w:rtl/>
        </w:rPr>
        <w:t>معلومات</w:t>
      </w:r>
      <w:r w:rsidRPr="005048E3">
        <w:rPr>
          <w:sz w:val="18"/>
          <w:szCs w:val="18"/>
          <w:rtl/>
        </w:rPr>
        <w:t xml:space="preserve"> </w:t>
      </w:r>
      <w:r w:rsidRPr="005048E3">
        <w:rPr>
          <w:rFonts w:hint="cs"/>
          <w:sz w:val="18"/>
          <w:szCs w:val="18"/>
          <w:rtl/>
        </w:rPr>
        <w:t>سرية</w:t>
      </w:r>
      <w:r w:rsidRPr="005048E3">
        <w:rPr>
          <w:sz w:val="18"/>
          <w:szCs w:val="18"/>
          <w:rtl/>
        </w:rPr>
        <w:t xml:space="preserve"> </w:t>
      </w:r>
      <w:r w:rsidRPr="005048E3">
        <w:rPr>
          <w:rFonts w:hint="cs"/>
          <w:sz w:val="18"/>
          <w:szCs w:val="18"/>
          <w:rtl/>
        </w:rPr>
        <w:t>ومملوكة</w:t>
      </w:r>
      <w:r w:rsidRPr="005048E3">
        <w:rPr>
          <w:sz w:val="18"/>
          <w:szCs w:val="18"/>
          <w:rtl/>
        </w:rPr>
        <w:t xml:space="preserve"> </w:t>
      </w:r>
      <w:r w:rsidRPr="005048E3">
        <w:rPr>
          <w:rFonts w:hint="cs"/>
          <w:sz w:val="18"/>
          <w:szCs w:val="18"/>
          <w:rtl/>
        </w:rPr>
        <w:t>للشركة</w:t>
      </w:r>
      <w:r w:rsidRPr="005048E3">
        <w:rPr>
          <w:sz w:val="18"/>
          <w:szCs w:val="18"/>
          <w:rtl/>
        </w:rPr>
        <w:t xml:space="preserve"> </w:t>
      </w:r>
      <w:r w:rsidRPr="005048E3">
        <w:rPr>
          <w:rFonts w:hint="cs"/>
          <w:sz w:val="18"/>
          <w:szCs w:val="18"/>
          <w:rtl/>
        </w:rPr>
        <w:t>ومخصصة</w:t>
      </w:r>
      <w:r w:rsidRPr="005048E3">
        <w:rPr>
          <w:sz w:val="18"/>
          <w:szCs w:val="18"/>
          <w:rtl/>
        </w:rPr>
        <w:t xml:space="preserve"> </w:t>
      </w:r>
      <w:r w:rsidRPr="005048E3">
        <w:rPr>
          <w:rFonts w:hint="cs"/>
          <w:sz w:val="18"/>
          <w:szCs w:val="18"/>
          <w:rtl/>
        </w:rPr>
        <w:t>للاستخدام</w:t>
      </w:r>
      <w:r w:rsidRPr="005048E3">
        <w:rPr>
          <w:sz w:val="18"/>
          <w:szCs w:val="18"/>
          <w:rtl/>
        </w:rPr>
        <w:t xml:space="preserve">  </w:t>
      </w:r>
      <w:r w:rsidRPr="005048E3">
        <w:rPr>
          <w:rFonts w:hint="cs"/>
          <w:sz w:val="18"/>
          <w:szCs w:val="18"/>
          <w:rtl/>
        </w:rPr>
        <w:t>الداخلي</w:t>
      </w:r>
      <w:r w:rsidRPr="005048E3">
        <w:rPr>
          <w:sz w:val="18"/>
          <w:szCs w:val="18"/>
          <w:rtl/>
        </w:rPr>
        <w:t xml:space="preserve"> </w:t>
      </w:r>
      <w:r w:rsidRPr="005048E3">
        <w:rPr>
          <w:rFonts w:hint="cs"/>
          <w:sz w:val="18"/>
          <w:szCs w:val="18"/>
          <w:rtl/>
        </w:rPr>
        <w:t>فقط</w:t>
      </w:r>
      <w:r w:rsidRPr="005048E3">
        <w:rPr>
          <w:sz w:val="18"/>
          <w:szCs w:val="18"/>
          <w:rtl/>
        </w:rPr>
        <w:t xml:space="preserve">. </w:t>
      </w:r>
      <w:r w:rsidRPr="005048E3">
        <w:rPr>
          <w:rFonts w:hint="cs"/>
          <w:sz w:val="18"/>
          <w:szCs w:val="18"/>
          <w:rtl/>
        </w:rPr>
        <w:t>ولا</w:t>
      </w:r>
      <w:r w:rsidRPr="005048E3">
        <w:rPr>
          <w:sz w:val="18"/>
          <w:szCs w:val="18"/>
          <w:rtl/>
        </w:rPr>
        <w:t xml:space="preserve"> </w:t>
      </w:r>
      <w:r w:rsidRPr="005048E3">
        <w:rPr>
          <w:rFonts w:hint="cs"/>
          <w:sz w:val="18"/>
          <w:szCs w:val="18"/>
          <w:rtl/>
        </w:rPr>
        <w:t>يجوز</w:t>
      </w:r>
      <w:r w:rsidRPr="005048E3">
        <w:rPr>
          <w:rFonts w:hint="cs"/>
          <w:sz w:val="18"/>
          <w:szCs w:val="18"/>
          <w:rtl/>
          <w:lang w:bidi="ar-SY"/>
        </w:rPr>
        <w:t xml:space="preserve"> </w:t>
      </w:r>
      <w:r w:rsidRPr="005048E3">
        <w:rPr>
          <w:rFonts w:hint="cs"/>
          <w:sz w:val="18"/>
          <w:szCs w:val="18"/>
          <w:rtl/>
        </w:rPr>
        <w:t>نسخها</w:t>
      </w:r>
      <w:r w:rsidRPr="005048E3">
        <w:rPr>
          <w:sz w:val="18"/>
          <w:szCs w:val="18"/>
          <w:rtl/>
        </w:rPr>
        <w:t xml:space="preserve"> </w:t>
      </w:r>
      <w:r w:rsidRPr="005048E3">
        <w:rPr>
          <w:rFonts w:hint="cs"/>
          <w:sz w:val="18"/>
          <w:szCs w:val="18"/>
          <w:rtl/>
        </w:rPr>
        <w:t>أو</w:t>
      </w:r>
      <w:r w:rsidRPr="005048E3">
        <w:rPr>
          <w:sz w:val="18"/>
          <w:szCs w:val="18"/>
          <w:rtl/>
        </w:rPr>
        <w:t xml:space="preserve"> </w:t>
      </w:r>
      <w:r w:rsidRPr="005048E3">
        <w:rPr>
          <w:rFonts w:hint="cs"/>
          <w:sz w:val="18"/>
          <w:szCs w:val="18"/>
          <w:rtl/>
        </w:rPr>
        <w:t>توزيعها</w:t>
      </w:r>
      <w:r w:rsidRPr="005048E3">
        <w:rPr>
          <w:sz w:val="18"/>
          <w:szCs w:val="18"/>
          <w:rtl/>
        </w:rPr>
        <w:t xml:space="preserve"> </w:t>
      </w:r>
      <w:r w:rsidRPr="005048E3">
        <w:rPr>
          <w:rFonts w:hint="cs"/>
          <w:sz w:val="18"/>
          <w:szCs w:val="18"/>
          <w:rtl/>
        </w:rPr>
        <w:t>أو</w:t>
      </w:r>
      <w:r w:rsidRPr="005048E3">
        <w:rPr>
          <w:sz w:val="18"/>
          <w:szCs w:val="18"/>
          <w:rtl/>
        </w:rPr>
        <w:t xml:space="preserve"> </w:t>
      </w:r>
      <w:r w:rsidRPr="005048E3">
        <w:rPr>
          <w:rFonts w:hint="cs"/>
          <w:sz w:val="18"/>
          <w:szCs w:val="18"/>
          <w:rtl/>
        </w:rPr>
        <w:t>الإفصاح</w:t>
      </w:r>
      <w:r w:rsidRPr="005048E3">
        <w:rPr>
          <w:sz w:val="18"/>
          <w:szCs w:val="18"/>
          <w:rtl/>
        </w:rPr>
        <w:t xml:space="preserve"> </w:t>
      </w:r>
      <w:r w:rsidRPr="005048E3">
        <w:rPr>
          <w:rFonts w:hint="cs"/>
          <w:sz w:val="18"/>
          <w:szCs w:val="18"/>
          <w:rtl/>
        </w:rPr>
        <w:t>عن</w:t>
      </w:r>
      <w:r w:rsidRPr="005048E3">
        <w:rPr>
          <w:sz w:val="18"/>
          <w:szCs w:val="18"/>
          <w:rtl/>
        </w:rPr>
        <w:t xml:space="preserve"> </w:t>
      </w:r>
      <w:r w:rsidRPr="005048E3">
        <w:rPr>
          <w:rFonts w:hint="cs"/>
          <w:sz w:val="18"/>
          <w:szCs w:val="18"/>
          <w:rtl/>
        </w:rPr>
        <w:t>أي</w:t>
      </w:r>
      <w:r w:rsidRPr="005048E3">
        <w:rPr>
          <w:sz w:val="18"/>
          <w:szCs w:val="18"/>
          <w:rtl/>
        </w:rPr>
        <w:t xml:space="preserve"> </w:t>
      </w:r>
      <w:r w:rsidRPr="005048E3">
        <w:rPr>
          <w:rFonts w:hint="cs"/>
          <w:sz w:val="18"/>
          <w:szCs w:val="18"/>
          <w:rtl/>
        </w:rPr>
        <w:t>جزء</w:t>
      </w:r>
      <w:r w:rsidRPr="005048E3">
        <w:rPr>
          <w:sz w:val="18"/>
          <w:szCs w:val="18"/>
          <w:rtl/>
        </w:rPr>
        <w:t xml:space="preserve">  </w:t>
      </w:r>
      <w:r w:rsidRPr="005048E3">
        <w:rPr>
          <w:rFonts w:hint="cs"/>
          <w:sz w:val="18"/>
          <w:szCs w:val="18"/>
          <w:rtl/>
        </w:rPr>
        <w:t>منها</w:t>
      </w:r>
      <w:r w:rsidRPr="005048E3">
        <w:rPr>
          <w:sz w:val="18"/>
          <w:szCs w:val="18"/>
          <w:rtl/>
        </w:rPr>
        <w:t xml:space="preserve"> </w:t>
      </w:r>
      <w:r w:rsidRPr="005048E3">
        <w:rPr>
          <w:rFonts w:hint="cs"/>
          <w:sz w:val="18"/>
          <w:szCs w:val="18"/>
          <w:rtl/>
        </w:rPr>
        <w:t>دون</w:t>
      </w:r>
      <w:r w:rsidRPr="005048E3">
        <w:rPr>
          <w:sz w:val="18"/>
          <w:szCs w:val="18"/>
          <w:rtl/>
        </w:rPr>
        <w:t xml:space="preserve"> </w:t>
      </w:r>
      <w:r w:rsidRPr="005048E3">
        <w:rPr>
          <w:rFonts w:hint="cs"/>
          <w:sz w:val="18"/>
          <w:szCs w:val="18"/>
          <w:rtl/>
        </w:rPr>
        <w:t>موافقة</w:t>
      </w:r>
      <w:r w:rsidRPr="005048E3">
        <w:rPr>
          <w:sz w:val="18"/>
          <w:szCs w:val="18"/>
          <w:rtl/>
        </w:rPr>
        <w:t xml:space="preserve"> </w:t>
      </w:r>
      <w:r w:rsidRPr="005048E3">
        <w:rPr>
          <w:rFonts w:hint="cs"/>
          <w:sz w:val="18"/>
          <w:szCs w:val="18"/>
          <w:rtl/>
        </w:rPr>
        <w:t>خطية</w:t>
      </w:r>
      <w:r w:rsidRPr="005048E3">
        <w:rPr>
          <w:sz w:val="18"/>
          <w:szCs w:val="18"/>
          <w:rtl/>
        </w:rPr>
        <w:t xml:space="preserve"> </w:t>
      </w:r>
      <w:r w:rsidRPr="005048E3">
        <w:rPr>
          <w:rFonts w:hint="cs"/>
          <w:sz w:val="16"/>
          <w:szCs w:val="20"/>
          <w:rtl/>
        </w:rPr>
        <w:t>مسبقة</w:t>
      </w:r>
      <w:r w:rsidRPr="005048E3">
        <w:rPr>
          <w:sz w:val="16"/>
          <w:szCs w:val="20"/>
          <w:rtl/>
        </w:rPr>
        <w:t xml:space="preserve"> </w:t>
      </w:r>
      <w:r w:rsidRPr="005048E3">
        <w:rPr>
          <w:rFonts w:hint="cs"/>
          <w:sz w:val="16"/>
          <w:szCs w:val="20"/>
          <w:rtl/>
        </w:rPr>
        <w:t>من</w:t>
      </w:r>
      <w:r w:rsidRPr="005048E3">
        <w:rPr>
          <w:sz w:val="16"/>
          <w:szCs w:val="20"/>
          <w:rtl/>
        </w:rPr>
        <w:t xml:space="preserve"> </w:t>
      </w:r>
      <w:r w:rsidRPr="005048E3">
        <w:rPr>
          <w:rFonts w:hint="cs"/>
          <w:sz w:val="16"/>
          <w:szCs w:val="20"/>
          <w:rtl/>
          <w:lang w:bidi="ar-SY"/>
        </w:rPr>
        <w:t>الشركة</w:t>
      </w:r>
    </w:p>
    <w:p w14:paraId="6C906474" w14:textId="77777777" w:rsidR="00C77630" w:rsidRPr="005048E3" w:rsidRDefault="00C77630" w:rsidP="00C77630">
      <w:pPr>
        <w:ind w:firstLine="720"/>
        <w:rPr>
          <w:sz w:val="16"/>
          <w:szCs w:val="20"/>
          <w:lang w:bidi="ar-SY"/>
        </w:rPr>
      </w:pPr>
      <w:r w:rsidRPr="005048E3">
        <w:rPr>
          <w:b/>
          <w:bCs/>
          <w:sz w:val="18"/>
          <w:szCs w:val="22"/>
        </w:rPr>
        <w:t>Email:</w:t>
      </w:r>
      <w:r w:rsidRPr="005048E3">
        <w:rPr>
          <w:sz w:val="18"/>
          <w:szCs w:val="22"/>
        </w:rPr>
        <w:t xml:space="preserve"> </w:t>
      </w:r>
      <w:hyperlink r:id="rId8" w:history="1">
        <w:r w:rsidRPr="005048E3">
          <w:rPr>
            <w:rStyle w:val="Hyperlink"/>
            <w:sz w:val="18"/>
            <w:szCs w:val="22"/>
          </w:rPr>
          <w:t>info@kamra-energy.com</w:t>
        </w:r>
      </w:hyperlink>
      <w:r w:rsidRPr="005048E3">
        <w:rPr>
          <w:rFonts w:hint="cs"/>
          <w:sz w:val="18"/>
          <w:szCs w:val="22"/>
          <w:rtl/>
        </w:rPr>
        <w:t xml:space="preserve">     </w:t>
      </w:r>
      <w:r w:rsidRPr="005048E3">
        <w:rPr>
          <w:sz w:val="18"/>
          <w:szCs w:val="22"/>
        </w:rPr>
        <w:t xml:space="preserve"> </w:t>
      </w:r>
      <w:hyperlink r:id="rId9" w:history="1">
        <w:r w:rsidRPr="005048E3">
          <w:rPr>
            <w:rStyle w:val="Hyperlink"/>
            <w:sz w:val="18"/>
            <w:szCs w:val="22"/>
          </w:rPr>
          <w:t>https://www.kamra-energy.com/</w:t>
        </w:r>
      </w:hyperlink>
      <w:r w:rsidRPr="005048E3">
        <w:rPr>
          <w:rFonts w:hint="cs"/>
          <w:sz w:val="18"/>
          <w:szCs w:val="22"/>
          <w:rtl/>
        </w:rPr>
        <w:t xml:space="preserve"> </w:t>
      </w:r>
    </w:p>
    <w:p w14:paraId="19298976" w14:textId="77777777" w:rsidR="00C77630" w:rsidRPr="005048E3" w:rsidRDefault="00C77630" w:rsidP="00C77630">
      <w:pPr>
        <w:pStyle w:val="Heading2"/>
        <w:rPr>
          <w:sz w:val="22"/>
          <w:szCs w:val="22"/>
        </w:rPr>
      </w:pPr>
      <w:bookmarkStart w:id="426" w:name="_Toc242521420"/>
      <w:r w:rsidRPr="005048E3">
        <w:rPr>
          <w:sz w:val="22"/>
          <w:szCs w:val="22"/>
        </w:rPr>
        <w:t>END OF DOCUMENT</w:t>
      </w:r>
      <w:bookmarkEnd w:id="426"/>
    </w:p>
    <w:p w14:paraId="698B271E" w14:textId="4528F5B3" w:rsidR="00C77630" w:rsidRPr="00F53B29" w:rsidRDefault="00C77630" w:rsidP="00C77630">
      <w:pPr>
        <w:pStyle w:val="BodyText"/>
        <w:rPr>
          <w:sz w:val="10"/>
          <w:szCs w:val="14"/>
        </w:rPr>
      </w:pPr>
      <w:r w:rsidRPr="00F53B29">
        <w:rPr>
          <w:b/>
          <w:bCs/>
          <w:sz w:val="16"/>
          <w:szCs w:val="16"/>
        </w:rPr>
        <w:t xml:space="preserve">HSE Management </w:t>
      </w:r>
      <w:r w:rsidRPr="00F53B29">
        <w:rPr>
          <w:b/>
          <w:bCs/>
          <w:sz w:val="18"/>
          <w:szCs w:val="18"/>
        </w:rPr>
        <w:t xml:space="preserve">Manual  </w:t>
      </w:r>
      <w:r w:rsidRPr="00F53B29">
        <w:rPr>
          <w:b/>
          <w:bCs/>
          <w:sz w:val="16"/>
          <w:szCs w:val="20"/>
        </w:rPr>
        <w:t>Kamra for Energy &amp; Contracting L.L.C Document No.: KEC-HSE-001</w:t>
      </w:r>
      <w:r w:rsidRPr="00F53B29">
        <w:rPr>
          <w:color w:val="0070C0"/>
          <w:sz w:val="16"/>
          <w:szCs w:val="20"/>
        </w:rPr>
        <w:t xml:space="preserve"> </w:t>
      </w:r>
      <w:r w:rsidRPr="00F53B29">
        <w:rPr>
          <w:b/>
          <w:bCs/>
          <w:sz w:val="18"/>
          <w:szCs w:val="22"/>
        </w:rPr>
        <w:t xml:space="preserve">Revision: Rev.00  Document Status: </w:t>
      </w:r>
      <w:r w:rsidRPr="00F53B29">
        <w:rPr>
          <w:b/>
          <w:bCs/>
          <w:sz w:val="16"/>
          <w:szCs w:val="20"/>
        </w:rPr>
        <w:t>APPROVED CONTROLLED DOCUMENT</w:t>
      </w:r>
    </w:p>
    <w:p w14:paraId="1A688D08" w14:textId="77777777" w:rsidR="00C77630" w:rsidRPr="007D1913" w:rsidRDefault="00C77630" w:rsidP="00C77630">
      <w:pPr>
        <w:pStyle w:val="BodyText"/>
        <w:rPr>
          <w:sz w:val="8"/>
          <w:szCs w:val="12"/>
        </w:rPr>
      </w:pPr>
    </w:p>
    <w:p w14:paraId="37F72B4C" w14:textId="77777777" w:rsidR="00C77630" w:rsidRPr="007D1913" w:rsidRDefault="00C77630" w:rsidP="00C77630">
      <w:pPr>
        <w:rPr>
          <w:sz w:val="20"/>
        </w:rPr>
      </w:pPr>
    </w:p>
    <w:p w14:paraId="0D4E2BEA" w14:textId="77777777" w:rsidR="00A67568" w:rsidRDefault="00A67568" w:rsidP="00ED124F">
      <w:pPr>
        <w:rPr>
          <w:rtl/>
          <w:lang w:bidi="ar-SY"/>
        </w:rPr>
      </w:pPr>
    </w:p>
    <w:sectPr w:rsidR="00A67568" w:rsidSect="00280A51">
      <w:headerReference w:type="even" r:id="rId10"/>
      <w:headerReference w:type="default" r:id="rId11"/>
      <w:footerReference w:type="even" r:id="rId12"/>
      <w:footerReference w:type="default" r:id="rId13"/>
      <w:headerReference w:type="first" r:id="rId14"/>
      <w:footerReference w:type="first" r:id="rId15"/>
      <w:pgSz w:w="12240" w:h="15840" w:code="1"/>
      <w:pgMar w:top="288" w:right="720" w:bottom="288"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512FB" w14:textId="77777777" w:rsidR="00EF7EEA" w:rsidRPr="00553D2D" w:rsidRDefault="00EF7EEA" w:rsidP="00613D04">
      <w:pPr>
        <w:spacing w:after="0" w:line="240" w:lineRule="auto"/>
      </w:pPr>
      <w:r w:rsidRPr="00553D2D">
        <w:separator/>
      </w:r>
    </w:p>
  </w:endnote>
  <w:endnote w:type="continuationSeparator" w:id="0">
    <w:p w14:paraId="45B6955E" w14:textId="77777777" w:rsidR="00EF7EEA" w:rsidRPr="00553D2D" w:rsidRDefault="00EF7EEA" w:rsidP="00613D04">
      <w:pPr>
        <w:spacing w:after="0" w:line="240" w:lineRule="auto"/>
      </w:pPr>
      <w:r w:rsidRPr="00553D2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2D12C" w14:textId="77777777" w:rsidR="001A5FCB" w:rsidRDefault="001A5F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C618" w14:textId="7FF62B0B" w:rsidR="00F75FE7" w:rsidRPr="00553D2D" w:rsidRDefault="00400D61" w:rsidP="009071AF">
    <w:pPr>
      <w:pStyle w:val="Footer"/>
      <w:jc w:val="center"/>
      <w:rPr>
        <w:lang w:bidi="ar-SY"/>
      </w:rPr>
    </w:pPr>
    <w:r w:rsidRPr="00553D2D">
      <w:rPr>
        <w:sz w:val="16"/>
        <w:szCs w:val="16"/>
        <w:lang w:bidi="ar-SY"/>
      </w:rPr>
      <w:t xml:space="preserve">Document No.: </w:t>
    </w:r>
    <w:r w:rsidR="00080AB5" w:rsidRPr="00553D2D">
      <w:rPr>
        <w:sz w:val="16"/>
        <w:szCs w:val="16"/>
        <w:lang w:bidi="ar-SY"/>
      </w:rPr>
      <w:t xml:space="preserve"> </w:t>
    </w:r>
    <w:r w:rsidR="004D1B67" w:rsidRPr="001075A6">
      <w:rPr>
        <w:sz w:val="18"/>
        <w:szCs w:val="18"/>
      </w:rPr>
      <w:t>KEC-HSE-001</w:t>
    </w:r>
    <w:r w:rsidR="00080AB5" w:rsidRPr="001075A6">
      <w:rPr>
        <w:sz w:val="10"/>
        <w:szCs w:val="10"/>
        <w:lang w:bidi="ar-SY"/>
      </w:rPr>
      <w:t xml:space="preserve">                                                                                       </w:t>
    </w:r>
    <w:r w:rsidR="00B57964" w:rsidRPr="00553D2D">
      <w:rPr>
        <w:sz w:val="18"/>
        <w:szCs w:val="18"/>
        <w:lang w:bidi="ar-SY"/>
      </w:rPr>
      <w:t xml:space="preserve">Revision: Rev.00  </w:t>
    </w:r>
    <w:r w:rsidR="00991E38" w:rsidRPr="00CE78DF">
      <w:rPr>
        <w:sz w:val="16"/>
        <w:szCs w:val="20"/>
      </w:rPr>
      <w:t>— All Rights Reserved</w:t>
    </w:r>
    <w:r w:rsidR="00B57964" w:rsidRPr="00553D2D">
      <w:rPr>
        <w:sz w:val="18"/>
        <w:szCs w:val="18"/>
        <w:lang w:bidi="ar-SY"/>
      </w:rPr>
      <w:t xml:space="preserve">                                         </w:t>
    </w:r>
    <w:r w:rsidR="00D25897" w:rsidRPr="00553D2D">
      <w:rPr>
        <w:sz w:val="18"/>
        <w:szCs w:val="18"/>
        <w:lang w:bidi="ar-SY"/>
      </w:rPr>
      <w:t xml:space="preserve">                            </w:t>
    </w:r>
    <w:r w:rsidR="00B57964" w:rsidRPr="00553D2D">
      <w:rPr>
        <w:sz w:val="18"/>
        <w:szCs w:val="18"/>
        <w:lang w:bidi="ar-SY"/>
      </w:rPr>
      <w:t xml:space="preserve">   </w:t>
    </w:r>
    <w:r w:rsidR="008E13D1" w:rsidRPr="00553D2D">
      <w:rPr>
        <w:sz w:val="18"/>
        <w:szCs w:val="18"/>
        <w:lang w:bidi="ar-SY"/>
      </w:rPr>
      <w:t xml:space="preserve">Page </w:t>
    </w:r>
    <w:r w:rsidR="008E13D1" w:rsidRPr="00553D2D">
      <w:rPr>
        <w:b/>
        <w:bCs/>
        <w:sz w:val="18"/>
        <w:szCs w:val="18"/>
        <w:lang w:bidi="ar-SY"/>
      </w:rPr>
      <w:fldChar w:fldCharType="begin"/>
    </w:r>
    <w:r w:rsidR="008E13D1" w:rsidRPr="00553D2D">
      <w:rPr>
        <w:b/>
        <w:bCs/>
        <w:sz w:val="18"/>
        <w:szCs w:val="18"/>
        <w:lang w:bidi="ar-SY"/>
      </w:rPr>
      <w:instrText xml:space="preserve"> PAGE  \* Arabic  \* MERGEFORMAT </w:instrText>
    </w:r>
    <w:r w:rsidR="008E13D1" w:rsidRPr="00553D2D">
      <w:rPr>
        <w:b/>
        <w:bCs/>
        <w:sz w:val="18"/>
        <w:szCs w:val="18"/>
        <w:lang w:bidi="ar-SY"/>
      </w:rPr>
      <w:fldChar w:fldCharType="separate"/>
    </w:r>
    <w:r w:rsidR="008E13D1" w:rsidRPr="00553D2D">
      <w:rPr>
        <w:b/>
        <w:bCs/>
        <w:sz w:val="18"/>
        <w:szCs w:val="18"/>
        <w:lang w:bidi="ar-SY"/>
      </w:rPr>
      <w:t>1</w:t>
    </w:r>
    <w:r w:rsidR="008E13D1" w:rsidRPr="00553D2D">
      <w:rPr>
        <w:b/>
        <w:bCs/>
        <w:sz w:val="18"/>
        <w:szCs w:val="18"/>
        <w:lang w:bidi="ar-SY"/>
      </w:rPr>
      <w:fldChar w:fldCharType="end"/>
    </w:r>
    <w:r w:rsidR="008E13D1" w:rsidRPr="00553D2D">
      <w:rPr>
        <w:sz w:val="18"/>
        <w:szCs w:val="18"/>
        <w:lang w:bidi="ar-SY"/>
      </w:rPr>
      <w:t xml:space="preserve"> of </w:t>
    </w:r>
    <w:r w:rsidR="008E13D1" w:rsidRPr="00553D2D">
      <w:rPr>
        <w:b/>
        <w:bCs/>
        <w:sz w:val="18"/>
        <w:szCs w:val="18"/>
        <w:lang w:bidi="ar-SY"/>
      </w:rPr>
      <w:fldChar w:fldCharType="begin"/>
    </w:r>
    <w:r w:rsidR="008E13D1" w:rsidRPr="00553D2D">
      <w:rPr>
        <w:b/>
        <w:bCs/>
        <w:sz w:val="18"/>
        <w:szCs w:val="18"/>
        <w:lang w:bidi="ar-SY"/>
      </w:rPr>
      <w:instrText xml:space="preserve"> NUMPAGES  \* Arabic  \* MERGEFORMAT </w:instrText>
    </w:r>
    <w:r w:rsidR="008E13D1" w:rsidRPr="00553D2D">
      <w:rPr>
        <w:b/>
        <w:bCs/>
        <w:sz w:val="18"/>
        <w:szCs w:val="18"/>
        <w:lang w:bidi="ar-SY"/>
      </w:rPr>
      <w:fldChar w:fldCharType="separate"/>
    </w:r>
    <w:r w:rsidR="008E13D1" w:rsidRPr="00553D2D">
      <w:rPr>
        <w:b/>
        <w:bCs/>
        <w:sz w:val="18"/>
        <w:szCs w:val="18"/>
        <w:lang w:bidi="ar-SY"/>
      </w:rPr>
      <w:t>2</w:t>
    </w:r>
    <w:r w:rsidR="008E13D1" w:rsidRPr="00553D2D">
      <w:rPr>
        <w:b/>
        <w:bCs/>
        <w:sz w:val="18"/>
        <w:szCs w:val="18"/>
        <w:lang w:bidi="ar-SY"/>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A7F7" w14:textId="77777777" w:rsidR="001A5FCB" w:rsidRDefault="001A5F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405FC" w14:textId="77777777" w:rsidR="00EF7EEA" w:rsidRPr="00553D2D" w:rsidRDefault="00EF7EEA" w:rsidP="00613D04">
      <w:pPr>
        <w:spacing w:after="0" w:line="240" w:lineRule="auto"/>
      </w:pPr>
      <w:r w:rsidRPr="00553D2D">
        <w:separator/>
      </w:r>
    </w:p>
  </w:footnote>
  <w:footnote w:type="continuationSeparator" w:id="0">
    <w:p w14:paraId="5B76B780" w14:textId="77777777" w:rsidR="00EF7EEA" w:rsidRPr="00553D2D" w:rsidRDefault="00EF7EEA" w:rsidP="00613D04">
      <w:pPr>
        <w:spacing w:after="0" w:line="240" w:lineRule="auto"/>
      </w:pPr>
      <w:r w:rsidRPr="00553D2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363D7" w14:textId="77777777" w:rsidR="001A5FCB" w:rsidRDefault="001A5F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89BA" w14:textId="37F641A8" w:rsidR="005230CB" w:rsidRPr="00553D2D" w:rsidRDefault="005024DF" w:rsidP="005024DF">
    <w:pPr>
      <w:pStyle w:val="Header"/>
      <w:tabs>
        <w:tab w:val="left" w:pos="488"/>
      </w:tabs>
      <w:jc w:val="right"/>
      <w:rPr>
        <w:color w:val="A02B93"/>
        <w:sz w:val="20"/>
        <w:szCs w:val="20"/>
        <w:rtl/>
        <w:lang w:bidi="ar-SY"/>
      </w:rPr>
    </w:pPr>
    <w:r>
      <w:drawing>
        <wp:anchor distT="0" distB="0" distL="114300" distR="114300" simplePos="0" relativeHeight="251661312" behindDoc="0" locked="0" layoutInCell="1" allowOverlap="1" wp14:anchorId="7D41A55E" wp14:editId="11CCCBD7">
          <wp:simplePos x="0" y="0"/>
          <wp:positionH relativeFrom="column">
            <wp:posOffset>-473810</wp:posOffset>
          </wp:positionH>
          <wp:positionV relativeFrom="paragraph">
            <wp:posOffset>-81447</wp:posOffset>
          </wp:positionV>
          <wp:extent cx="384508" cy="365760"/>
          <wp:effectExtent l="0" t="0" r="0" b="0"/>
          <wp:wrapThrough wrapText="bothSides">
            <wp:wrapPolygon edited="0">
              <wp:start x="0" y="0"/>
              <wp:lineTo x="0" y="20250"/>
              <wp:lineTo x="20350" y="20250"/>
              <wp:lineTo x="20350" y="0"/>
              <wp:lineTo x="0" y="0"/>
            </wp:wrapPolygon>
          </wp:wrapThrough>
          <wp:docPr id="138711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384508" cy="365760"/>
                  </a:xfrm>
                  <a:prstGeom prst="rect">
                    <a:avLst/>
                  </a:prstGeom>
                  <a:noFill/>
                  <a:ln>
                    <a:noFill/>
                  </a:ln>
                </pic:spPr>
              </pic:pic>
            </a:graphicData>
          </a:graphic>
        </wp:anchor>
      </w:drawing>
    </w:r>
    <w:r w:rsidR="003450EC" w:rsidRPr="00553D2D">
      <w:drawing>
        <wp:anchor distT="0" distB="0" distL="114300" distR="114300" simplePos="0" relativeHeight="251663360" behindDoc="0" locked="0" layoutInCell="1" allowOverlap="1" wp14:anchorId="2E8CB02E" wp14:editId="797F66A6">
          <wp:simplePos x="0" y="0"/>
          <wp:positionH relativeFrom="page">
            <wp:posOffset>7094588</wp:posOffset>
          </wp:positionH>
          <wp:positionV relativeFrom="page">
            <wp:posOffset>93512</wp:posOffset>
          </wp:positionV>
          <wp:extent cx="648970" cy="598170"/>
          <wp:effectExtent l="0" t="0" r="0" b="0"/>
          <wp:wrapThrough wrapText="bothSides">
            <wp:wrapPolygon edited="0">
              <wp:start x="0" y="0"/>
              <wp:lineTo x="0" y="20637"/>
              <wp:lineTo x="20924" y="20637"/>
              <wp:lineTo x="20924" y="0"/>
              <wp:lineTo x="0" y="0"/>
            </wp:wrapPolygon>
          </wp:wrapThrough>
          <wp:docPr id="63598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8970" cy="598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03F8" w:rsidRPr="00553D2D">
      <w:drawing>
        <wp:anchor distT="0" distB="139446" distL="126492" distR="125730" simplePos="0" relativeHeight="251656192" behindDoc="1" locked="0" layoutInCell="1" allowOverlap="1" wp14:anchorId="7DBF4A27" wp14:editId="7DFCEFFA">
          <wp:simplePos x="0" y="0"/>
          <wp:positionH relativeFrom="column">
            <wp:posOffset>-916813</wp:posOffset>
          </wp:positionH>
          <wp:positionV relativeFrom="paragraph">
            <wp:posOffset>6985</wp:posOffset>
          </wp:positionV>
          <wp:extent cx="445643" cy="446024"/>
          <wp:effectExtent l="19050" t="0" r="0" b="144780"/>
          <wp:wrapTight wrapText="bothSides">
            <wp:wrapPolygon edited="0">
              <wp:start x="-924" y="0"/>
              <wp:lineTo x="-924" y="28615"/>
              <wp:lineTo x="21261" y="28615"/>
              <wp:lineTo x="21261" y="0"/>
              <wp:lineTo x="-924" y="0"/>
            </wp:wrapPolygon>
          </wp:wrapTight>
          <wp:docPr id="72326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
                  <a:srcRect/>
                  <a:stretch>
                    <a:fillRect/>
                  </a:stretch>
                </pic:blipFill>
                <pic:spPr bwMode="auto">
                  <a:xfrm>
                    <a:off x="0" y="0"/>
                    <a:ext cx="445135" cy="4457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000000">
      <w:rPr>
        <w:color w:val="A02B93"/>
        <w:sz w:val="20"/>
        <w:szCs w:val="20"/>
        <w:rtl/>
      </w:rPr>
      <w:pict w14:anchorId="664FB1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8" type="#_x0000_t136" style="position:absolute;left:0;text-align:left;margin-left:0;margin-top:0;width:494.9pt;height:164.95pt;rotation:315;z-index:-251657216;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r w:rsidR="005230CB" w:rsidRPr="00553D2D">
      <w:rPr>
        <w:color w:val="A02B93"/>
        <w:sz w:val="20"/>
        <w:szCs w:val="20"/>
      </w:rPr>
      <w:t xml:space="preserve">                                                                                               </w:t>
    </w:r>
  </w:p>
  <w:p w14:paraId="7FFCFC25" w14:textId="5730CAF0" w:rsidR="00412A1A" w:rsidRPr="007F666F" w:rsidRDefault="005230CB" w:rsidP="007F666F">
    <w:pPr>
      <w:pStyle w:val="Header"/>
      <w:rPr>
        <w:color w:val="A02B93"/>
        <w:sz w:val="22"/>
        <w:szCs w:val="22"/>
      </w:rPr>
    </w:pPr>
    <w:r w:rsidRPr="00553D2D">
      <w:rPr>
        <w:i/>
        <w:iCs/>
        <w:color w:val="A02B93"/>
      </w:rPr>
      <w:t>Kamra for Energy &amp;Contracting L.L.C</w:t>
    </w:r>
    <w:r w:rsidRPr="00553D2D">
      <w:rPr>
        <w:color w:val="A02B93"/>
      </w:rPr>
      <w:t xml:space="preserve">                      </w:t>
    </w:r>
    <w:r w:rsidRPr="00553D2D">
      <w:rPr>
        <w:rFonts w:hint="cs"/>
        <w:color w:val="A02B93"/>
        <w:rtl/>
      </w:rPr>
      <w:t xml:space="preserve">  </w:t>
    </w:r>
    <w:r w:rsidRPr="00553D2D">
      <w:rPr>
        <w:color w:val="A02B93"/>
      </w:rPr>
      <w:t xml:space="preserve"> </w:t>
    </w:r>
    <w:r w:rsidRPr="00553D2D">
      <w:rPr>
        <w:rFonts w:hint="cs"/>
        <w:color w:val="A02B93"/>
        <w:rtl/>
      </w:rPr>
      <w:t xml:space="preserve">            </w:t>
    </w:r>
    <w:r w:rsidR="007F666F">
      <w:rPr>
        <w:color w:val="A02B93"/>
      </w:rPr>
      <w:t xml:space="preserve">   </w:t>
    </w:r>
    <w:r w:rsidRPr="00553D2D">
      <w:rPr>
        <w:color w:val="A02B93"/>
      </w:rPr>
      <w:t xml:space="preserve"> </w:t>
    </w:r>
    <w:r w:rsidRPr="00553D2D">
      <w:rPr>
        <w:rFonts w:hint="cs"/>
        <w:color w:val="A02B93"/>
        <w:rtl/>
      </w:rPr>
      <w:t>المحدودة المسؤلية</w:t>
    </w:r>
    <w:r w:rsidRPr="00553D2D">
      <w:rPr>
        <w:color w:val="A02B93"/>
      </w:rPr>
      <w:t xml:space="preserve"> </w:t>
    </w:r>
    <w:r w:rsidRPr="00553D2D">
      <w:rPr>
        <w:rFonts w:hint="cs"/>
        <w:color w:val="A02B93"/>
        <w:rtl/>
      </w:rPr>
      <w:t>شر</w:t>
    </w:r>
    <w:r w:rsidRPr="00553D2D">
      <w:rPr>
        <w:rFonts w:hint="cs"/>
        <w:color w:val="A02B93"/>
        <w:sz w:val="22"/>
        <w:szCs w:val="22"/>
        <w:rtl/>
      </w:rPr>
      <w:t>كة</w:t>
    </w:r>
    <w:r w:rsidRPr="00553D2D">
      <w:rPr>
        <w:color w:val="A02B93"/>
        <w:sz w:val="22"/>
        <w:szCs w:val="22"/>
        <w:rtl/>
      </w:rPr>
      <w:t xml:space="preserve"> </w:t>
    </w:r>
    <w:r w:rsidRPr="00553D2D">
      <w:rPr>
        <w:rFonts w:hint="cs"/>
        <w:color w:val="A02B93"/>
        <w:sz w:val="22"/>
        <w:szCs w:val="22"/>
        <w:rtl/>
      </w:rPr>
      <w:t>كَمرة للطاقة</w:t>
    </w:r>
    <w:r w:rsidRPr="00553D2D">
      <w:rPr>
        <w:color w:val="A02B93"/>
        <w:sz w:val="22"/>
        <w:szCs w:val="22"/>
        <w:rtl/>
      </w:rPr>
      <w:t xml:space="preserve"> </w:t>
    </w:r>
    <w:r w:rsidRPr="00553D2D">
      <w:rPr>
        <w:rFonts w:hint="cs"/>
        <w:color w:val="A02B93"/>
        <w:sz w:val="22"/>
        <w:szCs w:val="22"/>
        <w:rtl/>
      </w:rPr>
      <w:t>والمقاو</w:t>
    </w:r>
    <w:r w:rsidR="003450EC">
      <w:rPr>
        <w:rFonts w:hint="cs"/>
        <w:color w:val="A02B93"/>
        <w:sz w:val="22"/>
        <w:szCs w:val="22"/>
        <w:rtl/>
      </w:rPr>
      <w:t>لات</w:t>
    </w:r>
    <w:r w:rsidRPr="00553D2D">
      <w:rPr>
        <w:color w:val="A02B93"/>
      </w:rPr>
      <w:t xml:space="preserve"> </w:t>
    </w:r>
    <w:r w:rsidRPr="00553D2D">
      <w:rPr>
        <w:i/>
        <w:iCs/>
        <w:color w:val="A02B93"/>
      </w:rPr>
      <w:t xml:space="preserve">PRECISION IN EVERY FLOW.                     </w:t>
    </w:r>
  </w:p>
  <w:p w14:paraId="349D8ED9" w14:textId="6F3B11CC" w:rsidR="005230CB" w:rsidRPr="005916FC" w:rsidRDefault="005230CB" w:rsidP="00606865">
    <w:pPr>
      <w:pStyle w:val="Header"/>
      <w:jc w:val="center"/>
      <w:rPr>
        <w:b/>
        <w:bCs/>
        <w:color w:val="C00000"/>
        <w:sz w:val="22"/>
        <w:szCs w:val="22"/>
        <w:lang w:bidi="ar-SY"/>
      </w:rPr>
    </w:pPr>
    <w:r w:rsidRPr="00553D2D">
      <w:rPr>
        <w:i/>
        <w:iCs/>
        <w:color w:val="A02B93"/>
      </w:rPr>
      <w:t xml:space="preserve">    </w:t>
    </w:r>
    <w:r w:rsidR="005916FC">
      <w:rPr>
        <w:i/>
        <w:iCs/>
        <w:color w:val="A02B93"/>
      </w:rPr>
      <w:t xml:space="preserve">                                               </w:t>
    </w:r>
    <w:r w:rsidRPr="00553D2D">
      <w:rPr>
        <w:i/>
        <w:iCs/>
        <w:color w:val="A02B93"/>
      </w:rPr>
      <w:t xml:space="preserve">   </w:t>
    </w:r>
    <w:r w:rsidR="00C0358D">
      <w:rPr>
        <w:b/>
        <w:bCs/>
        <w:color w:val="C00000"/>
        <w:sz w:val="22"/>
        <w:szCs w:val="22"/>
        <w:lang w:bidi="ar-SY"/>
      </w:rPr>
      <w:t>Well Services Department</w:t>
    </w:r>
    <w:r w:rsidRPr="00553D2D">
      <w:rPr>
        <w:i/>
        <w:iCs/>
        <w:color w:val="A02B93"/>
      </w:rPr>
      <w:t xml:space="preserve">            </w:t>
    </w:r>
    <w:r w:rsidR="00606865">
      <w:rPr>
        <w:rFonts w:hint="cs"/>
        <w:i/>
        <w:iCs/>
        <w:color w:val="A02B93"/>
        <w:rtl/>
      </w:rPr>
      <w:t xml:space="preserve">          </w:t>
    </w:r>
  </w:p>
  <w:p w14:paraId="4DFF78C4" w14:textId="4B767B82" w:rsidR="0097484D" w:rsidRPr="00553D2D" w:rsidRDefault="0097484D" w:rsidP="0013606E">
    <w:pPr>
      <w:pStyle w:val="Header"/>
      <w:jc w:val="center"/>
      <w:rPr>
        <w:b/>
        <w:bCs/>
        <w:color w:val="C00000"/>
        <w:sz w:val="22"/>
        <w:szCs w:val="22"/>
        <w:lang w:bidi="ar-SY"/>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37696" w14:textId="77777777" w:rsidR="000731DE" w:rsidRPr="00553D2D" w:rsidRDefault="000731DE">
    <w:pPr>
      <w:pStyle w:val="Header"/>
    </w:pPr>
    <w:r w:rsidRPr="00553D2D">
      <w:fldChar w:fldCharType="begin"/>
    </w:r>
    <w:r w:rsidRPr="00553D2D">
      <w:instrText xml:space="preserve"> PAGE   \* MERGEFORMAT </w:instrText>
    </w:r>
    <w:r w:rsidRPr="00553D2D">
      <w:fldChar w:fldCharType="separate"/>
    </w:r>
    <w:r w:rsidRPr="00553D2D">
      <w:t>2</w:t>
    </w:r>
    <w:r w:rsidRPr="00553D2D">
      <w:fldChar w:fldCharType="end"/>
    </w:r>
  </w:p>
  <w:p w14:paraId="1259249F" w14:textId="77777777" w:rsidR="00273990" w:rsidRPr="00553D2D" w:rsidRDefault="002739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1"/>
    <w:multiLevelType w:val="multilevel"/>
    <w:tmpl w:val="204AF7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3A47B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B71C41"/>
    <w:multiLevelType w:val="multilevel"/>
    <w:tmpl w:val="516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C6835"/>
    <w:multiLevelType w:val="hybridMultilevel"/>
    <w:tmpl w:val="321C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90347"/>
    <w:multiLevelType w:val="hybridMultilevel"/>
    <w:tmpl w:val="B02E7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A266E"/>
    <w:multiLevelType w:val="multilevel"/>
    <w:tmpl w:val="EC201AF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66592"/>
    <w:multiLevelType w:val="multilevel"/>
    <w:tmpl w:val="BF0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92319"/>
    <w:multiLevelType w:val="hybridMultilevel"/>
    <w:tmpl w:val="5B96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87B6A"/>
    <w:multiLevelType w:val="multilevel"/>
    <w:tmpl w:val="B15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A4521"/>
    <w:multiLevelType w:val="hybridMultilevel"/>
    <w:tmpl w:val="925E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FA4641"/>
    <w:multiLevelType w:val="multilevel"/>
    <w:tmpl w:val="0E7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A030B"/>
    <w:multiLevelType w:val="multilevel"/>
    <w:tmpl w:val="D2E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DA29AD"/>
    <w:multiLevelType w:val="hybridMultilevel"/>
    <w:tmpl w:val="23CE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8C1FF8"/>
    <w:multiLevelType w:val="multilevel"/>
    <w:tmpl w:val="6DB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A255A"/>
    <w:multiLevelType w:val="multilevel"/>
    <w:tmpl w:val="64F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C40B6"/>
    <w:multiLevelType w:val="hybridMultilevel"/>
    <w:tmpl w:val="5BE4A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E33174"/>
    <w:multiLevelType w:val="hybridMultilevel"/>
    <w:tmpl w:val="EB6A0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6851C2"/>
    <w:multiLevelType w:val="hybridMultilevel"/>
    <w:tmpl w:val="9CBC5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C77CCB"/>
    <w:multiLevelType w:val="multilevel"/>
    <w:tmpl w:val="B15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E171B"/>
    <w:multiLevelType w:val="multilevel"/>
    <w:tmpl w:val="156C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E25604"/>
    <w:multiLevelType w:val="multilevel"/>
    <w:tmpl w:val="0E7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F4741F"/>
    <w:multiLevelType w:val="multilevel"/>
    <w:tmpl w:val="0E7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98366D"/>
    <w:multiLevelType w:val="multilevel"/>
    <w:tmpl w:val="651C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5344A8"/>
    <w:multiLevelType w:val="multilevel"/>
    <w:tmpl w:val="4DA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321088">
    <w:abstractNumId w:val="13"/>
  </w:num>
  <w:num w:numId="2" w16cid:durableId="1342509655">
    <w:abstractNumId w:val="6"/>
  </w:num>
  <w:num w:numId="3" w16cid:durableId="1473906113">
    <w:abstractNumId w:val="21"/>
  </w:num>
  <w:num w:numId="4" w16cid:durableId="1558740983">
    <w:abstractNumId w:val="5"/>
  </w:num>
  <w:num w:numId="5" w16cid:durableId="1834952905">
    <w:abstractNumId w:val="23"/>
  </w:num>
  <w:num w:numId="6" w16cid:durableId="1560096846">
    <w:abstractNumId w:val="11"/>
  </w:num>
  <w:num w:numId="7" w16cid:durableId="1594313957">
    <w:abstractNumId w:val="22"/>
  </w:num>
  <w:num w:numId="8" w16cid:durableId="677773877">
    <w:abstractNumId w:val="14"/>
  </w:num>
  <w:num w:numId="9" w16cid:durableId="1646079096">
    <w:abstractNumId w:val="8"/>
  </w:num>
  <w:num w:numId="10" w16cid:durableId="1028872243">
    <w:abstractNumId w:val="19"/>
  </w:num>
  <w:num w:numId="11" w16cid:durableId="1829200779">
    <w:abstractNumId w:val="18"/>
  </w:num>
  <w:num w:numId="12" w16cid:durableId="616450072">
    <w:abstractNumId w:val="15"/>
  </w:num>
  <w:num w:numId="13" w16cid:durableId="2102530243">
    <w:abstractNumId w:val="4"/>
  </w:num>
  <w:num w:numId="14" w16cid:durableId="1102916856">
    <w:abstractNumId w:val="7"/>
  </w:num>
  <w:num w:numId="15" w16cid:durableId="1891726638">
    <w:abstractNumId w:val="17"/>
  </w:num>
  <w:num w:numId="16" w16cid:durableId="1069303610">
    <w:abstractNumId w:val="16"/>
  </w:num>
  <w:num w:numId="17" w16cid:durableId="1381053749">
    <w:abstractNumId w:val="9"/>
  </w:num>
  <w:num w:numId="18" w16cid:durableId="1935480330">
    <w:abstractNumId w:val="3"/>
  </w:num>
  <w:num w:numId="19" w16cid:durableId="1087846082">
    <w:abstractNumId w:val="20"/>
  </w:num>
  <w:num w:numId="20" w16cid:durableId="2090274125">
    <w:abstractNumId w:val="10"/>
  </w:num>
  <w:num w:numId="21" w16cid:durableId="1731541789">
    <w:abstractNumId w:val="12"/>
  </w:num>
  <w:num w:numId="22" w16cid:durableId="2134710210">
    <w:abstractNumId w:val="2"/>
  </w:num>
  <w:num w:numId="23" w16cid:durableId="1081026177">
    <w:abstractNumId w:val="0"/>
  </w:num>
  <w:num w:numId="24" w16cid:durableId="16429547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686149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3F8"/>
    <w:rsid w:val="00005056"/>
    <w:rsid w:val="00006FBB"/>
    <w:rsid w:val="00017233"/>
    <w:rsid w:val="0002047C"/>
    <w:rsid w:val="000211C9"/>
    <w:rsid w:val="0002342C"/>
    <w:rsid w:val="000306AC"/>
    <w:rsid w:val="00032D72"/>
    <w:rsid w:val="00035059"/>
    <w:rsid w:val="00040B78"/>
    <w:rsid w:val="00042E86"/>
    <w:rsid w:val="000435FE"/>
    <w:rsid w:val="000469D9"/>
    <w:rsid w:val="0005314B"/>
    <w:rsid w:val="00053964"/>
    <w:rsid w:val="00056F84"/>
    <w:rsid w:val="000578B2"/>
    <w:rsid w:val="000602E4"/>
    <w:rsid w:val="00065E70"/>
    <w:rsid w:val="00067DA3"/>
    <w:rsid w:val="000716B0"/>
    <w:rsid w:val="000731DE"/>
    <w:rsid w:val="00073840"/>
    <w:rsid w:val="00075AEB"/>
    <w:rsid w:val="00076954"/>
    <w:rsid w:val="0007754C"/>
    <w:rsid w:val="00080AB5"/>
    <w:rsid w:val="00081BBA"/>
    <w:rsid w:val="000825BB"/>
    <w:rsid w:val="00083510"/>
    <w:rsid w:val="00084B63"/>
    <w:rsid w:val="00085274"/>
    <w:rsid w:val="00085B3A"/>
    <w:rsid w:val="00086FB4"/>
    <w:rsid w:val="000872CE"/>
    <w:rsid w:val="0008760F"/>
    <w:rsid w:val="00090F25"/>
    <w:rsid w:val="0009428A"/>
    <w:rsid w:val="000978C5"/>
    <w:rsid w:val="00097E18"/>
    <w:rsid w:val="000A38EC"/>
    <w:rsid w:val="000A4197"/>
    <w:rsid w:val="000A5F3A"/>
    <w:rsid w:val="000B02A8"/>
    <w:rsid w:val="000B05B1"/>
    <w:rsid w:val="000B420E"/>
    <w:rsid w:val="000B5A47"/>
    <w:rsid w:val="000B5DC4"/>
    <w:rsid w:val="000B6E2E"/>
    <w:rsid w:val="000C1B90"/>
    <w:rsid w:val="000C3AF6"/>
    <w:rsid w:val="000C4778"/>
    <w:rsid w:val="000C5CA6"/>
    <w:rsid w:val="000C725A"/>
    <w:rsid w:val="000D0E53"/>
    <w:rsid w:val="000D3669"/>
    <w:rsid w:val="000D3881"/>
    <w:rsid w:val="000D3ABE"/>
    <w:rsid w:val="000D5343"/>
    <w:rsid w:val="000D7231"/>
    <w:rsid w:val="000E1A24"/>
    <w:rsid w:val="000E1E54"/>
    <w:rsid w:val="000E51A6"/>
    <w:rsid w:val="000E5B6A"/>
    <w:rsid w:val="000E601F"/>
    <w:rsid w:val="000E63ED"/>
    <w:rsid w:val="000F03D9"/>
    <w:rsid w:val="000F2602"/>
    <w:rsid w:val="000F58C3"/>
    <w:rsid w:val="000F5BED"/>
    <w:rsid w:val="00102BE6"/>
    <w:rsid w:val="00102C19"/>
    <w:rsid w:val="0010412F"/>
    <w:rsid w:val="001075A6"/>
    <w:rsid w:val="0010779F"/>
    <w:rsid w:val="001078BB"/>
    <w:rsid w:val="00111334"/>
    <w:rsid w:val="00114A03"/>
    <w:rsid w:val="001211E2"/>
    <w:rsid w:val="001224FB"/>
    <w:rsid w:val="00122BF4"/>
    <w:rsid w:val="001235F2"/>
    <w:rsid w:val="00127C88"/>
    <w:rsid w:val="001323DC"/>
    <w:rsid w:val="00134A68"/>
    <w:rsid w:val="00135537"/>
    <w:rsid w:val="0013606E"/>
    <w:rsid w:val="00136B6E"/>
    <w:rsid w:val="00144CA5"/>
    <w:rsid w:val="0014586F"/>
    <w:rsid w:val="00146575"/>
    <w:rsid w:val="001516BA"/>
    <w:rsid w:val="00152FF9"/>
    <w:rsid w:val="00153520"/>
    <w:rsid w:val="00155AB5"/>
    <w:rsid w:val="00155BD6"/>
    <w:rsid w:val="001562AF"/>
    <w:rsid w:val="00163B5D"/>
    <w:rsid w:val="00163CFB"/>
    <w:rsid w:val="00163E80"/>
    <w:rsid w:val="00163FF7"/>
    <w:rsid w:val="00165F82"/>
    <w:rsid w:val="001679E3"/>
    <w:rsid w:val="0017390D"/>
    <w:rsid w:val="00174C42"/>
    <w:rsid w:val="00180216"/>
    <w:rsid w:val="001830FF"/>
    <w:rsid w:val="00183B79"/>
    <w:rsid w:val="0018503C"/>
    <w:rsid w:val="00185174"/>
    <w:rsid w:val="00186DB5"/>
    <w:rsid w:val="0019053D"/>
    <w:rsid w:val="001959DF"/>
    <w:rsid w:val="00196D7F"/>
    <w:rsid w:val="00197CC2"/>
    <w:rsid w:val="001A21D9"/>
    <w:rsid w:val="001A3F10"/>
    <w:rsid w:val="001A4670"/>
    <w:rsid w:val="001A5FCB"/>
    <w:rsid w:val="001B0769"/>
    <w:rsid w:val="001B743D"/>
    <w:rsid w:val="001B78B5"/>
    <w:rsid w:val="001B7CB9"/>
    <w:rsid w:val="001C2CC7"/>
    <w:rsid w:val="001C4937"/>
    <w:rsid w:val="001C72E5"/>
    <w:rsid w:val="001D1C2D"/>
    <w:rsid w:val="001D1F65"/>
    <w:rsid w:val="001D2942"/>
    <w:rsid w:val="001D338C"/>
    <w:rsid w:val="001D412C"/>
    <w:rsid w:val="001D540A"/>
    <w:rsid w:val="001D613B"/>
    <w:rsid w:val="001D66BD"/>
    <w:rsid w:val="001D686F"/>
    <w:rsid w:val="001D6950"/>
    <w:rsid w:val="001D6BAF"/>
    <w:rsid w:val="001E5F4E"/>
    <w:rsid w:val="001E64CC"/>
    <w:rsid w:val="001F2BF3"/>
    <w:rsid w:val="001F661A"/>
    <w:rsid w:val="001F6E3D"/>
    <w:rsid w:val="00200FF8"/>
    <w:rsid w:val="0020311C"/>
    <w:rsid w:val="0021030A"/>
    <w:rsid w:val="00210D3B"/>
    <w:rsid w:val="00214F75"/>
    <w:rsid w:val="002154C2"/>
    <w:rsid w:val="00216B60"/>
    <w:rsid w:val="00221FDA"/>
    <w:rsid w:val="0022453F"/>
    <w:rsid w:val="002246D2"/>
    <w:rsid w:val="00224C88"/>
    <w:rsid w:val="002260AD"/>
    <w:rsid w:val="00227CE3"/>
    <w:rsid w:val="00227D6F"/>
    <w:rsid w:val="00231FB7"/>
    <w:rsid w:val="00232902"/>
    <w:rsid w:val="002332CE"/>
    <w:rsid w:val="00243A59"/>
    <w:rsid w:val="00244F5D"/>
    <w:rsid w:val="0024639B"/>
    <w:rsid w:val="00247916"/>
    <w:rsid w:val="00247937"/>
    <w:rsid w:val="00253CED"/>
    <w:rsid w:val="00256849"/>
    <w:rsid w:val="00256F17"/>
    <w:rsid w:val="00266946"/>
    <w:rsid w:val="00266BD9"/>
    <w:rsid w:val="002713CB"/>
    <w:rsid w:val="00273990"/>
    <w:rsid w:val="00273A45"/>
    <w:rsid w:val="002744A9"/>
    <w:rsid w:val="002800A5"/>
    <w:rsid w:val="0028096B"/>
    <w:rsid w:val="00280A51"/>
    <w:rsid w:val="00280BCD"/>
    <w:rsid w:val="00281055"/>
    <w:rsid w:val="0028159B"/>
    <w:rsid w:val="00286FAC"/>
    <w:rsid w:val="002924B5"/>
    <w:rsid w:val="00292ABC"/>
    <w:rsid w:val="00293ED2"/>
    <w:rsid w:val="00295237"/>
    <w:rsid w:val="00296785"/>
    <w:rsid w:val="00296B54"/>
    <w:rsid w:val="002A1A83"/>
    <w:rsid w:val="002A2A65"/>
    <w:rsid w:val="002A2F25"/>
    <w:rsid w:val="002A5616"/>
    <w:rsid w:val="002A782D"/>
    <w:rsid w:val="002A7B13"/>
    <w:rsid w:val="002B28E8"/>
    <w:rsid w:val="002B3A7A"/>
    <w:rsid w:val="002B3C50"/>
    <w:rsid w:val="002B4239"/>
    <w:rsid w:val="002C0046"/>
    <w:rsid w:val="002C00F9"/>
    <w:rsid w:val="002C01D0"/>
    <w:rsid w:val="002C0761"/>
    <w:rsid w:val="002C0DE6"/>
    <w:rsid w:val="002C0FFD"/>
    <w:rsid w:val="002C2C9D"/>
    <w:rsid w:val="002C35F4"/>
    <w:rsid w:val="002C39B9"/>
    <w:rsid w:val="002C720B"/>
    <w:rsid w:val="002D0A73"/>
    <w:rsid w:val="002D4B79"/>
    <w:rsid w:val="002D4F01"/>
    <w:rsid w:val="002D51FF"/>
    <w:rsid w:val="002D7E83"/>
    <w:rsid w:val="002E26ED"/>
    <w:rsid w:val="002E7394"/>
    <w:rsid w:val="002E73F8"/>
    <w:rsid w:val="002E7C9D"/>
    <w:rsid w:val="002F1075"/>
    <w:rsid w:val="002F4DF9"/>
    <w:rsid w:val="00302708"/>
    <w:rsid w:val="00303210"/>
    <w:rsid w:val="00306BA7"/>
    <w:rsid w:val="00311581"/>
    <w:rsid w:val="003141C9"/>
    <w:rsid w:val="003147B8"/>
    <w:rsid w:val="003158DA"/>
    <w:rsid w:val="00316A79"/>
    <w:rsid w:val="003200B5"/>
    <w:rsid w:val="0032412D"/>
    <w:rsid w:val="003271C2"/>
    <w:rsid w:val="00330196"/>
    <w:rsid w:val="00331DDF"/>
    <w:rsid w:val="00334CE2"/>
    <w:rsid w:val="00343069"/>
    <w:rsid w:val="00344BF0"/>
    <w:rsid w:val="003450EC"/>
    <w:rsid w:val="00345781"/>
    <w:rsid w:val="00345CDF"/>
    <w:rsid w:val="00346895"/>
    <w:rsid w:val="00360C46"/>
    <w:rsid w:val="00360E01"/>
    <w:rsid w:val="00360F50"/>
    <w:rsid w:val="003640D0"/>
    <w:rsid w:val="00364B17"/>
    <w:rsid w:val="003678C0"/>
    <w:rsid w:val="003731A3"/>
    <w:rsid w:val="003804F7"/>
    <w:rsid w:val="00380DA7"/>
    <w:rsid w:val="003830BA"/>
    <w:rsid w:val="0038347F"/>
    <w:rsid w:val="00390AAF"/>
    <w:rsid w:val="0039196A"/>
    <w:rsid w:val="00394939"/>
    <w:rsid w:val="00395539"/>
    <w:rsid w:val="003A1A37"/>
    <w:rsid w:val="003A38BA"/>
    <w:rsid w:val="003A3AEB"/>
    <w:rsid w:val="003A4DC2"/>
    <w:rsid w:val="003B0F7F"/>
    <w:rsid w:val="003B1472"/>
    <w:rsid w:val="003B42C4"/>
    <w:rsid w:val="003B7923"/>
    <w:rsid w:val="003C1148"/>
    <w:rsid w:val="003C17D7"/>
    <w:rsid w:val="003C1B8C"/>
    <w:rsid w:val="003C486F"/>
    <w:rsid w:val="003C5DB7"/>
    <w:rsid w:val="003D1186"/>
    <w:rsid w:val="003D15D5"/>
    <w:rsid w:val="003D3DD3"/>
    <w:rsid w:val="003D48F6"/>
    <w:rsid w:val="003D65FE"/>
    <w:rsid w:val="003D67E8"/>
    <w:rsid w:val="003D6BC8"/>
    <w:rsid w:val="003E2BA5"/>
    <w:rsid w:val="003E41AF"/>
    <w:rsid w:val="003E4460"/>
    <w:rsid w:val="003E66B4"/>
    <w:rsid w:val="003E7041"/>
    <w:rsid w:val="003F1B64"/>
    <w:rsid w:val="003F2AC4"/>
    <w:rsid w:val="003F4EB6"/>
    <w:rsid w:val="00400BD7"/>
    <w:rsid w:val="00400D37"/>
    <w:rsid w:val="00400D61"/>
    <w:rsid w:val="00405B41"/>
    <w:rsid w:val="0040640E"/>
    <w:rsid w:val="00412A1A"/>
    <w:rsid w:val="004215FE"/>
    <w:rsid w:val="00423B8A"/>
    <w:rsid w:val="00424A6F"/>
    <w:rsid w:val="00425829"/>
    <w:rsid w:val="00425C19"/>
    <w:rsid w:val="004329C4"/>
    <w:rsid w:val="0043477B"/>
    <w:rsid w:val="00434F35"/>
    <w:rsid w:val="00435731"/>
    <w:rsid w:val="004364CD"/>
    <w:rsid w:val="00436AE0"/>
    <w:rsid w:val="00440403"/>
    <w:rsid w:val="004422A3"/>
    <w:rsid w:val="00450011"/>
    <w:rsid w:val="0045345F"/>
    <w:rsid w:val="00454EC9"/>
    <w:rsid w:val="00456C1B"/>
    <w:rsid w:val="00457CDA"/>
    <w:rsid w:val="004615CD"/>
    <w:rsid w:val="004616A7"/>
    <w:rsid w:val="004623E1"/>
    <w:rsid w:val="004640BE"/>
    <w:rsid w:val="00464F9F"/>
    <w:rsid w:val="00467A3D"/>
    <w:rsid w:val="00470615"/>
    <w:rsid w:val="00472A9B"/>
    <w:rsid w:val="00473BB8"/>
    <w:rsid w:val="004754D7"/>
    <w:rsid w:val="00480A33"/>
    <w:rsid w:val="00485B79"/>
    <w:rsid w:val="00486A9F"/>
    <w:rsid w:val="00487F28"/>
    <w:rsid w:val="00493451"/>
    <w:rsid w:val="00495D67"/>
    <w:rsid w:val="0049675A"/>
    <w:rsid w:val="0049768A"/>
    <w:rsid w:val="004A2467"/>
    <w:rsid w:val="004A29D9"/>
    <w:rsid w:val="004A35CE"/>
    <w:rsid w:val="004A35F7"/>
    <w:rsid w:val="004A5242"/>
    <w:rsid w:val="004A5C56"/>
    <w:rsid w:val="004A68B9"/>
    <w:rsid w:val="004B0D06"/>
    <w:rsid w:val="004B71F1"/>
    <w:rsid w:val="004B7686"/>
    <w:rsid w:val="004B791A"/>
    <w:rsid w:val="004C0E61"/>
    <w:rsid w:val="004C1247"/>
    <w:rsid w:val="004C25D0"/>
    <w:rsid w:val="004C3BE3"/>
    <w:rsid w:val="004C4590"/>
    <w:rsid w:val="004C7690"/>
    <w:rsid w:val="004D1B67"/>
    <w:rsid w:val="004D45FC"/>
    <w:rsid w:val="004E1D30"/>
    <w:rsid w:val="004E5AF7"/>
    <w:rsid w:val="004E5C4F"/>
    <w:rsid w:val="004E620B"/>
    <w:rsid w:val="004E6CD5"/>
    <w:rsid w:val="004F17B4"/>
    <w:rsid w:val="004F3199"/>
    <w:rsid w:val="004F3D3B"/>
    <w:rsid w:val="004F4640"/>
    <w:rsid w:val="004F62AC"/>
    <w:rsid w:val="00501A45"/>
    <w:rsid w:val="005024DF"/>
    <w:rsid w:val="0050413A"/>
    <w:rsid w:val="005048E3"/>
    <w:rsid w:val="00505EFA"/>
    <w:rsid w:val="00506209"/>
    <w:rsid w:val="00511481"/>
    <w:rsid w:val="005133AB"/>
    <w:rsid w:val="00514306"/>
    <w:rsid w:val="00514372"/>
    <w:rsid w:val="00514F2F"/>
    <w:rsid w:val="00517CE6"/>
    <w:rsid w:val="005207AA"/>
    <w:rsid w:val="005230CB"/>
    <w:rsid w:val="00523AA4"/>
    <w:rsid w:val="00525D6C"/>
    <w:rsid w:val="00526DF5"/>
    <w:rsid w:val="00527C26"/>
    <w:rsid w:val="00530FEA"/>
    <w:rsid w:val="00531B9D"/>
    <w:rsid w:val="00534745"/>
    <w:rsid w:val="00535B4F"/>
    <w:rsid w:val="00535D52"/>
    <w:rsid w:val="005361F6"/>
    <w:rsid w:val="00536A7C"/>
    <w:rsid w:val="005372EB"/>
    <w:rsid w:val="0054203F"/>
    <w:rsid w:val="00546603"/>
    <w:rsid w:val="0054746D"/>
    <w:rsid w:val="005479BF"/>
    <w:rsid w:val="00552CD5"/>
    <w:rsid w:val="00553816"/>
    <w:rsid w:val="00553D2D"/>
    <w:rsid w:val="005542EE"/>
    <w:rsid w:val="005560BB"/>
    <w:rsid w:val="005562FF"/>
    <w:rsid w:val="00556366"/>
    <w:rsid w:val="0055664C"/>
    <w:rsid w:val="00556C03"/>
    <w:rsid w:val="00563818"/>
    <w:rsid w:val="00565821"/>
    <w:rsid w:val="0056661A"/>
    <w:rsid w:val="00566D45"/>
    <w:rsid w:val="00575088"/>
    <w:rsid w:val="00581222"/>
    <w:rsid w:val="0059051D"/>
    <w:rsid w:val="005916FC"/>
    <w:rsid w:val="005923D0"/>
    <w:rsid w:val="00592D3A"/>
    <w:rsid w:val="00593C6C"/>
    <w:rsid w:val="005946C8"/>
    <w:rsid w:val="0059521D"/>
    <w:rsid w:val="00596A0C"/>
    <w:rsid w:val="00597B2D"/>
    <w:rsid w:val="00597D36"/>
    <w:rsid w:val="005A0014"/>
    <w:rsid w:val="005A6770"/>
    <w:rsid w:val="005B0521"/>
    <w:rsid w:val="005B608D"/>
    <w:rsid w:val="005B65AB"/>
    <w:rsid w:val="005C1682"/>
    <w:rsid w:val="005C1819"/>
    <w:rsid w:val="005C1C7A"/>
    <w:rsid w:val="005C6D0B"/>
    <w:rsid w:val="005D0B0D"/>
    <w:rsid w:val="005D4B93"/>
    <w:rsid w:val="005D4EBF"/>
    <w:rsid w:val="005E05A8"/>
    <w:rsid w:val="005E1DD1"/>
    <w:rsid w:val="005E3744"/>
    <w:rsid w:val="005E4BFC"/>
    <w:rsid w:val="005E6E7E"/>
    <w:rsid w:val="005F0FD3"/>
    <w:rsid w:val="005F384E"/>
    <w:rsid w:val="006001B3"/>
    <w:rsid w:val="0060122C"/>
    <w:rsid w:val="0060190E"/>
    <w:rsid w:val="00603FAE"/>
    <w:rsid w:val="00606865"/>
    <w:rsid w:val="00607476"/>
    <w:rsid w:val="0061217B"/>
    <w:rsid w:val="00613990"/>
    <w:rsid w:val="00613D04"/>
    <w:rsid w:val="00615867"/>
    <w:rsid w:val="006207B2"/>
    <w:rsid w:val="00625E93"/>
    <w:rsid w:val="006274E3"/>
    <w:rsid w:val="006277AF"/>
    <w:rsid w:val="006310B3"/>
    <w:rsid w:val="00631EAF"/>
    <w:rsid w:val="00641712"/>
    <w:rsid w:val="006439A5"/>
    <w:rsid w:val="00644224"/>
    <w:rsid w:val="00657D4E"/>
    <w:rsid w:val="00657F0D"/>
    <w:rsid w:val="00661B38"/>
    <w:rsid w:val="00662106"/>
    <w:rsid w:val="006640CF"/>
    <w:rsid w:val="0066551F"/>
    <w:rsid w:val="0066573B"/>
    <w:rsid w:val="00666031"/>
    <w:rsid w:val="00667B52"/>
    <w:rsid w:val="0067239C"/>
    <w:rsid w:val="00673D13"/>
    <w:rsid w:val="0067496B"/>
    <w:rsid w:val="00676AA4"/>
    <w:rsid w:val="006779BE"/>
    <w:rsid w:val="00680376"/>
    <w:rsid w:val="00683213"/>
    <w:rsid w:val="006842DF"/>
    <w:rsid w:val="00685F5B"/>
    <w:rsid w:val="00687135"/>
    <w:rsid w:val="00693BEB"/>
    <w:rsid w:val="00694820"/>
    <w:rsid w:val="00697099"/>
    <w:rsid w:val="0069711B"/>
    <w:rsid w:val="00697701"/>
    <w:rsid w:val="006A1D39"/>
    <w:rsid w:val="006A28E4"/>
    <w:rsid w:val="006A5776"/>
    <w:rsid w:val="006A5780"/>
    <w:rsid w:val="006A616F"/>
    <w:rsid w:val="006B0D76"/>
    <w:rsid w:val="006B1F0A"/>
    <w:rsid w:val="006B44BA"/>
    <w:rsid w:val="006B7040"/>
    <w:rsid w:val="006C0485"/>
    <w:rsid w:val="006C3988"/>
    <w:rsid w:val="006C4EDE"/>
    <w:rsid w:val="006C5F20"/>
    <w:rsid w:val="006C792F"/>
    <w:rsid w:val="006D27F3"/>
    <w:rsid w:val="006D2B58"/>
    <w:rsid w:val="006D4E59"/>
    <w:rsid w:val="006D5BFC"/>
    <w:rsid w:val="006D6C27"/>
    <w:rsid w:val="006E1ABE"/>
    <w:rsid w:val="006E21B3"/>
    <w:rsid w:val="006E357A"/>
    <w:rsid w:val="006E35C3"/>
    <w:rsid w:val="006E390F"/>
    <w:rsid w:val="006E6193"/>
    <w:rsid w:val="006F44AB"/>
    <w:rsid w:val="006F5AD4"/>
    <w:rsid w:val="006F5CF3"/>
    <w:rsid w:val="006F6BF7"/>
    <w:rsid w:val="007022DE"/>
    <w:rsid w:val="00704D0A"/>
    <w:rsid w:val="00704D51"/>
    <w:rsid w:val="00712837"/>
    <w:rsid w:val="00712A53"/>
    <w:rsid w:val="00713F3C"/>
    <w:rsid w:val="0071498E"/>
    <w:rsid w:val="007170D1"/>
    <w:rsid w:val="00721011"/>
    <w:rsid w:val="00723956"/>
    <w:rsid w:val="00723A4D"/>
    <w:rsid w:val="00724F6F"/>
    <w:rsid w:val="00725E94"/>
    <w:rsid w:val="00727890"/>
    <w:rsid w:val="00731904"/>
    <w:rsid w:val="00734BB9"/>
    <w:rsid w:val="007414FB"/>
    <w:rsid w:val="00741A1B"/>
    <w:rsid w:val="00744926"/>
    <w:rsid w:val="00746313"/>
    <w:rsid w:val="00747F2B"/>
    <w:rsid w:val="00750FF6"/>
    <w:rsid w:val="00753725"/>
    <w:rsid w:val="007543C5"/>
    <w:rsid w:val="007567F5"/>
    <w:rsid w:val="0076015D"/>
    <w:rsid w:val="00763328"/>
    <w:rsid w:val="007660E3"/>
    <w:rsid w:val="00767D2E"/>
    <w:rsid w:val="00774078"/>
    <w:rsid w:val="00781BA5"/>
    <w:rsid w:val="0078273E"/>
    <w:rsid w:val="00783173"/>
    <w:rsid w:val="00783A35"/>
    <w:rsid w:val="00785855"/>
    <w:rsid w:val="00785B5E"/>
    <w:rsid w:val="00786C34"/>
    <w:rsid w:val="0079064E"/>
    <w:rsid w:val="00794361"/>
    <w:rsid w:val="00794F3A"/>
    <w:rsid w:val="00795560"/>
    <w:rsid w:val="00795A57"/>
    <w:rsid w:val="007961EB"/>
    <w:rsid w:val="00797681"/>
    <w:rsid w:val="00797769"/>
    <w:rsid w:val="007A0963"/>
    <w:rsid w:val="007A1B53"/>
    <w:rsid w:val="007A366F"/>
    <w:rsid w:val="007A39A4"/>
    <w:rsid w:val="007B2B27"/>
    <w:rsid w:val="007B6BEA"/>
    <w:rsid w:val="007B7CFF"/>
    <w:rsid w:val="007C10E1"/>
    <w:rsid w:val="007C50D4"/>
    <w:rsid w:val="007D1A61"/>
    <w:rsid w:val="007D46A7"/>
    <w:rsid w:val="007D50B2"/>
    <w:rsid w:val="007E66BD"/>
    <w:rsid w:val="007E71B9"/>
    <w:rsid w:val="007E741F"/>
    <w:rsid w:val="007E7F67"/>
    <w:rsid w:val="007F0A57"/>
    <w:rsid w:val="007F4514"/>
    <w:rsid w:val="007F65DF"/>
    <w:rsid w:val="007F666F"/>
    <w:rsid w:val="00802358"/>
    <w:rsid w:val="00813801"/>
    <w:rsid w:val="00817B48"/>
    <w:rsid w:val="00821F6E"/>
    <w:rsid w:val="00841562"/>
    <w:rsid w:val="008437FB"/>
    <w:rsid w:val="0084615A"/>
    <w:rsid w:val="00846E64"/>
    <w:rsid w:val="00852A80"/>
    <w:rsid w:val="00852DA9"/>
    <w:rsid w:val="00854F94"/>
    <w:rsid w:val="0086429C"/>
    <w:rsid w:val="00865ED1"/>
    <w:rsid w:val="00866793"/>
    <w:rsid w:val="00867318"/>
    <w:rsid w:val="00870774"/>
    <w:rsid w:val="00873144"/>
    <w:rsid w:val="00873AF2"/>
    <w:rsid w:val="008761F4"/>
    <w:rsid w:val="00877AB0"/>
    <w:rsid w:val="00885746"/>
    <w:rsid w:val="00887E9E"/>
    <w:rsid w:val="008917EF"/>
    <w:rsid w:val="00892C33"/>
    <w:rsid w:val="008952BF"/>
    <w:rsid w:val="008A6393"/>
    <w:rsid w:val="008A798A"/>
    <w:rsid w:val="008B0B39"/>
    <w:rsid w:val="008B0F31"/>
    <w:rsid w:val="008B318A"/>
    <w:rsid w:val="008B3D5B"/>
    <w:rsid w:val="008B66A1"/>
    <w:rsid w:val="008C04BB"/>
    <w:rsid w:val="008C199B"/>
    <w:rsid w:val="008C5C8B"/>
    <w:rsid w:val="008C6833"/>
    <w:rsid w:val="008C6E2E"/>
    <w:rsid w:val="008D1D7C"/>
    <w:rsid w:val="008D3404"/>
    <w:rsid w:val="008D363D"/>
    <w:rsid w:val="008D5FE7"/>
    <w:rsid w:val="008E04F5"/>
    <w:rsid w:val="008E13D1"/>
    <w:rsid w:val="008E1DB4"/>
    <w:rsid w:val="008E59D3"/>
    <w:rsid w:val="008E77E0"/>
    <w:rsid w:val="008E7CAE"/>
    <w:rsid w:val="008F0C64"/>
    <w:rsid w:val="008F4F86"/>
    <w:rsid w:val="008F7A24"/>
    <w:rsid w:val="009032B8"/>
    <w:rsid w:val="0090352A"/>
    <w:rsid w:val="0090406B"/>
    <w:rsid w:val="00904C89"/>
    <w:rsid w:val="009056F0"/>
    <w:rsid w:val="00906FC6"/>
    <w:rsid w:val="009071AF"/>
    <w:rsid w:val="0091040A"/>
    <w:rsid w:val="009145E2"/>
    <w:rsid w:val="0091693A"/>
    <w:rsid w:val="00923655"/>
    <w:rsid w:val="00923AEC"/>
    <w:rsid w:val="0092556B"/>
    <w:rsid w:val="009256A4"/>
    <w:rsid w:val="00925A61"/>
    <w:rsid w:val="00927E82"/>
    <w:rsid w:val="00931D81"/>
    <w:rsid w:val="009328D9"/>
    <w:rsid w:val="00935479"/>
    <w:rsid w:val="00941E92"/>
    <w:rsid w:val="00946857"/>
    <w:rsid w:val="009553DA"/>
    <w:rsid w:val="009619EF"/>
    <w:rsid w:val="00961A76"/>
    <w:rsid w:val="00963ABC"/>
    <w:rsid w:val="00963B81"/>
    <w:rsid w:val="00965345"/>
    <w:rsid w:val="009667FD"/>
    <w:rsid w:val="00970756"/>
    <w:rsid w:val="00974111"/>
    <w:rsid w:val="0097484D"/>
    <w:rsid w:val="00983057"/>
    <w:rsid w:val="00983695"/>
    <w:rsid w:val="009840A4"/>
    <w:rsid w:val="009841E3"/>
    <w:rsid w:val="009872C4"/>
    <w:rsid w:val="00991E38"/>
    <w:rsid w:val="0099687C"/>
    <w:rsid w:val="009A15DD"/>
    <w:rsid w:val="009A1D27"/>
    <w:rsid w:val="009A3F6C"/>
    <w:rsid w:val="009A6028"/>
    <w:rsid w:val="009A725F"/>
    <w:rsid w:val="009A7E67"/>
    <w:rsid w:val="009B22EB"/>
    <w:rsid w:val="009B2DBE"/>
    <w:rsid w:val="009B3551"/>
    <w:rsid w:val="009B4228"/>
    <w:rsid w:val="009B508E"/>
    <w:rsid w:val="009B5BD4"/>
    <w:rsid w:val="009B5E1D"/>
    <w:rsid w:val="009C0852"/>
    <w:rsid w:val="009C3B3D"/>
    <w:rsid w:val="009C4B4B"/>
    <w:rsid w:val="009C66D1"/>
    <w:rsid w:val="009C6E9F"/>
    <w:rsid w:val="009D025E"/>
    <w:rsid w:val="009D27DE"/>
    <w:rsid w:val="009D376F"/>
    <w:rsid w:val="009E2E9D"/>
    <w:rsid w:val="009E3864"/>
    <w:rsid w:val="009E4602"/>
    <w:rsid w:val="009E4C87"/>
    <w:rsid w:val="009E5E92"/>
    <w:rsid w:val="009E6D8A"/>
    <w:rsid w:val="009E7BCD"/>
    <w:rsid w:val="009F010C"/>
    <w:rsid w:val="009F0DF0"/>
    <w:rsid w:val="009F22B6"/>
    <w:rsid w:val="009F3282"/>
    <w:rsid w:val="009F3FCF"/>
    <w:rsid w:val="009F5E0C"/>
    <w:rsid w:val="00A02361"/>
    <w:rsid w:val="00A04F1E"/>
    <w:rsid w:val="00A05024"/>
    <w:rsid w:val="00A05828"/>
    <w:rsid w:val="00A058FD"/>
    <w:rsid w:val="00A10A57"/>
    <w:rsid w:val="00A12799"/>
    <w:rsid w:val="00A128D7"/>
    <w:rsid w:val="00A14C90"/>
    <w:rsid w:val="00A160B2"/>
    <w:rsid w:val="00A1777A"/>
    <w:rsid w:val="00A234C7"/>
    <w:rsid w:val="00A27E18"/>
    <w:rsid w:val="00A320D5"/>
    <w:rsid w:val="00A348B1"/>
    <w:rsid w:val="00A35EFB"/>
    <w:rsid w:val="00A404E9"/>
    <w:rsid w:val="00A46E61"/>
    <w:rsid w:val="00A5104C"/>
    <w:rsid w:val="00A624BA"/>
    <w:rsid w:val="00A65C7E"/>
    <w:rsid w:val="00A66227"/>
    <w:rsid w:val="00A667F1"/>
    <w:rsid w:val="00A66B0A"/>
    <w:rsid w:val="00A67568"/>
    <w:rsid w:val="00A74DC6"/>
    <w:rsid w:val="00A776F9"/>
    <w:rsid w:val="00A8083F"/>
    <w:rsid w:val="00A81514"/>
    <w:rsid w:val="00A85B7D"/>
    <w:rsid w:val="00A91B16"/>
    <w:rsid w:val="00A943A0"/>
    <w:rsid w:val="00A95686"/>
    <w:rsid w:val="00A97630"/>
    <w:rsid w:val="00AA22CB"/>
    <w:rsid w:val="00AA324F"/>
    <w:rsid w:val="00AA495E"/>
    <w:rsid w:val="00AA67F7"/>
    <w:rsid w:val="00AA7BFE"/>
    <w:rsid w:val="00AB05BF"/>
    <w:rsid w:val="00AB17A1"/>
    <w:rsid w:val="00AB4118"/>
    <w:rsid w:val="00AB6942"/>
    <w:rsid w:val="00AB69DF"/>
    <w:rsid w:val="00AB7B33"/>
    <w:rsid w:val="00AB7EBC"/>
    <w:rsid w:val="00AC0FF9"/>
    <w:rsid w:val="00AD1FE0"/>
    <w:rsid w:val="00AD5245"/>
    <w:rsid w:val="00AD5940"/>
    <w:rsid w:val="00AE0348"/>
    <w:rsid w:val="00AE28DE"/>
    <w:rsid w:val="00AE31E4"/>
    <w:rsid w:val="00AE4D8B"/>
    <w:rsid w:val="00AE5041"/>
    <w:rsid w:val="00AE691F"/>
    <w:rsid w:val="00AE7196"/>
    <w:rsid w:val="00AE7CB0"/>
    <w:rsid w:val="00AE7F19"/>
    <w:rsid w:val="00AE7FB6"/>
    <w:rsid w:val="00AF1C48"/>
    <w:rsid w:val="00AF1EF0"/>
    <w:rsid w:val="00AF3956"/>
    <w:rsid w:val="00AF5DFF"/>
    <w:rsid w:val="00B03774"/>
    <w:rsid w:val="00B04C64"/>
    <w:rsid w:val="00B0526B"/>
    <w:rsid w:val="00B06038"/>
    <w:rsid w:val="00B10A27"/>
    <w:rsid w:val="00B10B50"/>
    <w:rsid w:val="00B10C69"/>
    <w:rsid w:val="00B13D3D"/>
    <w:rsid w:val="00B16E31"/>
    <w:rsid w:val="00B20AC8"/>
    <w:rsid w:val="00B25BFC"/>
    <w:rsid w:val="00B2612D"/>
    <w:rsid w:val="00B2635B"/>
    <w:rsid w:val="00B27A5A"/>
    <w:rsid w:val="00B27ED9"/>
    <w:rsid w:val="00B3174F"/>
    <w:rsid w:val="00B331A8"/>
    <w:rsid w:val="00B353E0"/>
    <w:rsid w:val="00B3666F"/>
    <w:rsid w:val="00B37E1E"/>
    <w:rsid w:val="00B40273"/>
    <w:rsid w:val="00B43BA1"/>
    <w:rsid w:val="00B450FA"/>
    <w:rsid w:val="00B45DA1"/>
    <w:rsid w:val="00B46D14"/>
    <w:rsid w:val="00B47D4D"/>
    <w:rsid w:val="00B5020A"/>
    <w:rsid w:val="00B5068C"/>
    <w:rsid w:val="00B511DB"/>
    <w:rsid w:val="00B531FA"/>
    <w:rsid w:val="00B54901"/>
    <w:rsid w:val="00B552AC"/>
    <w:rsid w:val="00B57964"/>
    <w:rsid w:val="00B60897"/>
    <w:rsid w:val="00B6479E"/>
    <w:rsid w:val="00B6700C"/>
    <w:rsid w:val="00B70EA8"/>
    <w:rsid w:val="00B726E5"/>
    <w:rsid w:val="00B75EA5"/>
    <w:rsid w:val="00B77C5B"/>
    <w:rsid w:val="00B82633"/>
    <w:rsid w:val="00B84D70"/>
    <w:rsid w:val="00B85DE8"/>
    <w:rsid w:val="00B92EBD"/>
    <w:rsid w:val="00B931D6"/>
    <w:rsid w:val="00B93479"/>
    <w:rsid w:val="00B94C3A"/>
    <w:rsid w:val="00B959D0"/>
    <w:rsid w:val="00B95C4E"/>
    <w:rsid w:val="00B97747"/>
    <w:rsid w:val="00BA4CFD"/>
    <w:rsid w:val="00BA5B82"/>
    <w:rsid w:val="00BB5BF7"/>
    <w:rsid w:val="00BB683D"/>
    <w:rsid w:val="00BC478B"/>
    <w:rsid w:val="00BC6804"/>
    <w:rsid w:val="00BC7084"/>
    <w:rsid w:val="00BD04AE"/>
    <w:rsid w:val="00BD0B6D"/>
    <w:rsid w:val="00BD0C15"/>
    <w:rsid w:val="00BD26B5"/>
    <w:rsid w:val="00BD32A7"/>
    <w:rsid w:val="00BD56F5"/>
    <w:rsid w:val="00BE13D7"/>
    <w:rsid w:val="00BE29EF"/>
    <w:rsid w:val="00BE2EB3"/>
    <w:rsid w:val="00BE49D1"/>
    <w:rsid w:val="00BE5330"/>
    <w:rsid w:val="00BF0C46"/>
    <w:rsid w:val="00BF2808"/>
    <w:rsid w:val="00BF287A"/>
    <w:rsid w:val="00BF37FD"/>
    <w:rsid w:val="00BF3FB2"/>
    <w:rsid w:val="00BF585C"/>
    <w:rsid w:val="00BF6A6E"/>
    <w:rsid w:val="00C01ACC"/>
    <w:rsid w:val="00C0358D"/>
    <w:rsid w:val="00C035EF"/>
    <w:rsid w:val="00C053E1"/>
    <w:rsid w:val="00C065AB"/>
    <w:rsid w:val="00C06783"/>
    <w:rsid w:val="00C1205A"/>
    <w:rsid w:val="00C1365B"/>
    <w:rsid w:val="00C1539B"/>
    <w:rsid w:val="00C22A62"/>
    <w:rsid w:val="00C23100"/>
    <w:rsid w:val="00C2345F"/>
    <w:rsid w:val="00C2453B"/>
    <w:rsid w:val="00C27260"/>
    <w:rsid w:val="00C30657"/>
    <w:rsid w:val="00C40306"/>
    <w:rsid w:val="00C416BE"/>
    <w:rsid w:val="00C42206"/>
    <w:rsid w:val="00C4261E"/>
    <w:rsid w:val="00C4274C"/>
    <w:rsid w:val="00C43972"/>
    <w:rsid w:val="00C449F1"/>
    <w:rsid w:val="00C45231"/>
    <w:rsid w:val="00C46829"/>
    <w:rsid w:val="00C46B60"/>
    <w:rsid w:val="00C47AF9"/>
    <w:rsid w:val="00C501FA"/>
    <w:rsid w:val="00C51891"/>
    <w:rsid w:val="00C51B29"/>
    <w:rsid w:val="00C53D99"/>
    <w:rsid w:val="00C55C88"/>
    <w:rsid w:val="00C572E3"/>
    <w:rsid w:val="00C578C3"/>
    <w:rsid w:val="00C62CED"/>
    <w:rsid w:val="00C64FFF"/>
    <w:rsid w:val="00C65B88"/>
    <w:rsid w:val="00C672EC"/>
    <w:rsid w:val="00C70BE2"/>
    <w:rsid w:val="00C7266E"/>
    <w:rsid w:val="00C729E5"/>
    <w:rsid w:val="00C72C21"/>
    <w:rsid w:val="00C7331C"/>
    <w:rsid w:val="00C7418D"/>
    <w:rsid w:val="00C77630"/>
    <w:rsid w:val="00C7776A"/>
    <w:rsid w:val="00C8027D"/>
    <w:rsid w:val="00C80799"/>
    <w:rsid w:val="00C80F8E"/>
    <w:rsid w:val="00C81D32"/>
    <w:rsid w:val="00C824AF"/>
    <w:rsid w:val="00C85622"/>
    <w:rsid w:val="00C95883"/>
    <w:rsid w:val="00C9722C"/>
    <w:rsid w:val="00CA15CD"/>
    <w:rsid w:val="00CA3F2B"/>
    <w:rsid w:val="00CB0BF3"/>
    <w:rsid w:val="00CB16D9"/>
    <w:rsid w:val="00CB2705"/>
    <w:rsid w:val="00CB6D9A"/>
    <w:rsid w:val="00CB7E1F"/>
    <w:rsid w:val="00CC04E5"/>
    <w:rsid w:val="00CC0705"/>
    <w:rsid w:val="00CC08B3"/>
    <w:rsid w:val="00CC16A2"/>
    <w:rsid w:val="00CC230B"/>
    <w:rsid w:val="00CC27C2"/>
    <w:rsid w:val="00CC2AAE"/>
    <w:rsid w:val="00CC2FD0"/>
    <w:rsid w:val="00CC3F05"/>
    <w:rsid w:val="00CC4F26"/>
    <w:rsid w:val="00CC67B7"/>
    <w:rsid w:val="00CD17B9"/>
    <w:rsid w:val="00CD5ECA"/>
    <w:rsid w:val="00CD679A"/>
    <w:rsid w:val="00CD7E3A"/>
    <w:rsid w:val="00CE16A3"/>
    <w:rsid w:val="00CE4BC8"/>
    <w:rsid w:val="00CF2F47"/>
    <w:rsid w:val="00CF4382"/>
    <w:rsid w:val="00CF458A"/>
    <w:rsid w:val="00CF6C31"/>
    <w:rsid w:val="00D012C5"/>
    <w:rsid w:val="00D02ACF"/>
    <w:rsid w:val="00D05C92"/>
    <w:rsid w:val="00D06468"/>
    <w:rsid w:val="00D07428"/>
    <w:rsid w:val="00D12E13"/>
    <w:rsid w:val="00D1608B"/>
    <w:rsid w:val="00D217DF"/>
    <w:rsid w:val="00D21ED4"/>
    <w:rsid w:val="00D2346A"/>
    <w:rsid w:val="00D25897"/>
    <w:rsid w:val="00D269D7"/>
    <w:rsid w:val="00D33E24"/>
    <w:rsid w:val="00D35125"/>
    <w:rsid w:val="00D36FBB"/>
    <w:rsid w:val="00D40954"/>
    <w:rsid w:val="00D40A1B"/>
    <w:rsid w:val="00D42010"/>
    <w:rsid w:val="00D424F3"/>
    <w:rsid w:val="00D42B24"/>
    <w:rsid w:val="00D46CE4"/>
    <w:rsid w:val="00D46F8D"/>
    <w:rsid w:val="00D473C8"/>
    <w:rsid w:val="00D51826"/>
    <w:rsid w:val="00D62675"/>
    <w:rsid w:val="00D64441"/>
    <w:rsid w:val="00D6498E"/>
    <w:rsid w:val="00D65774"/>
    <w:rsid w:val="00D73737"/>
    <w:rsid w:val="00D7597A"/>
    <w:rsid w:val="00D807DB"/>
    <w:rsid w:val="00D80896"/>
    <w:rsid w:val="00D80E35"/>
    <w:rsid w:val="00D820B2"/>
    <w:rsid w:val="00D849FC"/>
    <w:rsid w:val="00D86670"/>
    <w:rsid w:val="00D96486"/>
    <w:rsid w:val="00D97460"/>
    <w:rsid w:val="00D97723"/>
    <w:rsid w:val="00DA06EC"/>
    <w:rsid w:val="00DA33A4"/>
    <w:rsid w:val="00DA4945"/>
    <w:rsid w:val="00DA4947"/>
    <w:rsid w:val="00DA4AAD"/>
    <w:rsid w:val="00DA6994"/>
    <w:rsid w:val="00DB397D"/>
    <w:rsid w:val="00DB6965"/>
    <w:rsid w:val="00DB6A32"/>
    <w:rsid w:val="00DB6D92"/>
    <w:rsid w:val="00DC053D"/>
    <w:rsid w:val="00DC0627"/>
    <w:rsid w:val="00DC3E21"/>
    <w:rsid w:val="00DC451F"/>
    <w:rsid w:val="00DC6CAF"/>
    <w:rsid w:val="00DD270C"/>
    <w:rsid w:val="00DD3553"/>
    <w:rsid w:val="00DD57FB"/>
    <w:rsid w:val="00DE1CE0"/>
    <w:rsid w:val="00DE4597"/>
    <w:rsid w:val="00DE5C90"/>
    <w:rsid w:val="00DE6624"/>
    <w:rsid w:val="00DE72FF"/>
    <w:rsid w:val="00DF0119"/>
    <w:rsid w:val="00DF021B"/>
    <w:rsid w:val="00DF05B4"/>
    <w:rsid w:val="00DF1FB1"/>
    <w:rsid w:val="00DF2BA6"/>
    <w:rsid w:val="00DF4E57"/>
    <w:rsid w:val="00DF70C0"/>
    <w:rsid w:val="00DF725C"/>
    <w:rsid w:val="00E049A6"/>
    <w:rsid w:val="00E05895"/>
    <w:rsid w:val="00E065C6"/>
    <w:rsid w:val="00E12C65"/>
    <w:rsid w:val="00E15701"/>
    <w:rsid w:val="00E1655B"/>
    <w:rsid w:val="00E20029"/>
    <w:rsid w:val="00E20154"/>
    <w:rsid w:val="00E20CBB"/>
    <w:rsid w:val="00E23011"/>
    <w:rsid w:val="00E238BD"/>
    <w:rsid w:val="00E24D5E"/>
    <w:rsid w:val="00E32CD0"/>
    <w:rsid w:val="00E32FAE"/>
    <w:rsid w:val="00E33DD5"/>
    <w:rsid w:val="00E3424A"/>
    <w:rsid w:val="00E3564A"/>
    <w:rsid w:val="00E35666"/>
    <w:rsid w:val="00E371BA"/>
    <w:rsid w:val="00E376F1"/>
    <w:rsid w:val="00E4160F"/>
    <w:rsid w:val="00E53204"/>
    <w:rsid w:val="00E53572"/>
    <w:rsid w:val="00E559CF"/>
    <w:rsid w:val="00E60C96"/>
    <w:rsid w:val="00E612D5"/>
    <w:rsid w:val="00E61B85"/>
    <w:rsid w:val="00E64D68"/>
    <w:rsid w:val="00E66007"/>
    <w:rsid w:val="00E66191"/>
    <w:rsid w:val="00E67CA0"/>
    <w:rsid w:val="00E67D0A"/>
    <w:rsid w:val="00E70380"/>
    <w:rsid w:val="00E703F8"/>
    <w:rsid w:val="00E722ED"/>
    <w:rsid w:val="00E724F9"/>
    <w:rsid w:val="00E7458B"/>
    <w:rsid w:val="00E82A28"/>
    <w:rsid w:val="00E8474F"/>
    <w:rsid w:val="00E84D40"/>
    <w:rsid w:val="00E90429"/>
    <w:rsid w:val="00E91069"/>
    <w:rsid w:val="00E91D95"/>
    <w:rsid w:val="00E9207B"/>
    <w:rsid w:val="00E929EC"/>
    <w:rsid w:val="00E97C27"/>
    <w:rsid w:val="00E97CFC"/>
    <w:rsid w:val="00EA2A9E"/>
    <w:rsid w:val="00EA4643"/>
    <w:rsid w:val="00EA4F56"/>
    <w:rsid w:val="00EA67B4"/>
    <w:rsid w:val="00EA7DF8"/>
    <w:rsid w:val="00EB0B98"/>
    <w:rsid w:val="00EB0C9F"/>
    <w:rsid w:val="00EB102C"/>
    <w:rsid w:val="00EB51C5"/>
    <w:rsid w:val="00EB67D8"/>
    <w:rsid w:val="00EB765A"/>
    <w:rsid w:val="00EC055A"/>
    <w:rsid w:val="00EC1562"/>
    <w:rsid w:val="00EC4F41"/>
    <w:rsid w:val="00EC5385"/>
    <w:rsid w:val="00EC63DD"/>
    <w:rsid w:val="00EC6576"/>
    <w:rsid w:val="00ED124F"/>
    <w:rsid w:val="00ED2771"/>
    <w:rsid w:val="00ED4D24"/>
    <w:rsid w:val="00ED5529"/>
    <w:rsid w:val="00ED58FF"/>
    <w:rsid w:val="00ED6FE6"/>
    <w:rsid w:val="00EE1E93"/>
    <w:rsid w:val="00EE3F73"/>
    <w:rsid w:val="00EE5D42"/>
    <w:rsid w:val="00EE6BD9"/>
    <w:rsid w:val="00EE6E07"/>
    <w:rsid w:val="00EF1A32"/>
    <w:rsid w:val="00EF2874"/>
    <w:rsid w:val="00EF5492"/>
    <w:rsid w:val="00EF7ED0"/>
    <w:rsid w:val="00EF7EEA"/>
    <w:rsid w:val="00F0397A"/>
    <w:rsid w:val="00F10A31"/>
    <w:rsid w:val="00F1130C"/>
    <w:rsid w:val="00F113DF"/>
    <w:rsid w:val="00F14C53"/>
    <w:rsid w:val="00F1739C"/>
    <w:rsid w:val="00F22C3A"/>
    <w:rsid w:val="00F25490"/>
    <w:rsid w:val="00F27061"/>
    <w:rsid w:val="00F27903"/>
    <w:rsid w:val="00F27DE7"/>
    <w:rsid w:val="00F32338"/>
    <w:rsid w:val="00F32D55"/>
    <w:rsid w:val="00F53B29"/>
    <w:rsid w:val="00F55C10"/>
    <w:rsid w:val="00F56D5A"/>
    <w:rsid w:val="00F57CC3"/>
    <w:rsid w:val="00F606AC"/>
    <w:rsid w:val="00F63E24"/>
    <w:rsid w:val="00F668A6"/>
    <w:rsid w:val="00F70115"/>
    <w:rsid w:val="00F7188F"/>
    <w:rsid w:val="00F71EF2"/>
    <w:rsid w:val="00F75FE7"/>
    <w:rsid w:val="00F76347"/>
    <w:rsid w:val="00F8043E"/>
    <w:rsid w:val="00F8365F"/>
    <w:rsid w:val="00F83BA5"/>
    <w:rsid w:val="00F84A65"/>
    <w:rsid w:val="00F8530B"/>
    <w:rsid w:val="00F9198E"/>
    <w:rsid w:val="00F94CC0"/>
    <w:rsid w:val="00FA4916"/>
    <w:rsid w:val="00FA5956"/>
    <w:rsid w:val="00FB2217"/>
    <w:rsid w:val="00FB3B1E"/>
    <w:rsid w:val="00FB5FFE"/>
    <w:rsid w:val="00FB60BB"/>
    <w:rsid w:val="00FC62DC"/>
    <w:rsid w:val="00FD108A"/>
    <w:rsid w:val="00FD5F9A"/>
    <w:rsid w:val="00FE148E"/>
    <w:rsid w:val="00FE5839"/>
    <w:rsid w:val="00FF069F"/>
    <w:rsid w:val="00FF13EB"/>
    <w:rsid w:val="00FF1DFE"/>
    <w:rsid w:val="00FF2193"/>
    <w:rsid w:val="00FF36CB"/>
    <w:rsid w:val="00FF68D5"/>
    <w:rsid w:val="00FF7275"/>
    <w:rsid w:val="00FF77F4"/>
    <w:rsid w:val="00FF7BCF"/>
    <w:rsid w:val="00FF7D65"/>
    <w:rsid w:val="00FF7E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E9547"/>
  <w15:chartTrackingRefBased/>
  <w15:docId w15:val="{20E3B556-F1BF-4D75-B26D-76B328161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E53"/>
    <w:pPr>
      <w:spacing w:after="160" w:line="278" w:lineRule="auto"/>
    </w:pPr>
    <w:rPr>
      <w:noProof/>
      <w:kern w:val="2"/>
      <w:sz w:val="24"/>
      <w:szCs w:val="24"/>
    </w:rPr>
  </w:style>
  <w:style w:type="paragraph" w:styleId="Heading1">
    <w:name w:val="heading 1"/>
    <w:basedOn w:val="Normal"/>
    <w:next w:val="Normal"/>
    <w:link w:val="Heading1Char"/>
    <w:uiPriority w:val="9"/>
    <w:qFormat/>
    <w:rsid w:val="00E9207B"/>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link w:val="Heading2Char"/>
    <w:uiPriority w:val="9"/>
    <w:unhideWhenUsed/>
    <w:qFormat/>
    <w:rsid w:val="00E9207B"/>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link w:val="Heading3Char"/>
    <w:uiPriority w:val="9"/>
    <w:unhideWhenUsed/>
    <w:qFormat/>
    <w:rsid w:val="00E9207B"/>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link w:val="Heading4Char"/>
    <w:uiPriority w:val="9"/>
    <w:unhideWhenUsed/>
    <w:qFormat/>
    <w:rsid w:val="00E9207B"/>
    <w:pPr>
      <w:keepNext/>
      <w:keepLines/>
      <w:spacing w:before="80" w:after="40"/>
      <w:outlineLvl w:val="3"/>
    </w:pPr>
    <w:rPr>
      <w:rFonts w:eastAsia="Times New Roman" w:cs="Times New Roman"/>
      <w:i/>
      <w:iCs/>
      <w:color w:val="0F4761"/>
    </w:rPr>
  </w:style>
  <w:style w:type="paragraph" w:styleId="Heading5">
    <w:name w:val="heading 5"/>
    <w:basedOn w:val="Normal"/>
    <w:next w:val="Normal"/>
    <w:link w:val="Heading5Char"/>
    <w:uiPriority w:val="9"/>
    <w:unhideWhenUsed/>
    <w:qFormat/>
    <w:rsid w:val="00E9207B"/>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semiHidden/>
    <w:unhideWhenUsed/>
    <w:qFormat/>
    <w:rsid w:val="00E9207B"/>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E9207B"/>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E9207B"/>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E9207B"/>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9207B"/>
    <w:rPr>
      <w:rFonts w:ascii="Aptos Display" w:eastAsia="Times New Roman" w:hAnsi="Aptos Display" w:cs="Times New Roman"/>
      <w:color w:val="0F4761"/>
      <w:sz w:val="40"/>
      <w:szCs w:val="40"/>
    </w:rPr>
  </w:style>
  <w:style w:type="character" w:customStyle="1" w:styleId="Heading2Char">
    <w:name w:val="Heading 2 Char"/>
    <w:link w:val="Heading2"/>
    <w:uiPriority w:val="9"/>
    <w:rsid w:val="00E9207B"/>
    <w:rPr>
      <w:rFonts w:ascii="Aptos Display" w:eastAsia="Times New Roman" w:hAnsi="Aptos Display" w:cs="Times New Roman"/>
      <w:color w:val="0F4761"/>
      <w:sz w:val="32"/>
      <w:szCs w:val="32"/>
    </w:rPr>
  </w:style>
  <w:style w:type="character" w:customStyle="1" w:styleId="Heading3Char">
    <w:name w:val="Heading 3 Char"/>
    <w:link w:val="Heading3"/>
    <w:uiPriority w:val="9"/>
    <w:rsid w:val="00E9207B"/>
    <w:rPr>
      <w:rFonts w:eastAsia="Times New Roman" w:cs="Times New Roman"/>
      <w:color w:val="0F4761"/>
      <w:sz w:val="28"/>
      <w:szCs w:val="28"/>
    </w:rPr>
  </w:style>
  <w:style w:type="character" w:customStyle="1" w:styleId="Heading4Char">
    <w:name w:val="Heading 4 Char"/>
    <w:link w:val="Heading4"/>
    <w:uiPriority w:val="9"/>
    <w:rsid w:val="00E9207B"/>
    <w:rPr>
      <w:rFonts w:eastAsia="Times New Roman" w:cs="Times New Roman"/>
      <w:i/>
      <w:iCs/>
      <w:color w:val="0F4761"/>
    </w:rPr>
  </w:style>
  <w:style w:type="character" w:customStyle="1" w:styleId="Heading5Char">
    <w:name w:val="Heading 5 Char"/>
    <w:link w:val="Heading5"/>
    <w:uiPriority w:val="9"/>
    <w:rsid w:val="00E9207B"/>
    <w:rPr>
      <w:rFonts w:eastAsia="Times New Roman" w:cs="Times New Roman"/>
      <w:color w:val="0F4761"/>
    </w:rPr>
  </w:style>
  <w:style w:type="character" w:customStyle="1" w:styleId="Heading6Char">
    <w:name w:val="Heading 6 Char"/>
    <w:link w:val="Heading6"/>
    <w:uiPriority w:val="9"/>
    <w:semiHidden/>
    <w:rsid w:val="00E9207B"/>
    <w:rPr>
      <w:rFonts w:eastAsia="Times New Roman" w:cs="Times New Roman"/>
      <w:i/>
      <w:iCs/>
      <w:color w:val="595959"/>
    </w:rPr>
  </w:style>
  <w:style w:type="character" w:customStyle="1" w:styleId="Heading7Char">
    <w:name w:val="Heading 7 Char"/>
    <w:link w:val="Heading7"/>
    <w:uiPriority w:val="9"/>
    <w:semiHidden/>
    <w:rsid w:val="00E9207B"/>
    <w:rPr>
      <w:rFonts w:eastAsia="Times New Roman" w:cs="Times New Roman"/>
      <w:color w:val="595959"/>
    </w:rPr>
  </w:style>
  <w:style w:type="character" w:customStyle="1" w:styleId="Heading8Char">
    <w:name w:val="Heading 8 Char"/>
    <w:link w:val="Heading8"/>
    <w:uiPriority w:val="9"/>
    <w:semiHidden/>
    <w:rsid w:val="00E9207B"/>
    <w:rPr>
      <w:rFonts w:eastAsia="Times New Roman" w:cs="Times New Roman"/>
      <w:i/>
      <w:iCs/>
      <w:color w:val="272727"/>
    </w:rPr>
  </w:style>
  <w:style w:type="character" w:customStyle="1" w:styleId="Heading9Char">
    <w:name w:val="Heading 9 Char"/>
    <w:link w:val="Heading9"/>
    <w:uiPriority w:val="9"/>
    <w:semiHidden/>
    <w:rsid w:val="00E9207B"/>
    <w:rPr>
      <w:rFonts w:eastAsia="Times New Roman" w:cs="Times New Roman"/>
      <w:color w:val="272727"/>
    </w:rPr>
  </w:style>
  <w:style w:type="paragraph" w:styleId="Title">
    <w:name w:val="Title"/>
    <w:basedOn w:val="Normal"/>
    <w:next w:val="Normal"/>
    <w:link w:val="TitleChar"/>
    <w:uiPriority w:val="10"/>
    <w:qFormat/>
    <w:rsid w:val="00E9207B"/>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link w:val="Title"/>
    <w:uiPriority w:val="10"/>
    <w:rsid w:val="00E9207B"/>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E9207B"/>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E9207B"/>
    <w:rPr>
      <w:rFonts w:eastAsia="Times New Roman" w:cs="Times New Roman"/>
      <w:color w:val="595959"/>
      <w:spacing w:val="15"/>
      <w:sz w:val="28"/>
      <w:szCs w:val="28"/>
    </w:rPr>
  </w:style>
  <w:style w:type="paragraph" w:styleId="Quote">
    <w:name w:val="Quote"/>
    <w:basedOn w:val="Normal"/>
    <w:next w:val="Normal"/>
    <w:link w:val="QuoteChar"/>
    <w:uiPriority w:val="29"/>
    <w:qFormat/>
    <w:rsid w:val="00E9207B"/>
    <w:pPr>
      <w:spacing w:before="160"/>
      <w:jc w:val="center"/>
    </w:pPr>
    <w:rPr>
      <w:i/>
      <w:iCs/>
      <w:color w:val="404040"/>
    </w:rPr>
  </w:style>
  <w:style w:type="character" w:customStyle="1" w:styleId="QuoteChar">
    <w:name w:val="Quote Char"/>
    <w:link w:val="Quote"/>
    <w:uiPriority w:val="29"/>
    <w:rsid w:val="00E9207B"/>
    <w:rPr>
      <w:i/>
      <w:iCs/>
      <w:color w:val="404040"/>
    </w:rPr>
  </w:style>
  <w:style w:type="paragraph" w:styleId="ListParagraph">
    <w:name w:val="List Paragraph"/>
    <w:basedOn w:val="Normal"/>
    <w:uiPriority w:val="34"/>
    <w:qFormat/>
    <w:rsid w:val="00E9207B"/>
    <w:pPr>
      <w:ind w:left="720"/>
      <w:contextualSpacing/>
    </w:pPr>
  </w:style>
  <w:style w:type="character" w:styleId="IntenseEmphasis">
    <w:name w:val="Intense Emphasis"/>
    <w:uiPriority w:val="21"/>
    <w:qFormat/>
    <w:rsid w:val="00E9207B"/>
    <w:rPr>
      <w:i/>
      <w:iCs/>
      <w:color w:val="0F4761"/>
    </w:rPr>
  </w:style>
  <w:style w:type="paragraph" w:styleId="IntenseQuote">
    <w:name w:val="Intense Quote"/>
    <w:basedOn w:val="Normal"/>
    <w:next w:val="Normal"/>
    <w:link w:val="IntenseQuoteChar"/>
    <w:uiPriority w:val="30"/>
    <w:qFormat/>
    <w:rsid w:val="00E9207B"/>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E9207B"/>
    <w:rPr>
      <w:i/>
      <w:iCs/>
      <w:color w:val="0F4761"/>
    </w:rPr>
  </w:style>
  <w:style w:type="character" w:styleId="IntenseReference">
    <w:name w:val="Intense Reference"/>
    <w:uiPriority w:val="32"/>
    <w:qFormat/>
    <w:rsid w:val="00E9207B"/>
    <w:rPr>
      <w:b/>
      <w:bCs/>
      <w:smallCaps/>
      <w:color w:val="0F4761"/>
      <w:spacing w:val="5"/>
    </w:rPr>
  </w:style>
  <w:style w:type="paragraph" w:styleId="Header">
    <w:name w:val="header"/>
    <w:basedOn w:val="Normal"/>
    <w:link w:val="HeaderChar"/>
    <w:uiPriority w:val="99"/>
    <w:unhideWhenUsed/>
    <w:rsid w:val="00613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D04"/>
  </w:style>
  <w:style w:type="paragraph" w:styleId="Footer">
    <w:name w:val="footer"/>
    <w:basedOn w:val="Normal"/>
    <w:link w:val="FooterChar"/>
    <w:uiPriority w:val="99"/>
    <w:unhideWhenUsed/>
    <w:rsid w:val="00613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D04"/>
  </w:style>
  <w:style w:type="paragraph" w:styleId="NoSpacing">
    <w:name w:val="No Spacing"/>
    <w:uiPriority w:val="1"/>
    <w:qFormat/>
    <w:rsid w:val="00CD7E3A"/>
    <w:rPr>
      <w:kern w:val="2"/>
      <w:sz w:val="24"/>
      <w:szCs w:val="24"/>
    </w:rPr>
  </w:style>
  <w:style w:type="paragraph" w:customStyle="1" w:styleId="isselectedend">
    <w:name w:val="isselectedend"/>
    <w:basedOn w:val="Normal"/>
    <w:rsid w:val="00B77C5B"/>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uiPriority w:val="22"/>
    <w:qFormat/>
    <w:rsid w:val="00DE6624"/>
    <w:rPr>
      <w:b/>
      <w:bCs/>
    </w:rPr>
  </w:style>
  <w:style w:type="paragraph" w:styleId="TOCHeading">
    <w:name w:val="TOC Heading"/>
    <w:basedOn w:val="Heading1"/>
    <w:next w:val="Normal"/>
    <w:uiPriority w:val="39"/>
    <w:unhideWhenUsed/>
    <w:qFormat/>
    <w:rsid w:val="00661B38"/>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661B38"/>
    <w:pPr>
      <w:spacing w:after="100"/>
    </w:pPr>
  </w:style>
  <w:style w:type="paragraph" w:styleId="TOC2">
    <w:name w:val="toc 2"/>
    <w:basedOn w:val="Normal"/>
    <w:next w:val="Normal"/>
    <w:autoRedefine/>
    <w:uiPriority w:val="39"/>
    <w:unhideWhenUsed/>
    <w:rsid w:val="00661B38"/>
    <w:pPr>
      <w:spacing w:after="100"/>
      <w:ind w:left="240"/>
    </w:pPr>
  </w:style>
  <w:style w:type="paragraph" w:styleId="TOC3">
    <w:name w:val="toc 3"/>
    <w:basedOn w:val="Normal"/>
    <w:next w:val="Normal"/>
    <w:autoRedefine/>
    <w:uiPriority w:val="39"/>
    <w:unhideWhenUsed/>
    <w:rsid w:val="00661B38"/>
    <w:pPr>
      <w:spacing w:after="100"/>
      <w:ind w:left="480"/>
    </w:pPr>
  </w:style>
  <w:style w:type="character" w:styleId="Hyperlink">
    <w:name w:val="Hyperlink"/>
    <w:uiPriority w:val="99"/>
    <w:unhideWhenUsed/>
    <w:rsid w:val="00661B38"/>
    <w:rPr>
      <w:color w:val="467886"/>
      <w:u w:val="single"/>
    </w:rPr>
  </w:style>
  <w:style w:type="paragraph" w:styleId="NormalWeb">
    <w:name w:val="Normal (Web)"/>
    <w:basedOn w:val="Normal"/>
    <w:uiPriority w:val="99"/>
    <w:semiHidden/>
    <w:unhideWhenUsed/>
    <w:rsid w:val="0066551F"/>
    <w:pPr>
      <w:spacing w:before="100" w:beforeAutospacing="1" w:after="100" w:afterAutospacing="1" w:line="240" w:lineRule="auto"/>
    </w:pPr>
    <w:rPr>
      <w:rFonts w:ascii="Times New Roman" w:eastAsia="Times New Roman" w:hAnsi="Times New Roman" w:cs="Times New Roman"/>
      <w:kern w:val="0"/>
    </w:rPr>
  </w:style>
  <w:style w:type="table" w:styleId="TableGrid">
    <w:name w:val="Table Grid"/>
    <w:basedOn w:val="TableNormal"/>
    <w:uiPriority w:val="39"/>
    <w:rsid w:val="00A956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9B5BD4"/>
    <w:pPr>
      <w:pBdr>
        <w:bottom w:val="single" w:sz="6" w:space="1" w:color="auto"/>
      </w:pBdr>
      <w:spacing w:after="0" w:line="240" w:lineRule="auto"/>
      <w:jc w:val="center"/>
    </w:pPr>
    <w:rPr>
      <w:rFonts w:ascii="Arial" w:eastAsia="Times New Roman" w:hAnsi="Arial"/>
      <w:vanish/>
      <w:kern w:val="0"/>
      <w:sz w:val="16"/>
      <w:szCs w:val="16"/>
    </w:rPr>
  </w:style>
  <w:style w:type="character" w:customStyle="1" w:styleId="z-TopofFormChar">
    <w:name w:val="z-Top of Form Char"/>
    <w:link w:val="z-TopofForm"/>
    <w:uiPriority w:val="99"/>
    <w:semiHidden/>
    <w:rsid w:val="009B5BD4"/>
    <w:rPr>
      <w:rFonts w:ascii="Arial" w:eastAsia="Times New Roman" w:hAnsi="Arial" w:cs="Arial"/>
      <w:vanish/>
      <w:kern w:val="0"/>
      <w:sz w:val="16"/>
      <w:szCs w:val="16"/>
    </w:rPr>
  </w:style>
  <w:style w:type="paragraph" w:styleId="z-BottomofForm">
    <w:name w:val="HTML Bottom of Form"/>
    <w:basedOn w:val="Normal"/>
    <w:next w:val="Normal"/>
    <w:link w:val="z-BottomofFormChar"/>
    <w:hidden/>
    <w:uiPriority w:val="99"/>
    <w:semiHidden/>
    <w:unhideWhenUsed/>
    <w:rsid w:val="009B5BD4"/>
    <w:pPr>
      <w:pBdr>
        <w:top w:val="single" w:sz="6" w:space="1" w:color="auto"/>
      </w:pBdr>
      <w:spacing w:after="0" w:line="240" w:lineRule="auto"/>
      <w:jc w:val="center"/>
    </w:pPr>
    <w:rPr>
      <w:rFonts w:ascii="Arial" w:eastAsia="Times New Roman" w:hAnsi="Arial"/>
      <w:vanish/>
      <w:kern w:val="0"/>
      <w:sz w:val="16"/>
      <w:szCs w:val="16"/>
    </w:rPr>
  </w:style>
  <w:style w:type="character" w:customStyle="1" w:styleId="z-BottomofFormChar">
    <w:name w:val="z-Bottom of Form Char"/>
    <w:link w:val="z-BottomofForm"/>
    <w:uiPriority w:val="99"/>
    <w:semiHidden/>
    <w:rsid w:val="009B5BD4"/>
    <w:rPr>
      <w:rFonts w:ascii="Arial" w:eastAsia="Times New Roman" w:hAnsi="Arial" w:cs="Arial"/>
      <w:vanish/>
      <w:kern w:val="0"/>
      <w:sz w:val="16"/>
      <w:szCs w:val="16"/>
    </w:rPr>
  </w:style>
  <w:style w:type="character" w:styleId="FollowedHyperlink">
    <w:name w:val="FollowedHyperlink"/>
    <w:uiPriority w:val="99"/>
    <w:semiHidden/>
    <w:unhideWhenUsed/>
    <w:rsid w:val="008F4F86"/>
    <w:rPr>
      <w:color w:val="96607D"/>
      <w:u w:val="single"/>
    </w:rPr>
  </w:style>
  <w:style w:type="paragraph" w:styleId="BodyText">
    <w:name w:val="Body Text"/>
    <w:basedOn w:val="Normal"/>
    <w:link w:val="BodyTextChar"/>
    <w:qFormat/>
    <w:rsid w:val="00E24D5E"/>
    <w:pPr>
      <w:spacing w:before="180" w:after="180" w:line="240" w:lineRule="auto"/>
    </w:pPr>
    <w:rPr>
      <w:rFonts w:asciiTheme="minorHAnsi" w:eastAsiaTheme="minorHAnsi" w:hAnsiTheme="minorHAnsi" w:cstheme="minorBidi"/>
      <w:kern w:val="0"/>
    </w:rPr>
  </w:style>
  <w:style w:type="character" w:customStyle="1" w:styleId="BodyTextChar">
    <w:name w:val="Body Text Char"/>
    <w:basedOn w:val="DefaultParagraphFont"/>
    <w:link w:val="BodyText"/>
    <w:rsid w:val="00E24D5E"/>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E24D5E"/>
  </w:style>
  <w:style w:type="paragraph" w:customStyle="1" w:styleId="Compact">
    <w:name w:val="Compact"/>
    <w:basedOn w:val="BodyText"/>
    <w:qFormat/>
    <w:rsid w:val="00281055"/>
    <w:pPr>
      <w:spacing w:before="36" w:after="36"/>
    </w:pPr>
  </w:style>
  <w:style w:type="table" w:customStyle="1" w:styleId="Table">
    <w:name w:val="Table"/>
    <w:semiHidden/>
    <w:unhideWhenUsed/>
    <w:qFormat/>
    <w:rsid w:val="00281055"/>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4D1B67"/>
    <w:pPr>
      <w:spacing w:after="100"/>
      <w:ind w:left="720"/>
    </w:pPr>
    <w:rPr>
      <w:rFonts w:asciiTheme="minorHAnsi" w:eastAsiaTheme="minorEastAsia" w:hAnsiTheme="minorHAnsi" w:cstheme="minorBidi"/>
      <w:noProof w:val="0"/>
      <w14:ligatures w14:val="standardContextual"/>
    </w:rPr>
  </w:style>
  <w:style w:type="paragraph" w:styleId="TOC5">
    <w:name w:val="toc 5"/>
    <w:basedOn w:val="Normal"/>
    <w:next w:val="Normal"/>
    <w:autoRedefine/>
    <w:uiPriority w:val="39"/>
    <w:unhideWhenUsed/>
    <w:rsid w:val="004D1B67"/>
    <w:pPr>
      <w:spacing w:after="100"/>
      <w:ind w:left="960"/>
    </w:pPr>
    <w:rPr>
      <w:rFonts w:asciiTheme="minorHAnsi" w:eastAsiaTheme="minorEastAsia" w:hAnsiTheme="minorHAnsi" w:cstheme="minorBidi"/>
      <w:noProof w:val="0"/>
      <w14:ligatures w14:val="standardContextual"/>
    </w:rPr>
  </w:style>
  <w:style w:type="paragraph" w:styleId="TOC6">
    <w:name w:val="toc 6"/>
    <w:basedOn w:val="Normal"/>
    <w:next w:val="Normal"/>
    <w:autoRedefine/>
    <w:uiPriority w:val="39"/>
    <w:unhideWhenUsed/>
    <w:rsid w:val="004D1B67"/>
    <w:pPr>
      <w:spacing w:after="100"/>
      <w:ind w:left="1200"/>
    </w:pPr>
    <w:rPr>
      <w:rFonts w:asciiTheme="minorHAnsi" w:eastAsiaTheme="minorEastAsia" w:hAnsiTheme="minorHAnsi" w:cstheme="minorBidi"/>
      <w:noProof w:val="0"/>
      <w14:ligatures w14:val="standardContextual"/>
    </w:rPr>
  </w:style>
  <w:style w:type="paragraph" w:styleId="TOC7">
    <w:name w:val="toc 7"/>
    <w:basedOn w:val="Normal"/>
    <w:next w:val="Normal"/>
    <w:autoRedefine/>
    <w:uiPriority w:val="39"/>
    <w:unhideWhenUsed/>
    <w:rsid w:val="004D1B67"/>
    <w:pPr>
      <w:spacing w:after="100"/>
      <w:ind w:left="1440"/>
    </w:pPr>
    <w:rPr>
      <w:rFonts w:asciiTheme="minorHAnsi" w:eastAsiaTheme="minorEastAsia" w:hAnsiTheme="minorHAnsi" w:cstheme="minorBidi"/>
      <w:noProof w:val="0"/>
      <w14:ligatures w14:val="standardContextual"/>
    </w:rPr>
  </w:style>
  <w:style w:type="paragraph" w:styleId="TOC8">
    <w:name w:val="toc 8"/>
    <w:basedOn w:val="Normal"/>
    <w:next w:val="Normal"/>
    <w:autoRedefine/>
    <w:uiPriority w:val="39"/>
    <w:unhideWhenUsed/>
    <w:rsid w:val="004D1B67"/>
    <w:pPr>
      <w:spacing w:after="100"/>
      <w:ind w:left="1680"/>
    </w:pPr>
    <w:rPr>
      <w:rFonts w:asciiTheme="minorHAnsi" w:eastAsiaTheme="minorEastAsia" w:hAnsiTheme="minorHAnsi" w:cstheme="minorBidi"/>
      <w:noProof w:val="0"/>
      <w14:ligatures w14:val="standardContextual"/>
    </w:rPr>
  </w:style>
  <w:style w:type="paragraph" w:styleId="TOC9">
    <w:name w:val="toc 9"/>
    <w:basedOn w:val="Normal"/>
    <w:next w:val="Normal"/>
    <w:autoRedefine/>
    <w:uiPriority w:val="39"/>
    <w:unhideWhenUsed/>
    <w:rsid w:val="004D1B67"/>
    <w:pPr>
      <w:spacing w:after="100"/>
      <w:ind w:left="1920"/>
    </w:pPr>
    <w:rPr>
      <w:rFonts w:asciiTheme="minorHAnsi" w:eastAsiaTheme="minorEastAsia" w:hAnsiTheme="minorHAnsi" w:cstheme="minorBidi"/>
      <w:noProof w:val="0"/>
      <w14:ligatures w14:val="standardContextual"/>
    </w:rPr>
  </w:style>
  <w:style w:type="character" w:styleId="UnresolvedMention">
    <w:name w:val="Unresolved Mention"/>
    <w:basedOn w:val="DefaultParagraphFont"/>
    <w:uiPriority w:val="99"/>
    <w:semiHidden/>
    <w:unhideWhenUsed/>
    <w:rsid w:val="004D1B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kamra-energy.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amra-energy.com/"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OneDrive\&#1587;&#1591;&#1581;%20&#1575;&#1604;&#1605;&#1603;&#1578;&#1576;\Kamra%20SOP%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62308-EC7C-4199-9EBD-166920AD6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Kamra SOP Template</Template>
  <TotalTime>156</TotalTime>
  <Pages>15</Pages>
  <Words>9821</Words>
  <Characters>55986</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Ahmad Alothman</cp:lastModifiedBy>
  <cp:revision>143</cp:revision>
  <cp:lastPrinted>2026-07-22T20:32:00Z</cp:lastPrinted>
  <dcterms:created xsi:type="dcterms:W3CDTF">2026-07-25T21:39:00Z</dcterms:created>
  <dcterms:modified xsi:type="dcterms:W3CDTF">2026-10-12T20:26:00Z</dcterms:modified>
</cp:coreProperties>
</file>